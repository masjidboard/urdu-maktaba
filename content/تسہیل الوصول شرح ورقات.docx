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D4C3D" w14:textId="45B54E37" w:rsidR="00713BC5" w:rsidRPr="006959C6" w:rsidRDefault="00713BC5" w:rsidP="007872B3">
      <w:pPr>
        <w:ind w:firstLine="0"/>
        <w:jc w:val="center"/>
        <w:rPr>
          <w:rFonts w:ascii="Bombay Black Unicode" w:hAnsi="Bombay Black Unicode" w:cs="Bombay Black Unicode"/>
        </w:rPr>
      </w:pPr>
      <w:r w:rsidRPr="006959C6">
        <w:rPr>
          <w:rFonts w:ascii="Bombay Black Unicode" w:hAnsi="Bombay Black Unicode" w:cs="Bombay Black Unicode" w:hint="cs"/>
          <w:b/>
          <w:bCs/>
          <w:rtl/>
        </w:rPr>
        <w:t>﴿</w:t>
      </w:r>
      <w:r w:rsidRPr="006959C6">
        <w:rPr>
          <w:rFonts w:ascii="Bombay Black Unicode" w:hAnsi="Bombay Black Unicode" w:cs="Bombay Black Unicode"/>
          <w:b/>
          <w:bCs/>
          <w:rtl/>
        </w:rPr>
        <w:t xml:space="preserve"> </w:t>
      </w:r>
      <w:r w:rsidRPr="006959C6">
        <w:rPr>
          <w:rFonts w:ascii="Bombay Black Unicode" w:hAnsi="Bombay Black Unicode" w:cs="Bombay Black Unicode"/>
          <w:rtl/>
        </w:rPr>
        <w:t xml:space="preserve">تقریظ </w:t>
      </w:r>
      <w:r w:rsidRPr="006959C6">
        <w:rPr>
          <w:rFonts w:ascii="Bombay Black Unicode" w:hAnsi="Bombay Black Unicode" w:cs="Bombay Black Unicode" w:hint="cs"/>
          <w:b/>
          <w:bCs/>
          <w:rtl/>
        </w:rPr>
        <w:t>﴾</w:t>
      </w:r>
    </w:p>
    <w:p w14:paraId="04F2B979" w14:textId="77777777" w:rsidR="007811FE" w:rsidRPr="00DB24AF" w:rsidRDefault="00713BC5" w:rsidP="00B90C6A">
      <w:pPr>
        <w:spacing w:line="216" w:lineRule="auto"/>
        <w:ind w:firstLine="431"/>
        <w:contextualSpacing/>
        <w:rPr>
          <w:b/>
          <w:bCs/>
        </w:rPr>
      </w:pPr>
      <w:r w:rsidRPr="00DB24AF">
        <w:rPr>
          <w:b/>
          <w:bCs/>
          <w:rtl/>
        </w:rPr>
        <w:t xml:space="preserve">  </w:t>
      </w:r>
      <w:r w:rsidR="007811FE" w:rsidRPr="00DB24AF">
        <w:rPr>
          <w:b/>
          <w:bCs/>
          <w:rtl/>
        </w:rPr>
        <w:t>از :  فق</w:t>
      </w:r>
      <w:r w:rsidR="007811FE" w:rsidRPr="00DB24AF">
        <w:rPr>
          <w:rFonts w:hint="cs"/>
          <w:b/>
          <w:bCs/>
          <w:rtl/>
        </w:rPr>
        <w:t>ی</w:t>
      </w:r>
      <w:r w:rsidR="007811FE" w:rsidRPr="00DB24AF">
        <w:rPr>
          <w:rFonts w:hint="eastAsia"/>
          <w:b/>
          <w:bCs/>
          <w:rtl/>
        </w:rPr>
        <w:t>ہ</w:t>
      </w:r>
      <w:r w:rsidR="007811FE" w:rsidRPr="00DB24AF">
        <w:rPr>
          <w:b/>
          <w:bCs/>
          <w:rtl/>
        </w:rPr>
        <w:t xml:space="preserve"> العصر حضرت مو لا نا خا لد س</w:t>
      </w:r>
      <w:r w:rsidR="007811FE" w:rsidRPr="00DB24AF">
        <w:rPr>
          <w:rFonts w:hint="cs"/>
          <w:b/>
          <w:bCs/>
          <w:rtl/>
        </w:rPr>
        <w:t>ی</w:t>
      </w:r>
      <w:r w:rsidR="007811FE" w:rsidRPr="00DB24AF">
        <w:rPr>
          <w:rFonts w:hint="eastAsia"/>
          <w:b/>
          <w:bCs/>
          <w:rtl/>
        </w:rPr>
        <w:t>ف</w:t>
      </w:r>
      <w:r w:rsidR="007811FE" w:rsidRPr="00DB24AF">
        <w:rPr>
          <w:b/>
          <w:bCs/>
          <w:rtl/>
        </w:rPr>
        <w:t xml:space="preserve"> اللہ رحما ن</w:t>
      </w:r>
      <w:r w:rsidR="007811FE" w:rsidRPr="00DB24AF">
        <w:rPr>
          <w:rFonts w:hint="cs"/>
          <w:b/>
          <w:bCs/>
          <w:rtl/>
        </w:rPr>
        <w:t>ی</w:t>
      </w:r>
      <w:r w:rsidR="007811FE" w:rsidRPr="00DB24AF">
        <w:rPr>
          <w:b/>
          <w:bCs/>
          <w:rtl/>
        </w:rPr>
        <w:t xml:space="preserve"> صا حب .  مد ظلہ العا ل</w:t>
      </w:r>
      <w:r w:rsidR="007811FE" w:rsidRPr="00DB24AF">
        <w:rPr>
          <w:rFonts w:hint="cs"/>
          <w:b/>
          <w:bCs/>
          <w:rtl/>
        </w:rPr>
        <w:t>ی</w:t>
      </w:r>
      <w:r w:rsidR="007811FE" w:rsidRPr="00DB24AF">
        <w:rPr>
          <w:b/>
          <w:bCs/>
          <w:rtl/>
        </w:rPr>
        <w:t xml:space="preserve"> ۔</w:t>
      </w:r>
    </w:p>
    <w:p w14:paraId="44F0A25A" w14:textId="77777777" w:rsidR="00AE1C4A" w:rsidRPr="00AE1C4A" w:rsidRDefault="00AE1C4A" w:rsidP="00B90C6A">
      <w:pPr>
        <w:spacing w:line="216" w:lineRule="auto"/>
        <w:ind w:firstLine="431"/>
        <w:contextualSpacing/>
        <w:rPr>
          <w:rStyle w:val="arabic"/>
        </w:rPr>
      </w:pPr>
      <w:r w:rsidRPr="00AE1C4A">
        <w:rPr>
          <w:rStyle w:val="arabic"/>
          <w:rtl/>
        </w:rPr>
        <w:t xml:space="preserve">الحمد للہ رب العا لمین و الصلو ة والسلام علی محمد  ﷺ  وعلی آ لہ الطاہرین و اصحا بہ الکاملین . اما بعد !       </w:t>
      </w:r>
    </w:p>
    <w:p w14:paraId="258730F4" w14:textId="20FB8495" w:rsidR="007811FE" w:rsidRPr="00B90C6A" w:rsidRDefault="00DB24AF" w:rsidP="00B90C6A">
      <w:pPr>
        <w:spacing w:line="216" w:lineRule="auto"/>
        <w:ind w:firstLine="431"/>
        <w:contextualSpacing/>
      </w:pPr>
      <w:r w:rsidRPr="00B90C6A">
        <w:rPr>
          <w:rtl/>
        </w:rPr>
        <w:t xml:space="preserve">  اصول فقہ در اصل آ ل</w:t>
      </w:r>
      <w:r w:rsidRPr="00B90C6A">
        <w:rPr>
          <w:rFonts w:hint="cs"/>
          <w:rtl/>
        </w:rPr>
        <w:t>ۂ</w:t>
      </w:r>
      <w:r w:rsidR="007811FE" w:rsidRPr="00B90C6A">
        <w:rPr>
          <w:rtl/>
        </w:rPr>
        <w:t xml:space="preserve"> اجتہاد ہے اور ق</w:t>
      </w:r>
      <w:r w:rsidR="007811FE" w:rsidRPr="00B90C6A">
        <w:rPr>
          <w:rFonts w:hint="cs"/>
          <w:rtl/>
        </w:rPr>
        <w:t>ی</w:t>
      </w:r>
      <w:r w:rsidR="007811FE" w:rsidRPr="00B90C6A">
        <w:rPr>
          <w:rFonts w:hint="eastAsia"/>
          <w:rtl/>
        </w:rPr>
        <w:t>ا</w:t>
      </w:r>
      <w:r w:rsidR="007811FE" w:rsidRPr="00B90C6A">
        <w:rPr>
          <w:rtl/>
        </w:rPr>
        <w:t xml:space="preserve"> مت تک آ نے وا لے نت نئے مسا ئل کے شرع</w:t>
      </w:r>
      <w:r w:rsidR="007811FE" w:rsidRPr="00B90C6A">
        <w:rPr>
          <w:rFonts w:hint="cs"/>
          <w:rtl/>
        </w:rPr>
        <w:t>ی</w:t>
      </w:r>
      <w:r w:rsidR="007811FE" w:rsidRPr="00B90C6A">
        <w:rPr>
          <w:rtl/>
        </w:rPr>
        <w:t xml:space="preserve"> حل کا ذر </w:t>
      </w:r>
      <w:r w:rsidR="007811FE" w:rsidRPr="00B90C6A">
        <w:rPr>
          <w:rFonts w:hint="cs"/>
          <w:rtl/>
        </w:rPr>
        <w:t>ی</w:t>
      </w:r>
      <w:r w:rsidR="007811FE" w:rsidRPr="00B90C6A">
        <w:rPr>
          <w:rFonts w:hint="eastAsia"/>
          <w:rtl/>
        </w:rPr>
        <w:t>عہ</w:t>
      </w:r>
      <w:r w:rsidR="007811FE" w:rsidRPr="00B90C6A">
        <w:rPr>
          <w:rtl/>
        </w:rPr>
        <w:t xml:space="preserve"> ہے ،م</w:t>
      </w:r>
      <w:r w:rsidR="007811FE" w:rsidRPr="00B90C6A">
        <w:rPr>
          <w:rFonts w:hint="cs"/>
          <w:rtl/>
        </w:rPr>
        <w:t>ی</w:t>
      </w:r>
      <w:r w:rsidR="007811FE" w:rsidRPr="00B90C6A">
        <w:rPr>
          <w:rFonts w:hint="eastAsia"/>
          <w:rtl/>
        </w:rPr>
        <w:t>دان</w:t>
      </w:r>
      <w:r w:rsidR="007811FE" w:rsidRPr="00B90C6A">
        <w:rPr>
          <w:rtl/>
        </w:rPr>
        <w:t xml:space="preserve"> کار زار م</w:t>
      </w:r>
      <w:r w:rsidR="007811FE" w:rsidRPr="00B90C6A">
        <w:rPr>
          <w:rFonts w:hint="cs"/>
          <w:rtl/>
        </w:rPr>
        <w:t>ی</w:t>
      </w:r>
      <w:r w:rsidR="007811FE" w:rsidRPr="00B90C6A">
        <w:rPr>
          <w:rFonts w:hint="eastAsia"/>
          <w:rtl/>
        </w:rPr>
        <w:t>ں</w:t>
      </w:r>
      <w:r w:rsidR="007811FE" w:rsidRPr="00B90C6A">
        <w:rPr>
          <w:rtl/>
        </w:rPr>
        <w:t xml:space="preserve"> ا</w:t>
      </w:r>
      <w:r w:rsidR="007811FE" w:rsidRPr="00B90C6A">
        <w:rPr>
          <w:rFonts w:hint="cs"/>
          <w:rtl/>
        </w:rPr>
        <w:t>ی</w:t>
      </w:r>
      <w:r w:rsidR="007811FE" w:rsidRPr="00B90C6A">
        <w:rPr>
          <w:rFonts w:hint="eastAsia"/>
          <w:rtl/>
        </w:rPr>
        <w:t>ک</w:t>
      </w:r>
      <w:r w:rsidR="007811FE" w:rsidRPr="00B90C6A">
        <w:rPr>
          <w:rtl/>
        </w:rPr>
        <w:t xml:space="preserve"> مجا ہد کے لئے ہتھ</w:t>
      </w:r>
      <w:r w:rsidR="007811FE" w:rsidRPr="00B90C6A">
        <w:rPr>
          <w:rFonts w:hint="cs"/>
          <w:rtl/>
        </w:rPr>
        <w:t>ی</w:t>
      </w:r>
      <w:r w:rsidR="007811FE" w:rsidRPr="00B90C6A">
        <w:rPr>
          <w:rFonts w:hint="eastAsia"/>
          <w:rtl/>
        </w:rPr>
        <w:t>ار</w:t>
      </w:r>
      <w:r w:rsidR="007811FE" w:rsidRPr="00B90C6A">
        <w:rPr>
          <w:rtl/>
        </w:rPr>
        <w:t xml:space="preserve"> ک</w:t>
      </w:r>
      <w:r w:rsidR="007811FE" w:rsidRPr="00B90C6A">
        <w:rPr>
          <w:rFonts w:hint="cs"/>
          <w:rtl/>
        </w:rPr>
        <w:t>ی</w:t>
      </w:r>
      <w:r w:rsidR="007811FE" w:rsidRPr="00B90C6A">
        <w:rPr>
          <w:rtl/>
        </w:rPr>
        <w:t xml:space="preserve"> جو ح</w:t>
      </w:r>
      <w:r w:rsidR="007811FE" w:rsidRPr="00B90C6A">
        <w:rPr>
          <w:rFonts w:hint="cs"/>
          <w:rtl/>
        </w:rPr>
        <w:t>ی</w:t>
      </w:r>
      <w:r w:rsidR="007811FE" w:rsidRPr="00B90C6A">
        <w:rPr>
          <w:rFonts w:hint="eastAsia"/>
          <w:rtl/>
        </w:rPr>
        <w:t>ث</w:t>
      </w:r>
      <w:r w:rsidR="007811FE" w:rsidRPr="00B90C6A">
        <w:rPr>
          <w:rFonts w:hint="cs"/>
          <w:rtl/>
        </w:rPr>
        <w:t>ی</w:t>
      </w:r>
      <w:r w:rsidR="007811FE" w:rsidRPr="00B90C6A">
        <w:rPr>
          <w:rFonts w:hint="eastAsia"/>
          <w:rtl/>
        </w:rPr>
        <w:t>ت</w:t>
      </w:r>
      <w:r w:rsidR="007811FE" w:rsidRPr="00B90C6A">
        <w:rPr>
          <w:rtl/>
        </w:rPr>
        <w:t xml:space="preserve"> ہے ،وہ</w:t>
      </w:r>
      <w:r w:rsidR="007811FE" w:rsidRPr="00B90C6A">
        <w:rPr>
          <w:rFonts w:hint="cs"/>
          <w:rtl/>
        </w:rPr>
        <w:t>ی</w:t>
      </w:r>
      <w:r w:rsidR="007811FE" w:rsidRPr="00B90C6A">
        <w:rPr>
          <w:rtl/>
        </w:rPr>
        <w:t xml:space="preserve"> ح</w:t>
      </w:r>
      <w:r w:rsidR="007811FE" w:rsidRPr="00B90C6A">
        <w:rPr>
          <w:rFonts w:hint="cs"/>
          <w:rtl/>
        </w:rPr>
        <w:t>ی</w:t>
      </w:r>
      <w:r w:rsidR="007811FE" w:rsidRPr="00B90C6A">
        <w:rPr>
          <w:rFonts w:hint="eastAsia"/>
          <w:rtl/>
        </w:rPr>
        <w:t>ث</w:t>
      </w:r>
      <w:r w:rsidR="007811FE" w:rsidRPr="00B90C6A">
        <w:rPr>
          <w:rFonts w:hint="cs"/>
          <w:rtl/>
        </w:rPr>
        <w:t>ی</w:t>
      </w:r>
      <w:r w:rsidR="007811FE" w:rsidRPr="00B90C6A">
        <w:rPr>
          <w:rFonts w:hint="eastAsia"/>
          <w:rtl/>
        </w:rPr>
        <w:t>ت</w:t>
      </w:r>
      <w:r w:rsidR="007811FE" w:rsidRPr="00B90C6A">
        <w:rPr>
          <w:rtl/>
        </w:rPr>
        <w:t xml:space="preserve"> م</w:t>
      </w:r>
      <w:r w:rsidR="007811FE" w:rsidRPr="00B90C6A">
        <w:rPr>
          <w:rFonts w:hint="cs"/>
          <w:rtl/>
        </w:rPr>
        <w:t>ی</w:t>
      </w:r>
      <w:r w:rsidR="007811FE" w:rsidRPr="00B90C6A">
        <w:rPr>
          <w:rFonts w:hint="eastAsia"/>
          <w:rtl/>
        </w:rPr>
        <w:t>دان</w:t>
      </w:r>
      <w:r w:rsidR="007811FE" w:rsidRPr="00B90C6A">
        <w:rPr>
          <w:rtl/>
        </w:rPr>
        <w:t xml:space="preserve"> فقہ کے ا</w:t>
      </w:r>
      <w:r w:rsidR="007811FE" w:rsidRPr="00B90C6A">
        <w:rPr>
          <w:rFonts w:hint="cs"/>
          <w:rtl/>
        </w:rPr>
        <w:t>ی</w:t>
      </w:r>
      <w:r w:rsidR="007811FE" w:rsidRPr="00B90C6A">
        <w:rPr>
          <w:rFonts w:hint="eastAsia"/>
          <w:rtl/>
        </w:rPr>
        <w:t>ک</w:t>
      </w:r>
      <w:r w:rsidR="007811FE" w:rsidRPr="00B90C6A">
        <w:rPr>
          <w:rtl/>
        </w:rPr>
        <w:t xml:space="preserve">  سپا ہ</w:t>
      </w:r>
      <w:r w:rsidR="007811FE" w:rsidRPr="00B90C6A">
        <w:rPr>
          <w:rFonts w:hint="cs"/>
          <w:rtl/>
        </w:rPr>
        <w:t>ی</w:t>
      </w:r>
      <w:r w:rsidR="007811FE" w:rsidRPr="00B90C6A">
        <w:rPr>
          <w:rtl/>
        </w:rPr>
        <w:t xml:space="preserve"> کے لئے اصول فقہ ک</w:t>
      </w:r>
      <w:r w:rsidR="007811FE" w:rsidRPr="00B90C6A">
        <w:rPr>
          <w:rFonts w:hint="cs"/>
          <w:rtl/>
        </w:rPr>
        <w:t>ی</w:t>
      </w:r>
      <w:r w:rsidR="007811FE" w:rsidRPr="00B90C6A">
        <w:rPr>
          <w:rtl/>
        </w:rPr>
        <w:t xml:space="preserve"> ہے ،اصول فقہ ا</w:t>
      </w:r>
      <w:r w:rsidR="007811FE" w:rsidRPr="00B90C6A">
        <w:rPr>
          <w:rFonts w:hint="cs"/>
          <w:rtl/>
        </w:rPr>
        <w:t>ی</w:t>
      </w:r>
      <w:r w:rsidR="007811FE" w:rsidRPr="00B90C6A">
        <w:rPr>
          <w:rFonts w:hint="eastAsia"/>
          <w:rtl/>
        </w:rPr>
        <w:t>ک</w:t>
      </w:r>
      <w:r w:rsidR="007811FE" w:rsidRPr="00B90C6A">
        <w:rPr>
          <w:rtl/>
        </w:rPr>
        <w:t xml:space="preserve"> ا</w:t>
      </w:r>
      <w:r w:rsidR="007811FE" w:rsidRPr="00B90C6A">
        <w:rPr>
          <w:rFonts w:hint="cs"/>
          <w:rtl/>
        </w:rPr>
        <w:t>ی</w:t>
      </w:r>
      <w:r w:rsidR="007811FE" w:rsidRPr="00B90C6A">
        <w:rPr>
          <w:rFonts w:hint="eastAsia"/>
          <w:rtl/>
        </w:rPr>
        <w:t>سا</w:t>
      </w:r>
      <w:r w:rsidR="007811FE" w:rsidRPr="00B90C6A">
        <w:rPr>
          <w:rtl/>
        </w:rPr>
        <w:t xml:space="preserve"> فن ہے جو اسلام کو ق</w:t>
      </w:r>
      <w:r w:rsidR="007811FE" w:rsidRPr="00B90C6A">
        <w:rPr>
          <w:rFonts w:hint="cs"/>
          <w:rtl/>
        </w:rPr>
        <w:t>ی</w:t>
      </w:r>
      <w:r w:rsidR="007811FE" w:rsidRPr="00B90C6A">
        <w:rPr>
          <w:rFonts w:hint="eastAsia"/>
          <w:rtl/>
        </w:rPr>
        <w:t>ا</w:t>
      </w:r>
      <w:r w:rsidR="007811FE" w:rsidRPr="00B90C6A">
        <w:rPr>
          <w:rtl/>
        </w:rPr>
        <w:t xml:space="preserve"> </w:t>
      </w:r>
      <w:r w:rsidR="007811FE" w:rsidRPr="00B90C6A">
        <w:rPr>
          <w:rFonts w:hint="eastAsia"/>
          <w:rtl/>
        </w:rPr>
        <w:t>مت</w:t>
      </w:r>
      <w:r w:rsidR="007811FE" w:rsidRPr="00B90C6A">
        <w:rPr>
          <w:rtl/>
        </w:rPr>
        <w:t xml:space="preserve"> تک کے لئے زند گ</w:t>
      </w:r>
      <w:r w:rsidR="007811FE" w:rsidRPr="00B90C6A">
        <w:rPr>
          <w:rFonts w:hint="cs"/>
          <w:rtl/>
        </w:rPr>
        <w:t>ی</w:t>
      </w:r>
      <w:r w:rsidR="007811FE" w:rsidRPr="00B90C6A">
        <w:rPr>
          <w:rtl/>
        </w:rPr>
        <w:t xml:space="preserve"> سے مر بوط رکھنے کا فر </w:t>
      </w:r>
      <w:r w:rsidR="007811FE" w:rsidRPr="00B90C6A">
        <w:rPr>
          <w:rFonts w:hint="cs"/>
          <w:rtl/>
        </w:rPr>
        <w:t>ی</w:t>
      </w:r>
      <w:r w:rsidR="007811FE" w:rsidRPr="00B90C6A">
        <w:rPr>
          <w:rFonts w:hint="eastAsia"/>
          <w:rtl/>
        </w:rPr>
        <w:t>ضہ</w:t>
      </w:r>
      <w:r w:rsidR="007811FE" w:rsidRPr="00B90C6A">
        <w:rPr>
          <w:rtl/>
        </w:rPr>
        <w:t xml:space="preserve"> انجام د</w:t>
      </w:r>
      <w:r w:rsidR="007811FE" w:rsidRPr="00B90C6A">
        <w:rPr>
          <w:rFonts w:hint="cs"/>
          <w:rtl/>
        </w:rPr>
        <w:t>ی</w:t>
      </w:r>
      <w:r w:rsidR="007811FE" w:rsidRPr="00B90C6A">
        <w:rPr>
          <w:rFonts w:hint="eastAsia"/>
          <w:rtl/>
        </w:rPr>
        <w:t>تا</w:t>
      </w:r>
      <w:r w:rsidR="007811FE" w:rsidRPr="00B90C6A">
        <w:rPr>
          <w:rtl/>
        </w:rPr>
        <w:t xml:space="preserve"> ہے ،اسلام کے ہمہ جہت اور عالمگ</w:t>
      </w:r>
      <w:r w:rsidR="007811FE" w:rsidRPr="00B90C6A">
        <w:rPr>
          <w:rFonts w:hint="cs"/>
          <w:rtl/>
        </w:rPr>
        <w:t>ی</w:t>
      </w:r>
      <w:r w:rsidR="007811FE" w:rsidRPr="00B90C6A">
        <w:rPr>
          <w:rFonts w:hint="eastAsia"/>
          <w:rtl/>
        </w:rPr>
        <w:t>ر</w:t>
      </w:r>
      <w:r w:rsidR="007811FE" w:rsidRPr="00B90C6A">
        <w:rPr>
          <w:rtl/>
        </w:rPr>
        <w:t xml:space="preserve"> مذ ہب ہو نے کو ثا بت</w:t>
      </w:r>
      <w:r w:rsidRPr="00B90C6A">
        <w:rPr>
          <w:rtl/>
        </w:rPr>
        <w:t xml:space="preserve"> کر تا ہے</w:t>
      </w:r>
      <w:r w:rsidR="00113431">
        <w:rPr>
          <w:rFonts w:hint="cs"/>
          <w:rtl/>
        </w:rPr>
        <w:t>،</w:t>
      </w:r>
      <w:r w:rsidRPr="00B90C6A">
        <w:rPr>
          <w:rtl/>
        </w:rPr>
        <w:t xml:space="preserve">  ہر زمانہ،ہر علاقہ کے</w:t>
      </w:r>
      <w:r w:rsidR="007811FE" w:rsidRPr="00B90C6A">
        <w:rPr>
          <w:rtl/>
        </w:rPr>
        <w:t>لئے قا بل عمل بنا تا ہے اور د</w:t>
      </w:r>
      <w:r w:rsidR="007811FE" w:rsidRPr="00B90C6A">
        <w:rPr>
          <w:rFonts w:hint="cs"/>
          <w:rtl/>
        </w:rPr>
        <w:t>ی</w:t>
      </w:r>
      <w:r w:rsidR="007811FE" w:rsidRPr="00B90C6A">
        <w:rPr>
          <w:rFonts w:hint="eastAsia"/>
          <w:rtl/>
        </w:rPr>
        <w:t>گر</w:t>
      </w:r>
      <w:r w:rsidR="007811FE" w:rsidRPr="00B90C6A">
        <w:rPr>
          <w:rtl/>
        </w:rPr>
        <w:t xml:space="preserve"> تمام مذا ہب واد</w:t>
      </w:r>
      <w:r w:rsidR="007811FE" w:rsidRPr="00B90C6A">
        <w:rPr>
          <w:rFonts w:hint="cs"/>
          <w:rtl/>
        </w:rPr>
        <w:t>ی</w:t>
      </w:r>
      <w:r w:rsidR="007811FE" w:rsidRPr="00B90C6A">
        <w:rPr>
          <w:rFonts w:hint="eastAsia"/>
          <w:rtl/>
        </w:rPr>
        <w:t>ان</w:t>
      </w:r>
      <w:r w:rsidR="007811FE" w:rsidRPr="00B90C6A">
        <w:rPr>
          <w:rtl/>
        </w:rPr>
        <w:t xml:space="preserve"> پر اس ک</w:t>
      </w:r>
      <w:r w:rsidR="007811FE" w:rsidRPr="00B90C6A">
        <w:rPr>
          <w:rFonts w:hint="cs"/>
          <w:rtl/>
        </w:rPr>
        <w:t>ی</w:t>
      </w:r>
      <w:r w:rsidR="007811FE" w:rsidRPr="00B90C6A">
        <w:rPr>
          <w:rtl/>
        </w:rPr>
        <w:t xml:space="preserve"> فو ق</w:t>
      </w:r>
      <w:r w:rsidR="007811FE" w:rsidRPr="00B90C6A">
        <w:rPr>
          <w:rFonts w:hint="cs"/>
          <w:rtl/>
        </w:rPr>
        <w:t>ی</w:t>
      </w:r>
      <w:r w:rsidR="007811FE" w:rsidRPr="00B90C6A">
        <w:rPr>
          <w:rFonts w:hint="eastAsia"/>
          <w:rtl/>
        </w:rPr>
        <w:t>ت</w:t>
      </w:r>
      <w:r w:rsidR="007811FE" w:rsidRPr="00B90C6A">
        <w:rPr>
          <w:rtl/>
        </w:rPr>
        <w:t xml:space="preserve"> اور غلبہ کو وا ضح کر تا ہے ۔</w:t>
      </w:r>
    </w:p>
    <w:p w14:paraId="4E6DD2D6" w14:textId="3A0FD6CF" w:rsidR="007811FE" w:rsidRDefault="007811FE" w:rsidP="005C7350">
      <w:pPr>
        <w:spacing w:line="216" w:lineRule="auto"/>
        <w:ind w:firstLine="431"/>
        <w:contextualSpacing/>
      </w:pPr>
      <w:r w:rsidRPr="007811FE">
        <w:rPr>
          <w:rtl/>
        </w:rPr>
        <w:t xml:space="preserve">  فقہ شا فع</w:t>
      </w:r>
      <w:r w:rsidRPr="007811FE">
        <w:rPr>
          <w:rFonts w:hint="cs"/>
          <w:rtl/>
        </w:rPr>
        <w:t>ی</w:t>
      </w:r>
      <w:r w:rsidRPr="007811FE">
        <w:rPr>
          <w:rtl/>
        </w:rPr>
        <w:t xml:space="preserve"> کا اصول فقہ م</w:t>
      </w:r>
      <w:r w:rsidRPr="007811FE">
        <w:rPr>
          <w:rFonts w:hint="cs"/>
          <w:rtl/>
        </w:rPr>
        <w:t>ی</w:t>
      </w:r>
      <w:r w:rsidRPr="007811FE">
        <w:rPr>
          <w:rFonts w:hint="eastAsia"/>
          <w:rtl/>
        </w:rPr>
        <w:t>ں</w:t>
      </w:r>
      <w:r w:rsidRPr="007811FE">
        <w:rPr>
          <w:rtl/>
        </w:rPr>
        <w:t xml:space="preserve"> نما</w:t>
      </w:r>
      <w:r w:rsidRPr="007811FE">
        <w:rPr>
          <w:rFonts w:hint="cs"/>
          <w:rtl/>
        </w:rPr>
        <w:t>ی</w:t>
      </w:r>
      <w:r w:rsidRPr="007811FE">
        <w:rPr>
          <w:rFonts w:hint="eastAsia"/>
          <w:rtl/>
        </w:rPr>
        <w:t>اں</w:t>
      </w:r>
      <w:r w:rsidRPr="007811FE">
        <w:rPr>
          <w:rtl/>
        </w:rPr>
        <w:t xml:space="preserve"> حصہ رہا ہے اور اس وقت اصول فقہ ک</w:t>
      </w:r>
      <w:r w:rsidRPr="007811FE">
        <w:rPr>
          <w:rFonts w:hint="cs"/>
          <w:rtl/>
        </w:rPr>
        <w:t>ی</w:t>
      </w:r>
      <w:r w:rsidRPr="007811FE">
        <w:rPr>
          <w:rtl/>
        </w:rPr>
        <w:t xml:space="preserve"> جو پہل</w:t>
      </w:r>
      <w:r w:rsidRPr="007811FE">
        <w:rPr>
          <w:rFonts w:hint="cs"/>
          <w:rtl/>
        </w:rPr>
        <w:t>ی</w:t>
      </w:r>
      <w:r w:rsidRPr="007811FE">
        <w:rPr>
          <w:rtl/>
        </w:rPr>
        <w:t xml:space="preserve"> کتاب دست</w:t>
      </w:r>
      <w:r w:rsidRPr="007811FE">
        <w:rPr>
          <w:rFonts w:hint="cs"/>
          <w:rtl/>
        </w:rPr>
        <w:t>ی</w:t>
      </w:r>
      <w:r w:rsidRPr="007811FE">
        <w:rPr>
          <w:rFonts w:hint="eastAsia"/>
          <w:rtl/>
        </w:rPr>
        <w:t>اب</w:t>
      </w:r>
      <w:r w:rsidRPr="007811FE">
        <w:rPr>
          <w:rtl/>
        </w:rPr>
        <w:t xml:space="preserve"> ہے ،  </w:t>
      </w:r>
      <w:r w:rsidRPr="007811FE">
        <w:rPr>
          <w:rFonts w:hint="cs"/>
          <w:rtl/>
        </w:rPr>
        <w:t>ی</w:t>
      </w:r>
      <w:r w:rsidRPr="007811FE">
        <w:rPr>
          <w:rFonts w:hint="eastAsia"/>
          <w:rtl/>
        </w:rPr>
        <w:t>عن</w:t>
      </w:r>
      <w:r w:rsidRPr="007811FE">
        <w:rPr>
          <w:rFonts w:hint="cs"/>
          <w:rtl/>
        </w:rPr>
        <w:t>ی</w:t>
      </w:r>
      <w:r w:rsidRPr="007811FE">
        <w:rPr>
          <w:rtl/>
        </w:rPr>
        <w:t xml:space="preserve"> ''</w:t>
      </w:r>
      <w:r w:rsidR="00AE1C4A" w:rsidRPr="00AE1C4A">
        <w:rPr>
          <w:rStyle w:val="arabic"/>
          <w:rtl/>
        </w:rPr>
        <w:t>الرسالۃ</w:t>
      </w:r>
      <w:r w:rsidRPr="007811FE">
        <w:rPr>
          <w:rtl/>
        </w:rPr>
        <w:t>''وہ امام شا فع</w:t>
      </w:r>
      <w:r w:rsidRPr="007811FE">
        <w:rPr>
          <w:rFonts w:hint="cs"/>
          <w:rtl/>
        </w:rPr>
        <w:t>ی</w:t>
      </w:r>
      <w:r w:rsidR="00423EB5">
        <w:rPr>
          <w:rFonts w:hint="cs"/>
          <w:rtl/>
        </w:rPr>
        <w:t>ؒ</w:t>
      </w:r>
      <w:r w:rsidRPr="007811FE">
        <w:rPr>
          <w:rtl/>
        </w:rPr>
        <w:t xml:space="preserve">  ہ</w:t>
      </w:r>
      <w:r w:rsidRPr="007811FE">
        <w:rPr>
          <w:rFonts w:hint="cs"/>
          <w:rtl/>
        </w:rPr>
        <w:t>ی</w:t>
      </w:r>
      <w:r w:rsidRPr="007811FE">
        <w:rPr>
          <w:rtl/>
        </w:rPr>
        <w:t xml:space="preserve"> ک</w:t>
      </w:r>
      <w:r w:rsidRPr="007811FE">
        <w:rPr>
          <w:rFonts w:hint="cs"/>
          <w:rtl/>
        </w:rPr>
        <w:t>ی</w:t>
      </w:r>
      <w:r w:rsidRPr="007811FE">
        <w:rPr>
          <w:rtl/>
        </w:rPr>
        <w:t xml:space="preserve"> ہے ۔</w:t>
      </w:r>
    </w:p>
    <w:p w14:paraId="663E3F8B" w14:textId="6A7034C7" w:rsidR="007811FE" w:rsidRDefault="007811FE" w:rsidP="00B90C6A">
      <w:pPr>
        <w:spacing w:line="216" w:lineRule="auto"/>
        <w:ind w:firstLine="431"/>
        <w:contextualSpacing/>
      </w:pPr>
      <w:r w:rsidRPr="007811FE">
        <w:rPr>
          <w:rtl/>
        </w:rPr>
        <w:t xml:space="preserve">  فقہ شا فع</w:t>
      </w:r>
      <w:r w:rsidRPr="007811FE">
        <w:rPr>
          <w:rFonts w:hint="cs"/>
          <w:rtl/>
        </w:rPr>
        <w:t>ی</w:t>
      </w:r>
      <w:r w:rsidRPr="007811FE">
        <w:rPr>
          <w:rtl/>
        </w:rPr>
        <w:t xml:space="preserve"> م</w:t>
      </w:r>
      <w:r w:rsidRPr="007811FE">
        <w:rPr>
          <w:rFonts w:hint="cs"/>
          <w:rtl/>
        </w:rPr>
        <w:t>ی</w:t>
      </w:r>
      <w:r w:rsidRPr="007811FE">
        <w:rPr>
          <w:rFonts w:hint="eastAsia"/>
          <w:rtl/>
        </w:rPr>
        <w:t>ں</w:t>
      </w:r>
      <w:r w:rsidRPr="007811FE">
        <w:rPr>
          <w:rtl/>
        </w:rPr>
        <w:t xml:space="preserve"> ''</w:t>
      </w:r>
      <w:r w:rsidR="00AE1C4A" w:rsidRPr="00AE1C4A">
        <w:rPr>
          <w:rStyle w:val="arabic"/>
          <w:rtl/>
        </w:rPr>
        <w:t>الورقات</w:t>
      </w:r>
      <w:r w:rsidRPr="007811FE">
        <w:rPr>
          <w:rtl/>
        </w:rPr>
        <w:t>''اصول فقہ کا اہم تر</w:t>
      </w:r>
      <w:r w:rsidRPr="007811FE">
        <w:rPr>
          <w:rFonts w:hint="cs"/>
          <w:rtl/>
        </w:rPr>
        <w:t>ی</w:t>
      </w:r>
      <w:r w:rsidRPr="007811FE">
        <w:rPr>
          <w:rFonts w:hint="eastAsia"/>
          <w:rtl/>
        </w:rPr>
        <w:t>ن</w:t>
      </w:r>
      <w:r w:rsidRPr="007811FE">
        <w:rPr>
          <w:rtl/>
        </w:rPr>
        <w:t xml:space="preserve"> متن سمجھا جا تا ہے ،اس کے مصنف امام غزال</w:t>
      </w:r>
      <w:r w:rsidRPr="007811FE">
        <w:rPr>
          <w:rFonts w:hint="cs"/>
          <w:rtl/>
        </w:rPr>
        <w:t>ی</w:t>
      </w:r>
      <w:r w:rsidR="00423EB5">
        <w:rPr>
          <w:rFonts w:hint="cs"/>
          <w:rtl/>
        </w:rPr>
        <w:t>ؒ</w:t>
      </w:r>
      <w:r w:rsidRPr="007811FE">
        <w:rPr>
          <w:rtl/>
        </w:rPr>
        <w:t xml:space="preserve">   کے استاذ امام الحر م</w:t>
      </w:r>
      <w:r w:rsidRPr="007811FE">
        <w:rPr>
          <w:rFonts w:hint="cs"/>
          <w:rtl/>
        </w:rPr>
        <w:t>ی</w:t>
      </w:r>
      <w:r w:rsidRPr="007811FE">
        <w:rPr>
          <w:rFonts w:hint="eastAsia"/>
          <w:rtl/>
        </w:rPr>
        <w:t>ن</w:t>
      </w:r>
      <w:r w:rsidRPr="007811FE">
        <w:rPr>
          <w:rtl/>
        </w:rPr>
        <w:t xml:space="preserve"> ابو المعا ل</w:t>
      </w:r>
      <w:r w:rsidRPr="007811FE">
        <w:rPr>
          <w:rFonts w:hint="cs"/>
          <w:rtl/>
        </w:rPr>
        <w:t>ی</w:t>
      </w:r>
      <w:r w:rsidRPr="007811FE">
        <w:rPr>
          <w:rtl/>
        </w:rPr>
        <w:t xml:space="preserve"> علا مہ جو </w:t>
      </w:r>
      <w:r w:rsidRPr="007811FE">
        <w:rPr>
          <w:rFonts w:hint="cs"/>
          <w:rtl/>
        </w:rPr>
        <w:t>ی</w:t>
      </w:r>
      <w:r w:rsidRPr="007811FE">
        <w:rPr>
          <w:rFonts w:hint="eastAsia"/>
          <w:rtl/>
        </w:rPr>
        <w:t>ن</w:t>
      </w:r>
      <w:r w:rsidRPr="007811FE">
        <w:rPr>
          <w:rFonts w:hint="cs"/>
          <w:rtl/>
        </w:rPr>
        <w:t>ی</w:t>
      </w:r>
      <w:r w:rsidR="00423EB5">
        <w:rPr>
          <w:rFonts w:hint="cs"/>
          <w:rtl/>
        </w:rPr>
        <w:t>ؒ</w:t>
      </w:r>
      <w:r w:rsidRPr="007811FE">
        <w:rPr>
          <w:rtl/>
        </w:rPr>
        <w:t xml:space="preserve">   ہ</w:t>
      </w:r>
      <w:r w:rsidRPr="007811FE">
        <w:rPr>
          <w:rFonts w:hint="cs"/>
          <w:rtl/>
        </w:rPr>
        <w:t>ی</w:t>
      </w:r>
      <w:r w:rsidRPr="007811FE">
        <w:rPr>
          <w:rFonts w:hint="eastAsia"/>
          <w:rtl/>
        </w:rPr>
        <w:t>ں</w:t>
      </w:r>
      <w:r w:rsidRPr="007811FE">
        <w:rPr>
          <w:rtl/>
        </w:rPr>
        <w:t xml:space="preserve"> ،جو بڑے فق</w:t>
      </w:r>
      <w:r w:rsidRPr="007811FE">
        <w:rPr>
          <w:rFonts w:hint="cs"/>
          <w:rtl/>
        </w:rPr>
        <w:t>ی</w:t>
      </w:r>
      <w:r w:rsidRPr="007811FE">
        <w:rPr>
          <w:rFonts w:hint="eastAsia"/>
          <w:rtl/>
        </w:rPr>
        <w:t>ہ</w:t>
      </w:r>
      <w:r w:rsidRPr="007811FE">
        <w:rPr>
          <w:rtl/>
        </w:rPr>
        <w:t xml:space="preserve"> بھ</w:t>
      </w:r>
      <w:r w:rsidRPr="007811FE">
        <w:rPr>
          <w:rFonts w:hint="cs"/>
          <w:rtl/>
        </w:rPr>
        <w:t>ی</w:t>
      </w:r>
      <w:r w:rsidRPr="007811FE">
        <w:rPr>
          <w:rtl/>
        </w:rPr>
        <w:t xml:space="preserve"> ہ</w:t>
      </w:r>
      <w:r w:rsidRPr="007811FE">
        <w:rPr>
          <w:rFonts w:hint="cs"/>
          <w:rtl/>
        </w:rPr>
        <w:t>ی</w:t>
      </w:r>
      <w:r w:rsidRPr="007811FE">
        <w:rPr>
          <w:rFonts w:hint="eastAsia"/>
          <w:rtl/>
        </w:rPr>
        <w:t>ں</w:t>
      </w:r>
      <w:r w:rsidRPr="007811FE">
        <w:rPr>
          <w:rtl/>
        </w:rPr>
        <w:t xml:space="preserve"> اور اصول</w:t>
      </w:r>
      <w:r w:rsidRPr="007811FE">
        <w:rPr>
          <w:rFonts w:hint="cs"/>
          <w:rtl/>
        </w:rPr>
        <w:t>ی</w:t>
      </w:r>
      <w:r w:rsidRPr="007811FE">
        <w:rPr>
          <w:rtl/>
        </w:rPr>
        <w:t xml:space="preserve"> بھ</w:t>
      </w:r>
      <w:r w:rsidRPr="007811FE">
        <w:rPr>
          <w:rFonts w:hint="cs"/>
          <w:rtl/>
        </w:rPr>
        <w:t>ی</w:t>
      </w:r>
      <w:r w:rsidRPr="007811FE">
        <w:rPr>
          <w:rtl/>
        </w:rPr>
        <w:t xml:space="preserve"> ،ان ک</w:t>
      </w:r>
      <w:r w:rsidRPr="007811FE">
        <w:rPr>
          <w:rFonts w:hint="cs"/>
          <w:rtl/>
        </w:rPr>
        <w:t>ی</w:t>
      </w:r>
      <w:r w:rsidRPr="007811FE">
        <w:rPr>
          <w:rtl/>
        </w:rPr>
        <w:t xml:space="preserve"> تال</w:t>
      </w:r>
      <w:r w:rsidRPr="007811FE">
        <w:rPr>
          <w:rFonts w:hint="cs"/>
          <w:rtl/>
        </w:rPr>
        <w:t>ی</w:t>
      </w:r>
      <w:r w:rsidRPr="007811FE">
        <w:rPr>
          <w:rFonts w:hint="eastAsia"/>
          <w:rtl/>
        </w:rPr>
        <w:t>فات</w:t>
      </w:r>
      <w:r w:rsidRPr="007811FE">
        <w:rPr>
          <w:rtl/>
        </w:rPr>
        <w:t xml:space="preserve"> علم</w:t>
      </w:r>
      <w:r w:rsidRPr="007811FE">
        <w:rPr>
          <w:rFonts w:hint="cs"/>
          <w:rtl/>
        </w:rPr>
        <w:t>ی</w:t>
      </w:r>
      <w:r w:rsidRPr="007811FE">
        <w:rPr>
          <w:rtl/>
        </w:rPr>
        <w:t xml:space="preserve"> گہرا ئ</w:t>
      </w:r>
      <w:r w:rsidRPr="007811FE">
        <w:rPr>
          <w:rFonts w:hint="cs"/>
          <w:rtl/>
        </w:rPr>
        <w:t>ی</w:t>
      </w:r>
      <w:r w:rsidRPr="007811FE">
        <w:rPr>
          <w:rtl/>
        </w:rPr>
        <w:t xml:space="preserve"> و گ</w:t>
      </w:r>
      <w:r w:rsidRPr="007811FE">
        <w:rPr>
          <w:rFonts w:hint="cs"/>
          <w:rtl/>
        </w:rPr>
        <w:t>ی</w:t>
      </w:r>
      <w:r w:rsidRPr="007811FE">
        <w:rPr>
          <w:rFonts w:hint="eastAsia"/>
          <w:rtl/>
        </w:rPr>
        <w:t>را</w:t>
      </w:r>
      <w:r w:rsidRPr="007811FE">
        <w:rPr>
          <w:rtl/>
        </w:rPr>
        <w:t xml:space="preserve"> ئ</w:t>
      </w:r>
      <w:r w:rsidRPr="007811FE">
        <w:rPr>
          <w:rFonts w:hint="cs"/>
          <w:rtl/>
        </w:rPr>
        <w:t>ی</w:t>
      </w:r>
      <w:r w:rsidRPr="007811FE">
        <w:rPr>
          <w:rtl/>
        </w:rPr>
        <w:t xml:space="preserve"> ک</w:t>
      </w:r>
      <w:r w:rsidRPr="007811FE">
        <w:rPr>
          <w:rFonts w:hint="cs"/>
          <w:rtl/>
        </w:rPr>
        <w:t>ی</w:t>
      </w:r>
      <w:r w:rsidRPr="007811FE">
        <w:rPr>
          <w:rtl/>
        </w:rPr>
        <w:t xml:space="preserve"> بنا پر ہم</w:t>
      </w:r>
      <w:r w:rsidRPr="007811FE">
        <w:rPr>
          <w:rFonts w:hint="cs"/>
          <w:rtl/>
        </w:rPr>
        <w:t>ی</w:t>
      </w:r>
      <w:r w:rsidRPr="007811FE">
        <w:rPr>
          <w:rFonts w:hint="eastAsia"/>
          <w:rtl/>
        </w:rPr>
        <w:t>شہ</w:t>
      </w:r>
      <w:r w:rsidRPr="007811FE">
        <w:rPr>
          <w:rtl/>
        </w:rPr>
        <w:t xml:space="preserve"> اہل علم ک</w:t>
      </w:r>
      <w:r w:rsidRPr="007811FE">
        <w:rPr>
          <w:rFonts w:hint="cs"/>
          <w:rtl/>
        </w:rPr>
        <w:t>ی</w:t>
      </w:r>
      <w:r w:rsidRPr="007811FE">
        <w:rPr>
          <w:rtl/>
        </w:rPr>
        <w:t xml:space="preserve"> آ نکھ</w:t>
      </w:r>
      <w:r w:rsidRPr="007811FE">
        <w:rPr>
          <w:rFonts w:hint="eastAsia"/>
          <w:rtl/>
        </w:rPr>
        <w:t>وں</w:t>
      </w:r>
      <w:r w:rsidR="00801E25">
        <w:rPr>
          <w:rtl/>
        </w:rPr>
        <w:t xml:space="preserve"> کا سر</w:t>
      </w:r>
      <w:r w:rsidRPr="007811FE">
        <w:rPr>
          <w:rtl/>
        </w:rPr>
        <w:t>مہ رہ</w:t>
      </w:r>
      <w:r w:rsidRPr="007811FE">
        <w:rPr>
          <w:rFonts w:hint="cs"/>
          <w:rtl/>
        </w:rPr>
        <w:t>ی</w:t>
      </w:r>
      <w:r w:rsidRPr="007811FE">
        <w:rPr>
          <w:rtl/>
        </w:rPr>
        <w:t xml:space="preserve"> ہ</w:t>
      </w:r>
      <w:r w:rsidRPr="007811FE">
        <w:rPr>
          <w:rFonts w:hint="cs"/>
          <w:rtl/>
        </w:rPr>
        <w:t>ی</w:t>
      </w:r>
      <w:r w:rsidRPr="007811FE">
        <w:rPr>
          <w:rFonts w:hint="eastAsia"/>
          <w:rtl/>
        </w:rPr>
        <w:t>ں،ان</w:t>
      </w:r>
      <w:r w:rsidRPr="007811FE">
        <w:rPr>
          <w:rtl/>
        </w:rPr>
        <w:t xml:space="preserve"> ک</w:t>
      </w:r>
      <w:r w:rsidRPr="007811FE">
        <w:rPr>
          <w:rFonts w:hint="cs"/>
          <w:rtl/>
        </w:rPr>
        <w:t>ی</w:t>
      </w:r>
      <w:r w:rsidRPr="007811FE">
        <w:rPr>
          <w:rtl/>
        </w:rPr>
        <w:t xml:space="preserve"> مقبول و معروف تال</w:t>
      </w:r>
      <w:r w:rsidRPr="007811FE">
        <w:rPr>
          <w:rFonts w:hint="cs"/>
          <w:rtl/>
        </w:rPr>
        <w:t>ی</w:t>
      </w:r>
      <w:r w:rsidRPr="007811FE">
        <w:rPr>
          <w:rFonts w:hint="eastAsia"/>
          <w:rtl/>
        </w:rPr>
        <w:t>فات</w:t>
      </w:r>
      <w:r w:rsidRPr="007811FE">
        <w:rPr>
          <w:rtl/>
        </w:rPr>
        <w:t xml:space="preserve"> م</w:t>
      </w:r>
      <w:r w:rsidRPr="007811FE">
        <w:rPr>
          <w:rFonts w:hint="cs"/>
          <w:rtl/>
        </w:rPr>
        <w:t>ی</w:t>
      </w:r>
      <w:r w:rsidRPr="007811FE">
        <w:rPr>
          <w:rFonts w:hint="eastAsia"/>
          <w:rtl/>
        </w:rPr>
        <w:t>ں</w:t>
      </w:r>
      <w:r w:rsidRPr="007811FE">
        <w:rPr>
          <w:rtl/>
        </w:rPr>
        <w:t xml:space="preserve"> ا</w:t>
      </w:r>
      <w:r w:rsidRPr="007811FE">
        <w:rPr>
          <w:rFonts w:hint="cs"/>
          <w:rtl/>
        </w:rPr>
        <w:t>ی</w:t>
      </w:r>
      <w:r w:rsidRPr="007811FE">
        <w:rPr>
          <w:rFonts w:hint="eastAsia"/>
          <w:rtl/>
        </w:rPr>
        <w:t>ک</w:t>
      </w:r>
      <w:r w:rsidRPr="007811FE">
        <w:rPr>
          <w:rtl/>
        </w:rPr>
        <w:t xml:space="preserve"> ''</w:t>
      </w:r>
      <w:r w:rsidR="00AE1C4A" w:rsidRPr="00AE1C4A">
        <w:rPr>
          <w:rStyle w:val="arabic"/>
          <w:rtl/>
        </w:rPr>
        <w:t>ورقات</w:t>
      </w:r>
      <w:r w:rsidR="00801E25">
        <w:rPr>
          <w:rtl/>
        </w:rPr>
        <w:t>'' ہے جو بہت سے شا</w:t>
      </w:r>
      <w:r w:rsidRPr="007811FE">
        <w:rPr>
          <w:rtl/>
        </w:rPr>
        <w:t>فع</w:t>
      </w:r>
      <w:r w:rsidRPr="007811FE">
        <w:rPr>
          <w:rFonts w:hint="cs"/>
          <w:rtl/>
        </w:rPr>
        <w:t>ی</w:t>
      </w:r>
      <w:r w:rsidRPr="007811FE">
        <w:rPr>
          <w:rtl/>
        </w:rPr>
        <w:t xml:space="preserve"> مدا رس م</w:t>
      </w:r>
      <w:r w:rsidRPr="007811FE">
        <w:rPr>
          <w:rFonts w:hint="cs"/>
          <w:rtl/>
        </w:rPr>
        <w:t>ی</w:t>
      </w:r>
      <w:r w:rsidRPr="007811FE">
        <w:rPr>
          <w:rFonts w:hint="eastAsia"/>
          <w:rtl/>
        </w:rPr>
        <w:t>ں</w:t>
      </w:r>
      <w:r w:rsidRPr="007811FE">
        <w:rPr>
          <w:rtl/>
        </w:rPr>
        <w:t xml:space="preserve"> دا خل نصاب ہے ،عر ب</w:t>
      </w:r>
      <w:r w:rsidRPr="007811FE">
        <w:rPr>
          <w:rFonts w:hint="cs"/>
          <w:rtl/>
        </w:rPr>
        <w:t>ی</w:t>
      </w:r>
      <w:r w:rsidRPr="007811FE">
        <w:rPr>
          <w:rtl/>
        </w:rPr>
        <w:t xml:space="preserve"> م</w:t>
      </w:r>
      <w:r w:rsidRPr="007811FE">
        <w:rPr>
          <w:rFonts w:hint="cs"/>
          <w:rtl/>
        </w:rPr>
        <w:t>ی</w:t>
      </w:r>
      <w:r w:rsidRPr="007811FE">
        <w:rPr>
          <w:rFonts w:hint="eastAsia"/>
          <w:rtl/>
        </w:rPr>
        <w:t>ں</w:t>
      </w:r>
      <w:r w:rsidRPr="007811FE">
        <w:rPr>
          <w:rtl/>
        </w:rPr>
        <w:t xml:space="preserve"> اس ک</w:t>
      </w:r>
      <w:r w:rsidRPr="007811FE">
        <w:rPr>
          <w:rFonts w:hint="cs"/>
          <w:rtl/>
        </w:rPr>
        <w:t>ی</w:t>
      </w:r>
      <w:r w:rsidRPr="007811FE">
        <w:rPr>
          <w:rtl/>
        </w:rPr>
        <w:t xml:space="preserve"> بہت سار</w:t>
      </w:r>
      <w:r w:rsidRPr="007811FE">
        <w:rPr>
          <w:rFonts w:hint="cs"/>
          <w:rtl/>
        </w:rPr>
        <w:t>ی</w:t>
      </w:r>
      <w:r w:rsidRPr="007811FE">
        <w:rPr>
          <w:rtl/>
        </w:rPr>
        <w:t xml:space="preserve"> شر ح</w:t>
      </w:r>
      <w:r w:rsidRPr="007811FE">
        <w:rPr>
          <w:rFonts w:hint="cs"/>
          <w:rtl/>
        </w:rPr>
        <w:t>ی</w:t>
      </w:r>
      <w:r w:rsidRPr="007811FE">
        <w:rPr>
          <w:rFonts w:hint="eastAsia"/>
          <w:rtl/>
        </w:rPr>
        <w:t>ں</w:t>
      </w:r>
      <w:r w:rsidRPr="007811FE">
        <w:rPr>
          <w:rtl/>
        </w:rPr>
        <w:t xml:space="preserve"> لکھ</w:t>
      </w:r>
      <w:r w:rsidRPr="007811FE">
        <w:rPr>
          <w:rFonts w:hint="cs"/>
          <w:rtl/>
        </w:rPr>
        <w:t>ی</w:t>
      </w:r>
      <w:r w:rsidRPr="007811FE">
        <w:rPr>
          <w:rtl/>
        </w:rPr>
        <w:t xml:space="preserve"> گئ</w:t>
      </w:r>
      <w:r w:rsidRPr="007811FE">
        <w:rPr>
          <w:rFonts w:hint="cs"/>
          <w:rtl/>
        </w:rPr>
        <w:t>ی</w:t>
      </w:r>
      <w:r w:rsidRPr="007811FE">
        <w:rPr>
          <w:rtl/>
        </w:rPr>
        <w:t xml:space="preserve"> ہ</w:t>
      </w:r>
      <w:r w:rsidRPr="007811FE">
        <w:rPr>
          <w:rFonts w:hint="cs"/>
          <w:rtl/>
        </w:rPr>
        <w:t>ی</w:t>
      </w:r>
      <w:r w:rsidRPr="007811FE">
        <w:rPr>
          <w:rFonts w:hint="eastAsia"/>
          <w:rtl/>
        </w:rPr>
        <w:t>ں</w:t>
      </w:r>
      <w:r w:rsidRPr="007811FE">
        <w:rPr>
          <w:rtl/>
        </w:rPr>
        <w:t xml:space="preserve"> ،</w:t>
      </w:r>
      <w:r w:rsidR="00801E25">
        <w:rPr>
          <w:rFonts w:hint="cs"/>
          <w:rtl/>
        </w:rPr>
        <w:t xml:space="preserve"> </w:t>
      </w:r>
      <w:r w:rsidRPr="007811FE">
        <w:rPr>
          <w:rtl/>
        </w:rPr>
        <w:t>جن م</w:t>
      </w:r>
      <w:r w:rsidRPr="007811FE">
        <w:rPr>
          <w:rFonts w:hint="cs"/>
          <w:rtl/>
        </w:rPr>
        <w:t>ی</w:t>
      </w:r>
      <w:r w:rsidRPr="007811FE">
        <w:rPr>
          <w:rFonts w:hint="eastAsia"/>
          <w:rtl/>
        </w:rPr>
        <w:t>ں</w:t>
      </w:r>
      <w:r w:rsidRPr="007811FE">
        <w:rPr>
          <w:rtl/>
        </w:rPr>
        <w:t xml:space="preserve"> علا مہ جلا ل الد</w:t>
      </w:r>
      <w:r w:rsidRPr="007811FE">
        <w:rPr>
          <w:rFonts w:hint="cs"/>
          <w:rtl/>
        </w:rPr>
        <w:t>ی</w:t>
      </w:r>
      <w:r w:rsidRPr="007811FE">
        <w:rPr>
          <w:rFonts w:hint="eastAsia"/>
          <w:rtl/>
        </w:rPr>
        <w:t>ن</w:t>
      </w:r>
      <w:r w:rsidRPr="007811FE">
        <w:rPr>
          <w:rtl/>
        </w:rPr>
        <w:t xml:space="preserve"> محل</w:t>
      </w:r>
      <w:r w:rsidRPr="007811FE">
        <w:rPr>
          <w:rFonts w:hint="cs"/>
          <w:rtl/>
        </w:rPr>
        <w:t>ی</w:t>
      </w:r>
      <w:r w:rsidRPr="007811FE">
        <w:rPr>
          <w:rtl/>
        </w:rPr>
        <w:t xml:space="preserve"> ک</w:t>
      </w:r>
      <w:r w:rsidRPr="007811FE">
        <w:rPr>
          <w:rFonts w:hint="cs"/>
          <w:rtl/>
        </w:rPr>
        <w:t>ی</w:t>
      </w:r>
      <w:r w:rsidRPr="007811FE">
        <w:rPr>
          <w:rtl/>
        </w:rPr>
        <w:t xml:space="preserve"> شرح ،علا مہ ابن فر کاح</w:t>
      </w:r>
      <w:r w:rsidR="00801E25">
        <w:rPr>
          <w:rFonts w:hint="cs"/>
          <w:rtl/>
        </w:rPr>
        <w:t>ؒ</w:t>
      </w:r>
      <w:r w:rsidRPr="007811FE">
        <w:rPr>
          <w:rtl/>
        </w:rPr>
        <w:t xml:space="preserve"> ک</w:t>
      </w:r>
      <w:r w:rsidRPr="007811FE">
        <w:rPr>
          <w:rFonts w:hint="cs"/>
          <w:rtl/>
        </w:rPr>
        <w:t>ی</w:t>
      </w:r>
      <w:r w:rsidRPr="007811FE">
        <w:rPr>
          <w:rtl/>
        </w:rPr>
        <w:t xml:space="preserve"> شرح الورقات اور علا مہ</w:t>
      </w:r>
      <w:r w:rsidR="00423EB5">
        <w:rPr>
          <w:rFonts w:hint="cs"/>
          <w:rtl/>
        </w:rPr>
        <w:t xml:space="preserve"> </w:t>
      </w:r>
      <w:r w:rsidRPr="007811FE">
        <w:rPr>
          <w:rtl/>
        </w:rPr>
        <w:t>حطاب</w:t>
      </w:r>
      <w:r w:rsidR="00801E25">
        <w:rPr>
          <w:rFonts w:hint="cs"/>
          <w:rtl/>
        </w:rPr>
        <w:t>ؒ</w:t>
      </w:r>
      <w:r w:rsidRPr="007811FE">
        <w:rPr>
          <w:rtl/>
        </w:rPr>
        <w:t xml:space="preserve"> ک</w:t>
      </w:r>
      <w:r w:rsidRPr="007811FE">
        <w:rPr>
          <w:rFonts w:hint="cs"/>
          <w:rtl/>
        </w:rPr>
        <w:t>ی</w:t>
      </w:r>
      <w:r w:rsidRPr="007811FE">
        <w:rPr>
          <w:rtl/>
        </w:rPr>
        <w:t xml:space="preserve"> شرح قر </w:t>
      </w:r>
      <w:r w:rsidRPr="007811FE">
        <w:rPr>
          <w:rFonts w:hint="eastAsia"/>
          <w:rtl/>
        </w:rPr>
        <w:t>ة</w:t>
      </w:r>
      <w:r w:rsidRPr="007811FE">
        <w:rPr>
          <w:rtl/>
        </w:rPr>
        <w:t xml:space="preserve"> الع</w:t>
      </w:r>
      <w:r w:rsidRPr="007811FE">
        <w:rPr>
          <w:rFonts w:hint="cs"/>
          <w:rtl/>
        </w:rPr>
        <w:t>ی</w:t>
      </w:r>
      <w:r w:rsidRPr="007811FE">
        <w:rPr>
          <w:rFonts w:hint="eastAsia"/>
          <w:rtl/>
        </w:rPr>
        <w:t>ن</w:t>
      </w:r>
      <w:r w:rsidRPr="007811FE">
        <w:rPr>
          <w:rtl/>
        </w:rPr>
        <w:t xml:space="preserve"> خاص طور پر قابل ذکر ہ</w:t>
      </w:r>
      <w:r w:rsidRPr="007811FE">
        <w:rPr>
          <w:rFonts w:hint="cs"/>
          <w:rtl/>
        </w:rPr>
        <w:t>ی</w:t>
      </w:r>
      <w:r w:rsidRPr="007811FE">
        <w:rPr>
          <w:rFonts w:hint="eastAsia"/>
          <w:rtl/>
        </w:rPr>
        <w:t>ں</w:t>
      </w:r>
      <w:r w:rsidRPr="007811FE">
        <w:rPr>
          <w:rtl/>
        </w:rPr>
        <w:t>۔</w:t>
      </w:r>
    </w:p>
    <w:p w14:paraId="7D18B599" w14:textId="77777777" w:rsidR="007811FE" w:rsidRDefault="007811FE" w:rsidP="00B90C6A">
      <w:pPr>
        <w:spacing w:line="216" w:lineRule="auto"/>
        <w:ind w:firstLine="431"/>
        <w:contextualSpacing/>
      </w:pPr>
      <w:r w:rsidRPr="007811FE">
        <w:rPr>
          <w:rtl/>
        </w:rPr>
        <w:t xml:space="preserve">  اردوزبان اس علم</w:t>
      </w:r>
      <w:r w:rsidRPr="007811FE">
        <w:rPr>
          <w:rFonts w:hint="cs"/>
          <w:rtl/>
        </w:rPr>
        <w:t>ی</w:t>
      </w:r>
      <w:r w:rsidRPr="007811FE">
        <w:rPr>
          <w:rtl/>
        </w:rPr>
        <w:t xml:space="preserve"> خزا نہ سے محروم تھ</w:t>
      </w:r>
      <w:r w:rsidRPr="007811FE">
        <w:rPr>
          <w:rFonts w:hint="cs"/>
          <w:rtl/>
        </w:rPr>
        <w:t>ی</w:t>
      </w:r>
      <w:r w:rsidRPr="007811FE">
        <w:rPr>
          <w:rtl/>
        </w:rPr>
        <w:t xml:space="preserve"> حا لانکہ بر صغ</w:t>
      </w:r>
      <w:r w:rsidRPr="007811FE">
        <w:rPr>
          <w:rFonts w:hint="cs"/>
          <w:rtl/>
        </w:rPr>
        <w:t>ی</w:t>
      </w:r>
      <w:r w:rsidRPr="007811FE">
        <w:rPr>
          <w:rFonts w:hint="eastAsia"/>
          <w:rtl/>
        </w:rPr>
        <w:t>ر</w:t>
      </w:r>
      <w:r w:rsidRPr="007811FE">
        <w:rPr>
          <w:rtl/>
        </w:rPr>
        <w:t xml:space="preserve"> م</w:t>
      </w:r>
      <w:r w:rsidRPr="007811FE">
        <w:rPr>
          <w:rFonts w:hint="cs"/>
          <w:rtl/>
        </w:rPr>
        <w:t>ی</w:t>
      </w:r>
      <w:r w:rsidRPr="007811FE">
        <w:rPr>
          <w:rFonts w:hint="eastAsia"/>
          <w:rtl/>
        </w:rPr>
        <w:t>ں</w:t>
      </w:r>
      <w:r w:rsidRPr="007811FE">
        <w:rPr>
          <w:rtl/>
        </w:rPr>
        <w:t xml:space="preserve"> مذ ہب شا فع</w:t>
      </w:r>
      <w:r w:rsidRPr="007811FE">
        <w:rPr>
          <w:rFonts w:hint="cs"/>
          <w:rtl/>
        </w:rPr>
        <w:t>ی</w:t>
      </w:r>
      <w:r w:rsidRPr="007811FE">
        <w:rPr>
          <w:rtl/>
        </w:rPr>
        <w:t xml:space="preserve"> پر عمل </w:t>
      </w:r>
      <w:r w:rsidRPr="007811FE">
        <w:rPr>
          <w:rtl/>
        </w:rPr>
        <w:lastRenderedPageBreak/>
        <w:t>کر نے وا لوں ک</w:t>
      </w:r>
      <w:r w:rsidRPr="007811FE">
        <w:rPr>
          <w:rFonts w:hint="cs"/>
          <w:rtl/>
        </w:rPr>
        <w:t>ی</w:t>
      </w:r>
      <w:r w:rsidRPr="007811FE">
        <w:rPr>
          <w:rtl/>
        </w:rPr>
        <w:t xml:space="preserve"> بڑ</w:t>
      </w:r>
      <w:r w:rsidRPr="007811FE">
        <w:rPr>
          <w:rFonts w:hint="cs"/>
          <w:rtl/>
        </w:rPr>
        <w:t>ی</w:t>
      </w:r>
      <w:r w:rsidRPr="007811FE">
        <w:rPr>
          <w:rtl/>
        </w:rPr>
        <w:t xml:space="preserve"> تعداد ہے اور چھوٹے بڑے د</w:t>
      </w:r>
      <w:r w:rsidRPr="007811FE">
        <w:rPr>
          <w:rFonts w:hint="cs"/>
          <w:rtl/>
        </w:rPr>
        <w:t>ی</w:t>
      </w:r>
      <w:r w:rsidRPr="007811FE">
        <w:rPr>
          <w:rFonts w:hint="eastAsia"/>
          <w:rtl/>
        </w:rPr>
        <w:t>ن</w:t>
      </w:r>
      <w:r w:rsidRPr="007811FE">
        <w:rPr>
          <w:rFonts w:hint="cs"/>
          <w:rtl/>
        </w:rPr>
        <w:t>ی</w:t>
      </w:r>
      <w:r w:rsidRPr="007811FE">
        <w:rPr>
          <w:rtl/>
        </w:rPr>
        <w:t xml:space="preserve"> مدا رس بھ</w:t>
      </w:r>
      <w:r w:rsidRPr="007811FE">
        <w:rPr>
          <w:rFonts w:hint="cs"/>
          <w:rtl/>
        </w:rPr>
        <w:t>ی</w:t>
      </w:r>
      <w:r w:rsidRPr="007811FE">
        <w:rPr>
          <w:rtl/>
        </w:rPr>
        <w:t xml:space="preserve"> قائم ہ</w:t>
      </w:r>
      <w:r w:rsidRPr="007811FE">
        <w:rPr>
          <w:rFonts w:hint="cs"/>
          <w:rtl/>
        </w:rPr>
        <w:t>ی</w:t>
      </w:r>
      <w:r w:rsidRPr="007811FE">
        <w:rPr>
          <w:rFonts w:hint="eastAsia"/>
          <w:rtl/>
        </w:rPr>
        <w:t>ں</w:t>
      </w:r>
      <w:r w:rsidRPr="007811FE">
        <w:rPr>
          <w:rtl/>
        </w:rPr>
        <w:t xml:space="preserve"> ،ن</w:t>
      </w:r>
      <w:r w:rsidRPr="007811FE">
        <w:rPr>
          <w:rFonts w:hint="cs"/>
          <w:rtl/>
        </w:rPr>
        <w:t>ی</w:t>
      </w:r>
      <w:r w:rsidRPr="007811FE">
        <w:rPr>
          <w:rFonts w:hint="eastAsia"/>
          <w:rtl/>
        </w:rPr>
        <w:t>ز</w:t>
      </w:r>
      <w:r w:rsidRPr="007811FE">
        <w:rPr>
          <w:rtl/>
        </w:rPr>
        <w:t xml:space="preserve"> اس کتاب ک</w:t>
      </w:r>
      <w:r w:rsidRPr="007811FE">
        <w:rPr>
          <w:rFonts w:hint="cs"/>
          <w:rtl/>
        </w:rPr>
        <w:t>ی</w:t>
      </w:r>
      <w:r w:rsidRPr="007811FE">
        <w:rPr>
          <w:rtl/>
        </w:rPr>
        <w:t xml:space="preserve"> افا د</w:t>
      </w:r>
      <w:r w:rsidRPr="007811FE">
        <w:rPr>
          <w:rFonts w:hint="cs"/>
          <w:rtl/>
        </w:rPr>
        <w:t>ی</w:t>
      </w:r>
      <w:r w:rsidRPr="007811FE">
        <w:rPr>
          <w:rFonts w:hint="eastAsia"/>
          <w:rtl/>
        </w:rPr>
        <w:t>ت</w:t>
      </w:r>
      <w:r w:rsidRPr="007811FE">
        <w:rPr>
          <w:rtl/>
        </w:rPr>
        <w:t xml:space="preserve"> شوا فع تک محدود نہ</w:t>
      </w:r>
      <w:r w:rsidRPr="007811FE">
        <w:rPr>
          <w:rFonts w:hint="cs"/>
          <w:rtl/>
        </w:rPr>
        <w:t>ی</w:t>
      </w:r>
      <w:r w:rsidRPr="007811FE">
        <w:rPr>
          <w:rFonts w:hint="eastAsia"/>
          <w:rtl/>
        </w:rPr>
        <w:t>ں</w:t>
      </w:r>
      <w:r w:rsidRPr="007811FE">
        <w:rPr>
          <w:rtl/>
        </w:rPr>
        <w:t xml:space="preserve"> بلکہ </w:t>
      </w:r>
      <w:r w:rsidRPr="007811FE">
        <w:rPr>
          <w:rFonts w:hint="cs"/>
          <w:rtl/>
        </w:rPr>
        <w:t>ی</w:t>
      </w:r>
      <w:r w:rsidRPr="007811FE">
        <w:rPr>
          <w:rFonts w:hint="eastAsia"/>
          <w:rtl/>
        </w:rPr>
        <w:t>ہ</w:t>
      </w:r>
      <w:r w:rsidRPr="007811FE">
        <w:rPr>
          <w:rtl/>
        </w:rPr>
        <w:t xml:space="preserve"> تمام ہ</w:t>
      </w:r>
      <w:r w:rsidRPr="007811FE">
        <w:rPr>
          <w:rFonts w:hint="cs"/>
          <w:rtl/>
        </w:rPr>
        <w:t>ی</w:t>
      </w:r>
      <w:r w:rsidRPr="007811FE">
        <w:rPr>
          <w:rtl/>
        </w:rPr>
        <w:t xml:space="preserve"> مذا ہب فقہ کے اہل علم کے لئے مف</w:t>
      </w:r>
      <w:r w:rsidRPr="007811FE">
        <w:rPr>
          <w:rFonts w:hint="cs"/>
          <w:rtl/>
        </w:rPr>
        <w:t>ی</w:t>
      </w:r>
      <w:r w:rsidRPr="007811FE">
        <w:rPr>
          <w:rFonts w:hint="eastAsia"/>
          <w:rtl/>
        </w:rPr>
        <w:t>د</w:t>
      </w:r>
      <w:r w:rsidRPr="007811FE">
        <w:rPr>
          <w:rtl/>
        </w:rPr>
        <w:t xml:space="preserve"> ہے ،ضرورت تھ</w:t>
      </w:r>
      <w:r w:rsidRPr="007811FE">
        <w:rPr>
          <w:rFonts w:hint="cs"/>
          <w:rtl/>
        </w:rPr>
        <w:t>ی</w:t>
      </w:r>
      <w:r w:rsidRPr="007811FE">
        <w:rPr>
          <w:rtl/>
        </w:rPr>
        <w:t xml:space="preserve"> کہ ار دوزبان م</w:t>
      </w:r>
      <w:r w:rsidRPr="007811FE">
        <w:rPr>
          <w:rFonts w:hint="cs"/>
          <w:rtl/>
        </w:rPr>
        <w:t>ی</w:t>
      </w:r>
      <w:r w:rsidRPr="007811FE">
        <w:rPr>
          <w:rFonts w:hint="eastAsia"/>
          <w:rtl/>
        </w:rPr>
        <w:t>ں</w:t>
      </w:r>
      <w:r w:rsidRPr="007811FE">
        <w:rPr>
          <w:rtl/>
        </w:rPr>
        <w:t xml:space="preserve"> اس اہم کتاب کا  تر جمہ  و تشر</w:t>
      </w:r>
      <w:r w:rsidRPr="007811FE">
        <w:rPr>
          <w:rFonts w:hint="cs"/>
          <w:rtl/>
        </w:rPr>
        <w:t>ی</w:t>
      </w:r>
      <w:r w:rsidRPr="007811FE">
        <w:rPr>
          <w:rFonts w:hint="eastAsia"/>
          <w:rtl/>
        </w:rPr>
        <w:t>ح</w:t>
      </w:r>
      <w:r w:rsidR="00801E25">
        <w:rPr>
          <w:rtl/>
        </w:rPr>
        <w:t xml:space="preserve"> سا منے آ ئے تا</w:t>
      </w:r>
      <w:r w:rsidRPr="007811FE">
        <w:rPr>
          <w:rtl/>
        </w:rPr>
        <w:t>کہ طلبہ اس سے خوب فا ئدہ اٹھا سک</w:t>
      </w:r>
      <w:r w:rsidRPr="007811FE">
        <w:rPr>
          <w:rFonts w:hint="cs"/>
          <w:rtl/>
        </w:rPr>
        <w:t>ی</w:t>
      </w:r>
      <w:r w:rsidRPr="007811FE">
        <w:rPr>
          <w:rFonts w:hint="eastAsia"/>
          <w:rtl/>
        </w:rPr>
        <w:t>ں</w:t>
      </w:r>
      <w:r w:rsidRPr="007811FE">
        <w:rPr>
          <w:rtl/>
        </w:rPr>
        <w:t xml:space="preserve"> چو نکہ </w:t>
      </w:r>
      <w:r w:rsidRPr="007811FE">
        <w:rPr>
          <w:rFonts w:hint="cs"/>
          <w:rtl/>
        </w:rPr>
        <w:t>ی</w:t>
      </w:r>
      <w:r w:rsidRPr="007811FE">
        <w:rPr>
          <w:rFonts w:hint="eastAsia"/>
          <w:rtl/>
        </w:rPr>
        <w:t>ہ</w:t>
      </w:r>
      <w:r w:rsidRPr="007811FE">
        <w:rPr>
          <w:rtl/>
        </w:rPr>
        <w:t xml:space="preserve"> ا</w:t>
      </w:r>
      <w:r w:rsidRPr="007811FE">
        <w:rPr>
          <w:rFonts w:hint="cs"/>
          <w:rtl/>
        </w:rPr>
        <w:t>ی</w:t>
      </w:r>
      <w:r w:rsidRPr="007811FE">
        <w:rPr>
          <w:rFonts w:hint="eastAsia"/>
          <w:rtl/>
        </w:rPr>
        <w:t>ک</w:t>
      </w:r>
      <w:r w:rsidRPr="007811FE">
        <w:rPr>
          <w:rtl/>
        </w:rPr>
        <w:t xml:space="preserve"> متن ہے ،اس لئے عبارت کے مغلق  اور  پ</w:t>
      </w:r>
      <w:r w:rsidRPr="007811FE">
        <w:rPr>
          <w:rFonts w:hint="cs"/>
          <w:rtl/>
        </w:rPr>
        <w:t>ی</w:t>
      </w:r>
      <w:r w:rsidRPr="007811FE">
        <w:rPr>
          <w:rFonts w:hint="eastAsia"/>
          <w:rtl/>
        </w:rPr>
        <w:t>چ</w:t>
      </w:r>
      <w:r w:rsidRPr="007811FE">
        <w:rPr>
          <w:rFonts w:hint="cs"/>
          <w:rtl/>
        </w:rPr>
        <w:t>ی</w:t>
      </w:r>
      <w:r w:rsidRPr="007811FE">
        <w:rPr>
          <w:rFonts w:hint="eastAsia"/>
          <w:rtl/>
        </w:rPr>
        <w:t>دہ</w:t>
      </w:r>
      <w:r w:rsidRPr="007811FE">
        <w:rPr>
          <w:rtl/>
        </w:rPr>
        <w:t xml:space="preserve">  ہو نے کے با عث نفس مسئلہ کے سمجھنے م</w:t>
      </w:r>
      <w:r w:rsidRPr="007811FE">
        <w:rPr>
          <w:rFonts w:hint="cs"/>
          <w:rtl/>
        </w:rPr>
        <w:t>ی</w:t>
      </w:r>
      <w:r w:rsidRPr="007811FE">
        <w:rPr>
          <w:rFonts w:hint="eastAsia"/>
          <w:rtl/>
        </w:rPr>
        <w:t>ں</w:t>
      </w:r>
      <w:r w:rsidRPr="007811FE">
        <w:rPr>
          <w:rtl/>
        </w:rPr>
        <w:t xml:space="preserve"> طلبہ کو  دشوار</w:t>
      </w:r>
      <w:r w:rsidRPr="007811FE">
        <w:rPr>
          <w:rFonts w:hint="cs"/>
          <w:rtl/>
        </w:rPr>
        <w:t>ی</w:t>
      </w:r>
      <w:r w:rsidRPr="007811FE">
        <w:rPr>
          <w:rtl/>
        </w:rPr>
        <w:t xml:space="preserve"> بھ</w:t>
      </w:r>
      <w:r w:rsidRPr="007811FE">
        <w:rPr>
          <w:rFonts w:hint="cs"/>
          <w:rtl/>
        </w:rPr>
        <w:t>ی</w:t>
      </w:r>
      <w:r w:rsidRPr="007811FE">
        <w:rPr>
          <w:rtl/>
        </w:rPr>
        <w:t xml:space="preserve"> پ</w:t>
      </w:r>
      <w:r w:rsidRPr="007811FE">
        <w:rPr>
          <w:rFonts w:hint="cs"/>
          <w:rtl/>
        </w:rPr>
        <w:t>ی</w:t>
      </w:r>
      <w:r w:rsidRPr="007811FE">
        <w:rPr>
          <w:rFonts w:hint="eastAsia"/>
          <w:rtl/>
        </w:rPr>
        <w:t>ش</w:t>
      </w:r>
      <w:r w:rsidRPr="007811FE">
        <w:rPr>
          <w:rtl/>
        </w:rPr>
        <w:t xml:space="preserve"> آ ت</w:t>
      </w:r>
      <w:r w:rsidRPr="007811FE">
        <w:rPr>
          <w:rFonts w:hint="cs"/>
          <w:rtl/>
        </w:rPr>
        <w:t>ی</w:t>
      </w:r>
      <w:r w:rsidRPr="007811FE">
        <w:rPr>
          <w:rtl/>
        </w:rPr>
        <w:t xml:space="preserve"> ہے ،اس کم</w:t>
      </w:r>
      <w:r w:rsidRPr="007811FE">
        <w:rPr>
          <w:rFonts w:hint="cs"/>
          <w:rtl/>
        </w:rPr>
        <w:t>ی</w:t>
      </w:r>
      <w:r w:rsidRPr="007811FE">
        <w:rPr>
          <w:rtl/>
        </w:rPr>
        <w:t xml:space="preserve"> کو محب عز</w:t>
      </w:r>
      <w:r w:rsidRPr="007811FE">
        <w:rPr>
          <w:rFonts w:hint="cs"/>
          <w:rtl/>
        </w:rPr>
        <w:t>ی</w:t>
      </w:r>
      <w:r w:rsidRPr="007811FE">
        <w:rPr>
          <w:rFonts w:hint="eastAsia"/>
          <w:rtl/>
        </w:rPr>
        <w:t>ز</w:t>
      </w:r>
      <w:r w:rsidRPr="007811FE">
        <w:rPr>
          <w:rtl/>
        </w:rPr>
        <w:t xml:space="preserve"> مفت</w:t>
      </w:r>
      <w:r w:rsidRPr="007811FE">
        <w:rPr>
          <w:rFonts w:hint="cs"/>
          <w:rtl/>
        </w:rPr>
        <w:t>ی</w:t>
      </w:r>
      <w:r w:rsidRPr="007811FE">
        <w:rPr>
          <w:rtl/>
        </w:rPr>
        <w:t xml:space="preserve"> مح</w:t>
      </w:r>
      <w:r w:rsidRPr="007811FE">
        <w:rPr>
          <w:rFonts w:hint="eastAsia"/>
          <w:rtl/>
        </w:rPr>
        <w:t>مد</w:t>
      </w:r>
      <w:r w:rsidRPr="007811FE">
        <w:rPr>
          <w:rtl/>
        </w:rPr>
        <w:t xml:space="preserve"> نور </w:t>
      </w:r>
      <w:r w:rsidRPr="007811FE">
        <w:rPr>
          <w:rFonts w:hint="cs"/>
          <w:rtl/>
        </w:rPr>
        <w:t>ی</w:t>
      </w:r>
      <w:r w:rsidRPr="007811FE">
        <w:rPr>
          <w:rFonts w:hint="eastAsia"/>
          <w:rtl/>
        </w:rPr>
        <w:t>و</w:t>
      </w:r>
      <w:r w:rsidRPr="007811FE">
        <w:rPr>
          <w:rtl/>
        </w:rPr>
        <w:t xml:space="preserve"> سف پٹ</w:t>
      </w:r>
      <w:r w:rsidRPr="007811FE">
        <w:rPr>
          <w:rFonts w:hint="cs"/>
          <w:rtl/>
        </w:rPr>
        <w:t>ی</w:t>
      </w:r>
      <w:r w:rsidRPr="007811FE">
        <w:rPr>
          <w:rFonts w:hint="eastAsia"/>
          <w:rtl/>
        </w:rPr>
        <w:t>ل</w:t>
      </w:r>
      <w:r w:rsidRPr="007811FE">
        <w:rPr>
          <w:rtl/>
        </w:rPr>
        <w:t xml:space="preserve"> صا حب ز</w:t>
      </w:r>
      <w:r w:rsidRPr="007811FE">
        <w:rPr>
          <w:rFonts w:hint="cs"/>
          <w:rtl/>
        </w:rPr>
        <w:t>ی</w:t>
      </w:r>
      <w:r w:rsidRPr="007811FE">
        <w:rPr>
          <w:rFonts w:hint="eastAsia"/>
          <w:rtl/>
        </w:rPr>
        <w:t>دت</w:t>
      </w:r>
      <w:r w:rsidRPr="007811FE">
        <w:rPr>
          <w:rtl/>
        </w:rPr>
        <w:t xml:space="preserve"> حسنا تہ نے پو را کر د</w:t>
      </w:r>
      <w:r w:rsidRPr="007811FE">
        <w:rPr>
          <w:rFonts w:hint="cs"/>
          <w:rtl/>
        </w:rPr>
        <w:t>ی</w:t>
      </w:r>
      <w:r w:rsidRPr="007811FE">
        <w:rPr>
          <w:rFonts w:hint="eastAsia"/>
          <w:rtl/>
        </w:rPr>
        <w:t>ا</w:t>
      </w:r>
      <w:r w:rsidRPr="007811FE">
        <w:rPr>
          <w:rtl/>
        </w:rPr>
        <w:t xml:space="preserve"> کہ '' تسہ</w:t>
      </w:r>
      <w:r w:rsidRPr="007811FE">
        <w:rPr>
          <w:rFonts w:hint="cs"/>
          <w:rtl/>
        </w:rPr>
        <w:t>ی</w:t>
      </w:r>
      <w:r w:rsidRPr="007811FE">
        <w:rPr>
          <w:rFonts w:hint="eastAsia"/>
          <w:rtl/>
        </w:rPr>
        <w:t>ل</w:t>
      </w:r>
      <w:r w:rsidRPr="007811FE">
        <w:rPr>
          <w:rtl/>
        </w:rPr>
        <w:t xml:space="preserve"> الو صول ''کے نام سے'' ورقات '' کا اردو م</w:t>
      </w:r>
      <w:r w:rsidRPr="007811FE">
        <w:rPr>
          <w:rFonts w:hint="cs"/>
          <w:rtl/>
        </w:rPr>
        <w:t>ی</w:t>
      </w:r>
      <w:r w:rsidRPr="007811FE">
        <w:rPr>
          <w:rFonts w:hint="eastAsia"/>
          <w:rtl/>
        </w:rPr>
        <w:t>ں</w:t>
      </w:r>
      <w:r w:rsidRPr="007811FE">
        <w:rPr>
          <w:rtl/>
        </w:rPr>
        <w:t xml:space="preserve"> تر جمہ کر نے کے ساتھ ساتھ اس ک</w:t>
      </w:r>
      <w:r w:rsidRPr="007811FE">
        <w:rPr>
          <w:rFonts w:hint="cs"/>
          <w:rtl/>
        </w:rPr>
        <w:t>ی</w:t>
      </w:r>
      <w:r w:rsidRPr="007811FE">
        <w:rPr>
          <w:rtl/>
        </w:rPr>
        <w:t xml:space="preserve"> شرح بھ</w:t>
      </w:r>
      <w:r w:rsidRPr="007811FE">
        <w:rPr>
          <w:rFonts w:hint="cs"/>
          <w:rtl/>
        </w:rPr>
        <w:t>ی</w:t>
      </w:r>
      <w:r w:rsidRPr="007811FE">
        <w:rPr>
          <w:rtl/>
        </w:rPr>
        <w:t xml:space="preserve"> لکھ د</w:t>
      </w:r>
      <w:r w:rsidRPr="007811FE">
        <w:rPr>
          <w:rFonts w:hint="cs"/>
          <w:rtl/>
        </w:rPr>
        <w:t>ی</w:t>
      </w:r>
      <w:r w:rsidRPr="007811FE">
        <w:rPr>
          <w:rtl/>
        </w:rPr>
        <w:t xml:space="preserve"> ۔</w:t>
      </w:r>
    </w:p>
    <w:p w14:paraId="37FBA352" w14:textId="1159616E" w:rsidR="007811FE" w:rsidRDefault="007811FE" w:rsidP="00B90C6A">
      <w:pPr>
        <w:spacing w:line="216" w:lineRule="auto"/>
        <w:ind w:firstLine="431"/>
        <w:contextualSpacing/>
      </w:pPr>
      <w:r w:rsidRPr="007811FE">
        <w:rPr>
          <w:rtl/>
        </w:rPr>
        <w:t xml:space="preserve">  مفت</w:t>
      </w:r>
      <w:r w:rsidRPr="007811FE">
        <w:rPr>
          <w:rFonts w:hint="cs"/>
          <w:rtl/>
        </w:rPr>
        <w:t>ی</w:t>
      </w:r>
      <w:r w:rsidRPr="007811FE">
        <w:rPr>
          <w:rtl/>
        </w:rPr>
        <w:t xml:space="preserve"> صاحب اچھا علم</w:t>
      </w:r>
      <w:r w:rsidRPr="007811FE">
        <w:rPr>
          <w:rFonts w:hint="cs"/>
          <w:rtl/>
        </w:rPr>
        <w:t>ی</w:t>
      </w:r>
      <w:r w:rsidRPr="007811FE">
        <w:rPr>
          <w:rtl/>
        </w:rPr>
        <w:t xml:space="preserve"> و تا ل</w:t>
      </w:r>
      <w:r w:rsidRPr="007811FE">
        <w:rPr>
          <w:rFonts w:hint="cs"/>
          <w:rtl/>
        </w:rPr>
        <w:t>ی</w:t>
      </w:r>
      <w:r w:rsidRPr="007811FE">
        <w:rPr>
          <w:rFonts w:hint="eastAsia"/>
          <w:rtl/>
        </w:rPr>
        <w:t>ف</w:t>
      </w:r>
      <w:r w:rsidRPr="007811FE">
        <w:rPr>
          <w:rFonts w:hint="cs"/>
          <w:rtl/>
        </w:rPr>
        <w:t>ی</w:t>
      </w:r>
      <w:r w:rsidRPr="007811FE">
        <w:rPr>
          <w:rtl/>
        </w:rPr>
        <w:t xml:space="preserve"> ذوق رکھتے ہ</w:t>
      </w:r>
      <w:r w:rsidRPr="007811FE">
        <w:rPr>
          <w:rFonts w:hint="cs"/>
          <w:rtl/>
        </w:rPr>
        <w:t>ی</w:t>
      </w:r>
      <w:r w:rsidRPr="007811FE">
        <w:rPr>
          <w:rFonts w:hint="eastAsia"/>
          <w:rtl/>
        </w:rPr>
        <w:t>ں</w:t>
      </w:r>
      <w:r w:rsidRPr="007811FE">
        <w:rPr>
          <w:rtl/>
        </w:rPr>
        <w:t xml:space="preserve"> ،اپن</w:t>
      </w:r>
      <w:r w:rsidRPr="007811FE">
        <w:rPr>
          <w:rFonts w:hint="cs"/>
          <w:rtl/>
        </w:rPr>
        <w:t>ی</w:t>
      </w:r>
      <w:r w:rsidRPr="007811FE">
        <w:rPr>
          <w:rtl/>
        </w:rPr>
        <w:t xml:space="preserve"> خد مات ک</w:t>
      </w:r>
      <w:r w:rsidRPr="007811FE">
        <w:rPr>
          <w:rFonts w:hint="cs"/>
          <w:rtl/>
        </w:rPr>
        <w:t>ی</w:t>
      </w:r>
      <w:r w:rsidRPr="007811FE">
        <w:rPr>
          <w:rtl/>
        </w:rPr>
        <w:t xml:space="preserve"> و جہ سے علم</w:t>
      </w:r>
      <w:r w:rsidRPr="007811FE">
        <w:rPr>
          <w:rFonts w:hint="cs"/>
          <w:rtl/>
        </w:rPr>
        <w:t>ی</w:t>
      </w:r>
      <w:r w:rsidRPr="007811FE">
        <w:rPr>
          <w:rtl/>
        </w:rPr>
        <w:t xml:space="preserve"> حلقہ کے لئے محتاج تعا رف نہ</w:t>
      </w:r>
      <w:r w:rsidRPr="007811FE">
        <w:rPr>
          <w:rFonts w:hint="cs"/>
          <w:rtl/>
        </w:rPr>
        <w:t>ی</w:t>
      </w:r>
      <w:r w:rsidRPr="007811FE">
        <w:rPr>
          <w:rFonts w:hint="eastAsia"/>
          <w:rtl/>
        </w:rPr>
        <w:t>ں</w:t>
      </w:r>
      <w:r w:rsidRPr="007811FE">
        <w:rPr>
          <w:rtl/>
        </w:rPr>
        <w:t xml:space="preserve"> ہ</w:t>
      </w:r>
      <w:r w:rsidRPr="007811FE">
        <w:rPr>
          <w:rFonts w:hint="cs"/>
          <w:rtl/>
        </w:rPr>
        <w:t>ی</w:t>
      </w:r>
      <w:r w:rsidRPr="007811FE">
        <w:rPr>
          <w:rFonts w:hint="eastAsia"/>
          <w:rtl/>
        </w:rPr>
        <w:t>ں</w:t>
      </w:r>
      <w:r w:rsidRPr="007811FE">
        <w:rPr>
          <w:rtl/>
        </w:rPr>
        <w:t xml:space="preserve"> ،اس سے پہلے اردو زبان م</w:t>
      </w:r>
      <w:r w:rsidRPr="007811FE">
        <w:rPr>
          <w:rFonts w:hint="cs"/>
          <w:rtl/>
        </w:rPr>
        <w:t>ی</w:t>
      </w:r>
      <w:r w:rsidRPr="007811FE">
        <w:rPr>
          <w:rFonts w:hint="eastAsia"/>
          <w:rtl/>
        </w:rPr>
        <w:t>ں</w:t>
      </w:r>
      <w:r w:rsidRPr="007811FE">
        <w:rPr>
          <w:rtl/>
        </w:rPr>
        <w:t xml:space="preserve"> ان ک</w:t>
      </w:r>
      <w:r w:rsidRPr="007811FE">
        <w:rPr>
          <w:rFonts w:hint="cs"/>
          <w:rtl/>
        </w:rPr>
        <w:t>ی</w:t>
      </w:r>
      <w:r w:rsidRPr="007811FE">
        <w:rPr>
          <w:rtl/>
        </w:rPr>
        <w:t xml:space="preserve"> کئ</w:t>
      </w:r>
      <w:r w:rsidRPr="007811FE">
        <w:rPr>
          <w:rFonts w:hint="cs"/>
          <w:rtl/>
        </w:rPr>
        <w:t>ی</w:t>
      </w:r>
      <w:r w:rsidRPr="007811FE">
        <w:rPr>
          <w:rtl/>
        </w:rPr>
        <w:t xml:space="preserve"> کتا ب</w:t>
      </w:r>
      <w:r w:rsidRPr="007811FE">
        <w:rPr>
          <w:rFonts w:hint="cs"/>
          <w:rtl/>
        </w:rPr>
        <w:t>ی</w:t>
      </w:r>
      <w:r w:rsidRPr="007811FE">
        <w:rPr>
          <w:rFonts w:hint="eastAsia"/>
          <w:rtl/>
        </w:rPr>
        <w:t>ں</w:t>
      </w:r>
      <w:r w:rsidRPr="007811FE">
        <w:rPr>
          <w:rtl/>
        </w:rPr>
        <w:t xml:space="preserve"> طبع ہو کر منظر عام پر آ چک</w:t>
      </w:r>
      <w:r w:rsidRPr="007811FE">
        <w:rPr>
          <w:rFonts w:hint="cs"/>
          <w:rtl/>
        </w:rPr>
        <w:t>ی</w:t>
      </w:r>
      <w:r w:rsidRPr="007811FE">
        <w:rPr>
          <w:rtl/>
        </w:rPr>
        <w:t xml:space="preserve"> ہ</w:t>
      </w:r>
      <w:r w:rsidRPr="007811FE">
        <w:rPr>
          <w:rFonts w:hint="cs"/>
          <w:rtl/>
        </w:rPr>
        <w:t>ی</w:t>
      </w:r>
      <w:r w:rsidRPr="007811FE">
        <w:rPr>
          <w:rFonts w:hint="eastAsia"/>
          <w:rtl/>
        </w:rPr>
        <w:t>ں</w:t>
      </w:r>
      <w:r w:rsidRPr="007811FE">
        <w:rPr>
          <w:rtl/>
        </w:rPr>
        <w:t xml:space="preserve"> اور عوا م و خواص م</w:t>
      </w:r>
      <w:r w:rsidRPr="007811FE">
        <w:rPr>
          <w:rFonts w:hint="cs"/>
          <w:rtl/>
        </w:rPr>
        <w:t>ی</w:t>
      </w:r>
      <w:r w:rsidRPr="007811FE">
        <w:rPr>
          <w:rFonts w:hint="eastAsia"/>
          <w:rtl/>
        </w:rPr>
        <w:t>ں</w:t>
      </w:r>
      <w:r w:rsidRPr="007811FE">
        <w:rPr>
          <w:rtl/>
        </w:rPr>
        <w:t xml:space="preserve"> مقبول ہو چک</w:t>
      </w:r>
      <w:r w:rsidRPr="007811FE">
        <w:rPr>
          <w:rFonts w:hint="cs"/>
          <w:rtl/>
        </w:rPr>
        <w:t>ی</w:t>
      </w:r>
      <w:r w:rsidRPr="007811FE">
        <w:rPr>
          <w:rtl/>
        </w:rPr>
        <w:t xml:space="preserve"> ہ</w:t>
      </w:r>
      <w:r w:rsidRPr="007811FE">
        <w:rPr>
          <w:rFonts w:hint="cs"/>
          <w:rtl/>
        </w:rPr>
        <w:t>ی</w:t>
      </w:r>
      <w:r w:rsidRPr="007811FE">
        <w:rPr>
          <w:rFonts w:hint="eastAsia"/>
          <w:rtl/>
        </w:rPr>
        <w:t>ں</w:t>
      </w:r>
      <w:r w:rsidRPr="007811FE">
        <w:rPr>
          <w:rtl/>
        </w:rPr>
        <w:t xml:space="preserve"> ،جن م</w:t>
      </w:r>
      <w:r w:rsidRPr="007811FE">
        <w:rPr>
          <w:rFonts w:hint="cs"/>
          <w:rtl/>
        </w:rPr>
        <w:t>ی</w:t>
      </w:r>
      <w:r w:rsidRPr="007811FE">
        <w:rPr>
          <w:rFonts w:hint="eastAsia"/>
          <w:rtl/>
        </w:rPr>
        <w:t>ں</w:t>
      </w:r>
      <w:r w:rsidRPr="007811FE">
        <w:rPr>
          <w:rtl/>
        </w:rPr>
        <w:t xml:space="preserve"> ٤ حصوں م</w:t>
      </w:r>
      <w:r w:rsidRPr="007811FE">
        <w:rPr>
          <w:rFonts w:hint="cs"/>
          <w:rtl/>
        </w:rPr>
        <w:t>ی</w:t>
      </w:r>
      <w:r w:rsidRPr="007811FE">
        <w:rPr>
          <w:rFonts w:hint="eastAsia"/>
          <w:rtl/>
        </w:rPr>
        <w:t>ں</w:t>
      </w:r>
      <w:r w:rsidR="00423EB5">
        <w:rPr>
          <w:rtl/>
        </w:rPr>
        <w:t xml:space="preserve"> ''آ</w:t>
      </w:r>
      <w:r w:rsidRPr="007811FE">
        <w:rPr>
          <w:rtl/>
        </w:rPr>
        <w:t>سان شا فع</w:t>
      </w:r>
      <w:r w:rsidRPr="007811FE">
        <w:rPr>
          <w:rFonts w:hint="cs"/>
          <w:rtl/>
        </w:rPr>
        <w:t>ی</w:t>
      </w:r>
      <w:r w:rsidRPr="007811FE">
        <w:rPr>
          <w:rtl/>
        </w:rPr>
        <w:t xml:space="preserve"> فقہ''اور ٤ حصوں م</w:t>
      </w:r>
      <w:r w:rsidRPr="007811FE">
        <w:rPr>
          <w:rFonts w:hint="cs"/>
          <w:rtl/>
        </w:rPr>
        <w:t>ی</w:t>
      </w:r>
      <w:r w:rsidRPr="007811FE">
        <w:rPr>
          <w:rFonts w:hint="eastAsia"/>
          <w:rtl/>
        </w:rPr>
        <w:t>ں</w:t>
      </w:r>
      <w:r w:rsidRPr="007811FE">
        <w:rPr>
          <w:rtl/>
        </w:rPr>
        <w:t xml:space="preserve"> ''عمد ة السالک '' ک</w:t>
      </w:r>
      <w:r w:rsidRPr="007811FE">
        <w:rPr>
          <w:rFonts w:hint="cs"/>
          <w:rtl/>
        </w:rPr>
        <w:t>ی</w:t>
      </w:r>
      <w:r w:rsidR="00423EB5">
        <w:rPr>
          <w:rtl/>
        </w:rPr>
        <w:t xml:space="preserve"> شرح ''</w:t>
      </w:r>
      <w:r w:rsidR="00AE1C4A" w:rsidRPr="00AE1C4A">
        <w:rPr>
          <w:rStyle w:val="arabic"/>
          <w:rtl/>
        </w:rPr>
        <w:t>منیۃ الطا لب و منۃ المالک</w:t>
      </w:r>
      <w:r w:rsidRPr="007811FE">
        <w:rPr>
          <w:rtl/>
        </w:rPr>
        <w:t xml:space="preserve"> ''خاص طور پر قا بل ذکر ہے ۔وہ ف</w:t>
      </w:r>
      <w:r w:rsidRPr="007811FE">
        <w:rPr>
          <w:rFonts w:hint="cs"/>
          <w:rtl/>
        </w:rPr>
        <w:t>ی</w:t>
      </w:r>
      <w:r w:rsidRPr="007811FE">
        <w:rPr>
          <w:rtl/>
        </w:rPr>
        <w:t xml:space="preserve"> الحال اما مت ک</w:t>
      </w:r>
      <w:r w:rsidRPr="007811FE">
        <w:rPr>
          <w:rFonts w:hint="cs"/>
          <w:rtl/>
        </w:rPr>
        <w:t>ی</w:t>
      </w:r>
      <w:r w:rsidR="00113431">
        <w:rPr>
          <w:rtl/>
        </w:rPr>
        <w:t xml:space="preserve"> اور افتا</w:t>
      </w:r>
      <w:r w:rsidRPr="007811FE">
        <w:rPr>
          <w:rtl/>
        </w:rPr>
        <w:t xml:space="preserve"> ک</w:t>
      </w:r>
      <w:r w:rsidRPr="007811FE">
        <w:rPr>
          <w:rFonts w:hint="cs"/>
          <w:rtl/>
        </w:rPr>
        <w:t>ی</w:t>
      </w:r>
      <w:r w:rsidRPr="007811FE">
        <w:rPr>
          <w:rtl/>
        </w:rPr>
        <w:t xml:space="preserve">  خد مت بھ</w:t>
      </w:r>
      <w:r w:rsidRPr="007811FE">
        <w:rPr>
          <w:rFonts w:hint="cs"/>
          <w:rtl/>
        </w:rPr>
        <w:t>ی</w:t>
      </w:r>
      <w:r w:rsidRPr="007811FE">
        <w:rPr>
          <w:rtl/>
        </w:rPr>
        <w:t xml:space="preserve"> انجام دے رہے ہ</w:t>
      </w:r>
      <w:r w:rsidRPr="007811FE">
        <w:rPr>
          <w:rFonts w:hint="cs"/>
          <w:rtl/>
        </w:rPr>
        <w:t>ی</w:t>
      </w:r>
      <w:r w:rsidRPr="007811FE">
        <w:rPr>
          <w:rFonts w:hint="eastAsia"/>
          <w:rtl/>
        </w:rPr>
        <w:t>ں</w:t>
      </w:r>
      <w:r w:rsidRPr="007811FE">
        <w:rPr>
          <w:rtl/>
        </w:rPr>
        <w:t>۔</w:t>
      </w:r>
    </w:p>
    <w:p w14:paraId="4BB55AA1" w14:textId="77777777" w:rsidR="007811FE" w:rsidRDefault="007811FE" w:rsidP="00B90C6A">
      <w:pPr>
        <w:spacing w:line="216" w:lineRule="auto"/>
        <w:ind w:firstLine="431"/>
        <w:contextualSpacing/>
      </w:pPr>
      <w:r w:rsidRPr="007811FE">
        <w:rPr>
          <w:rtl/>
        </w:rPr>
        <w:t xml:space="preserve">  دعا ہے کہ اللہ تعال</w:t>
      </w:r>
      <w:r w:rsidRPr="007811FE">
        <w:rPr>
          <w:rFonts w:hint="cs"/>
          <w:rtl/>
        </w:rPr>
        <w:t>ی</w:t>
      </w:r>
      <w:r w:rsidRPr="007811FE">
        <w:rPr>
          <w:rtl/>
        </w:rPr>
        <w:t xml:space="preserve"> اس کتاب کوبھ</w:t>
      </w:r>
      <w:r w:rsidRPr="007811FE">
        <w:rPr>
          <w:rFonts w:hint="cs"/>
          <w:rtl/>
        </w:rPr>
        <w:t>ی</w:t>
      </w:r>
      <w:r w:rsidRPr="007811FE">
        <w:rPr>
          <w:rtl/>
        </w:rPr>
        <w:t xml:space="preserve"> نا فع اور مقبول خاص و عام فر ما ئے اور مؤلف کو مز</w:t>
      </w:r>
      <w:r w:rsidRPr="007811FE">
        <w:rPr>
          <w:rFonts w:hint="cs"/>
          <w:rtl/>
        </w:rPr>
        <w:t>ی</w:t>
      </w:r>
      <w:r w:rsidRPr="007811FE">
        <w:rPr>
          <w:rFonts w:hint="eastAsia"/>
          <w:rtl/>
        </w:rPr>
        <w:t>د</w:t>
      </w:r>
      <w:r w:rsidRPr="007811FE">
        <w:rPr>
          <w:rtl/>
        </w:rPr>
        <w:t xml:space="preserve"> علم</w:t>
      </w:r>
      <w:r w:rsidRPr="007811FE">
        <w:rPr>
          <w:rFonts w:hint="cs"/>
          <w:rtl/>
        </w:rPr>
        <w:t>ی</w:t>
      </w:r>
      <w:r w:rsidRPr="007811FE">
        <w:rPr>
          <w:rtl/>
        </w:rPr>
        <w:t xml:space="preserve"> خد مات ک</w:t>
      </w:r>
      <w:r w:rsidRPr="007811FE">
        <w:rPr>
          <w:rFonts w:hint="cs"/>
          <w:rtl/>
        </w:rPr>
        <w:t>ی</w:t>
      </w:r>
      <w:r w:rsidRPr="007811FE">
        <w:rPr>
          <w:rtl/>
        </w:rPr>
        <w:t xml:space="preserve">  تو ف</w:t>
      </w:r>
      <w:r w:rsidRPr="007811FE">
        <w:rPr>
          <w:rFonts w:hint="cs"/>
          <w:rtl/>
        </w:rPr>
        <w:t>ی</w:t>
      </w:r>
      <w:r w:rsidRPr="007811FE">
        <w:rPr>
          <w:rFonts w:hint="eastAsia"/>
          <w:rtl/>
        </w:rPr>
        <w:t>ق</w:t>
      </w:r>
      <w:r w:rsidRPr="007811FE">
        <w:rPr>
          <w:rtl/>
        </w:rPr>
        <w:t xml:space="preserve"> عطا فر ما ئے ۔ آ م</w:t>
      </w:r>
      <w:r w:rsidRPr="007811FE">
        <w:rPr>
          <w:rFonts w:hint="cs"/>
          <w:rtl/>
        </w:rPr>
        <w:t>ی</w:t>
      </w:r>
      <w:r w:rsidRPr="007811FE">
        <w:rPr>
          <w:rFonts w:hint="eastAsia"/>
          <w:rtl/>
        </w:rPr>
        <w:t>ن</w:t>
      </w:r>
      <w:r w:rsidRPr="007811FE">
        <w:rPr>
          <w:rtl/>
        </w:rPr>
        <w:t xml:space="preserve"> ۔</w:t>
      </w:r>
    </w:p>
    <w:p w14:paraId="04D3AE08" w14:textId="77777777" w:rsidR="00AE1C4A" w:rsidRPr="00AE1C4A" w:rsidRDefault="007811FE" w:rsidP="00FC61ED">
      <w:pPr>
        <w:spacing w:line="216" w:lineRule="auto"/>
        <w:ind w:firstLine="431"/>
        <w:contextualSpacing/>
        <w:rPr>
          <w:rStyle w:val="arabic"/>
        </w:rPr>
      </w:pPr>
      <w:r>
        <w:rPr>
          <w:rFonts w:cs="Arial"/>
          <w:rtl/>
        </w:rPr>
        <w:t xml:space="preserve">                        </w:t>
      </w:r>
      <w:r w:rsidR="00AE1C4A" w:rsidRPr="00AE1C4A">
        <w:rPr>
          <w:rStyle w:val="arabic"/>
          <w:rtl/>
        </w:rPr>
        <w:t xml:space="preserve">و اللہ ھو المستعان                        </w:t>
      </w:r>
    </w:p>
    <w:p w14:paraId="6E409248" w14:textId="47C81ABC" w:rsidR="007811FE" w:rsidRDefault="007811FE" w:rsidP="00B90C6A">
      <w:pPr>
        <w:spacing w:line="216" w:lineRule="auto"/>
        <w:ind w:firstLine="431"/>
        <w:contextualSpacing/>
      </w:pPr>
      <w:r w:rsidRPr="007811FE">
        <w:rPr>
          <w:rtl/>
        </w:rPr>
        <w:t xml:space="preserve">         </w:t>
      </w:r>
      <w:r w:rsidR="00B90C6A">
        <w:rPr>
          <w:rtl/>
        </w:rPr>
        <w:tab/>
      </w:r>
      <w:r w:rsidR="00B90C6A">
        <w:rPr>
          <w:rtl/>
        </w:rPr>
        <w:tab/>
      </w:r>
      <w:r w:rsidR="00B90C6A">
        <w:rPr>
          <w:rtl/>
        </w:rPr>
        <w:tab/>
      </w:r>
      <w:r w:rsidR="00B90C6A">
        <w:rPr>
          <w:rtl/>
        </w:rPr>
        <w:tab/>
      </w:r>
      <w:r w:rsidR="00B90C6A">
        <w:rPr>
          <w:rtl/>
        </w:rPr>
        <w:tab/>
      </w:r>
      <w:r w:rsidRPr="007811FE">
        <w:rPr>
          <w:rtl/>
        </w:rPr>
        <w:t xml:space="preserve">                                       </w:t>
      </w:r>
      <w:r w:rsidR="00B90C6A">
        <w:rPr>
          <w:rFonts w:hint="cs"/>
          <w:rtl/>
        </w:rPr>
        <w:t xml:space="preserve">                          </w:t>
      </w:r>
      <w:r w:rsidRPr="007811FE">
        <w:rPr>
          <w:rtl/>
        </w:rPr>
        <w:t xml:space="preserve"> خا لد س</w:t>
      </w:r>
      <w:r w:rsidRPr="007811FE">
        <w:rPr>
          <w:rFonts w:hint="cs"/>
          <w:rtl/>
        </w:rPr>
        <w:t>ی</w:t>
      </w:r>
      <w:r w:rsidRPr="007811FE">
        <w:rPr>
          <w:rFonts w:hint="eastAsia"/>
          <w:rtl/>
        </w:rPr>
        <w:t>ف</w:t>
      </w:r>
      <w:r w:rsidRPr="007811FE">
        <w:rPr>
          <w:rtl/>
        </w:rPr>
        <w:t xml:space="preserve"> اللہ رحما ن</w:t>
      </w:r>
      <w:r w:rsidRPr="007811FE">
        <w:rPr>
          <w:rFonts w:hint="cs"/>
          <w:rtl/>
        </w:rPr>
        <w:t>ی</w:t>
      </w:r>
      <w:r w:rsidRPr="007811FE">
        <w:rPr>
          <w:rtl/>
        </w:rPr>
        <w:t xml:space="preserve">                      </w:t>
      </w:r>
    </w:p>
    <w:p w14:paraId="3E38C8BF" w14:textId="77777777" w:rsidR="007811FE" w:rsidRDefault="00B90C6A" w:rsidP="00B90C6A">
      <w:pPr>
        <w:spacing w:line="216" w:lineRule="auto"/>
        <w:ind w:left="2160" w:firstLine="720"/>
        <w:contextualSpacing/>
      </w:pPr>
      <w:r>
        <w:rPr>
          <w:rFonts w:hint="cs"/>
          <w:rtl/>
        </w:rPr>
        <w:t xml:space="preserve">   </w:t>
      </w:r>
      <w:r w:rsidR="007811FE" w:rsidRPr="007811FE">
        <w:rPr>
          <w:rtl/>
        </w:rPr>
        <w:t xml:space="preserve">                                           </w:t>
      </w:r>
      <w:r>
        <w:rPr>
          <w:rFonts w:hint="cs"/>
          <w:rtl/>
        </w:rPr>
        <w:t xml:space="preserve">                                                                                                                                                                                                                                                                      </w:t>
      </w:r>
      <w:r w:rsidR="007811FE" w:rsidRPr="007811FE">
        <w:rPr>
          <w:rtl/>
        </w:rPr>
        <w:t>خادم :المعہد العا ل</w:t>
      </w:r>
      <w:r w:rsidR="007811FE" w:rsidRPr="007811FE">
        <w:rPr>
          <w:rFonts w:hint="cs"/>
          <w:rtl/>
        </w:rPr>
        <w:t>ی</w:t>
      </w:r>
      <w:r w:rsidR="007811FE" w:rsidRPr="007811FE">
        <w:rPr>
          <w:rtl/>
        </w:rPr>
        <w:t xml:space="preserve"> الا سلا م</w:t>
      </w:r>
      <w:r w:rsidR="007811FE" w:rsidRPr="007811FE">
        <w:rPr>
          <w:rFonts w:hint="cs"/>
          <w:rtl/>
        </w:rPr>
        <w:t>ی</w:t>
      </w:r>
      <w:r w:rsidR="007811FE" w:rsidRPr="007811FE">
        <w:rPr>
          <w:rtl/>
        </w:rPr>
        <w:t xml:space="preserve"> ح</w:t>
      </w:r>
      <w:r w:rsidR="007811FE" w:rsidRPr="007811FE">
        <w:rPr>
          <w:rFonts w:hint="cs"/>
          <w:rtl/>
        </w:rPr>
        <w:t>ی</w:t>
      </w:r>
      <w:r w:rsidR="007811FE" w:rsidRPr="007811FE">
        <w:rPr>
          <w:rFonts w:hint="eastAsia"/>
          <w:rtl/>
        </w:rPr>
        <w:t>در</w:t>
      </w:r>
      <w:r w:rsidR="007811FE" w:rsidRPr="007811FE">
        <w:rPr>
          <w:rtl/>
        </w:rPr>
        <w:t xml:space="preserve"> آ باد              </w:t>
      </w:r>
    </w:p>
    <w:p w14:paraId="237A1324" w14:textId="77777777" w:rsidR="007811FE" w:rsidRDefault="00113431" w:rsidP="00B90C6A">
      <w:pPr>
        <w:spacing w:line="216" w:lineRule="auto"/>
        <w:ind w:left="2160" w:firstLine="720"/>
        <w:contextualSpacing/>
      </w:pPr>
      <w:r>
        <w:rPr>
          <w:rFonts w:hint="cs"/>
          <w:rtl/>
        </w:rPr>
        <w:t>(</w:t>
      </w:r>
      <w:r w:rsidR="007811FE" w:rsidRPr="007811FE">
        <w:rPr>
          <w:rtl/>
        </w:rPr>
        <w:t>جنرل س</w:t>
      </w:r>
      <w:r w:rsidR="007811FE" w:rsidRPr="007811FE">
        <w:rPr>
          <w:rFonts w:hint="cs"/>
          <w:rtl/>
        </w:rPr>
        <w:t>ی</w:t>
      </w:r>
      <w:r w:rsidR="007811FE" w:rsidRPr="007811FE">
        <w:rPr>
          <w:rFonts w:hint="eastAsia"/>
          <w:rtl/>
        </w:rPr>
        <w:t>کر</w:t>
      </w:r>
      <w:r w:rsidR="007811FE" w:rsidRPr="007811FE">
        <w:rPr>
          <w:rtl/>
        </w:rPr>
        <w:t xml:space="preserve"> </w:t>
      </w:r>
      <w:r w:rsidR="007811FE" w:rsidRPr="007811FE">
        <w:rPr>
          <w:rFonts w:hint="cs"/>
          <w:rtl/>
        </w:rPr>
        <w:t>ی</w:t>
      </w:r>
      <w:r w:rsidR="007811FE" w:rsidRPr="007811FE">
        <w:rPr>
          <w:rFonts w:hint="eastAsia"/>
          <w:rtl/>
        </w:rPr>
        <w:t>ٹر</w:t>
      </w:r>
      <w:r w:rsidR="007811FE" w:rsidRPr="007811FE">
        <w:rPr>
          <w:rFonts w:hint="cs"/>
          <w:rtl/>
        </w:rPr>
        <w:t>ی</w:t>
      </w:r>
      <w:r w:rsidR="007811FE" w:rsidRPr="007811FE">
        <w:rPr>
          <w:rtl/>
        </w:rPr>
        <w:t xml:space="preserve"> </w:t>
      </w:r>
      <w:r>
        <w:rPr>
          <w:rFonts w:hint="cs"/>
          <w:rtl/>
        </w:rPr>
        <w:t>)</w:t>
      </w:r>
      <w:r w:rsidR="007811FE" w:rsidRPr="007811FE">
        <w:rPr>
          <w:rtl/>
        </w:rPr>
        <w:t>:اسلا مک فقہ اک</w:t>
      </w:r>
      <w:r w:rsidR="007811FE" w:rsidRPr="007811FE">
        <w:rPr>
          <w:rFonts w:hint="cs"/>
          <w:rtl/>
        </w:rPr>
        <w:t>ی</w:t>
      </w:r>
      <w:r w:rsidR="007811FE" w:rsidRPr="007811FE">
        <w:rPr>
          <w:rFonts w:hint="eastAsia"/>
          <w:rtl/>
        </w:rPr>
        <w:t>ڈم</w:t>
      </w:r>
      <w:r w:rsidR="007811FE" w:rsidRPr="007811FE">
        <w:rPr>
          <w:rFonts w:hint="cs"/>
          <w:rtl/>
        </w:rPr>
        <w:t>ی</w:t>
      </w:r>
      <w:r w:rsidR="007811FE" w:rsidRPr="007811FE">
        <w:rPr>
          <w:rtl/>
        </w:rPr>
        <w:t xml:space="preserve"> انڈ </w:t>
      </w:r>
      <w:r w:rsidR="007811FE" w:rsidRPr="007811FE">
        <w:rPr>
          <w:rFonts w:hint="cs"/>
          <w:rtl/>
        </w:rPr>
        <w:t>ی</w:t>
      </w:r>
      <w:r w:rsidR="007811FE" w:rsidRPr="007811FE">
        <w:rPr>
          <w:rFonts w:hint="eastAsia"/>
          <w:rtl/>
        </w:rPr>
        <w:t>ا</w:t>
      </w:r>
      <w:r w:rsidR="007811FE">
        <w:rPr>
          <w:rFonts w:cs="Arial"/>
          <w:rtl/>
        </w:rPr>
        <w:t xml:space="preserve">        </w:t>
      </w:r>
    </w:p>
    <w:p w14:paraId="1D3D180F" w14:textId="52168DBC" w:rsidR="007811FE" w:rsidRDefault="007811FE" w:rsidP="007811FE">
      <w:r>
        <w:rPr>
          <w:rFonts w:cs="Arial"/>
          <w:rtl/>
        </w:rPr>
        <w:lastRenderedPageBreak/>
        <w:t xml:space="preserve">                                                         </w:t>
      </w:r>
    </w:p>
    <w:p w14:paraId="4BD0B1F8" w14:textId="57867756" w:rsidR="005C6A17" w:rsidRPr="006959C6" w:rsidRDefault="005C6A17" w:rsidP="005C6A17">
      <w:pPr>
        <w:ind w:firstLine="0"/>
        <w:jc w:val="center"/>
        <w:rPr>
          <w:rFonts w:ascii="Bombay Black Unicode" w:hAnsi="Bombay Black Unicode" w:cs="Bombay Black Unicode"/>
        </w:rPr>
      </w:pPr>
      <w:r w:rsidRPr="006959C6">
        <w:rPr>
          <w:rFonts w:ascii="Bombay Black Unicode" w:hAnsi="Bombay Black Unicode" w:cs="Bombay Black Unicode" w:hint="cs"/>
          <w:b/>
          <w:bCs/>
          <w:rtl/>
        </w:rPr>
        <w:t>﴿</w:t>
      </w:r>
      <w:r w:rsidRPr="006959C6">
        <w:rPr>
          <w:rFonts w:ascii="Bombay Black Unicode" w:hAnsi="Bombay Black Unicode" w:cs="Bombay Black Unicode"/>
          <w:b/>
          <w:bCs/>
          <w:rtl/>
        </w:rPr>
        <w:t xml:space="preserve"> </w:t>
      </w:r>
      <w:r w:rsidRPr="006959C6">
        <w:rPr>
          <w:rFonts w:ascii="Bombay Black Unicode" w:hAnsi="Bombay Black Unicode" w:cs="Bombay Black Unicode"/>
          <w:rtl/>
        </w:rPr>
        <w:t xml:space="preserve">تقریظ </w:t>
      </w:r>
      <w:r w:rsidRPr="006959C6">
        <w:rPr>
          <w:rFonts w:ascii="Bombay Black Unicode" w:hAnsi="Bombay Black Unicode" w:cs="Bombay Black Unicode" w:hint="cs"/>
          <w:b/>
          <w:bCs/>
          <w:rtl/>
        </w:rPr>
        <w:t>﴾</w:t>
      </w:r>
    </w:p>
    <w:p w14:paraId="20484B9D" w14:textId="77777777" w:rsidR="007811FE" w:rsidRDefault="007811FE" w:rsidP="005D3627">
      <w:pPr>
        <w:spacing w:line="240" w:lineRule="auto"/>
        <w:ind w:firstLine="0"/>
        <w:contextualSpacing/>
        <w:jc w:val="center"/>
      </w:pPr>
      <w:r w:rsidRPr="005C6A17">
        <w:rPr>
          <w:rtl/>
        </w:rPr>
        <w:t>از :  حضرت مو لا نا عبد الرب خط</w:t>
      </w:r>
      <w:r w:rsidRPr="005C6A17">
        <w:rPr>
          <w:rFonts w:hint="cs"/>
          <w:rtl/>
        </w:rPr>
        <w:t>ی</w:t>
      </w:r>
      <w:r w:rsidRPr="005C6A17">
        <w:rPr>
          <w:rFonts w:hint="eastAsia"/>
          <w:rtl/>
        </w:rPr>
        <w:t>ب</w:t>
      </w:r>
      <w:r w:rsidRPr="005C6A17">
        <w:rPr>
          <w:rtl/>
        </w:rPr>
        <w:t xml:space="preserve"> صا حب   مد ظلہ العا ل</w:t>
      </w:r>
      <w:r w:rsidRPr="005C6A17">
        <w:rPr>
          <w:rFonts w:hint="cs"/>
          <w:rtl/>
        </w:rPr>
        <w:t>ی</w:t>
      </w:r>
      <w:r w:rsidR="00154950">
        <w:rPr>
          <w:rtl/>
        </w:rPr>
        <w:t xml:space="preserve"> </w:t>
      </w:r>
      <w:r w:rsidRPr="005C6A17">
        <w:rPr>
          <w:rtl/>
        </w:rPr>
        <w:t xml:space="preserve">                       </w:t>
      </w:r>
      <w:r w:rsidR="00154950">
        <w:rPr>
          <w:rFonts w:hint="cs"/>
          <w:rtl/>
        </w:rPr>
        <w:t>(</w:t>
      </w:r>
      <w:r w:rsidRPr="005C6A17">
        <w:rPr>
          <w:rtl/>
        </w:rPr>
        <w:t>قا ض</w:t>
      </w:r>
      <w:r w:rsidRPr="005C6A17">
        <w:rPr>
          <w:rFonts w:hint="cs"/>
          <w:rtl/>
        </w:rPr>
        <w:t>ی</w:t>
      </w:r>
      <w:r w:rsidRPr="005C6A17">
        <w:rPr>
          <w:rtl/>
        </w:rPr>
        <w:t xml:space="preserve"> دار القضا ء  بھٹکل</w:t>
      </w:r>
      <w:r w:rsidR="00154950">
        <w:rPr>
          <w:rFonts w:hint="cs"/>
          <w:rtl/>
        </w:rPr>
        <w:t>)</w:t>
      </w:r>
    </w:p>
    <w:p w14:paraId="4779750E" w14:textId="77777777" w:rsidR="00AE1C4A" w:rsidRPr="00AE1C4A" w:rsidRDefault="007811FE" w:rsidP="005D3627">
      <w:pPr>
        <w:spacing w:line="240" w:lineRule="auto"/>
        <w:ind w:firstLine="431"/>
        <w:contextualSpacing/>
        <w:rPr>
          <w:rStyle w:val="arabic"/>
        </w:rPr>
      </w:pPr>
      <w:r w:rsidRPr="005C6A17">
        <w:rPr>
          <w:rtl/>
        </w:rPr>
        <w:t xml:space="preserve">                              </w:t>
      </w:r>
      <w:r w:rsidR="00AE1C4A" w:rsidRPr="00AE1C4A">
        <w:rPr>
          <w:rStyle w:val="arabic"/>
          <w:rtl/>
        </w:rPr>
        <w:t xml:space="preserve">نحمدہ و نصلی علی رسو لہ الکریم  .  اما بعد !                           </w:t>
      </w:r>
    </w:p>
    <w:p w14:paraId="0A262D4B" w14:textId="247FE512" w:rsidR="007811FE" w:rsidRDefault="007811FE" w:rsidP="000E7C18">
      <w:pPr>
        <w:spacing w:line="240" w:lineRule="auto"/>
        <w:ind w:firstLine="431"/>
        <w:contextualSpacing/>
      </w:pPr>
      <w:r w:rsidRPr="005C6A17">
        <w:rPr>
          <w:rtl/>
        </w:rPr>
        <w:t xml:space="preserve"> اللہ رب العا لم</w:t>
      </w:r>
      <w:r w:rsidRPr="005C6A17">
        <w:rPr>
          <w:rFonts w:hint="cs"/>
          <w:rtl/>
        </w:rPr>
        <w:t>ی</w:t>
      </w:r>
      <w:r w:rsidRPr="005C6A17">
        <w:rPr>
          <w:rFonts w:hint="eastAsia"/>
          <w:rtl/>
        </w:rPr>
        <w:t>ن</w:t>
      </w:r>
      <w:r w:rsidRPr="005C6A17">
        <w:rPr>
          <w:rtl/>
        </w:rPr>
        <w:t xml:space="preserve"> نے اپنے آ خر</w:t>
      </w:r>
      <w:r w:rsidRPr="005C6A17">
        <w:rPr>
          <w:rFonts w:hint="cs"/>
          <w:rtl/>
        </w:rPr>
        <w:t>ی</w:t>
      </w:r>
      <w:r w:rsidRPr="005C6A17">
        <w:rPr>
          <w:rtl/>
        </w:rPr>
        <w:t xml:space="preserve"> رسول محمد </w:t>
      </w:r>
      <w:r w:rsidR="00154950">
        <w:rPr>
          <w:rFonts w:ascii="Times New Roman" w:hAnsi="Times New Roman" w:cs="Times New Roman" w:hint="cs"/>
          <w:rtl/>
        </w:rPr>
        <w:t>ﷺ</w:t>
      </w:r>
      <w:r w:rsidRPr="005C6A17">
        <w:rPr>
          <w:rtl/>
        </w:rPr>
        <w:t xml:space="preserve"> </w:t>
      </w:r>
      <w:r w:rsidRPr="005C6A17">
        <w:rPr>
          <w:rFonts w:hint="cs"/>
          <w:rtl/>
        </w:rPr>
        <w:t>کے</w:t>
      </w:r>
      <w:r w:rsidRPr="005C6A17">
        <w:rPr>
          <w:rtl/>
        </w:rPr>
        <w:t xml:space="preserve"> </w:t>
      </w:r>
      <w:r w:rsidRPr="005C6A17">
        <w:rPr>
          <w:rFonts w:hint="cs"/>
          <w:rtl/>
        </w:rPr>
        <w:t>ذ</w:t>
      </w:r>
      <w:r w:rsidRPr="005C6A17">
        <w:rPr>
          <w:rtl/>
        </w:rPr>
        <w:t xml:space="preserve"> </w:t>
      </w:r>
      <w:r w:rsidRPr="005C6A17">
        <w:rPr>
          <w:rFonts w:hint="cs"/>
          <w:rtl/>
        </w:rPr>
        <w:t>ری</w:t>
      </w:r>
      <w:r w:rsidR="000E7C18">
        <w:rPr>
          <w:rFonts w:hint="eastAsia"/>
          <w:rtl/>
        </w:rPr>
        <w:t>ع</w:t>
      </w:r>
      <w:r w:rsidR="000E7C18">
        <w:rPr>
          <w:rFonts w:hint="cs"/>
          <w:rtl/>
        </w:rPr>
        <w:t>ے</w:t>
      </w:r>
      <w:r w:rsidRPr="005C6A17">
        <w:rPr>
          <w:rtl/>
        </w:rPr>
        <w:t>ق</w:t>
      </w:r>
      <w:r w:rsidRPr="005C6A17">
        <w:rPr>
          <w:rFonts w:hint="cs"/>
          <w:rtl/>
        </w:rPr>
        <w:t>ی</w:t>
      </w:r>
      <w:r w:rsidRPr="005C6A17">
        <w:rPr>
          <w:rFonts w:hint="eastAsia"/>
          <w:rtl/>
        </w:rPr>
        <w:t>امت</w:t>
      </w:r>
      <w:r w:rsidR="000E7C18">
        <w:rPr>
          <w:rtl/>
        </w:rPr>
        <w:t xml:space="preserve"> تک آ نے وا</w:t>
      </w:r>
      <w:r w:rsidRPr="005C6A17">
        <w:rPr>
          <w:rtl/>
        </w:rPr>
        <w:t>لے سا رے انسانوں ک</w:t>
      </w:r>
      <w:r w:rsidRPr="005C6A17">
        <w:rPr>
          <w:rFonts w:hint="cs"/>
          <w:rtl/>
        </w:rPr>
        <w:t>ی</w:t>
      </w:r>
      <w:r w:rsidRPr="005C6A17">
        <w:rPr>
          <w:rtl/>
        </w:rPr>
        <w:t xml:space="preserve">  ہدا</w:t>
      </w:r>
      <w:r w:rsidRPr="005C6A17">
        <w:rPr>
          <w:rFonts w:hint="cs"/>
          <w:rtl/>
        </w:rPr>
        <w:t>ی</w:t>
      </w:r>
      <w:r w:rsidRPr="005C6A17">
        <w:rPr>
          <w:rFonts w:hint="eastAsia"/>
          <w:rtl/>
        </w:rPr>
        <w:t>ت</w:t>
      </w:r>
      <w:r w:rsidRPr="005C6A17">
        <w:rPr>
          <w:rtl/>
        </w:rPr>
        <w:t xml:space="preserve"> کے لئے قرآن پاک نا زل فر ما </w:t>
      </w:r>
      <w:r w:rsidRPr="005C6A17">
        <w:rPr>
          <w:rFonts w:hint="cs"/>
          <w:rtl/>
        </w:rPr>
        <w:t>ی</w:t>
      </w:r>
      <w:r w:rsidRPr="005C6A17">
        <w:rPr>
          <w:rFonts w:hint="eastAsia"/>
          <w:rtl/>
        </w:rPr>
        <w:t>ا</w:t>
      </w:r>
      <w:r w:rsidRPr="005C6A17">
        <w:rPr>
          <w:rtl/>
        </w:rPr>
        <w:t xml:space="preserve"> اور آپ ک</w:t>
      </w:r>
      <w:r w:rsidRPr="005C6A17">
        <w:rPr>
          <w:rFonts w:hint="cs"/>
          <w:rtl/>
        </w:rPr>
        <w:t>ی</w:t>
      </w:r>
      <w:r w:rsidRPr="005C6A17">
        <w:rPr>
          <w:rtl/>
        </w:rPr>
        <w:t xml:space="preserve"> ذات اقدس کو اسوہ بنا کر بھ</w:t>
      </w:r>
      <w:r w:rsidRPr="005C6A17">
        <w:rPr>
          <w:rFonts w:hint="cs"/>
          <w:rtl/>
        </w:rPr>
        <w:t>ی</w:t>
      </w:r>
      <w:r w:rsidRPr="005C6A17">
        <w:rPr>
          <w:rFonts w:hint="eastAsia"/>
          <w:rtl/>
        </w:rPr>
        <w:t>جا</w:t>
      </w:r>
      <w:r w:rsidRPr="005C6A17">
        <w:rPr>
          <w:rtl/>
        </w:rPr>
        <w:t xml:space="preserve"> ''</w:t>
      </w:r>
      <w:r w:rsidR="00AE1C4A" w:rsidRPr="00AE1C4A">
        <w:rPr>
          <w:rStyle w:val="arabic"/>
          <w:rtl/>
        </w:rPr>
        <w:t>لقد کان لکم فی رسول اللہ اسوة حسنة</w:t>
      </w:r>
      <w:r w:rsidR="000E7C18">
        <w:rPr>
          <w:rtl/>
        </w:rPr>
        <w:t>''پھر آپ کے بعد صحابہ</w:t>
      </w:r>
      <w:r w:rsidR="000E7C18">
        <w:rPr>
          <w:rFonts w:hint="cs"/>
          <w:rtl/>
        </w:rPr>
        <w:t>،</w:t>
      </w:r>
      <w:r w:rsidR="005D3627">
        <w:rPr>
          <w:rtl/>
        </w:rPr>
        <w:t xml:space="preserve"> تا</w:t>
      </w:r>
      <w:r w:rsidRPr="005C6A17">
        <w:rPr>
          <w:rtl/>
        </w:rPr>
        <w:t>بع</w:t>
      </w:r>
      <w:r w:rsidRPr="005C6A17">
        <w:rPr>
          <w:rFonts w:hint="cs"/>
          <w:rtl/>
        </w:rPr>
        <w:t>ی</w:t>
      </w:r>
      <w:r w:rsidRPr="005C6A17">
        <w:rPr>
          <w:rFonts w:hint="eastAsia"/>
          <w:rtl/>
        </w:rPr>
        <w:t>ن</w:t>
      </w:r>
      <w:r w:rsidRPr="005C6A17">
        <w:rPr>
          <w:rtl/>
        </w:rPr>
        <w:t xml:space="preserve"> ،سلف صا لح</w:t>
      </w:r>
      <w:r w:rsidRPr="005C6A17">
        <w:rPr>
          <w:rFonts w:hint="cs"/>
          <w:rtl/>
        </w:rPr>
        <w:t>ی</w:t>
      </w:r>
      <w:r w:rsidRPr="005C6A17">
        <w:rPr>
          <w:rFonts w:hint="eastAsia"/>
          <w:rtl/>
        </w:rPr>
        <w:t>ن</w:t>
      </w:r>
      <w:r w:rsidRPr="005C6A17">
        <w:rPr>
          <w:rtl/>
        </w:rPr>
        <w:t xml:space="preserve"> </w:t>
      </w:r>
      <w:r w:rsidR="000E7C18">
        <w:rPr>
          <w:rFonts w:hint="cs"/>
          <w:rtl/>
        </w:rPr>
        <w:t>اور</w:t>
      </w:r>
      <w:r w:rsidRPr="005C6A17">
        <w:rPr>
          <w:rtl/>
        </w:rPr>
        <w:t>علم</w:t>
      </w:r>
      <w:r w:rsidR="00801E25">
        <w:rPr>
          <w:rFonts w:hint="eastAsia"/>
          <w:rtl/>
        </w:rPr>
        <w:t>ا</w:t>
      </w:r>
      <w:r w:rsidR="000E7C18">
        <w:rPr>
          <w:rFonts w:hint="cs"/>
          <w:rtl/>
        </w:rPr>
        <w:t>ئے</w:t>
      </w:r>
      <w:r w:rsidRPr="005C6A17">
        <w:rPr>
          <w:rtl/>
        </w:rPr>
        <w:t xml:space="preserve"> کرام نے </w:t>
      </w:r>
      <w:r w:rsidRPr="005C6A17">
        <w:rPr>
          <w:rFonts w:hint="cs"/>
          <w:rtl/>
        </w:rPr>
        <w:t>ی</w:t>
      </w:r>
      <w:r w:rsidRPr="005C6A17">
        <w:rPr>
          <w:rFonts w:hint="eastAsia"/>
          <w:rtl/>
        </w:rPr>
        <w:t>کے</w:t>
      </w:r>
      <w:r w:rsidRPr="005C6A17">
        <w:rPr>
          <w:rtl/>
        </w:rPr>
        <w:t xml:space="preserve"> بعد د</w:t>
      </w:r>
      <w:r w:rsidRPr="005C6A17">
        <w:rPr>
          <w:rFonts w:hint="cs"/>
          <w:rtl/>
        </w:rPr>
        <w:t>ی</w:t>
      </w:r>
      <w:r w:rsidRPr="005C6A17">
        <w:rPr>
          <w:rFonts w:hint="eastAsia"/>
          <w:rtl/>
        </w:rPr>
        <w:t>گرے</w:t>
      </w:r>
      <w:r w:rsidRPr="005C6A17">
        <w:rPr>
          <w:rtl/>
        </w:rPr>
        <w:t xml:space="preserve"> اس د</w:t>
      </w:r>
      <w:r w:rsidRPr="005C6A17">
        <w:rPr>
          <w:rFonts w:hint="cs"/>
          <w:rtl/>
        </w:rPr>
        <w:t>ی</w:t>
      </w:r>
      <w:r w:rsidRPr="005C6A17">
        <w:rPr>
          <w:rFonts w:hint="eastAsia"/>
          <w:rtl/>
        </w:rPr>
        <w:t>ن</w:t>
      </w:r>
      <w:r w:rsidRPr="005C6A17">
        <w:rPr>
          <w:rtl/>
        </w:rPr>
        <w:t xml:space="preserve"> کے پ</w:t>
      </w:r>
      <w:r w:rsidRPr="005C6A17">
        <w:rPr>
          <w:rFonts w:hint="cs"/>
          <w:rtl/>
        </w:rPr>
        <w:t>ی</w:t>
      </w:r>
      <w:r w:rsidRPr="005C6A17">
        <w:rPr>
          <w:rFonts w:hint="eastAsia"/>
          <w:rtl/>
        </w:rPr>
        <w:t>غام</w:t>
      </w:r>
      <w:r w:rsidR="005D3627">
        <w:rPr>
          <w:rtl/>
        </w:rPr>
        <w:t xml:space="preserve"> کو امت تک پہنچا</w:t>
      </w:r>
      <w:r w:rsidRPr="005C6A17">
        <w:rPr>
          <w:rFonts w:hint="cs"/>
          <w:rtl/>
        </w:rPr>
        <w:t>ی</w:t>
      </w:r>
      <w:r w:rsidRPr="005C6A17">
        <w:rPr>
          <w:rFonts w:hint="eastAsia"/>
          <w:rtl/>
        </w:rPr>
        <w:t>ا</w:t>
      </w:r>
      <w:r w:rsidRPr="005C6A17">
        <w:rPr>
          <w:rtl/>
        </w:rPr>
        <w:t xml:space="preserve"> ،اب </w:t>
      </w:r>
      <w:r w:rsidRPr="005C6A17">
        <w:rPr>
          <w:rFonts w:hint="cs"/>
          <w:rtl/>
        </w:rPr>
        <w:t>ی</w:t>
      </w:r>
      <w:r w:rsidRPr="005C6A17">
        <w:rPr>
          <w:rFonts w:hint="eastAsia"/>
          <w:rtl/>
        </w:rPr>
        <w:t>ہ</w:t>
      </w:r>
      <w:r w:rsidRPr="005C6A17">
        <w:rPr>
          <w:rtl/>
        </w:rPr>
        <w:t xml:space="preserve"> ذمہ دار</w:t>
      </w:r>
      <w:r w:rsidRPr="005C6A17">
        <w:rPr>
          <w:rFonts w:hint="cs"/>
          <w:rtl/>
        </w:rPr>
        <w:t>ی</w:t>
      </w:r>
      <w:r w:rsidRPr="005C6A17">
        <w:rPr>
          <w:rtl/>
        </w:rPr>
        <w:t xml:space="preserve"> امت محمد</w:t>
      </w:r>
      <w:r w:rsidRPr="005C6A17">
        <w:rPr>
          <w:rFonts w:hint="cs"/>
          <w:rtl/>
        </w:rPr>
        <w:t>ی</w:t>
      </w:r>
      <w:r w:rsidRPr="005C6A17">
        <w:rPr>
          <w:rFonts w:hint="eastAsia"/>
          <w:rtl/>
        </w:rPr>
        <w:t>ہ</w:t>
      </w:r>
      <w:r w:rsidRPr="005C6A17">
        <w:rPr>
          <w:rtl/>
        </w:rPr>
        <w:t xml:space="preserve"> با لخصوص وارث</w:t>
      </w:r>
      <w:r w:rsidRPr="005C6A17">
        <w:rPr>
          <w:rFonts w:hint="cs"/>
          <w:rtl/>
        </w:rPr>
        <w:t>ی</w:t>
      </w:r>
      <w:r w:rsidRPr="005C6A17">
        <w:rPr>
          <w:rFonts w:hint="eastAsia"/>
          <w:rtl/>
        </w:rPr>
        <w:t>ن</w:t>
      </w:r>
      <w:r w:rsidRPr="005C6A17">
        <w:rPr>
          <w:rtl/>
        </w:rPr>
        <w:t xml:space="preserve"> انب</w:t>
      </w:r>
      <w:r w:rsidRPr="005C6A17">
        <w:rPr>
          <w:rFonts w:hint="cs"/>
          <w:rtl/>
        </w:rPr>
        <w:t>ی</w:t>
      </w:r>
      <w:r w:rsidR="00801E25">
        <w:rPr>
          <w:rFonts w:hint="eastAsia"/>
          <w:rtl/>
        </w:rPr>
        <w:t>ا</w:t>
      </w:r>
      <w:r w:rsidRPr="005C6A17">
        <w:rPr>
          <w:rtl/>
        </w:rPr>
        <w:t xml:space="preserve"> </w:t>
      </w:r>
      <w:r w:rsidRPr="005C6A17">
        <w:rPr>
          <w:rFonts w:hint="cs"/>
          <w:rtl/>
        </w:rPr>
        <w:t>ی</w:t>
      </w:r>
      <w:r w:rsidRPr="005C6A17">
        <w:rPr>
          <w:rFonts w:hint="eastAsia"/>
          <w:rtl/>
        </w:rPr>
        <w:t>عن</w:t>
      </w:r>
      <w:r w:rsidRPr="005C6A17">
        <w:rPr>
          <w:rFonts w:hint="cs"/>
          <w:rtl/>
        </w:rPr>
        <w:t>ی</w:t>
      </w:r>
      <w:r w:rsidR="00801E25">
        <w:rPr>
          <w:rtl/>
        </w:rPr>
        <w:t xml:space="preserve"> علما</w:t>
      </w:r>
      <w:r w:rsidR="000E7C18">
        <w:rPr>
          <w:rFonts w:hint="cs"/>
          <w:rtl/>
        </w:rPr>
        <w:t>ئے</w:t>
      </w:r>
      <w:r w:rsidRPr="005C6A17">
        <w:rPr>
          <w:rtl/>
        </w:rPr>
        <w:t xml:space="preserve"> کرام پر عا ئد ک</w:t>
      </w:r>
      <w:r w:rsidRPr="005C6A17">
        <w:rPr>
          <w:rFonts w:hint="cs"/>
          <w:rtl/>
        </w:rPr>
        <w:t>ی</w:t>
      </w:r>
      <w:r w:rsidRPr="005C6A17">
        <w:rPr>
          <w:rtl/>
        </w:rPr>
        <w:t xml:space="preserve"> گئ</w:t>
      </w:r>
      <w:r w:rsidRPr="005C6A17">
        <w:rPr>
          <w:rFonts w:hint="cs"/>
          <w:rtl/>
        </w:rPr>
        <w:t>ی</w:t>
      </w:r>
      <w:r w:rsidRPr="005C6A17">
        <w:rPr>
          <w:rtl/>
        </w:rPr>
        <w:t xml:space="preserve"> کہ اچھ</w:t>
      </w:r>
      <w:r w:rsidRPr="005C6A17">
        <w:rPr>
          <w:rFonts w:hint="cs"/>
          <w:rtl/>
        </w:rPr>
        <w:t>ی</w:t>
      </w:r>
      <w:r w:rsidRPr="005C6A17">
        <w:rPr>
          <w:rtl/>
        </w:rPr>
        <w:t xml:space="preserve"> و بر</w:t>
      </w:r>
      <w:r w:rsidRPr="005C6A17">
        <w:rPr>
          <w:rFonts w:hint="cs"/>
          <w:rtl/>
        </w:rPr>
        <w:t>ی</w:t>
      </w:r>
      <w:r w:rsidRPr="005C6A17">
        <w:rPr>
          <w:rtl/>
        </w:rPr>
        <w:t xml:space="preserve"> ،صح</w:t>
      </w:r>
      <w:r w:rsidRPr="005C6A17">
        <w:rPr>
          <w:rFonts w:hint="cs"/>
          <w:rtl/>
        </w:rPr>
        <w:t>ی</w:t>
      </w:r>
      <w:r w:rsidRPr="005C6A17">
        <w:rPr>
          <w:rFonts w:hint="eastAsia"/>
          <w:rtl/>
        </w:rPr>
        <w:t>ح</w:t>
      </w:r>
      <w:r w:rsidRPr="005C6A17">
        <w:rPr>
          <w:rtl/>
        </w:rPr>
        <w:t xml:space="preserve"> و غلط چ</w:t>
      </w:r>
      <w:r w:rsidRPr="005C6A17">
        <w:rPr>
          <w:rFonts w:hint="cs"/>
          <w:rtl/>
        </w:rPr>
        <w:t>ی</w:t>
      </w:r>
      <w:r w:rsidRPr="005C6A17">
        <w:rPr>
          <w:rFonts w:hint="eastAsia"/>
          <w:rtl/>
        </w:rPr>
        <w:t>زوں</w:t>
      </w:r>
      <w:r w:rsidRPr="005C6A17">
        <w:rPr>
          <w:rtl/>
        </w:rPr>
        <w:t xml:space="preserve"> کے در م</w:t>
      </w:r>
      <w:r w:rsidRPr="005C6A17">
        <w:rPr>
          <w:rFonts w:hint="cs"/>
          <w:rtl/>
        </w:rPr>
        <w:t>ی</w:t>
      </w:r>
      <w:r w:rsidRPr="005C6A17">
        <w:rPr>
          <w:rFonts w:hint="eastAsia"/>
          <w:rtl/>
        </w:rPr>
        <w:t>ان</w:t>
      </w:r>
      <w:r w:rsidRPr="005C6A17">
        <w:rPr>
          <w:rtl/>
        </w:rPr>
        <w:t xml:space="preserve"> تم</w:t>
      </w:r>
      <w:r w:rsidRPr="005C6A17">
        <w:rPr>
          <w:rFonts w:hint="cs"/>
          <w:rtl/>
        </w:rPr>
        <w:t>ی</w:t>
      </w:r>
      <w:r w:rsidRPr="005C6A17">
        <w:rPr>
          <w:rFonts w:hint="eastAsia"/>
          <w:rtl/>
        </w:rPr>
        <w:t>ز</w:t>
      </w:r>
      <w:r w:rsidRPr="005C6A17">
        <w:rPr>
          <w:rtl/>
        </w:rPr>
        <w:t xml:space="preserve"> کر کے لو گوں کو خ</w:t>
      </w:r>
      <w:r w:rsidRPr="005C6A17">
        <w:rPr>
          <w:rFonts w:hint="cs"/>
          <w:rtl/>
        </w:rPr>
        <w:t>ی</w:t>
      </w:r>
      <w:r w:rsidRPr="005C6A17">
        <w:rPr>
          <w:rFonts w:hint="eastAsia"/>
          <w:rtl/>
        </w:rPr>
        <w:t>ر</w:t>
      </w:r>
      <w:r w:rsidRPr="005C6A17">
        <w:rPr>
          <w:rtl/>
        </w:rPr>
        <w:t xml:space="preserve"> ک</w:t>
      </w:r>
      <w:r w:rsidRPr="005C6A17">
        <w:rPr>
          <w:rFonts w:hint="cs"/>
          <w:rtl/>
        </w:rPr>
        <w:t>ی</w:t>
      </w:r>
      <w:r w:rsidRPr="005C6A17">
        <w:rPr>
          <w:rtl/>
        </w:rPr>
        <w:t xml:space="preserve"> دعوت د</w:t>
      </w:r>
      <w:r w:rsidRPr="005C6A17">
        <w:rPr>
          <w:rFonts w:hint="cs"/>
          <w:rtl/>
        </w:rPr>
        <w:t>ی</w:t>
      </w:r>
      <w:r w:rsidRPr="005C6A17">
        <w:rPr>
          <w:rFonts w:hint="eastAsia"/>
          <w:rtl/>
        </w:rPr>
        <w:t>ں</w:t>
      </w:r>
      <w:r w:rsidRPr="005C6A17">
        <w:rPr>
          <w:rtl/>
        </w:rPr>
        <w:t xml:space="preserve"> اور منکر سے رو ک</w:t>
      </w:r>
      <w:r w:rsidRPr="005C6A17">
        <w:rPr>
          <w:rFonts w:hint="cs"/>
          <w:rtl/>
        </w:rPr>
        <w:t>ی</w:t>
      </w:r>
      <w:r w:rsidRPr="005C6A17">
        <w:rPr>
          <w:rFonts w:hint="eastAsia"/>
          <w:rtl/>
        </w:rPr>
        <w:t>ں،ق</w:t>
      </w:r>
      <w:r w:rsidRPr="005C6A17">
        <w:rPr>
          <w:rFonts w:hint="cs"/>
          <w:rtl/>
        </w:rPr>
        <w:t>ی</w:t>
      </w:r>
      <w:r w:rsidRPr="005C6A17">
        <w:rPr>
          <w:rFonts w:hint="eastAsia"/>
          <w:rtl/>
        </w:rPr>
        <w:t>ا</w:t>
      </w:r>
      <w:r w:rsidRPr="005C6A17">
        <w:rPr>
          <w:rtl/>
        </w:rPr>
        <w:t xml:space="preserve"> مت تک آ نے </w:t>
      </w:r>
      <w:r w:rsidRPr="005C6A17">
        <w:rPr>
          <w:rFonts w:hint="eastAsia"/>
          <w:rtl/>
        </w:rPr>
        <w:t>وا</w:t>
      </w:r>
      <w:r w:rsidRPr="005C6A17">
        <w:rPr>
          <w:rtl/>
        </w:rPr>
        <w:t xml:space="preserve"> ل</w:t>
      </w:r>
      <w:r w:rsidRPr="005C6A17">
        <w:rPr>
          <w:rFonts w:hint="cs"/>
          <w:rtl/>
        </w:rPr>
        <w:t>ی</w:t>
      </w:r>
      <w:r w:rsidRPr="005C6A17">
        <w:rPr>
          <w:rtl/>
        </w:rPr>
        <w:t xml:space="preserve"> انسان</w:t>
      </w:r>
      <w:r w:rsidRPr="005C6A17">
        <w:rPr>
          <w:rFonts w:hint="cs"/>
          <w:rtl/>
        </w:rPr>
        <w:t>ی</w:t>
      </w:r>
      <w:r w:rsidRPr="005C6A17">
        <w:rPr>
          <w:rFonts w:hint="eastAsia"/>
          <w:rtl/>
        </w:rPr>
        <w:t>ت</w:t>
      </w:r>
      <w:r w:rsidRPr="005C6A17">
        <w:rPr>
          <w:rtl/>
        </w:rPr>
        <w:t xml:space="preserve"> کے لئے قرآن پاک اور احاد</w:t>
      </w:r>
      <w:r w:rsidRPr="005C6A17">
        <w:rPr>
          <w:rFonts w:hint="cs"/>
          <w:rtl/>
        </w:rPr>
        <w:t>ی</w:t>
      </w:r>
      <w:r w:rsidRPr="005C6A17">
        <w:rPr>
          <w:rFonts w:hint="eastAsia"/>
          <w:rtl/>
        </w:rPr>
        <w:t>ث</w:t>
      </w:r>
      <w:r w:rsidR="005D3627">
        <w:rPr>
          <w:rtl/>
        </w:rPr>
        <w:t xml:space="preserve"> مبا</w:t>
      </w:r>
      <w:r w:rsidRPr="005C6A17">
        <w:rPr>
          <w:rtl/>
        </w:rPr>
        <w:t>رکہ کو د ستور ح</w:t>
      </w:r>
      <w:r w:rsidRPr="005C6A17">
        <w:rPr>
          <w:rFonts w:hint="cs"/>
          <w:rtl/>
        </w:rPr>
        <w:t>ی</w:t>
      </w:r>
      <w:r w:rsidRPr="005C6A17">
        <w:rPr>
          <w:rFonts w:hint="eastAsia"/>
          <w:rtl/>
        </w:rPr>
        <w:t>ات</w:t>
      </w:r>
      <w:r w:rsidRPr="005C6A17">
        <w:rPr>
          <w:rtl/>
        </w:rPr>
        <w:t xml:space="preserve"> بنا</w:t>
      </w:r>
      <w:r w:rsidRPr="005C6A17">
        <w:rPr>
          <w:rFonts w:hint="cs"/>
          <w:rtl/>
        </w:rPr>
        <w:t>ی</w:t>
      </w:r>
      <w:r w:rsidRPr="005C6A17">
        <w:rPr>
          <w:rFonts w:hint="eastAsia"/>
          <w:rtl/>
        </w:rPr>
        <w:t>ا</w:t>
      </w:r>
      <w:r w:rsidRPr="005C6A17">
        <w:rPr>
          <w:rtl/>
        </w:rPr>
        <w:t xml:space="preserve">  </w:t>
      </w:r>
      <w:r w:rsidR="00AE1C4A" w:rsidRPr="00AE1C4A">
        <w:rPr>
          <w:rStyle w:val="arabic"/>
          <w:rtl/>
        </w:rPr>
        <w:t>''ترکت فیکم أمرین لن تضلواما تمسکتم بھما کتاب اللہ وسنتی ''أو کما قال</w:t>
      </w:r>
      <w:r w:rsidRPr="005C6A17">
        <w:rPr>
          <w:rtl/>
        </w:rPr>
        <w:t>۔  پھر جب اسلام ک</w:t>
      </w:r>
      <w:r w:rsidRPr="005C6A17">
        <w:rPr>
          <w:rFonts w:hint="cs"/>
          <w:rtl/>
        </w:rPr>
        <w:t>ی</w:t>
      </w:r>
      <w:r w:rsidRPr="005C6A17">
        <w:rPr>
          <w:rtl/>
        </w:rPr>
        <w:t xml:space="preserve"> وسعت ہو ئ</w:t>
      </w:r>
      <w:r w:rsidRPr="005C6A17">
        <w:rPr>
          <w:rFonts w:hint="cs"/>
          <w:rtl/>
        </w:rPr>
        <w:t>ی</w:t>
      </w:r>
      <w:r w:rsidRPr="005C6A17">
        <w:rPr>
          <w:rtl/>
        </w:rPr>
        <w:t xml:space="preserve"> اورمختلف قو م</w:t>
      </w:r>
      <w:r w:rsidRPr="005C6A17">
        <w:rPr>
          <w:rFonts w:hint="cs"/>
          <w:rtl/>
        </w:rPr>
        <w:t>ی</w:t>
      </w:r>
      <w:r w:rsidRPr="005C6A17">
        <w:rPr>
          <w:rFonts w:hint="eastAsia"/>
          <w:rtl/>
        </w:rPr>
        <w:t>ں</w:t>
      </w:r>
      <w:r w:rsidRPr="005C6A17">
        <w:rPr>
          <w:rtl/>
        </w:rPr>
        <w:t xml:space="preserve"> فوج در فوج اسلام م</w:t>
      </w:r>
      <w:r w:rsidRPr="005C6A17">
        <w:rPr>
          <w:rFonts w:hint="cs"/>
          <w:rtl/>
        </w:rPr>
        <w:t>ی</w:t>
      </w:r>
      <w:r w:rsidRPr="005C6A17">
        <w:rPr>
          <w:rFonts w:hint="eastAsia"/>
          <w:rtl/>
        </w:rPr>
        <w:t>ں</w:t>
      </w:r>
      <w:r w:rsidRPr="005C6A17">
        <w:rPr>
          <w:rtl/>
        </w:rPr>
        <w:t xml:space="preserve"> دا خل ہو نے لگ</w:t>
      </w:r>
      <w:r w:rsidRPr="005C6A17">
        <w:rPr>
          <w:rFonts w:hint="cs"/>
          <w:rtl/>
        </w:rPr>
        <w:t>ی</w:t>
      </w:r>
      <w:r w:rsidRPr="005C6A17">
        <w:rPr>
          <w:rFonts w:hint="eastAsia"/>
          <w:rtl/>
        </w:rPr>
        <w:t>ں</w:t>
      </w:r>
      <w:r w:rsidRPr="005C6A17">
        <w:rPr>
          <w:rtl/>
        </w:rPr>
        <w:t xml:space="preserve"> اور روم وا</w:t>
      </w:r>
      <w:r w:rsidRPr="005C6A17">
        <w:rPr>
          <w:rFonts w:hint="cs"/>
          <w:rtl/>
        </w:rPr>
        <w:t>ی</w:t>
      </w:r>
      <w:r w:rsidRPr="005C6A17">
        <w:rPr>
          <w:rFonts w:hint="eastAsia"/>
          <w:rtl/>
        </w:rPr>
        <w:t>ران</w:t>
      </w:r>
      <w:r w:rsidRPr="005C6A17">
        <w:rPr>
          <w:rtl/>
        </w:rPr>
        <w:t xml:space="preserve"> ود</w:t>
      </w:r>
      <w:r w:rsidRPr="005C6A17">
        <w:rPr>
          <w:rFonts w:hint="cs"/>
          <w:rtl/>
        </w:rPr>
        <w:t>ی</w:t>
      </w:r>
      <w:r w:rsidRPr="005C6A17">
        <w:rPr>
          <w:rFonts w:hint="eastAsia"/>
          <w:rtl/>
        </w:rPr>
        <w:t>گر</w:t>
      </w:r>
      <w:r w:rsidRPr="005C6A17">
        <w:rPr>
          <w:rtl/>
        </w:rPr>
        <w:t xml:space="preserve"> مما لک فتح ہو کر اسلام کے دائرہ م</w:t>
      </w:r>
      <w:r w:rsidRPr="005C6A17">
        <w:rPr>
          <w:rFonts w:hint="cs"/>
          <w:rtl/>
        </w:rPr>
        <w:t>ی</w:t>
      </w:r>
      <w:r w:rsidRPr="005C6A17">
        <w:rPr>
          <w:rFonts w:hint="eastAsia"/>
          <w:rtl/>
        </w:rPr>
        <w:t>ں</w:t>
      </w:r>
      <w:r w:rsidRPr="005C6A17">
        <w:rPr>
          <w:rtl/>
        </w:rPr>
        <w:t xml:space="preserve"> دا خل ہو ئ</w:t>
      </w:r>
      <w:r w:rsidRPr="005C6A17">
        <w:rPr>
          <w:rFonts w:hint="cs"/>
          <w:rtl/>
        </w:rPr>
        <w:t>ی</w:t>
      </w:r>
      <w:r w:rsidRPr="005C6A17">
        <w:rPr>
          <w:rFonts w:hint="eastAsia"/>
          <w:rtl/>
        </w:rPr>
        <w:t>ں</w:t>
      </w:r>
      <w:r w:rsidRPr="005C6A17">
        <w:rPr>
          <w:rtl/>
        </w:rPr>
        <w:t xml:space="preserve"> اور نئے نئے مسائل وقض</w:t>
      </w:r>
      <w:r w:rsidRPr="005C6A17">
        <w:rPr>
          <w:rFonts w:hint="cs"/>
          <w:rtl/>
        </w:rPr>
        <w:t>ی</w:t>
      </w:r>
      <w:r w:rsidRPr="005C6A17">
        <w:rPr>
          <w:rFonts w:hint="eastAsia"/>
          <w:rtl/>
        </w:rPr>
        <w:t>ات</w:t>
      </w:r>
      <w:r w:rsidRPr="005C6A17">
        <w:rPr>
          <w:rtl/>
        </w:rPr>
        <w:t xml:space="preserve"> سامنے آ ئے جس کے لئے  ہر دور م</w:t>
      </w:r>
      <w:r w:rsidRPr="005C6A17">
        <w:rPr>
          <w:rFonts w:hint="cs"/>
          <w:rtl/>
        </w:rPr>
        <w:t>ی</w:t>
      </w:r>
      <w:r w:rsidRPr="005C6A17">
        <w:rPr>
          <w:rFonts w:hint="eastAsia"/>
          <w:rtl/>
        </w:rPr>
        <w:t>ں</w:t>
      </w:r>
      <w:r w:rsidR="00801E25">
        <w:rPr>
          <w:rtl/>
        </w:rPr>
        <w:t xml:space="preserve"> علما</w:t>
      </w:r>
      <w:r w:rsidRPr="005C6A17">
        <w:rPr>
          <w:rtl/>
        </w:rPr>
        <w:t xml:space="preserve"> نے دلائل شرع</w:t>
      </w:r>
      <w:r w:rsidRPr="005C6A17">
        <w:rPr>
          <w:rFonts w:hint="cs"/>
          <w:rtl/>
        </w:rPr>
        <w:t>ی</w:t>
      </w:r>
      <w:r w:rsidRPr="005C6A17">
        <w:rPr>
          <w:rFonts w:hint="eastAsia"/>
          <w:rtl/>
        </w:rPr>
        <w:t>ہ</w:t>
      </w:r>
      <w:r w:rsidRPr="005C6A17">
        <w:rPr>
          <w:rtl/>
        </w:rPr>
        <w:t xml:space="preserve"> کتاب و سنت و اجماع و ق</w:t>
      </w:r>
      <w:r w:rsidRPr="005C6A17">
        <w:rPr>
          <w:rFonts w:hint="cs"/>
          <w:rtl/>
        </w:rPr>
        <w:t>ی</w:t>
      </w:r>
      <w:r w:rsidRPr="005C6A17">
        <w:rPr>
          <w:rFonts w:hint="eastAsia"/>
          <w:rtl/>
        </w:rPr>
        <w:t>اس</w:t>
      </w:r>
      <w:r w:rsidRPr="005C6A17">
        <w:rPr>
          <w:rtl/>
        </w:rPr>
        <w:t xml:space="preserve"> سے اس</w:t>
      </w:r>
      <w:r w:rsidR="000E7C18">
        <w:rPr>
          <w:rFonts w:hint="cs"/>
          <w:rtl/>
        </w:rPr>
        <w:t xml:space="preserve"> </w:t>
      </w:r>
      <w:r w:rsidRPr="005C6A17">
        <w:rPr>
          <w:rtl/>
        </w:rPr>
        <w:t>کا حل پ</w:t>
      </w:r>
      <w:r w:rsidRPr="005C6A17">
        <w:rPr>
          <w:rFonts w:hint="cs"/>
          <w:rtl/>
        </w:rPr>
        <w:t>ی</w:t>
      </w:r>
      <w:r w:rsidRPr="005C6A17">
        <w:rPr>
          <w:rFonts w:hint="eastAsia"/>
          <w:rtl/>
        </w:rPr>
        <w:t>ش</w:t>
      </w:r>
      <w:r w:rsidRPr="005C6A17">
        <w:rPr>
          <w:rtl/>
        </w:rPr>
        <w:t xml:space="preserve"> ک</w:t>
      </w:r>
      <w:r w:rsidRPr="005C6A17">
        <w:rPr>
          <w:rFonts w:hint="cs"/>
          <w:rtl/>
        </w:rPr>
        <w:t>ی</w:t>
      </w:r>
      <w:r w:rsidRPr="005C6A17">
        <w:rPr>
          <w:rFonts w:hint="eastAsia"/>
          <w:rtl/>
        </w:rPr>
        <w:t>ا</w:t>
      </w:r>
      <w:r w:rsidRPr="005C6A17">
        <w:rPr>
          <w:rtl/>
        </w:rPr>
        <w:t xml:space="preserve"> جس کا اشارہ قرآن پاک م</w:t>
      </w:r>
      <w:r w:rsidRPr="005C6A17">
        <w:rPr>
          <w:rFonts w:hint="cs"/>
          <w:rtl/>
        </w:rPr>
        <w:t>ی</w:t>
      </w:r>
      <w:r w:rsidRPr="005C6A17">
        <w:rPr>
          <w:rFonts w:hint="eastAsia"/>
          <w:rtl/>
        </w:rPr>
        <w:t>ں</w:t>
      </w:r>
      <w:r w:rsidRPr="005C6A17">
        <w:rPr>
          <w:rtl/>
        </w:rPr>
        <w:t xml:space="preserve"> </w:t>
      </w:r>
      <w:r w:rsidR="00AE1C4A" w:rsidRPr="00AE1C4A">
        <w:rPr>
          <w:rStyle w:val="arabic"/>
          <w:rtl/>
        </w:rPr>
        <w:t>''اطیعوااللہ واطیعواالرسول واولی الامر منکم فان تنا زعتم فی شیء فردوہ الی اللہ والرسول</w:t>
      </w:r>
      <w:r w:rsidRPr="005C6A17">
        <w:rPr>
          <w:rtl/>
        </w:rPr>
        <w:t>''اور حد</w:t>
      </w:r>
      <w:r w:rsidRPr="005C6A17">
        <w:rPr>
          <w:rFonts w:hint="cs"/>
          <w:rtl/>
        </w:rPr>
        <w:t>ی</w:t>
      </w:r>
      <w:r w:rsidRPr="005C6A17">
        <w:rPr>
          <w:rFonts w:hint="eastAsia"/>
          <w:rtl/>
        </w:rPr>
        <w:t>ث</w:t>
      </w:r>
      <w:r w:rsidRPr="005C6A17">
        <w:rPr>
          <w:rtl/>
        </w:rPr>
        <w:t xml:space="preserve"> معاذ</w:t>
      </w:r>
      <w:r w:rsidR="000E7C18">
        <w:rPr>
          <w:rFonts w:hint="cs"/>
          <w:rtl/>
        </w:rPr>
        <w:t>ا</w:t>
      </w:r>
      <w:r w:rsidRPr="005C6A17">
        <w:rPr>
          <w:rtl/>
        </w:rPr>
        <w:t>بن جبل</w:t>
      </w:r>
      <w:r w:rsidR="005D3627">
        <w:rPr>
          <w:rFonts w:hint="cs"/>
          <w:rtl/>
        </w:rPr>
        <w:t>ؓ</w:t>
      </w:r>
      <w:r w:rsidRPr="005C6A17">
        <w:rPr>
          <w:rtl/>
        </w:rPr>
        <w:t xml:space="preserve"> سے ملتا ہے جب اللہ کے رسول  </w:t>
      </w:r>
      <w:r w:rsidR="005D3627">
        <w:rPr>
          <w:rFonts w:ascii="Times New Roman" w:hAnsi="Times New Roman" w:cs="Times New Roman" w:hint="cs"/>
          <w:rtl/>
        </w:rPr>
        <w:t>ﷺ</w:t>
      </w:r>
      <w:r w:rsidRPr="005C6A17">
        <w:rPr>
          <w:rtl/>
        </w:rPr>
        <w:t xml:space="preserve"> </w:t>
      </w:r>
      <w:r w:rsidRPr="005C6A17">
        <w:rPr>
          <w:rFonts w:hint="cs"/>
          <w:rtl/>
        </w:rPr>
        <w:t>نے</w:t>
      </w:r>
      <w:r w:rsidRPr="005C6A17">
        <w:rPr>
          <w:rtl/>
        </w:rPr>
        <w:t xml:space="preserve"> </w:t>
      </w:r>
      <w:r w:rsidRPr="005C6A17">
        <w:rPr>
          <w:rFonts w:hint="cs"/>
          <w:rtl/>
        </w:rPr>
        <w:t>انہی</w:t>
      </w:r>
      <w:r w:rsidRPr="005C6A17">
        <w:rPr>
          <w:rFonts w:hint="eastAsia"/>
          <w:rtl/>
        </w:rPr>
        <w:t>ں</w:t>
      </w:r>
      <w:r w:rsidRPr="005C6A17">
        <w:rPr>
          <w:rtl/>
        </w:rPr>
        <w:t xml:space="preserve"> </w:t>
      </w:r>
      <w:r w:rsidRPr="005C6A17">
        <w:rPr>
          <w:rFonts w:hint="cs"/>
          <w:rtl/>
        </w:rPr>
        <w:t>ی</w:t>
      </w:r>
      <w:r w:rsidRPr="005C6A17">
        <w:rPr>
          <w:rFonts w:hint="eastAsia"/>
          <w:rtl/>
        </w:rPr>
        <w:t>من</w:t>
      </w:r>
      <w:r w:rsidRPr="005C6A17">
        <w:rPr>
          <w:rtl/>
        </w:rPr>
        <w:t xml:space="preserve"> کا قاض</w:t>
      </w:r>
      <w:r w:rsidRPr="005C6A17">
        <w:rPr>
          <w:rFonts w:hint="cs"/>
          <w:rtl/>
        </w:rPr>
        <w:t>ی</w:t>
      </w:r>
      <w:r w:rsidRPr="005C6A17">
        <w:rPr>
          <w:rtl/>
        </w:rPr>
        <w:t xml:space="preserve"> بنا کر </w:t>
      </w:r>
      <w:r w:rsidRPr="005C6A17">
        <w:rPr>
          <w:rtl/>
        </w:rPr>
        <w:lastRenderedPageBreak/>
        <w:t>بھ</w:t>
      </w:r>
      <w:r w:rsidRPr="005C6A17">
        <w:rPr>
          <w:rFonts w:hint="cs"/>
          <w:rtl/>
        </w:rPr>
        <w:t>ی</w:t>
      </w:r>
      <w:r w:rsidRPr="005C6A17">
        <w:rPr>
          <w:rFonts w:hint="eastAsia"/>
          <w:rtl/>
        </w:rPr>
        <w:t>جا</w:t>
      </w:r>
      <w:r w:rsidRPr="005C6A17">
        <w:rPr>
          <w:rtl/>
        </w:rPr>
        <w:t xml:space="preserve"> ،</w:t>
      </w:r>
      <w:r w:rsidRPr="005C6A17">
        <w:rPr>
          <w:rFonts w:hint="cs"/>
          <w:rtl/>
        </w:rPr>
        <w:t>ی</w:t>
      </w:r>
      <w:r w:rsidRPr="005C6A17">
        <w:rPr>
          <w:rFonts w:hint="eastAsia"/>
          <w:rtl/>
        </w:rPr>
        <w:t>ہ</w:t>
      </w:r>
      <w:r w:rsidRPr="005C6A17">
        <w:rPr>
          <w:rtl/>
        </w:rPr>
        <w:t xml:space="preserve"> چار وہ دلائل شرع</w:t>
      </w:r>
      <w:r w:rsidRPr="005C6A17">
        <w:rPr>
          <w:rFonts w:hint="cs"/>
          <w:rtl/>
        </w:rPr>
        <w:t>ی</w:t>
      </w:r>
      <w:r w:rsidRPr="005C6A17">
        <w:rPr>
          <w:rFonts w:hint="eastAsia"/>
          <w:rtl/>
        </w:rPr>
        <w:t>ہ</w:t>
      </w:r>
      <w:r w:rsidRPr="005C6A17">
        <w:rPr>
          <w:rtl/>
        </w:rPr>
        <w:t xml:space="preserve"> ہ</w:t>
      </w:r>
      <w:r w:rsidRPr="005C6A17">
        <w:rPr>
          <w:rFonts w:hint="cs"/>
          <w:rtl/>
        </w:rPr>
        <w:t>ی</w:t>
      </w:r>
      <w:r w:rsidRPr="005C6A17">
        <w:rPr>
          <w:rFonts w:hint="eastAsia"/>
          <w:rtl/>
        </w:rPr>
        <w:t>ں</w:t>
      </w:r>
      <w:r w:rsidRPr="005C6A17">
        <w:rPr>
          <w:rtl/>
        </w:rPr>
        <w:t xml:space="preserve"> جس پر امت کا اتفاق ہے ۔</w:t>
      </w:r>
    </w:p>
    <w:p w14:paraId="75A449DE" w14:textId="77777777" w:rsidR="007811FE" w:rsidRDefault="007811FE" w:rsidP="005D3627">
      <w:pPr>
        <w:spacing w:line="240" w:lineRule="auto"/>
        <w:ind w:firstLine="431"/>
        <w:contextualSpacing/>
      </w:pPr>
      <w:r w:rsidRPr="005C6A17">
        <w:rPr>
          <w:rtl/>
        </w:rPr>
        <w:t>ہر دور م</w:t>
      </w:r>
      <w:r w:rsidRPr="005C6A17">
        <w:rPr>
          <w:rFonts w:hint="cs"/>
          <w:rtl/>
        </w:rPr>
        <w:t>ی</w:t>
      </w:r>
      <w:r w:rsidRPr="005C6A17">
        <w:rPr>
          <w:rFonts w:hint="eastAsia"/>
          <w:rtl/>
        </w:rPr>
        <w:t>ں</w:t>
      </w:r>
      <w:r w:rsidR="00801E25">
        <w:rPr>
          <w:rtl/>
        </w:rPr>
        <w:t xml:space="preserve"> علما</w:t>
      </w:r>
      <w:r w:rsidR="000E7C18">
        <w:rPr>
          <w:rFonts w:hint="cs"/>
          <w:rtl/>
        </w:rPr>
        <w:t>ئے</w:t>
      </w:r>
      <w:r w:rsidRPr="005C6A17">
        <w:rPr>
          <w:rtl/>
        </w:rPr>
        <w:t xml:space="preserve"> حق نے اسلام کے خلاف اٹھنے وا ل</w:t>
      </w:r>
      <w:r w:rsidRPr="005C6A17">
        <w:rPr>
          <w:rFonts w:hint="cs"/>
          <w:rtl/>
        </w:rPr>
        <w:t>ی</w:t>
      </w:r>
      <w:r w:rsidR="005C7350">
        <w:rPr>
          <w:rtl/>
        </w:rPr>
        <w:t xml:space="preserve"> آ واز اور اس پر کئے جا نے وا</w:t>
      </w:r>
      <w:r w:rsidRPr="005C6A17">
        <w:rPr>
          <w:rtl/>
        </w:rPr>
        <w:t>لے اعتراضات کا اپنے اپنے زمانہ کے حالات وتقا ضے کے مطا بق ا</w:t>
      </w:r>
      <w:r w:rsidRPr="005C6A17">
        <w:rPr>
          <w:rFonts w:hint="cs"/>
          <w:rtl/>
        </w:rPr>
        <w:t>ی</w:t>
      </w:r>
      <w:r w:rsidRPr="005C6A17">
        <w:rPr>
          <w:rFonts w:hint="eastAsia"/>
          <w:rtl/>
        </w:rPr>
        <w:t>سا</w:t>
      </w:r>
      <w:r w:rsidRPr="005C6A17">
        <w:rPr>
          <w:rtl/>
        </w:rPr>
        <w:t xml:space="preserve"> جواب د</w:t>
      </w:r>
      <w:r w:rsidRPr="005C6A17">
        <w:rPr>
          <w:rFonts w:hint="cs"/>
          <w:rtl/>
        </w:rPr>
        <w:t>ی</w:t>
      </w:r>
      <w:r w:rsidRPr="005C6A17">
        <w:rPr>
          <w:rFonts w:hint="eastAsia"/>
          <w:rtl/>
        </w:rPr>
        <w:t>ا</w:t>
      </w:r>
      <w:r w:rsidRPr="005C6A17">
        <w:rPr>
          <w:rtl/>
        </w:rPr>
        <w:t xml:space="preserve"> جس سے اسلام کا صاف ستھرا اور پا ک</w:t>
      </w:r>
      <w:r w:rsidRPr="005C6A17">
        <w:rPr>
          <w:rFonts w:hint="cs"/>
          <w:rtl/>
        </w:rPr>
        <w:t>ی</w:t>
      </w:r>
      <w:r w:rsidRPr="005C6A17">
        <w:rPr>
          <w:rFonts w:hint="eastAsia"/>
          <w:rtl/>
        </w:rPr>
        <w:t>زہ</w:t>
      </w:r>
      <w:r w:rsidRPr="005C6A17">
        <w:rPr>
          <w:rtl/>
        </w:rPr>
        <w:t xml:space="preserve"> نظام بے داغ رہا ۔</w:t>
      </w:r>
    </w:p>
    <w:p w14:paraId="3AB2CF9F" w14:textId="12ED5CBD" w:rsidR="007811FE" w:rsidRDefault="007811FE" w:rsidP="000E7C18">
      <w:pPr>
        <w:spacing w:line="240" w:lineRule="auto"/>
        <w:ind w:firstLine="431"/>
        <w:contextualSpacing/>
      </w:pPr>
      <w:r w:rsidRPr="005C6A17">
        <w:rPr>
          <w:rtl/>
        </w:rPr>
        <w:t>مرور زمانہ کے ساتھ پ</w:t>
      </w:r>
      <w:r w:rsidRPr="005C6A17">
        <w:rPr>
          <w:rFonts w:hint="cs"/>
          <w:rtl/>
        </w:rPr>
        <w:t>ی</w:t>
      </w:r>
      <w:r w:rsidRPr="005C6A17">
        <w:rPr>
          <w:rFonts w:hint="eastAsia"/>
          <w:rtl/>
        </w:rPr>
        <w:t>ش</w:t>
      </w:r>
      <w:r w:rsidRPr="005C6A17">
        <w:rPr>
          <w:rtl/>
        </w:rPr>
        <w:t xml:space="preserve"> آ م</w:t>
      </w:r>
      <w:r w:rsidR="005D3627">
        <w:rPr>
          <w:rtl/>
        </w:rPr>
        <w:t>دہ مسائل کے حل کے لئے حضرات ائم</w:t>
      </w:r>
      <w:r w:rsidR="005D3627">
        <w:rPr>
          <w:rFonts w:hint="cs"/>
          <w:rtl/>
        </w:rPr>
        <w:t>ۂ</w:t>
      </w:r>
      <w:r w:rsidR="00801E25">
        <w:rPr>
          <w:rtl/>
        </w:rPr>
        <w:t xml:space="preserve"> کرام ،</w:t>
      </w:r>
      <w:r w:rsidR="00801E25">
        <w:rPr>
          <w:rFonts w:hint="cs"/>
          <w:rtl/>
        </w:rPr>
        <w:t xml:space="preserve"> </w:t>
      </w:r>
      <w:r w:rsidR="00801E25">
        <w:rPr>
          <w:rtl/>
        </w:rPr>
        <w:t>علما</w:t>
      </w:r>
      <w:r w:rsidR="00801E25">
        <w:rPr>
          <w:rFonts w:hint="cs"/>
          <w:rtl/>
        </w:rPr>
        <w:t>ئے</w:t>
      </w:r>
      <w:r w:rsidRPr="005C6A17">
        <w:rPr>
          <w:rtl/>
        </w:rPr>
        <w:t>عظام نے فقہ ک</w:t>
      </w:r>
      <w:r w:rsidRPr="005C6A17">
        <w:rPr>
          <w:rFonts w:hint="cs"/>
          <w:rtl/>
        </w:rPr>
        <w:t>ی</w:t>
      </w:r>
      <w:r w:rsidRPr="005C6A17">
        <w:rPr>
          <w:rtl/>
        </w:rPr>
        <w:t xml:space="preserve"> بن</w:t>
      </w:r>
      <w:r w:rsidRPr="005C6A17">
        <w:rPr>
          <w:rFonts w:hint="cs"/>
          <w:rtl/>
        </w:rPr>
        <w:t>ی</w:t>
      </w:r>
      <w:r w:rsidRPr="005C6A17">
        <w:rPr>
          <w:rFonts w:hint="eastAsia"/>
          <w:rtl/>
        </w:rPr>
        <w:t>اد</w:t>
      </w:r>
      <w:r w:rsidRPr="005C6A17">
        <w:rPr>
          <w:rtl/>
        </w:rPr>
        <w:t xml:space="preserve"> رکھ</w:t>
      </w:r>
      <w:r w:rsidRPr="005C6A17">
        <w:rPr>
          <w:rFonts w:hint="cs"/>
          <w:rtl/>
        </w:rPr>
        <w:t>ی</w:t>
      </w:r>
      <w:r w:rsidR="005C7350">
        <w:rPr>
          <w:rtl/>
        </w:rPr>
        <w:t xml:space="preserve"> جو دراصل م</w:t>
      </w:r>
      <w:r w:rsidR="00B03711">
        <w:rPr>
          <w:rFonts w:hint="cs"/>
          <w:rtl/>
        </w:rPr>
        <w:t>أ</w:t>
      </w:r>
      <w:r w:rsidRPr="005C6A17">
        <w:rPr>
          <w:rtl/>
        </w:rPr>
        <w:t xml:space="preserve"> خذ شر</w:t>
      </w:r>
      <w:r w:rsidRPr="005C6A17">
        <w:rPr>
          <w:rFonts w:hint="cs"/>
          <w:rtl/>
        </w:rPr>
        <w:t>ی</w:t>
      </w:r>
      <w:r w:rsidRPr="005C6A17">
        <w:rPr>
          <w:rFonts w:hint="eastAsia"/>
          <w:rtl/>
        </w:rPr>
        <w:t>عہ</w:t>
      </w:r>
      <w:r w:rsidRPr="005C6A17">
        <w:rPr>
          <w:rtl/>
        </w:rPr>
        <w:t xml:space="preserve"> قرآ ن و حد</w:t>
      </w:r>
      <w:r w:rsidRPr="005C6A17">
        <w:rPr>
          <w:rFonts w:hint="cs"/>
          <w:rtl/>
        </w:rPr>
        <w:t>ی</w:t>
      </w:r>
      <w:r w:rsidRPr="005C6A17">
        <w:rPr>
          <w:rFonts w:hint="eastAsia"/>
          <w:rtl/>
        </w:rPr>
        <w:t>ث</w:t>
      </w:r>
      <w:r w:rsidR="00801E25">
        <w:rPr>
          <w:rtl/>
        </w:rPr>
        <w:t xml:space="preserve"> سے مستنبط ہے فقہا</w:t>
      </w:r>
      <w:r w:rsidR="00801E25">
        <w:rPr>
          <w:rFonts w:hint="cs"/>
          <w:rtl/>
        </w:rPr>
        <w:t xml:space="preserve">ئے </w:t>
      </w:r>
      <w:r w:rsidRPr="005C6A17">
        <w:rPr>
          <w:rtl/>
        </w:rPr>
        <w:t>کرام نے اپن</w:t>
      </w:r>
      <w:r w:rsidRPr="005C6A17">
        <w:rPr>
          <w:rFonts w:hint="cs"/>
          <w:rtl/>
        </w:rPr>
        <w:t>ی</w:t>
      </w:r>
      <w:r w:rsidRPr="005C6A17">
        <w:rPr>
          <w:rtl/>
        </w:rPr>
        <w:t xml:space="preserve"> خداداد صلاح</w:t>
      </w:r>
      <w:r w:rsidRPr="005C6A17">
        <w:rPr>
          <w:rFonts w:hint="cs"/>
          <w:rtl/>
        </w:rPr>
        <w:t>ی</w:t>
      </w:r>
      <w:r w:rsidRPr="005C6A17">
        <w:rPr>
          <w:rFonts w:hint="eastAsia"/>
          <w:rtl/>
        </w:rPr>
        <w:t>ت</w:t>
      </w:r>
      <w:r w:rsidRPr="005C6A17">
        <w:rPr>
          <w:rtl/>
        </w:rPr>
        <w:t xml:space="preserve"> اور علم</w:t>
      </w:r>
      <w:r w:rsidRPr="005C6A17">
        <w:rPr>
          <w:rFonts w:hint="cs"/>
          <w:rtl/>
        </w:rPr>
        <w:t>ی</w:t>
      </w:r>
      <w:r w:rsidRPr="005C6A17">
        <w:rPr>
          <w:rtl/>
        </w:rPr>
        <w:t xml:space="preserve"> بص</w:t>
      </w:r>
      <w:r w:rsidRPr="005C6A17">
        <w:rPr>
          <w:rFonts w:hint="cs"/>
          <w:rtl/>
        </w:rPr>
        <w:t>ی</w:t>
      </w:r>
      <w:r w:rsidRPr="005C6A17">
        <w:rPr>
          <w:rFonts w:hint="eastAsia"/>
          <w:rtl/>
        </w:rPr>
        <w:t>رت</w:t>
      </w:r>
      <w:r w:rsidRPr="005C6A17">
        <w:rPr>
          <w:rtl/>
        </w:rPr>
        <w:t xml:space="preserve"> ک</w:t>
      </w:r>
      <w:r w:rsidRPr="005C6A17">
        <w:rPr>
          <w:rFonts w:hint="cs"/>
          <w:rtl/>
        </w:rPr>
        <w:t>ی</w:t>
      </w:r>
      <w:r w:rsidRPr="005C6A17">
        <w:rPr>
          <w:rtl/>
        </w:rPr>
        <w:t xml:space="preserve"> بن</w:t>
      </w:r>
      <w:r w:rsidRPr="005C6A17">
        <w:rPr>
          <w:rFonts w:hint="cs"/>
          <w:rtl/>
        </w:rPr>
        <w:t>ی</w:t>
      </w:r>
      <w:r w:rsidRPr="005C6A17">
        <w:rPr>
          <w:rFonts w:hint="eastAsia"/>
          <w:rtl/>
        </w:rPr>
        <w:t>اد</w:t>
      </w:r>
      <w:r w:rsidR="005D3627">
        <w:rPr>
          <w:rtl/>
        </w:rPr>
        <w:t xml:space="preserve"> پر احکام فق</w:t>
      </w:r>
      <w:r w:rsidR="005D3627">
        <w:rPr>
          <w:rFonts w:hint="cs"/>
          <w:rtl/>
        </w:rPr>
        <w:t>ہ</w:t>
      </w:r>
      <w:r w:rsidRPr="005C6A17">
        <w:rPr>
          <w:rFonts w:hint="cs"/>
          <w:rtl/>
        </w:rPr>
        <w:t>ی</w:t>
      </w:r>
      <w:r w:rsidRPr="005C6A17">
        <w:rPr>
          <w:rFonts w:hint="eastAsia"/>
          <w:rtl/>
        </w:rPr>
        <w:t>ہ</w:t>
      </w:r>
      <w:r w:rsidRPr="005C6A17">
        <w:rPr>
          <w:rtl/>
        </w:rPr>
        <w:t xml:space="preserve"> کے لئے اصول و ضوابط مقرر کئے تا کہ فرو</w:t>
      </w:r>
      <w:r w:rsidRPr="005C6A17">
        <w:rPr>
          <w:rFonts w:hint="eastAsia"/>
          <w:rtl/>
        </w:rPr>
        <w:t>ع</w:t>
      </w:r>
      <w:r w:rsidRPr="005C6A17">
        <w:rPr>
          <w:rFonts w:hint="cs"/>
          <w:rtl/>
        </w:rPr>
        <w:t>ی</w:t>
      </w:r>
      <w:r w:rsidRPr="005C6A17">
        <w:rPr>
          <w:rtl/>
        </w:rPr>
        <w:t xml:space="preserve"> مسائل تک اس سے بآ سان</w:t>
      </w:r>
      <w:r w:rsidRPr="005C6A17">
        <w:rPr>
          <w:rFonts w:hint="cs"/>
          <w:rtl/>
        </w:rPr>
        <w:t>ی</w:t>
      </w:r>
      <w:r w:rsidRPr="005C6A17">
        <w:rPr>
          <w:rtl/>
        </w:rPr>
        <w:t xml:space="preserve"> رسائ</w:t>
      </w:r>
      <w:r w:rsidRPr="005C6A17">
        <w:rPr>
          <w:rFonts w:hint="cs"/>
          <w:rtl/>
        </w:rPr>
        <w:t>ی</w:t>
      </w:r>
      <w:r w:rsidRPr="005C6A17">
        <w:rPr>
          <w:rtl/>
        </w:rPr>
        <w:t xml:space="preserve"> ممکن ہو ،اس سلسلہ م</w:t>
      </w:r>
      <w:r w:rsidRPr="005C6A17">
        <w:rPr>
          <w:rFonts w:hint="cs"/>
          <w:rtl/>
        </w:rPr>
        <w:t>ی</w:t>
      </w:r>
      <w:r w:rsidRPr="005C6A17">
        <w:rPr>
          <w:rFonts w:hint="eastAsia"/>
          <w:rtl/>
        </w:rPr>
        <w:t>ں</w:t>
      </w:r>
      <w:r w:rsidRPr="005C6A17">
        <w:rPr>
          <w:rtl/>
        </w:rPr>
        <w:t xml:space="preserve"> سب سے پہل</w:t>
      </w:r>
      <w:r w:rsidRPr="005C6A17">
        <w:rPr>
          <w:rFonts w:hint="cs"/>
          <w:rtl/>
        </w:rPr>
        <w:t>ی</w:t>
      </w:r>
      <w:r w:rsidRPr="005C6A17">
        <w:rPr>
          <w:rtl/>
        </w:rPr>
        <w:t xml:space="preserve"> با ضابطہ تصن</w:t>
      </w:r>
      <w:r w:rsidRPr="005C6A17">
        <w:rPr>
          <w:rFonts w:hint="cs"/>
          <w:rtl/>
        </w:rPr>
        <w:t>ی</w:t>
      </w:r>
      <w:r w:rsidRPr="005C6A17">
        <w:rPr>
          <w:rFonts w:hint="eastAsia"/>
          <w:rtl/>
        </w:rPr>
        <w:t>ف</w:t>
      </w:r>
      <w:r w:rsidRPr="005C6A17">
        <w:rPr>
          <w:rtl/>
        </w:rPr>
        <w:t xml:space="preserve"> حضرت امام شا فع</w:t>
      </w:r>
      <w:r w:rsidRPr="005C6A17">
        <w:rPr>
          <w:rFonts w:hint="cs"/>
          <w:rtl/>
        </w:rPr>
        <w:t>ی</w:t>
      </w:r>
      <w:r w:rsidR="005D3627">
        <w:rPr>
          <w:rFonts w:hint="cs"/>
          <w:rtl/>
        </w:rPr>
        <w:t>ؒ</w:t>
      </w:r>
      <w:r w:rsidRPr="005C6A17">
        <w:rPr>
          <w:rtl/>
        </w:rPr>
        <w:t xml:space="preserve">  ک</w:t>
      </w:r>
      <w:r w:rsidRPr="005C6A17">
        <w:rPr>
          <w:rFonts w:hint="cs"/>
          <w:rtl/>
        </w:rPr>
        <w:t>ی</w:t>
      </w:r>
      <w:r w:rsidRPr="005C6A17">
        <w:rPr>
          <w:rtl/>
        </w:rPr>
        <w:t xml:space="preserve"> ''الرسالہ'' ہے ،  امام راز</w:t>
      </w:r>
      <w:r w:rsidRPr="005C6A17">
        <w:rPr>
          <w:rFonts w:hint="cs"/>
          <w:rtl/>
        </w:rPr>
        <w:t>ی</w:t>
      </w:r>
      <w:r w:rsidR="005D3627">
        <w:rPr>
          <w:rFonts w:hint="cs"/>
          <w:rtl/>
        </w:rPr>
        <w:t>ؒ</w:t>
      </w:r>
      <w:r w:rsidRPr="005C6A17">
        <w:rPr>
          <w:rtl/>
        </w:rPr>
        <w:t xml:space="preserve"> فر ما تے ہ</w:t>
      </w:r>
      <w:r w:rsidRPr="005C6A17">
        <w:rPr>
          <w:rFonts w:hint="cs"/>
          <w:rtl/>
        </w:rPr>
        <w:t>ی</w:t>
      </w:r>
      <w:r w:rsidRPr="005C6A17">
        <w:rPr>
          <w:rFonts w:hint="eastAsia"/>
          <w:rtl/>
        </w:rPr>
        <w:t>ں</w:t>
      </w:r>
      <w:r w:rsidRPr="005C6A17">
        <w:rPr>
          <w:rtl/>
        </w:rPr>
        <w:t xml:space="preserve"> :''</w:t>
      </w:r>
      <w:r w:rsidR="00AE1C4A" w:rsidRPr="00AE1C4A">
        <w:rPr>
          <w:rStyle w:val="arabic"/>
          <w:rtl/>
        </w:rPr>
        <w:t>اعلم أن نسبة الشافعی الی علم الاصول کنسبة أرسطو الی علم المنطق وکنسبة الخلیل بن احمد الی علم العروض (مناقب الشافعی</w:t>
      </w:r>
      <w:r w:rsidR="000E7C18">
        <w:rPr>
          <w:rFonts w:hint="cs"/>
          <w:rtl/>
        </w:rPr>
        <w:t>)</w:t>
      </w:r>
      <w:r w:rsidRPr="005C6A17">
        <w:rPr>
          <w:rtl/>
        </w:rPr>
        <w:t>علا مہ ابن خلدون کا قول ہے :</w:t>
      </w:r>
      <w:r w:rsidR="000E7C18">
        <w:rPr>
          <w:rFonts w:hint="cs"/>
          <w:rtl/>
        </w:rPr>
        <w:t>(</w:t>
      </w:r>
      <w:r w:rsidR="00AE1C4A" w:rsidRPr="00AE1C4A">
        <w:rPr>
          <w:rStyle w:val="arabic"/>
          <w:rtl/>
        </w:rPr>
        <w:t>وکان أول من کتب فیہ الشافعی</w:t>
      </w:r>
      <w:r w:rsidRPr="005C6A17">
        <w:rPr>
          <w:rtl/>
        </w:rPr>
        <w:t xml:space="preserve"> </w:t>
      </w:r>
      <w:r w:rsidR="000E7C18">
        <w:rPr>
          <w:rFonts w:hint="cs"/>
          <w:rtl/>
        </w:rPr>
        <w:t>)</w:t>
      </w:r>
      <w:r w:rsidRPr="005C6A17">
        <w:rPr>
          <w:rtl/>
        </w:rPr>
        <w:t xml:space="preserve"> </w:t>
      </w:r>
      <w:r w:rsidR="000E7C18">
        <w:rPr>
          <w:rFonts w:hint="cs"/>
          <w:rtl/>
        </w:rPr>
        <w:t>(</w:t>
      </w:r>
      <w:r w:rsidRPr="005C6A17">
        <w:rPr>
          <w:rtl/>
        </w:rPr>
        <w:t>مقدمہ ابن خلدون ٤٥٥</w:t>
      </w:r>
      <w:r w:rsidR="000E7C18">
        <w:rPr>
          <w:rFonts w:hint="cs"/>
          <w:rtl/>
        </w:rPr>
        <w:t>)</w:t>
      </w:r>
    </w:p>
    <w:p w14:paraId="78D3D7E8" w14:textId="77777777" w:rsidR="007811FE" w:rsidRDefault="007811FE" w:rsidP="005D3627">
      <w:pPr>
        <w:spacing w:line="240" w:lineRule="auto"/>
        <w:ind w:firstLine="431"/>
        <w:contextualSpacing/>
      </w:pPr>
      <w:r w:rsidRPr="005C6A17">
        <w:rPr>
          <w:rtl/>
        </w:rPr>
        <w:t>امام جو</w:t>
      </w:r>
      <w:r w:rsidRPr="005C6A17">
        <w:rPr>
          <w:rFonts w:hint="cs"/>
          <w:rtl/>
        </w:rPr>
        <w:t>ی</w:t>
      </w:r>
      <w:r w:rsidRPr="005C6A17">
        <w:rPr>
          <w:rFonts w:hint="eastAsia"/>
          <w:rtl/>
        </w:rPr>
        <w:t>ن</w:t>
      </w:r>
      <w:r w:rsidRPr="005C6A17">
        <w:rPr>
          <w:rFonts w:hint="cs"/>
          <w:rtl/>
        </w:rPr>
        <w:t>ی</w:t>
      </w:r>
      <w:r w:rsidR="003A1869">
        <w:rPr>
          <w:rFonts w:hint="cs"/>
          <w:rtl/>
        </w:rPr>
        <w:t>ؒ</w:t>
      </w:r>
      <w:r w:rsidRPr="005C6A17">
        <w:rPr>
          <w:rtl/>
        </w:rPr>
        <w:t xml:space="preserve">  ک</w:t>
      </w:r>
      <w:r w:rsidRPr="005C6A17">
        <w:rPr>
          <w:rFonts w:hint="cs"/>
          <w:rtl/>
        </w:rPr>
        <w:t>ی</w:t>
      </w:r>
      <w:r w:rsidRPr="005C6A17">
        <w:rPr>
          <w:rtl/>
        </w:rPr>
        <w:t xml:space="preserve"> تصن</w:t>
      </w:r>
      <w:r w:rsidRPr="005C6A17">
        <w:rPr>
          <w:rFonts w:hint="cs"/>
          <w:rtl/>
        </w:rPr>
        <w:t>ی</w:t>
      </w:r>
      <w:r w:rsidRPr="005C6A17">
        <w:rPr>
          <w:rFonts w:hint="eastAsia"/>
          <w:rtl/>
        </w:rPr>
        <w:t>فات</w:t>
      </w:r>
      <w:r w:rsidRPr="005C6A17">
        <w:rPr>
          <w:rtl/>
        </w:rPr>
        <w:t xml:space="preserve"> م</w:t>
      </w:r>
      <w:r w:rsidRPr="005C6A17">
        <w:rPr>
          <w:rFonts w:hint="cs"/>
          <w:rtl/>
        </w:rPr>
        <w:t>ی</w:t>
      </w:r>
      <w:r w:rsidRPr="005C6A17">
        <w:rPr>
          <w:rFonts w:hint="eastAsia"/>
          <w:rtl/>
        </w:rPr>
        <w:t>ں</w:t>
      </w:r>
      <w:r w:rsidRPr="005C6A17">
        <w:rPr>
          <w:rtl/>
        </w:rPr>
        <w:t xml:space="preserve"> ا</w:t>
      </w:r>
      <w:r w:rsidRPr="005C6A17">
        <w:rPr>
          <w:rFonts w:hint="cs"/>
          <w:rtl/>
        </w:rPr>
        <w:t>ی</w:t>
      </w:r>
      <w:r w:rsidRPr="005C6A17">
        <w:rPr>
          <w:rFonts w:hint="eastAsia"/>
          <w:rtl/>
        </w:rPr>
        <w:t>ک</w:t>
      </w:r>
      <w:r w:rsidRPr="005C6A17">
        <w:rPr>
          <w:rtl/>
        </w:rPr>
        <w:t xml:space="preserve"> کتاب''الورقات'' ہے ۔قد</w:t>
      </w:r>
      <w:r w:rsidRPr="005C6A17">
        <w:rPr>
          <w:rFonts w:hint="cs"/>
          <w:rtl/>
        </w:rPr>
        <w:t>ی</w:t>
      </w:r>
      <w:r w:rsidRPr="005C6A17">
        <w:rPr>
          <w:rFonts w:hint="eastAsia"/>
          <w:rtl/>
        </w:rPr>
        <w:t>م</w:t>
      </w:r>
      <w:r w:rsidRPr="005C6A17">
        <w:rPr>
          <w:rtl/>
        </w:rPr>
        <w:t xml:space="preserve"> و جد</w:t>
      </w:r>
      <w:r w:rsidRPr="005C6A17">
        <w:rPr>
          <w:rFonts w:hint="cs"/>
          <w:rtl/>
        </w:rPr>
        <w:t>ی</w:t>
      </w:r>
      <w:r w:rsidRPr="005C6A17">
        <w:rPr>
          <w:rFonts w:hint="eastAsia"/>
          <w:rtl/>
        </w:rPr>
        <w:t>د</w:t>
      </w:r>
      <w:r w:rsidRPr="005C6A17">
        <w:rPr>
          <w:rtl/>
        </w:rPr>
        <w:t xml:space="preserve"> ہر دور م</w:t>
      </w:r>
      <w:r w:rsidRPr="005C6A17">
        <w:rPr>
          <w:rFonts w:hint="cs"/>
          <w:rtl/>
        </w:rPr>
        <w:t>ی</w:t>
      </w:r>
      <w:r w:rsidRPr="005C6A17">
        <w:rPr>
          <w:rFonts w:hint="eastAsia"/>
          <w:rtl/>
        </w:rPr>
        <w:t>ں</w:t>
      </w:r>
      <w:r w:rsidR="000E7C18">
        <w:rPr>
          <w:rtl/>
        </w:rPr>
        <w:t xml:space="preserve"> علما</w:t>
      </w:r>
      <w:r w:rsidRPr="005C6A17">
        <w:rPr>
          <w:rtl/>
        </w:rPr>
        <w:t xml:space="preserve"> نے اس ک</w:t>
      </w:r>
      <w:r w:rsidRPr="005C6A17">
        <w:rPr>
          <w:rFonts w:hint="cs"/>
          <w:rtl/>
        </w:rPr>
        <w:t>ی</w:t>
      </w:r>
      <w:r w:rsidRPr="005C6A17">
        <w:rPr>
          <w:rtl/>
        </w:rPr>
        <w:t xml:space="preserve"> شرح و تو ض</w:t>
      </w:r>
      <w:r w:rsidRPr="005C6A17">
        <w:rPr>
          <w:rFonts w:hint="cs"/>
          <w:rtl/>
        </w:rPr>
        <w:t>ی</w:t>
      </w:r>
      <w:r w:rsidRPr="005C6A17">
        <w:rPr>
          <w:rFonts w:hint="eastAsia"/>
          <w:rtl/>
        </w:rPr>
        <w:t>ح</w:t>
      </w:r>
      <w:r w:rsidRPr="005C6A17">
        <w:rPr>
          <w:rtl/>
        </w:rPr>
        <w:t xml:space="preserve"> م</w:t>
      </w:r>
      <w:r w:rsidRPr="005C6A17">
        <w:rPr>
          <w:rFonts w:hint="cs"/>
          <w:rtl/>
        </w:rPr>
        <w:t>ی</w:t>
      </w:r>
      <w:r w:rsidRPr="005C6A17">
        <w:rPr>
          <w:rFonts w:hint="eastAsia"/>
          <w:rtl/>
        </w:rPr>
        <w:t>ں</w:t>
      </w:r>
      <w:r w:rsidRPr="005C6A17">
        <w:rPr>
          <w:rtl/>
        </w:rPr>
        <w:t xml:space="preserve"> حصہ ل</w:t>
      </w:r>
      <w:r w:rsidRPr="005C6A17">
        <w:rPr>
          <w:rFonts w:hint="cs"/>
          <w:rtl/>
        </w:rPr>
        <w:t>ی</w:t>
      </w:r>
      <w:r w:rsidRPr="005C6A17">
        <w:rPr>
          <w:rFonts w:hint="eastAsia"/>
          <w:rtl/>
        </w:rPr>
        <w:t>ا</w:t>
      </w:r>
      <w:r w:rsidRPr="005C6A17">
        <w:rPr>
          <w:rtl/>
        </w:rPr>
        <w:t xml:space="preserve"> ،بعض دور حا ضر کے غ</w:t>
      </w:r>
      <w:r w:rsidRPr="005C6A17">
        <w:rPr>
          <w:rFonts w:hint="cs"/>
          <w:rtl/>
        </w:rPr>
        <w:t>ی</w:t>
      </w:r>
      <w:r w:rsidRPr="005C6A17">
        <w:rPr>
          <w:rFonts w:hint="eastAsia"/>
          <w:rtl/>
        </w:rPr>
        <w:t>ر</w:t>
      </w:r>
      <w:r w:rsidRPr="005C6A17">
        <w:rPr>
          <w:rtl/>
        </w:rPr>
        <w:t xml:space="preserve"> شا فع</w:t>
      </w:r>
      <w:r w:rsidRPr="005C6A17">
        <w:rPr>
          <w:rFonts w:hint="cs"/>
          <w:rtl/>
        </w:rPr>
        <w:t>ی</w:t>
      </w:r>
      <w:r w:rsidR="00801E25">
        <w:rPr>
          <w:rtl/>
        </w:rPr>
        <w:t xml:space="preserve"> علما</w:t>
      </w:r>
      <w:r w:rsidRPr="005C6A17">
        <w:rPr>
          <w:rtl/>
        </w:rPr>
        <w:t xml:space="preserve"> نے بھ</w:t>
      </w:r>
      <w:r w:rsidRPr="005C6A17">
        <w:rPr>
          <w:rFonts w:hint="cs"/>
          <w:rtl/>
        </w:rPr>
        <w:t>ی</w:t>
      </w:r>
      <w:r w:rsidRPr="005C6A17">
        <w:rPr>
          <w:rtl/>
        </w:rPr>
        <w:t xml:space="preserve"> اس پر کام ک</w:t>
      </w:r>
      <w:r w:rsidRPr="005C6A17">
        <w:rPr>
          <w:rFonts w:hint="cs"/>
          <w:rtl/>
        </w:rPr>
        <w:t>ی</w:t>
      </w:r>
      <w:r w:rsidRPr="005C6A17">
        <w:rPr>
          <w:rFonts w:hint="eastAsia"/>
          <w:rtl/>
        </w:rPr>
        <w:t>ا</w:t>
      </w:r>
      <w:r w:rsidRPr="005C6A17">
        <w:rPr>
          <w:rtl/>
        </w:rPr>
        <w:t xml:space="preserve"> ہے ،</w:t>
      </w:r>
      <w:r w:rsidRPr="005C6A17">
        <w:rPr>
          <w:rFonts w:hint="cs"/>
          <w:rtl/>
        </w:rPr>
        <w:t>ی</w:t>
      </w:r>
      <w:r w:rsidRPr="005C6A17">
        <w:rPr>
          <w:rFonts w:hint="eastAsia"/>
          <w:rtl/>
        </w:rPr>
        <w:t>ہ</w:t>
      </w:r>
      <w:r w:rsidRPr="005C6A17">
        <w:rPr>
          <w:rtl/>
        </w:rPr>
        <w:t xml:space="preserve"> ا</w:t>
      </w:r>
      <w:r w:rsidRPr="005C6A17">
        <w:rPr>
          <w:rFonts w:hint="cs"/>
          <w:rtl/>
        </w:rPr>
        <w:t>ی</w:t>
      </w:r>
      <w:r w:rsidRPr="005C6A17">
        <w:rPr>
          <w:rFonts w:hint="eastAsia"/>
          <w:rtl/>
        </w:rPr>
        <w:t>ک</w:t>
      </w:r>
      <w:r w:rsidRPr="005C6A17">
        <w:rPr>
          <w:rtl/>
        </w:rPr>
        <w:t xml:space="preserve"> بہتر</w:t>
      </w:r>
      <w:r w:rsidRPr="005C6A17">
        <w:rPr>
          <w:rFonts w:hint="cs"/>
          <w:rtl/>
        </w:rPr>
        <w:t>ی</w:t>
      </w:r>
      <w:r w:rsidRPr="005C6A17">
        <w:rPr>
          <w:rFonts w:hint="eastAsia"/>
          <w:rtl/>
        </w:rPr>
        <w:t>ن</w:t>
      </w:r>
      <w:r w:rsidRPr="005C6A17">
        <w:rPr>
          <w:rtl/>
        </w:rPr>
        <w:t xml:space="preserve"> علم</w:t>
      </w:r>
      <w:r w:rsidRPr="005C6A17">
        <w:rPr>
          <w:rFonts w:hint="cs"/>
          <w:rtl/>
        </w:rPr>
        <w:t>ی</w:t>
      </w:r>
      <w:r w:rsidRPr="005C6A17">
        <w:rPr>
          <w:rtl/>
        </w:rPr>
        <w:t xml:space="preserve"> تحفہ ہے جو مختصر مف</w:t>
      </w:r>
      <w:r w:rsidRPr="005C6A17">
        <w:rPr>
          <w:rFonts w:hint="cs"/>
          <w:rtl/>
        </w:rPr>
        <w:t>ی</w:t>
      </w:r>
      <w:r w:rsidRPr="005C6A17">
        <w:rPr>
          <w:rFonts w:hint="eastAsia"/>
          <w:rtl/>
        </w:rPr>
        <w:t>د</w:t>
      </w:r>
      <w:r w:rsidRPr="005C6A17">
        <w:rPr>
          <w:rtl/>
        </w:rPr>
        <w:t xml:space="preserve"> اسلوب کے ساتھ علم کے در </w:t>
      </w:r>
      <w:r w:rsidRPr="005C6A17">
        <w:rPr>
          <w:rFonts w:hint="cs"/>
          <w:rtl/>
        </w:rPr>
        <w:t>ی</w:t>
      </w:r>
      <w:r w:rsidRPr="005C6A17">
        <w:rPr>
          <w:rFonts w:hint="eastAsia"/>
          <w:rtl/>
        </w:rPr>
        <w:t>ا</w:t>
      </w:r>
      <w:r w:rsidRPr="005C6A17">
        <w:rPr>
          <w:rtl/>
        </w:rPr>
        <w:t xml:space="preserve"> کو سم</w:t>
      </w:r>
      <w:r w:rsidRPr="005C6A17">
        <w:rPr>
          <w:rFonts w:hint="cs"/>
          <w:rtl/>
        </w:rPr>
        <w:t>ی</w:t>
      </w:r>
      <w:r w:rsidRPr="005C6A17">
        <w:rPr>
          <w:rFonts w:hint="eastAsia"/>
          <w:rtl/>
        </w:rPr>
        <w:t>ٹے</w:t>
      </w:r>
      <w:r w:rsidRPr="005C6A17">
        <w:rPr>
          <w:rtl/>
        </w:rPr>
        <w:t xml:space="preserve"> ہو ئ</w:t>
      </w:r>
      <w:r w:rsidRPr="005C6A17">
        <w:rPr>
          <w:rFonts w:hint="eastAsia"/>
          <w:rtl/>
        </w:rPr>
        <w:t>ے</w:t>
      </w:r>
      <w:r w:rsidRPr="005C6A17">
        <w:rPr>
          <w:rtl/>
        </w:rPr>
        <w:t xml:space="preserve"> ہے جسے 'در</w:t>
      </w:r>
      <w:r w:rsidRPr="005C6A17">
        <w:rPr>
          <w:rFonts w:hint="cs"/>
          <w:rtl/>
        </w:rPr>
        <w:t>ی</w:t>
      </w:r>
      <w:r w:rsidRPr="005C6A17">
        <w:rPr>
          <w:rFonts w:hint="eastAsia"/>
          <w:rtl/>
        </w:rPr>
        <w:t>ا</w:t>
      </w:r>
      <w:r w:rsidRPr="005C6A17">
        <w:rPr>
          <w:rtl/>
        </w:rPr>
        <w:t xml:space="preserve"> بکوزہ 'کہا جا سکتا ہے، مصنف نے بڑے پ</w:t>
      </w:r>
      <w:r w:rsidRPr="005C6A17">
        <w:rPr>
          <w:rFonts w:hint="cs"/>
          <w:rtl/>
        </w:rPr>
        <w:t>ی</w:t>
      </w:r>
      <w:r w:rsidRPr="005C6A17">
        <w:rPr>
          <w:rFonts w:hint="eastAsia"/>
          <w:rtl/>
        </w:rPr>
        <w:t>ا</w:t>
      </w:r>
      <w:r w:rsidRPr="005C6A17">
        <w:rPr>
          <w:rtl/>
        </w:rPr>
        <w:t xml:space="preserve"> رے اور ٹھوس انداز م</w:t>
      </w:r>
      <w:r w:rsidRPr="005C6A17">
        <w:rPr>
          <w:rFonts w:hint="cs"/>
          <w:rtl/>
        </w:rPr>
        <w:t>ی</w:t>
      </w:r>
      <w:r w:rsidRPr="005C6A17">
        <w:rPr>
          <w:rFonts w:hint="eastAsia"/>
          <w:rtl/>
        </w:rPr>
        <w:t>ں</w:t>
      </w:r>
      <w:r w:rsidRPr="005C6A17">
        <w:rPr>
          <w:rtl/>
        </w:rPr>
        <w:t xml:space="preserve"> اس کو پ</w:t>
      </w:r>
      <w:r w:rsidRPr="005C6A17">
        <w:rPr>
          <w:rFonts w:hint="cs"/>
          <w:rtl/>
        </w:rPr>
        <w:t>ی</w:t>
      </w:r>
      <w:r w:rsidRPr="005C6A17">
        <w:rPr>
          <w:rFonts w:hint="eastAsia"/>
          <w:rtl/>
        </w:rPr>
        <w:t>ش</w:t>
      </w:r>
      <w:r w:rsidRPr="005C6A17">
        <w:rPr>
          <w:rtl/>
        </w:rPr>
        <w:t xml:space="preserve"> ک</w:t>
      </w:r>
      <w:r w:rsidRPr="005C6A17">
        <w:rPr>
          <w:rFonts w:hint="cs"/>
          <w:rtl/>
        </w:rPr>
        <w:t>ی</w:t>
      </w:r>
      <w:r w:rsidRPr="005C6A17">
        <w:rPr>
          <w:rFonts w:hint="eastAsia"/>
          <w:rtl/>
        </w:rPr>
        <w:t>ا</w:t>
      </w:r>
      <w:r w:rsidRPr="005C6A17">
        <w:rPr>
          <w:rtl/>
        </w:rPr>
        <w:t xml:space="preserve"> ہے ۔</w:t>
      </w:r>
    </w:p>
    <w:p w14:paraId="720ED49E" w14:textId="77777777" w:rsidR="007811FE" w:rsidRDefault="007811FE" w:rsidP="005D3627">
      <w:pPr>
        <w:spacing w:line="240" w:lineRule="auto"/>
        <w:ind w:firstLine="431"/>
        <w:contextualSpacing/>
      </w:pPr>
      <w:r w:rsidRPr="005C6A17">
        <w:rPr>
          <w:rtl/>
        </w:rPr>
        <w:lastRenderedPageBreak/>
        <w:t>چو نکہ اس زمانہ م</w:t>
      </w:r>
      <w:r w:rsidRPr="005C6A17">
        <w:rPr>
          <w:rFonts w:hint="cs"/>
          <w:rtl/>
        </w:rPr>
        <w:t>ی</w:t>
      </w:r>
      <w:r w:rsidRPr="005C6A17">
        <w:rPr>
          <w:rFonts w:hint="eastAsia"/>
          <w:rtl/>
        </w:rPr>
        <w:t>ں</w:t>
      </w:r>
      <w:r w:rsidRPr="005C6A17">
        <w:rPr>
          <w:rtl/>
        </w:rPr>
        <w:t xml:space="preserve"> عمو ما طلبہ کے اندر علم</w:t>
      </w:r>
      <w:r w:rsidRPr="005C6A17">
        <w:rPr>
          <w:rFonts w:hint="cs"/>
          <w:rtl/>
        </w:rPr>
        <w:t>ی</w:t>
      </w:r>
      <w:r w:rsidRPr="005C6A17">
        <w:rPr>
          <w:rtl/>
        </w:rPr>
        <w:t xml:space="preserve"> جستجو اور لگن ،محنت و مشقت کا وہ جذ بہ نہ</w:t>
      </w:r>
      <w:r w:rsidRPr="005C6A17">
        <w:rPr>
          <w:rFonts w:hint="cs"/>
          <w:rtl/>
        </w:rPr>
        <w:t>ی</w:t>
      </w:r>
      <w:r w:rsidRPr="005C6A17">
        <w:rPr>
          <w:rFonts w:hint="eastAsia"/>
          <w:rtl/>
        </w:rPr>
        <w:t>ں</w:t>
      </w:r>
      <w:r w:rsidR="00801E25">
        <w:rPr>
          <w:rFonts w:hint="cs"/>
          <w:rtl/>
        </w:rPr>
        <w:t xml:space="preserve"> </w:t>
      </w:r>
      <w:r w:rsidRPr="005C6A17">
        <w:rPr>
          <w:rFonts w:hint="eastAsia"/>
          <w:rtl/>
        </w:rPr>
        <w:t>جو</w:t>
      </w:r>
      <w:r w:rsidRPr="005C6A17">
        <w:rPr>
          <w:rtl/>
        </w:rPr>
        <w:t xml:space="preserve"> اسلاف کا تھا ،بلکہ پست ہمت</w:t>
      </w:r>
      <w:r w:rsidRPr="005C6A17">
        <w:rPr>
          <w:rFonts w:hint="cs"/>
          <w:rtl/>
        </w:rPr>
        <w:t>ی</w:t>
      </w:r>
      <w:r w:rsidRPr="005C6A17">
        <w:rPr>
          <w:rtl/>
        </w:rPr>
        <w:t xml:space="preserve"> اور احساس کمتر</w:t>
      </w:r>
      <w:r w:rsidRPr="005C6A17">
        <w:rPr>
          <w:rFonts w:hint="cs"/>
          <w:rtl/>
        </w:rPr>
        <w:t>ی</w:t>
      </w:r>
      <w:r w:rsidRPr="005C6A17">
        <w:rPr>
          <w:rtl/>
        </w:rPr>
        <w:t xml:space="preserve"> علم کے حصول کے لئے ما نع بن رہ</w:t>
      </w:r>
      <w:r w:rsidRPr="005C6A17">
        <w:rPr>
          <w:rFonts w:hint="cs"/>
          <w:rtl/>
        </w:rPr>
        <w:t>ی</w:t>
      </w:r>
      <w:r w:rsidRPr="005C6A17">
        <w:rPr>
          <w:rtl/>
        </w:rPr>
        <w:t xml:space="preserve"> ہے ،با لخصوص اصول ک</w:t>
      </w:r>
      <w:r w:rsidRPr="005C6A17">
        <w:rPr>
          <w:rFonts w:hint="cs"/>
          <w:rtl/>
        </w:rPr>
        <w:t>ی</w:t>
      </w:r>
      <w:r w:rsidRPr="005C6A17">
        <w:rPr>
          <w:rtl/>
        </w:rPr>
        <w:t xml:space="preserve"> کتا بوں کو سمجھنے کے لئے انتہائ</w:t>
      </w:r>
      <w:r w:rsidRPr="005C6A17">
        <w:rPr>
          <w:rFonts w:hint="cs"/>
          <w:rtl/>
        </w:rPr>
        <w:t>ی</w:t>
      </w:r>
      <w:r w:rsidRPr="005C6A17">
        <w:rPr>
          <w:rtl/>
        </w:rPr>
        <w:t xml:space="preserve"> محنت در کار ہو ت</w:t>
      </w:r>
      <w:r w:rsidRPr="005C6A17">
        <w:rPr>
          <w:rFonts w:hint="cs"/>
          <w:rtl/>
        </w:rPr>
        <w:t>ی</w:t>
      </w:r>
      <w:r w:rsidRPr="005C6A17">
        <w:rPr>
          <w:rtl/>
        </w:rPr>
        <w:t xml:space="preserve"> ہے ۔</w:t>
      </w:r>
    </w:p>
    <w:p w14:paraId="3DFF9C9F" w14:textId="77777777" w:rsidR="007811FE" w:rsidRDefault="007811FE" w:rsidP="000E7C18">
      <w:pPr>
        <w:spacing w:line="240" w:lineRule="auto"/>
        <w:ind w:firstLine="431"/>
        <w:contextualSpacing/>
      </w:pPr>
      <w:r w:rsidRPr="005C6A17">
        <w:rPr>
          <w:rtl/>
        </w:rPr>
        <w:t>اللہ بھلاکرے  ہمارے محترم مفت</w:t>
      </w:r>
      <w:r w:rsidRPr="005C6A17">
        <w:rPr>
          <w:rFonts w:hint="cs"/>
          <w:rtl/>
        </w:rPr>
        <w:t>ی</w:t>
      </w:r>
      <w:r w:rsidRPr="005C6A17">
        <w:rPr>
          <w:rtl/>
        </w:rPr>
        <w:t xml:space="preserve"> محمد نور صا حب کا انہوں نے دور حاضر کے طلبہ کوسامنے  رکھ</w:t>
      </w:r>
      <w:r w:rsidR="000E7C18">
        <w:rPr>
          <w:rFonts w:hint="cs"/>
          <w:rtl/>
        </w:rPr>
        <w:t xml:space="preserve"> </w:t>
      </w:r>
      <w:r w:rsidRPr="005C6A17">
        <w:rPr>
          <w:rtl/>
        </w:rPr>
        <w:t>کراس عظ</w:t>
      </w:r>
      <w:r w:rsidRPr="005C6A17">
        <w:rPr>
          <w:rFonts w:hint="cs"/>
          <w:rtl/>
        </w:rPr>
        <w:t>ی</w:t>
      </w:r>
      <w:r w:rsidRPr="005C6A17">
        <w:rPr>
          <w:rFonts w:hint="eastAsia"/>
          <w:rtl/>
        </w:rPr>
        <w:t>م</w:t>
      </w:r>
      <w:r w:rsidRPr="005C6A17">
        <w:rPr>
          <w:rtl/>
        </w:rPr>
        <w:t xml:space="preserve"> الشان اصول فقہ ک</w:t>
      </w:r>
      <w:r w:rsidRPr="005C6A17">
        <w:rPr>
          <w:rFonts w:hint="cs"/>
          <w:rtl/>
        </w:rPr>
        <w:t>ی</w:t>
      </w:r>
      <w:r w:rsidRPr="005C6A17">
        <w:rPr>
          <w:rtl/>
        </w:rPr>
        <w:t xml:space="preserve"> کتاب ک</w:t>
      </w:r>
      <w:r w:rsidRPr="005C6A17">
        <w:rPr>
          <w:rFonts w:hint="cs"/>
          <w:rtl/>
        </w:rPr>
        <w:t>ی</w:t>
      </w:r>
      <w:r w:rsidRPr="005C6A17">
        <w:rPr>
          <w:rtl/>
        </w:rPr>
        <w:t xml:space="preserve"> تو ض</w:t>
      </w:r>
      <w:r w:rsidRPr="005C6A17">
        <w:rPr>
          <w:rFonts w:hint="cs"/>
          <w:rtl/>
        </w:rPr>
        <w:t>ی</w:t>
      </w:r>
      <w:r w:rsidRPr="005C6A17">
        <w:rPr>
          <w:rFonts w:hint="eastAsia"/>
          <w:rtl/>
        </w:rPr>
        <w:t>ح</w:t>
      </w:r>
      <w:r w:rsidRPr="005C6A17">
        <w:rPr>
          <w:rtl/>
        </w:rPr>
        <w:t xml:space="preserve"> وتشر</w:t>
      </w:r>
      <w:r w:rsidRPr="005C6A17">
        <w:rPr>
          <w:rFonts w:hint="cs"/>
          <w:rtl/>
        </w:rPr>
        <w:t>ی</w:t>
      </w:r>
      <w:r w:rsidRPr="005C6A17">
        <w:rPr>
          <w:rFonts w:hint="eastAsia"/>
          <w:rtl/>
        </w:rPr>
        <w:t>ح</w:t>
      </w:r>
      <w:r w:rsidRPr="005C6A17">
        <w:rPr>
          <w:rtl/>
        </w:rPr>
        <w:t xml:space="preserve"> اردوم</w:t>
      </w:r>
      <w:r w:rsidRPr="005C6A17">
        <w:rPr>
          <w:rFonts w:hint="cs"/>
          <w:rtl/>
        </w:rPr>
        <w:t>ی</w:t>
      </w:r>
      <w:r w:rsidRPr="005C6A17">
        <w:rPr>
          <w:rFonts w:hint="eastAsia"/>
          <w:rtl/>
        </w:rPr>
        <w:t>ں</w:t>
      </w:r>
      <w:r w:rsidRPr="005C6A17">
        <w:rPr>
          <w:rtl/>
        </w:rPr>
        <w:t>' 'تسہ</w:t>
      </w:r>
      <w:r w:rsidRPr="005C6A17">
        <w:rPr>
          <w:rFonts w:hint="cs"/>
          <w:rtl/>
        </w:rPr>
        <w:t>ی</w:t>
      </w:r>
      <w:r w:rsidRPr="005C6A17">
        <w:rPr>
          <w:rFonts w:hint="eastAsia"/>
          <w:rtl/>
        </w:rPr>
        <w:t>ل</w:t>
      </w:r>
      <w:r w:rsidRPr="005C6A17">
        <w:rPr>
          <w:rtl/>
        </w:rPr>
        <w:t xml:space="preserve"> الوصول شرح ورقات''کے نام سے تا ل</w:t>
      </w:r>
      <w:r w:rsidRPr="005C6A17">
        <w:rPr>
          <w:rFonts w:hint="cs"/>
          <w:rtl/>
        </w:rPr>
        <w:t>ی</w:t>
      </w:r>
      <w:r w:rsidRPr="005C6A17">
        <w:rPr>
          <w:rFonts w:hint="eastAsia"/>
          <w:rtl/>
        </w:rPr>
        <w:t>ف</w:t>
      </w:r>
      <w:r w:rsidRPr="005C6A17">
        <w:rPr>
          <w:rtl/>
        </w:rPr>
        <w:t xml:space="preserve"> ک</w:t>
      </w:r>
      <w:r w:rsidRPr="005C6A17">
        <w:rPr>
          <w:rFonts w:hint="cs"/>
          <w:rtl/>
        </w:rPr>
        <w:t>ی</w:t>
      </w:r>
      <w:r w:rsidRPr="005C6A17">
        <w:rPr>
          <w:rtl/>
        </w:rPr>
        <w:t xml:space="preserve"> ۔  ما شا ء اللہ مؤلف کتاب نے طلبہ ک</w:t>
      </w:r>
      <w:r w:rsidRPr="005C6A17">
        <w:rPr>
          <w:rFonts w:hint="cs"/>
          <w:rtl/>
        </w:rPr>
        <w:t>ی</w:t>
      </w:r>
      <w:r w:rsidRPr="005C6A17">
        <w:rPr>
          <w:rtl/>
        </w:rPr>
        <w:t xml:space="preserve"> نفس</w:t>
      </w:r>
      <w:r w:rsidRPr="005C6A17">
        <w:rPr>
          <w:rFonts w:hint="cs"/>
          <w:rtl/>
        </w:rPr>
        <w:t>ی</w:t>
      </w:r>
      <w:r w:rsidRPr="005C6A17">
        <w:rPr>
          <w:rFonts w:hint="eastAsia"/>
          <w:rtl/>
        </w:rPr>
        <w:t>ات</w:t>
      </w:r>
      <w:r w:rsidRPr="005C6A17">
        <w:rPr>
          <w:rtl/>
        </w:rPr>
        <w:t xml:space="preserve"> کو مد نظر رکھتے ہو ئ</w:t>
      </w:r>
      <w:r w:rsidRPr="005C6A17">
        <w:rPr>
          <w:rFonts w:hint="eastAsia"/>
          <w:rtl/>
        </w:rPr>
        <w:t>ے</w:t>
      </w:r>
      <w:r w:rsidRPr="005C6A17">
        <w:rPr>
          <w:rtl/>
        </w:rPr>
        <w:t xml:space="preserve"> مثا لوں کے ساتھ اس ک</w:t>
      </w:r>
      <w:r w:rsidRPr="005C6A17">
        <w:rPr>
          <w:rFonts w:hint="cs"/>
          <w:rtl/>
        </w:rPr>
        <w:t>ی</w:t>
      </w:r>
      <w:r w:rsidRPr="005C6A17">
        <w:rPr>
          <w:rtl/>
        </w:rPr>
        <w:t xml:space="preserve"> تشر</w:t>
      </w:r>
      <w:r w:rsidRPr="005C6A17">
        <w:rPr>
          <w:rFonts w:hint="cs"/>
          <w:rtl/>
        </w:rPr>
        <w:t>ی</w:t>
      </w:r>
      <w:r w:rsidRPr="005C6A17">
        <w:rPr>
          <w:rFonts w:hint="eastAsia"/>
          <w:rtl/>
        </w:rPr>
        <w:t>ح</w:t>
      </w:r>
      <w:r w:rsidRPr="005C6A17">
        <w:rPr>
          <w:rtl/>
        </w:rPr>
        <w:t xml:space="preserve"> ک</w:t>
      </w:r>
      <w:r w:rsidRPr="005C6A17">
        <w:rPr>
          <w:rFonts w:hint="cs"/>
          <w:rtl/>
        </w:rPr>
        <w:t>ی</w:t>
      </w:r>
      <w:r w:rsidRPr="005C6A17">
        <w:rPr>
          <w:rtl/>
        </w:rPr>
        <w:t xml:space="preserve"> ہے اور د</w:t>
      </w:r>
      <w:r w:rsidRPr="005C6A17">
        <w:rPr>
          <w:rFonts w:hint="cs"/>
          <w:rtl/>
        </w:rPr>
        <w:t>ی</w:t>
      </w:r>
      <w:r w:rsidRPr="005C6A17">
        <w:rPr>
          <w:rFonts w:hint="eastAsia"/>
          <w:rtl/>
        </w:rPr>
        <w:t>گر</w:t>
      </w:r>
      <w:r w:rsidRPr="005C6A17">
        <w:rPr>
          <w:rtl/>
        </w:rPr>
        <w:t xml:space="preserve"> بہت سار</w:t>
      </w:r>
      <w:r w:rsidRPr="005C6A17">
        <w:rPr>
          <w:rFonts w:hint="cs"/>
          <w:rtl/>
        </w:rPr>
        <w:t>ی</w:t>
      </w:r>
      <w:r w:rsidRPr="005C6A17">
        <w:rPr>
          <w:rtl/>
        </w:rPr>
        <w:t xml:space="preserve"> کتابوں سے استفادہ کر تے ہو ئے مف</w:t>
      </w:r>
      <w:r w:rsidRPr="005C6A17">
        <w:rPr>
          <w:rFonts w:hint="cs"/>
          <w:rtl/>
        </w:rPr>
        <w:t>ی</w:t>
      </w:r>
      <w:r w:rsidRPr="005C6A17">
        <w:rPr>
          <w:rFonts w:hint="eastAsia"/>
          <w:rtl/>
        </w:rPr>
        <w:t>د</w:t>
      </w:r>
      <w:r w:rsidRPr="005C6A17">
        <w:rPr>
          <w:rtl/>
        </w:rPr>
        <w:t xml:space="preserve"> مبا حث ذکر کئے ہ</w:t>
      </w:r>
      <w:r w:rsidRPr="005C6A17">
        <w:rPr>
          <w:rFonts w:hint="cs"/>
          <w:rtl/>
        </w:rPr>
        <w:t>ی</w:t>
      </w:r>
      <w:r w:rsidRPr="005C6A17">
        <w:rPr>
          <w:rFonts w:hint="eastAsia"/>
          <w:rtl/>
        </w:rPr>
        <w:t>ں</w:t>
      </w:r>
      <w:r w:rsidRPr="005C6A17">
        <w:rPr>
          <w:rtl/>
        </w:rPr>
        <w:t xml:space="preserve"> جس  سے طلبہ کو اصل کتاب سمجھنے م</w:t>
      </w:r>
      <w:r w:rsidRPr="005C6A17">
        <w:rPr>
          <w:rFonts w:hint="cs"/>
          <w:rtl/>
        </w:rPr>
        <w:t>ی</w:t>
      </w:r>
      <w:r w:rsidRPr="005C6A17">
        <w:rPr>
          <w:rFonts w:hint="eastAsia"/>
          <w:rtl/>
        </w:rPr>
        <w:t>ں</w:t>
      </w:r>
      <w:r w:rsidRPr="005C6A17">
        <w:rPr>
          <w:rtl/>
        </w:rPr>
        <w:t xml:space="preserve"> مدد ملے گ</w:t>
      </w:r>
      <w:r w:rsidRPr="005C6A17">
        <w:rPr>
          <w:rFonts w:hint="cs"/>
          <w:rtl/>
        </w:rPr>
        <w:t>ی</w:t>
      </w:r>
      <w:r w:rsidRPr="005C6A17">
        <w:rPr>
          <w:rtl/>
        </w:rPr>
        <w:t xml:space="preserve"> ،کتاب ما شا ء اللہ حل ورقات کے لئے ا</w:t>
      </w:r>
      <w:r w:rsidRPr="005C6A17">
        <w:rPr>
          <w:rFonts w:hint="cs"/>
          <w:rtl/>
        </w:rPr>
        <w:t>ی</w:t>
      </w:r>
      <w:r w:rsidRPr="005C6A17">
        <w:rPr>
          <w:rFonts w:hint="eastAsia"/>
          <w:rtl/>
        </w:rPr>
        <w:t>ک</w:t>
      </w:r>
      <w:r w:rsidRPr="005C6A17">
        <w:rPr>
          <w:rtl/>
        </w:rPr>
        <w:t xml:space="preserve"> بہتر</w:t>
      </w:r>
      <w:r w:rsidRPr="005C6A17">
        <w:rPr>
          <w:rFonts w:hint="cs"/>
          <w:rtl/>
        </w:rPr>
        <w:t>ی</w:t>
      </w:r>
      <w:r w:rsidRPr="005C6A17">
        <w:rPr>
          <w:rFonts w:hint="eastAsia"/>
          <w:rtl/>
        </w:rPr>
        <w:t>ن</w:t>
      </w:r>
      <w:r w:rsidRPr="005C6A17">
        <w:rPr>
          <w:rtl/>
        </w:rPr>
        <w:t xml:space="preserve"> کو شش ہے ،غا لبا اردو م</w:t>
      </w:r>
      <w:r w:rsidRPr="005C6A17">
        <w:rPr>
          <w:rFonts w:hint="cs"/>
          <w:rtl/>
        </w:rPr>
        <w:t>ی</w:t>
      </w:r>
      <w:r w:rsidRPr="005C6A17">
        <w:rPr>
          <w:rFonts w:hint="eastAsia"/>
          <w:rtl/>
        </w:rPr>
        <w:t>ں</w:t>
      </w:r>
      <w:r w:rsidRPr="005C6A17">
        <w:rPr>
          <w:rtl/>
        </w:rPr>
        <w:t xml:space="preserve"> اس مشہور کتاب ''الورقات''پر </w:t>
      </w:r>
      <w:r w:rsidRPr="005C6A17">
        <w:rPr>
          <w:rFonts w:hint="cs"/>
          <w:rtl/>
        </w:rPr>
        <w:t>ی</w:t>
      </w:r>
      <w:r w:rsidRPr="005C6A17">
        <w:rPr>
          <w:rFonts w:hint="eastAsia"/>
          <w:rtl/>
        </w:rPr>
        <w:t>ہ</w:t>
      </w:r>
      <w:r w:rsidRPr="005C6A17">
        <w:rPr>
          <w:rtl/>
        </w:rPr>
        <w:t xml:space="preserve"> پہلا کام ہے ۔  اللہ تعا ل</w:t>
      </w:r>
      <w:r w:rsidRPr="005C6A17">
        <w:rPr>
          <w:rFonts w:hint="cs"/>
          <w:rtl/>
        </w:rPr>
        <w:t>ی</w:t>
      </w:r>
      <w:r w:rsidRPr="005C6A17">
        <w:rPr>
          <w:rtl/>
        </w:rPr>
        <w:t xml:space="preserve"> مؤلف ک</w:t>
      </w:r>
      <w:r w:rsidRPr="005C6A17">
        <w:rPr>
          <w:rFonts w:hint="cs"/>
          <w:rtl/>
        </w:rPr>
        <w:t>ی</w:t>
      </w:r>
      <w:r w:rsidRPr="005C6A17">
        <w:rPr>
          <w:rtl/>
        </w:rPr>
        <w:t xml:space="preserve"> اس کاوش کو  قبول فر ما ئے اور طلبہ کو اس سے استفادہ ک</w:t>
      </w:r>
      <w:r w:rsidRPr="005C6A17">
        <w:rPr>
          <w:rFonts w:hint="cs"/>
          <w:rtl/>
        </w:rPr>
        <w:t>ی</w:t>
      </w:r>
      <w:r w:rsidRPr="005C6A17">
        <w:rPr>
          <w:rtl/>
        </w:rPr>
        <w:t xml:space="preserve"> تو ف</w:t>
      </w:r>
      <w:r w:rsidRPr="005C6A17">
        <w:rPr>
          <w:rFonts w:hint="cs"/>
          <w:rtl/>
        </w:rPr>
        <w:t>ی</w:t>
      </w:r>
      <w:r w:rsidRPr="005C6A17">
        <w:rPr>
          <w:rFonts w:hint="eastAsia"/>
          <w:rtl/>
        </w:rPr>
        <w:t>ق</w:t>
      </w:r>
      <w:r w:rsidRPr="005C6A17">
        <w:rPr>
          <w:rtl/>
        </w:rPr>
        <w:t xml:space="preserve"> عطا فر ما ئے ۔</w:t>
      </w:r>
      <w:r w:rsidR="000E7C18">
        <w:rPr>
          <w:rFonts w:hint="cs"/>
          <w:rtl/>
        </w:rPr>
        <w:t>(</w:t>
      </w:r>
      <w:r w:rsidRPr="005C6A17">
        <w:rPr>
          <w:rtl/>
        </w:rPr>
        <w:t>آم</w:t>
      </w:r>
      <w:r w:rsidRPr="005C6A17">
        <w:rPr>
          <w:rFonts w:hint="cs"/>
          <w:rtl/>
        </w:rPr>
        <w:t>ی</w:t>
      </w:r>
      <w:r w:rsidRPr="005C6A17">
        <w:rPr>
          <w:rFonts w:hint="eastAsia"/>
          <w:rtl/>
        </w:rPr>
        <w:t>ن</w:t>
      </w:r>
      <w:r w:rsidR="000E7C18">
        <w:rPr>
          <w:rFonts w:hint="cs"/>
          <w:rtl/>
        </w:rPr>
        <w:t>)</w:t>
      </w:r>
    </w:p>
    <w:p w14:paraId="122856E8" w14:textId="77777777" w:rsidR="005818BA" w:rsidRDefault="007811FE" w:rsidP="009A474A">
      <w:pPr>
        <w:spacing w:line="240" w:lineRule="auto"/>
        <w:ind w:left="2160" w:firstLine="0"/>
        <w:contextualSpacing/>
        <w:rPr>
          <w:rtl/>
        </w:rPr>
      </w:pPr>
      <w:r w:rsidRPr="005C6A17">
        <w:rPr>
          <w:rtl/>
        </w:rPr>
        <w:t xml:space="preserve">                     </w:t>
      </w:r>
      <w:r w:rsidR="000E7C18">
        <w:rPr>
          <w:rFonts w:hint="cs"/>
          <w:rtl/>
        </w:rPr>
        <w:t xml:space="preserve">                                                                                                                         </w:t>
      </w:r>
      <w:r w:rsidRPr="005C6A17">
        <w:rPr>
          <w:rtl/>
        </w:rPr>
        <w:t xml:space="preserve">              ناکارہ  :۔  عبد الرب الخط</w:t>
      </w:r>
      <w:r w:rsidRPr="005C6A17">
        <w:rPr>
          <w:rFonts w:hint="cs"/>
          <w:rtl/>
        </w:rPr>
        <w:t>ی</w:t>
      </w:r>
      <w:r w:rsidRPr="005C6A17">
        <w:rPr>
          <w:rFonts w:hint="eastAsia"/>
          <w:rtl/>
        </w:rPr>
        <w:t>ب</w:t>
      </w:r>
      <w:r w:rsidRPr="005C6A17">
        <w:rPr>
          <w:rtl/>
        </w:rPr>
        <w:t xml:space="preserve"> ،جا معہ اسلام</w:t>
      </w:r>
      <w:r w:rsidRPr="005C6A17">
        <w:rPr>
          <w:rFonts w:hint="cs"/>
          <w:rtl/>
        </w:rPr>
        <w:t>ی</w:t>
      </w:r>
      <w:r w:rsidRPr="005C6A17">
        <w:rPr>
          <w:rFonts w:hint="eastAsia"/>
          <w:rtl/>
        </w:rPr>
        <w:t>ہ</w:t>
      </w:r>
      <w:r w:rsidRPr="005C6A17">
        <w:rPr>
          <w:rtl/>
        </w:rPr>
        <w:t xml:space="preserve"> بھٹکل                </w:t>
      </w:r>
    </w:p>
    <w:p w14:paraId="309ABF46" w14:textId="77777777" w:rsidR="000E7C18" w:rsidRDefault="000E7C18" w:rsidP="009A474A">
      <w:pPr>
        <w:spacing w:line="240" w:lineRule="auto"/>
        <w:ind w:left="2160" w:firstLine="0"/>
        <w:contextualSpacing/>
        <w:rPr>
          <w:rtl/>
        </w:rPr>
        <w:sectPr w:rsidR="000E7C18" w:rsidSect="0019118F">
          <w:headerReference w:type="default" r:id="rId8"/>
          <w:footnotePr>
            <w:numRestart w:val="eachPage"/>
          </w:footnotePr>
          <w:pgSz w:w="7560" w:h="11880" w:code="11"/>
          <w:pgMar w:top="720" w:right="720" w:bottom="720" w:left="720" w:header="432" w:footer="432" w:gutter="0"/>
          <w:cols w:space="720"/>
          <w:formProt w:val="0"/>
          <w:docGrid w:linePitch="381"/>
        </w:sectPr>
      </w:pPr>
    </w:p>
    <w:p w14:paraId="7E6F72DF" w14:textId="08261596" w:rsidR="0024523F" w:rsidRDefault="00713BC5" w:rsidP="00E338A9">
      <w:pPr>
        <w:rPr>
          <w:rtl/>
        </w:rPr>
      </w:pPr>
      <w:r>
        <w:rPr>
          <w:rFonts w:cs="Arial"/>
          <w:rtl/>
        </w:rPr>
        <w:lastRenderedPageBreak/>
        <w:tab/>
      </w:r>
      <w:r>
        <w:rPr>
          <w:rFonts w:cs="Arial"/>
          <w:rtl/>
        </w:rPr>
        <w:tab/>
      </w:r>
      <w:r>
        <w:rPr>
          <w:rFonts w:cs="Arial"/>
          <w:rtl/>
        </w:rPr>
        <w:tab/>
        <w:t xml:space="preserve"> </w:t>
      </w:r>
      <w:r w:rsidRPr="006959C6">
        <w:rPr>
          <w:b/>
          <w:bCs/>
          <w:rtl/>
        </w:rPr>
        <w:t xml:space="preserve">       </w:t>
      </w:r>
      <w:r w:rsidRPr="006959C6">
        <w:rPr>
          <w:rFonts w:ascii="Bombay Black Unicode" w:hAnsi="Bombay Black Unicode" w:cs="Bombay Black Unicode" w:hint="cs"/>
          <w:b/>
          <w:bCs/>
          <w:rtl/>
        </w:rPr>
        <w:t>﴿</w:t>
      </w:r>
      <w:r w:rsidRPr="006959C6">
        <w:rPr>
          <w:rFonts w:ascii="Bombay Black Unicode" w:hAnsi="Bombay Black Unicode" w:cs="Bombay Black Unicode"/>
          <w:rtl/>
        </w:rPr>
        <w:t xml:space="preserve">پیش لفظ </w:t>
      </w:r>
      <w:r w:rsidRPr="006959C6">
        <w:rPr>
          <w:rFonts w:ascii="Bombay Black Unicode" w:hAnsi="Bombay Black Unicode" w:cs="Bombay Black Unicode" w:hint="cs"/>
          <w:b/>
          <w:bCs/>
          <w:rtl/>
        </w:rPr>
        <w:t>﴾</w:t>
      </w:r>
      <w:r w:rsidR="003A1D51">
        <w:rPr>
          <w:rFonts w:ascii="Bombay Black Unicode" w:hAnsi="Bombay Black Unicode" w:cs="Bombay Black Unicode"/>
          <w:rtl/>
        </w:rPr>
        <w:tab/>
      </w:r>
      <w:r w:rsidR="003A1D51">
        <w:rPr>
          <w:rFonts w:ascii="Bombay Black Unicode" w:hAnsi="Bombay Black Unicode" w:cs="Bombay Black Unicode"/>
          <w:rtl/>
        </w:rPr>
        <w:tab/>
      </w:r>
      <w:r w:rsidR="003A1D51">
        <w:rPr>
          <w:rFonts w:ascii="Bombay Black Unicode" w:hAnsi="Bombay Black Unicode" w:cs="Bombay Black Unicode"/>
          <w:rtl/>
        </w:rPr>
        <w:tab/>
      </w:r>
      <w:r w:rsidR="00AE1C4A" w:rsidRPr="00AE1C4A">
        <w:rPr>
          <w:rStyle w:val="arabic"/>
          <w:rtl/>
        </w:rPr>
        <w:t>نحمدہ ونصلی علی رسولہ الکریم .</w:t>
      </w:r>
      <w:r w:rsidR="00AE1C4A" w:rsidRPr="00AE1C4A">
        <w:rPr>
          <w:rStyle w:val="arabic"/>
          <w:rtl/>
        </w:rPr>
        <w:tab/>
        <w:t>اما بعد  !</w:t>
      </w:r>
    </w:p>
    <w:p w14:paraId="1496C33C" w14:textId="77777777" w:rsidR="00462B4C" w:rsidRPr="003A1D51" w:rsidRDefault="00462B4C" w:rsidP="005B5185">
      <w:pPr>
        <w:spacing w:line="240" w:lineRule="auto"/>
      </w:pPr>
      <w:r w:rsidRPr="003A1D51">
        <w:rPr>
          <w:rtl/>
        </w:rPr>
        <w:t xml:space="preserve">  کتب اصو ل فقہ  بزبان عر بی کثیرو و فیر ہیں ۔  ان میں سے چیدہ چیدہ جیسے</w:t>
      </w:r>
      <w:r w:rsidR="0077036A">
        <w:rPr>
          <w:rtl/>
        </w:rPr>
        <w:t xml:space="preserve"> ''</w:t>
      </w:r>
      <w:r w:rsidR="00E73BF2">
        <w:rPr>
          <w:rFonts w:hint="cs"/>
          <w:rtl/>
        </w:rPr>
        <w:t>ال</w:t>
      </w:r>
      <w:r w:rsidR="0077036A">
        <w:rPr>
          <w:rtl/>
        </w:rPr>
        <w:t>ور</w:t>
      </w:r>
      <w:r w:rsidRPr="003A1D51">
        <w:rPr>
          <w:rtl/>
        </w:rPr>
        <w:t xml:space="preserve">قات'' اور'' </w:t>
      </w:r>
      <w:r w:rsidR="00E73BF2">
        <w:rPr>
          <w:rFonts w:hint="cs"/>
          <w:rtl/>
        </w:rPr>
        <w:t>ال</w:t>
      </w:r>
      <w:r w:rsidRPr="003A1D51">
        <w:rPr>
          <w:rtl/>
        </w:rPr>
        <w:t>لمع''  نامی کتب نصاب مدا رس میں دا خل ہیں ۔</w:t>
      </w:r>
    </w:p>
    <w:p w14:paraId="76CC8FC3" w14:textId="77777777" w:rsidR="00462B4C" w:rsidRPr="003A1D51" w:rsidRDefault="00462B4C" w:rsidP="005B5185">
      <w:pPr>
        <w:spacing w:line="240" w:lineRule="auto"/>
      </w:pPr>
      <w:r w:rsidRPr="003A1D51">
        <w:rPr>
          <w:rtl/>
        </w:rPr>
        <w:t xml:space="preserve">  ورقات کی عبارت د قیق و عسیر اور متین ہے ۔ جب اس کو طلبہ پڑ ھتے ہیں تو وا فر طلبہ عبارت کی الجھنوں  میں پھنس کر رہ جا تے ہیں ، کیفیت مسا ئل کا علم اور استنباط مسائل کا طر یقہ ان پر وا ضح نہیں ہو تا ۔لہذا  احقر کو ''ورقات'' کے لئے اردو شرح کی ضرورت محسوس ہو ئی تا کہ طلبہ اصول فقہ کی اہم کتاب : ''ورقات'' کو سمجھ</w:t>
      </w:r>
      <w:r w:rsidR="00B320C9">
        <w:rPr>
          <w:rFonts w:hint="cs"/>
          <w:rtl/>
        </w:rPr>
        <w:t xml:space="preserve"> </w:t>
      </w:r>
      <w:r w:rsidRPr="003A1D51">
        <w:rPr>
          <w:rtl/>
        </w:rPr>
        <w:t>کر کیفیت مسائل کا علم اور استنبا ط مسائل کا طر یقہ بھی دا من میں سمیٹ لیں۔</w:t>
      </w:r>
    </w:p>
    <w:p w14:paraId="20B42A2C" w14:textId="20CDA883" w:rsidR="00462B4C" w:rsidRPr="003A1D51" w:rsidRDefault="00462B4C" w:rsidP="00722819">
      <w:pPr>
        <w:spacing w:line="240" w:lineRule="auto"/>
      </w:pPr>
      <w:r w:rsidRPr="003A1D51">
        <w:rPr>
          <w:rtl/>
        </w:rPr>
        <w:t xml:space="preserve">  بفضل اللہ عزو جل </w:t>
      </w:r>
      <w:r w:rsidR="00AE1C4A" w:rsidRPr="00AE1C4A">
        <w:rPr>
          <w:rStyle w:val="arabic"/>
          <w:rtl/>
        </w:rPr>
        <w:t>'' تسھیل الو صول ''</w:t>
      </w:r>
      <w:r w:rsidRPr="003A1D51">
        <w:rPr>
          <w:rtl/>
        </w:rPr>
        <w:t>نا می شرح کی تکمیل ہو ئی ،جس میں عبارت</w:t>
      </w:r>
      <w:r w:rsidR="00555EA5">
        <w:rPr>
          <w:rtl/>
        </w:rPr>
        <w:t xml:space="preserve"> ورقات اور اس کا  تر جمہ بین ال</w:t>
      </w:r>
      <w:r w:rsidR="00555EA5">
        <w:rPr>
          <w:rFonts w:hint="cs"/>
          <w:rtl/>
        </w:rPr>
        <w:t>ق</w:t>
      </w:r>
      <w:r w:rsidRPr="003A1D51">
        <w:rPr>
          <w:rtl/>
        </w:rPr>
        <w:t>و سین مر قوم ہے ۔</w:t>
      </w:r>
    </w:p>
    <w:p w14:paraId="3AC2970D" w14:textId="77777777" w:rsidR="00462B4C" w:rsidRPr="003A1D51" w:rsidRDefault="00462B4C" w:rsidP="005B5185">
      <w:pPr>
        <w:spacing w:line="240" w:lineRule="auto"/>
      </w:pPr>
      <w:r w:rsidRPr="003A1D51">
        <w:rPr>
          <w:rtl/>
        </w:rPr>
        <w:t xml:space="preserve">  اے اللہ!  اس شرح سے طلبہ کو انتفاع کی تو فیق عطا فر ما اور اس کو فہم </w:t>
      </w:r>
      <w:r w:rsidR="00837F09">
        <w:rPr>
          <w:rtl/>
        </w:rPr>
        <w:t>اصول فقہ کے لئے معا ون بنا</w:t>
      </w:r>
      <w:r w:rsidR="00837F09">
        <w:rPr>
          <w:rFonts w:hint="cs"/>
          <w:rtl/>
        </w:rPr>
        <w:t>۔</w:t>
      </w:r>
    </w:p>
    <w:p w14:paraId="5629A8FC" w14:textId="77777777" w:rsidR="00462B4C" w:rsidRPr="003A1D51" w:rsidRDefault="00462B4C" w:rsidP="005B5185">
      <w:pPr>
        <w:spacing w:line="240" w:lineRule="auto"/>
      </w:pPr>
      <w:r w:rsidRPr="003A1D51">
        <w:rPr>
          <w:rtl/>
        </w:rPr>
        <w:t xml:space="preserve">  اے اللہ !  اس شرح</w:t>
      </w:r>
      <w:r w:rsidR="00555EA5">
        <w:rPr>
          <w:rtl/>
        </w:rPr>
        <w:t xml:space="preserve"> کو احقر ،وا لدین ،اور اسا تذ </w:t>
      </w:r>
      <w:r w:rsidR="00555EA5">
        <w:rPr>
          <w:rFonts w:hint="cs"/>
          <w:rtl/>
        </w:rPr>
        <w:t>ۂ</w:t>
      </w:r>
      <w:r w:rsidRPr="003A1D51">
        <w:rPr>
          <w:rtl/>
        </w:rPr>
        <w:t xml:space="preserve"> کرام و غیر ہم کے حق میں ذ خیر</w:t>
      </w:r>
      <w:r w:rsidR="0077036A">
        <w:rPr>
          <w:rtl/>
        </w:rPr>
        <w:t xml:space="preserve"> </w:t>
      </w:r>
      <w:r w:rsidR="0077036A">
        <w:rPr>
          <w:rFonts w:hint="cs"/>
          <w:rtl/>
        </w:rPr>
        <w:t xml:space="preserve">ۂ </w:t>
      </w:r>
      <w:r w:rsidR="00E73BF2">
        <w:rPr>
          <w:rtl/>
        </w:rPr>
        <w:t>آ</w:t>
      </w:r>
      <w:r w:rsidRPr="003A1D51">
        <w:rPr>
          <w:rtl/>
        </w:rPr>
        <w:t xml:space="preserve">خرت بنا ۔ (آ مین  ثم آ مین یا رب العا لمین )                                                                                </w:t>
      </w:r>
    </w:p>
    <w:p w14:paraId="1744AE88" w14:textId="77777777" w:rsidR="00462B4C" w:rsidRPr="003A1D51" w:rsidRDefault="00462B4C" w:rsidP="005B5185">
      <w:pPr>
        <w:spacing w:line="240" w:lineRule="auto"/>
      </w:pPr>
      <w:r w:rsidRPr="003A1D51">
        <w:rPr>
          <w:rtl/>
        </w:rPr>
        <w:t xml:space="preserve">                                                                                   </w:t>
      </w:r>
      <w:r w:rsidR="00F62D7C">
        <w:rPr>
          <w:rtl/>
        </w:rPr>
        <w:tab/>
      </w:r>
      <w:r w:rsidR="00F62D7C">
        <w:rPr>
          <w:rtl/>
        </w:rPr>
        <w:tab/>
      </w:r>
      <w:r w:rsidR="00F62D7C">
        <w:rPr>
          <w:rtl/>
        </w:rPr>
        <w:tab/>
      </w:r>
      <w:r w:rsidR="00F62D7C">
        <w:rPr>
          <w:rtl/>
        </w:rPr>
        <w:tab/>
      </w:r>
      <w:r w:rsidR="00F62D7C">
        <w:rPr>
          <w:rtl/>
        </w:rPr>
        <w:tab/>
      </w:r>
      <w:r w:rsidRPr="003A1D51">
        <w:rPr>
          <w:rtl/>
        </w:rPr>
        <w:t xml:space="preserve">                    </w:t>
      </w:r>
      <w:r w:rsidR="00F62D7C">
        <w:rPr>
          <w:rtl/>
        </w:rPr>
        <w:tab/>
      </w:r>
      <w:r w:rsidR="00F62D7C">
        <w:rPr>
          <w:rtl/>
        </w:rPr>
        <w:tab/>
      </w:r>
      <w:r w:rsidRPr="003A1D51">
        <w:rPr>
          <w:rtl/>
        </w:rPr>
        <w:t xml:space="preserve">                             احقر                  </w:t>
      </w:r>
    </w:p>
    <w:p w14:paraId="40E848DC" w14:textId="77777777" w:rsidR="00462B4C" w:rsidRPr="003A1D51" w:rsidRDefault="00462B4C" w:rsidP="005B5185">
      <w:pPr>
        <w:spacing w:line="240" w:lineRule="auto"/>
      </w:pPr>
      <w:r w:rsidRPr="003A1D51">
        <w:rPr>
          <w:rtl/>
        </w:rPr>
        <w:t xml:space="preserve">                                     </w:t>
      </w:r>
      <w:r w:rsidR="00F62D7C">
        <w:rPr>
          <w:rtl/>
        </w:rPr>
        <w:tab/>
      </w:r>
      <w:r w:rsidR="00F62D7C">
        <w:rPr>
          <w:rtl/>
        </w:rPr>
        <w:tab/>
      </w:r>
      <w:r w:rsidR="00F62D7C">
        <w:rPr>
          <w:rtl/>
        </w:rPr>
        <w:tab/>
      </w:r>
      <w:r w:rsidR="00F62D7C">
        <w:rPr>
          <w:rtl/>
        </w:rPr>
        <w:tab/>
      </w:r>
      <w:r w:rsidR="00F62D7C">
        <w:rPr>
          <w:rtl/>
        </w:rPr>
        <w:tab/>
      </w:r>
      <w:r w:rsidR="00F62D7C">
        <w:rPr>
          <w:rtl/>
        </w:rPr>
        <w:tab/>
      </w:r>
      <w:r w:rsidR="00F62D7C">
        <w:rPr>
          <w:rFonts w:hint="cs"/>
          <w:rtl/>
        </w:rPr>
        <w:t xml:space="preserve">                                                                                                                                                                                                                                                                                                                                                                                                                                                                                                                                 </w:t>
      </w:r>
      <w:r w:rsidRPr="003A1D51">
        <w:rPr>
          <w:rtl/>
        </w:rPr>
        <w:t xml:space="preserve">                            محمد نور پٹیل               </w:t>
      </w:r>
    </w:p>
    <w:p w14:paraId="2A3FF544" w14:textId="77777777" w:rsidR="00462B4C" w:rsidRDefault="00462B4C" w:rsidP="005B5185">
      <w:pPr>
        <w:spacing w:line="240" w:lineRule="auto"/>
      </w:pPr>
      <w:r w:rsidRPr="003A1D51">
        <w:rPr>
          <w:rtl/>
        </w:rPr>
        <w:t xml:space="preserve"> </w:t>
      </w:r>
      <w:r w:rsidR="00F62D7C">
        <w:rPr>
          <w:rtl/>
        </w:rPr>
        <w:tab/>
      </w:r>
      <w:r w:rsidR="00F62D7C">
        <w:rPr>
          <w:rtl/>
        </w:rPr>
        <w:tab/>
      </w:r>
      <w:r w:rsidR="00F62D7C">
        <w:rPr>
          <w:rtl/>
        </w:rPr>
        <w:tab/>
      </w:r>
      <w:r w:rsidR="00F62D7C">
        <w:rPr>
          <w:rtl/>
        </w:rPr>
        <w:tab/>
      </w:r>
      <w:r w:rsidR="00F62D7C">
        <w:rPr>
          <w:rtl/>
        </w:rPr>
        <w:tab/>
      </w:r>
      <w:r w:rsidR="00F62D7C">
        <w:rPr>
          <w:rtl/>
        </w:rPr>
        <w:tab/>
      </w:r>
      <w:r w:rsidRPr="003A1D51">
        <w:rPr>
          <w:rtl/>
        </w:rPr>
        <w:t xml:space="preserve">  </w:t>
      </w:r>
      <w:r w:rsidR="00F62D7C">
        <w:rPr>
          <w:rFonts w:hint="cs"/>
          <w:rtl/>
        </w:rPr>
        <w:t xml:space="preserve">                                                                                                                                                                                                                                                                                                                                                                                                                                                            </w:t>
      </w:r>
      <w:r w:rsidRPr="003A1D51">
        <w:rPr>
          <w:rtl/>
        </w:rPr>
        <w:t xml:space="preserve">                                                              سا کن تلو جہ</w:t>
      </w:r>
      <w:r>
        <w:rPr>
          <w:rFonts w:cs="Arial"/>
          <w:rtl/>
        </w:rPr>
        <w:t xml:space="preserve">              </w:t>
      </w:r>
    </w:p>
    <w:p w14:paraId="72B10745" w14:textId="77777777" w:rsidR="00462B4C" w:rsidRDefault="00462B4C" w:rsidP="00462B4C">
      <w:r>
        <w:rPr>
          <w:rFonts w:cs="Arial"/>
          <w:rtl/>
        </w:rPr>
        <w:lastRenderedPageBreak/>
        <w:t xml:space="preserve">      </w:t>
      </w:r>
    </w:p>
    <w:p w14:paraId="0C70CC8B" w14:textId="0C1158E0" w:rsidR="00462B4C" w:rsidRPr="00A121AF" w:rsidRDefault="00462B4C" w:rsidP="00AE1C4A">
      <w:pPr>
        <w:pStyle w:val="Heading1"/>
      </w:pPr>
      <w:r w:rsidRPr="00A121AF">
        <w:rPr>
          <w:rtl/>
        </w:rPr>
        <w:t>(مبادی )</w:t>
      </w:r>
    </w:p>
    <w:p w14:paraId="5E63A851" w14:textId="77777777" w:rsidR="00462B4C" w:rsidRPr="00EA2957" w:rsidRDefault="00555EA5" w:rsidP="00555EA5">
      <w:r>
        <w:rPr>
          <w:rFonts w:hint="cs"/>
          <w:rtl/>
        </w:rPr>
        <w:t>(</w:t>
      </w:r>
      <w:r w:rsidR="00462B4C" w:rsidRPr="00EA2957">
        <w:rPr>
          <w:rtl/>
        </w:rPr>
        <w:t>١</w:t>
      </w:r>
      <w:r>
        <w:rPr>
          <w:rFonts w:hint="cs"/>
          <w:rtl/>
        </w:rPr>
        <w:t>)</w:t>
      </w:r>
      <w:r w:rsidR="00462B4C" w:rsidRPr="00EA2957">
        <w:rPr>
          <w:rtl/>
        </w:rPr>
        <w:t xml:space="preserve">تعریف </w:t>
      </w:r>
      <w:r>
        <w:rPr>
          <w:rFonts w:hint="cs"/>
          <w:rtl/>
        </w:rPr>
        <w:t>(</w:t>
      </w:r>
      <w:r w:rsidR="00462B4C" w:rsidRPr="00EA2957">
        <w:rPr>
          <w:rtl/>
        </w:rPr>
        <w:t>٢</w:t>
      </w:r>
      <w:r>
        <w:rPr>
          <w:rFonts w:hint="cs"/>
          <w:rtl/>
        </w:rPr>
        <w:t>)</w:t>
      </w:r>
      <w:r w:rsidR="00462B4C" w:rsidRPr="00EA2957">
        <w:rPr>
          <w:rtl/>
        </w:rPr>
        <w:t>مدون</w:t>
      </w:r>
      <w:r w:rsidR="00A121AF">
        <w:rPr>
          <w:rFonts w:hint="cs"/>
          <w:rtl/>
        </w:rPr>
        <w:t xml:space="preserve"> </w:t>
      </w:r>
      <w:r>
        <w:rPr>
          <w:rFonts w:hint="cs"/>
          <w:rtl/>
        </w:rPr>
        <w:t>(</w:t>
      </w:r>
      <w:r w:rsidR="00462B4C" w:rsidRPr="00EA2957">
        <w:rPr>
          <w:rtl/>
        </w:rPr>
        <w:t>٣</w:t>
      </w:r>
      <w:r>
        <w:rPr>
          <w:rFonts w:hint="cs"/>
          <w:rtl/>
        </w:rPr>
        <w:t>)</w:t>
      </w:r>
      <w:r w:rsidR="00462B4C" w:rsidRPr="00EA2957">
        <w:rPr>
          <w:rtl/>
        </w:rPr>
        <w:t>اسم</w:t>
      </w:r>
      <w:r w:rsidR="00A121AF">
        <w:rPr>
          <w:rFonts w:hint="cs"/>
          <w:rtl/>
        </w:rPr>
        <w:t xml:space="preserve"> </w:t>
      </w:r>
      <w:r>
        <w:rPr>
          <w:rFonts w:hint="cs"/>
          <w:rtl/>
        </w:rPr>
        <w:t>(</w:t>
      </w:r>
      <w:r w:rsidR="00462B4C" w:rsidRPr="00EA2957">
        <w:rPr>
          <w:rtl/>
        </w:rPr>
        <w:t>٤</w:t>
      </w:r>
      <w:r>
        <w:rPr>
          <w:rFonts w:hint="cs"/>
          <w:rtl/>
        </w:rPr>
        <w:t>)</w:t>
      </w:r>
      <w:r w:rsidR="00A121AF">
        <w:rPr>
          <w:rtl/>
        </w:rPr>
        <w:t>مو</w:t>
      </w:r>
      <w:r w:rsidR="00462B4C" w:rsidRPr="00EA2957">
        <w:rPr>
          <w:rtl/>
        </w:rPr>
        <w:t>ضوع</w:t>
      </w:r>
      <w:r w:rsidR="00A121AF">
        <w:rPr>
          <w:rFonts w:hint="cs"/>
          <w:rtl/>
        </w:rPr>
        <w:t xml:space="preserve"> </w:t>
      </w:r>
      <w:r>
        <w:rPr>
          <w:rFonts w:hint="cs"/>
          <w:rtl/>
        </w:rPr>
        <w:t>(</w:t>
      </w:r>
      <w:r w:rsidR="00462B4C" w:rsidRPr="00EA2957">
        <w:rPr>
          <w:rtl/>
        </w:rPr>
        <w:t>٥</w:t>
      </w:r>
      <w:r>
        <w:rPr>
          <w:rFonts w:hint="cs"/>
          <w:rtl/>
        </w:rPr>
        <w:t>)</w:t>
      </w:r>
      <w:r w:rsidR="00462B4C" w:rsidRPr="00EA2957">
        <w:rPr>
          <w:rtl/>
        </w:rPr>
        <w:t xml:space="preserve">حکم </w:t>
      </w:r>
      <w:r>
        <w:rPr>
          <w:rFonts w:hint="cs"/>
          <w:rtl/>
        </w:rPr>
        <w:t>(</w:t>
      </w:r>
      <w:r w:rsidR="00462B4C" w:rsidRPr="00EA2957">
        <w:rPr>
          <w:rtl/>
        </w:rPr>
        <w:t>٦</w:t>
      </w:r>
      <w:r>
        <w:rPr>
          <w:rFonts w:hint="cs"/>
          <w:rtl/>
        </w:rPr>
        <w:t>)</w:t>
      </w:r>
      <w:r w:rsidR="00462B4C" w:rsidRPr="00EA2957">
        <w:rPr>
          <w:rtl/>
        </w:rPr>
        <w:t>غایت</w:t>
      </w:r>
      <w:r w:rsidR="00A121AF">
        <w:rPr>
          <w:rFonts w:hint="cs"/>
          <w:rtl/>
        </w:rPr>
        <w:t xml:space="preserve"> </w:t>
      </w:r>
      <w:r>
        <w:rPr>
          <w:rFonts w:hint="cs"/>
          <w:rtl/>
        </w:rPr>
        <w:t>(</w:t>
      </w:r>
      <w:r w:rsidR="00462B4C" w:rsidRPr="00EA2957">
        <w:rPr>
          <w:rtl/>
        </w:rPr>
        <w:t>٧</w:t>
      </w:r>
      <w:r>
        <w:rPr>
          <w:rFonts w:hint="cs"/>
          <w:rtl/>
        </w:rPr>
        <w:t>)</w:t>
      </w:r>
      <w:r w:rsidR="00462B4C" w:rsidRPr="00EA2957">
        <w:rPr>
          <w:rtl/>
        </w:rPr>
        <w:t xml:space="preserve">ثمرہ  </w:t>
      </w:r>
      <w:r>
        <w:rPr>
          <w:rFonts w:hint="cs"/>
          <w:rtl/>
        </w:rPr>
        <w:t>(</w:t>
      </w:r>
      <w:r w:rsidR="00462B4C" w:rsidRPr="00EA2957">
        <w:rPr>
          <w:rtl/>
        </w:rPr>
        <w:t>٨</w:t>
      </w:r>
      <w:r>
        <w:rPr>
          <w:rFonts w:hint="cs"/>
          <w:rtl/>
        </w:rPr>
        <w:t>)</w:t>
      </w:r>
      <w:r w:rsidR="00462B4C" w:rsidRPr="00EA2957">
        <w:rPr>
          <w:rtl/>
        </w:rPr>
        <w:t>فضیلت</w:t>
      </w:r>
      <w:r w:rsidR="00120FAF">
        <w:rPr>
          <w:rFonts w:hint="cs"/>
          <w:rtl/>
        </w:rPr>
        <w:t xml:space="preserve"> </w:t>
      </w:r>
      <w:r w:rsidR="00462B4C" w:rsidRPr="00EA2957">
        <w:rPr>
          <w:rtl/>
        </w:rPr>
        <w:t xml:space="preserve">      </w:t>
      </w:r>
      <w:r>
        <w:rPr>
          <w:rFonts w:hint="cs"/>
          <w:rtl/>
        </w:rPr>
        <w:t>(</w:t>
      </w:r>
      <w:r w:rsidR="00462B4C" w:rsidRPr="00EA2957">
        <w:rPr>
          <w:rtl/>
        </w:rPr>
        <w:t>٩</w:t>
      </w:r>
      <w:r>
        <w:rPr>
          <w:rFonts w:hint="cs"/>
          <w:rtl/>
        </w:rPr>
        <w:t>)</w:t>
      </w:r>
      <w:r w:rsidR="00462B4C" w:rsidRPr="00EA2957">
        <w:rPr>
          <w:rtl/>
        </w:rPr>
        <w:t>نسبت</w:t>
      </w:r>
      <w:r w:rsidR="00120FAF">
        <w:rPr>
          <w:rFonts w:hint="cs"/>
          <w:rtl/>
        </w:rPr>
        <w:t xml:space="preserve"> </w:t>
      </w:r>
      <w:r w:rsidR="00462B4C" w:rsidRPr="00EA2957">
        <w:rPr>
          <w:rtl/>
        </w:rPr>
        <w:t xml:space="preserve"> </w:t>
      </w:r>
      <w:r>
        <w:rPr>
          <w:rFonts w:hint="cs"/>
          <w:rtl/>
        </w:rPr>
        <w:t>(</w:t>
      </w:r>
      <w:r w:rsidR="00462B4C" w:rsidRPr="00EA2957">
        <w:rPr>
          <w:rtl/>
        </w:rPr>
        <w:t>١٠</w:t>
      </w:r>
      <w:r>
        <w:rPr>
          <w:rFonts w:hint="cs"/>
          <w:rtl/>
        </w:rPr>
        <w:t>)</w:t>
      </w:r>
      <w:r w:rsidR="00462B4C" w:rsidRPr="00EA2957">
        <w:rPr>
          <w:rtl/>
        </w:rPr>
        <w:t xml:space="preserve">مسائل </w:t>
      </w:r>
      <w:r w:rsidR="00120FAF">
        <w:rPr>
          <w:rFonts w:hint="cs"/>
          <w:rtl/>
        </w:rPr>
        <w:t xml:space="preserve"> </w:t>
      </w:r>
      <w:r>
        <w:rPr>
          <w:rFonts w:hint="cs"/>
          <w:rtl/>
        </w:rPr>
        <w:t>(</w:t>
      </w:r>
      <w:r w:rsidR="00462B4C" w:rsidRPr="00EA2957">
        <w:rPr>
          <w:rtl/>
        </w:rPr>
        <w:t>١١</w:t>
      </w:r>
      <w:r>
        <w:rPr>
          <w:rFonts w:hint="cs"/>
          <w:rtl/>
        </w:rPr>
        <w:t>)</w:t>
      </w:r>
      <w:r w:rsidR="00462B4C" w:rsidRPr="00EA2957">
        <w:rPr>
          <w:rtl/>
        </w:rPr>
        <w:t xml:space="preserve">  استمداد ۔                           </w:t>
      </w:r>
    </w:p>
    <w:p w14:paraId="303D11A1" w14:textId="77777777" w:rsidR="00462B4C" w:rsidRPr="00EA2957" w:rsidRDefault="00462B4C" w:rsidP="00555EA5">
      <w:r w:rsidRPr="00EA2957">
        <w:rPr>
          <w:rtl/>
        </w:rPr>
        <w:t xml:space="preserve">  تعریف: اصول فقہ کہتے ہیں</w:t>
      </w:r>
      <w:r w:rsidR="001D3853">
        <w:rPr>
          <w:rFonts w:hint="cs"/>
          <w:rtl/>
        </w:rPr>
        <w:t xml:space="preserve"> </w:t>
      </w:r>
      <w:r w:rsidRPr="00EA2957">
        <w:rPr>
          <w:rtl/>
        </w:rPr>
        <w:t>ان قواعدو ضوابط کو جن کے ذریع</w:t>
      </w:r>
      <w:r w:rsidR="00555EA5">
        <w:rPr>
          <w:rFonts w:hint="cs"/>
          <w:rtl/>
        </w:rPr>
        <w:t>ے</w:t>
      </w:r>
      <w:r w:rsidRPr="00EA2957">
        <w:rPr>
          <w:rtl/>
        </w:rPr>
        <w:t xml:space="preserve"> فقہ کی </w:t>
      </w:r>
      <w:r w:rsidR="00555EA5">
        <w:rPr>
          <w:rFonts w:hint="cs"/>
          <w:rtl/>
        </w:rPr>
        <w:t>(</w:t>
      </w:r>
      <w:r w:rsidRPr="00EA2957">
        <w:rPr>
          <w:rtl/>
        </w:rPr>
        <w:t xml:space="preserve">یعنی احکام شر عیہ عملیہ کی دلائل تفصیلیہ کے ساتھ </w:t>
      </w:r>
      <w:r w:rsidR="00555EA5">
        <w:rPr>
          <w:rFonts w:hint="cs"/>
          <w:rtl/>
        </w:rPr>
        <w:t>)</w:t>
      </w:r>
      <w:r w:rsidRPr="00EA2957">
        <w:rPr>
          <w:rtl/>
        </w:rPr>
        <w:t xml:space="preserve">معرفت تک رسائی ہو ۔  </w:t>
      </w:r>
    </w:p>
    <w:p w14:paraId="31DA1E0A" w14:textId="73F72AD4" w:rsidR="00462B4C" w:rsidRPr="00EA2957" w:rsidRDefault="00AE1C4A" w:rsidP="00555EA5">
      <w:r w:rsidRPr="00AE1C4A">
        <w:rPr>
          <w:rStyle w:val="arabic"/>
          <w:rtl/>
        </w:rPr>
        <w:t>ھو القواعد والضوابط التی یتوصل بھا الی معرفة الفقہ الاحکام الشرعیة العملیة من ادلتھا.</w:t>
      </w:r>
      <w:r w:rsidR="00462B4C" w:rsidRPr="00EA2957">
        <w:rPr>
          <w:rtl/>
        </w:rPr>
        <w:t xml:space="preserve"> </w:t>
      </w:r>
      <w:r w:rsidR="00555EA5">
        <w:rPr>
          <w:rFonts w:hint="cs"/>
          <w:rtl/>
        </w:rPr>
        <w:t>(</w:t>
      </w:r>
      <w:r w:rsidR="00585952">
        <w:rPr>
          <w:rtl/>
        </w:rPr>
        <w:t xml:space="preserve">تیسیر </w:t>
      </w:r>
      <w:r w:rsidR="00555EA5">
        <w:rPr>
          <w:rFonts w:hint="cs"/>
          <w:rtl/>
        </w:rPr>
        <w:t>)</w:t>
      </w:r>
    </w:p>
    <w:p w14:paraId="17BF233A" w14:textId="77777777" w:rsidR="00462B4C" w:rsidRPr="00EA2957" w:rsidRDefault="00462B4C" w:rsidP="00555EA5">
      <w:r w:rsidRPr="00EA2957">
        <w:rPr>
          <w:rtl/>
        </w:rPr>
        <w:t xml:space="preserve">  م</w:t>
      </w:r>
      <w:r w:rsidR="00585952">
        <w:rPr>
          <w:rtl/>
        </w:rPr>
        <w:t xml:space="preserve">دون:یعنی اس فن کے مدون کون ہیں </w:t>
      </w:r>
      <w:r w:rsidRPr="00EA2957">
        <w:rPr>
          <w:rtl/>
        </w:rPr>
        <w:t>؟اس کے  مدون امام شا فعی</w:t>
      </w:r>
      <w:r w:rsidR="00585952">
        <w:rPr>
          <w:rFonts w:hint="cs"/>
          <w:rtl/>
        </w:rPr>
        <w:t>ؒ</w:t>
      </w:r>
      <w:r w:rsidRPr="00EA2957">
        <w:rPr>
          <w:rtl/>
        </w:rPr>
        <w:t xml:space="preserve">   ہیں ۔</w:t>
      </w:r>
      <w:r w:rsidR="00555EA5">
        <w:rPr>
          <w:rFonts w:hint="cs"/>
          <w:rtl/>
        </w:rPr>
        <w:t>(</w:t>
      </w:r>
      <w:r w:rsidRPr="00EA2957">
        <w:rPr>
          <w:rtl/>
        </w:rPr>
        <w:t>ایضا</w:t>
      </w:r>
      <w:r w:rsidR="00555EA5">
        <w:rPr>
          <w:rFonts w:hint="cs"/>
          <w:rtl/>
        </w:rPr>
        <w:t>)</w:t>
      </w:r>
    </w:p>
    <w:p w14:paraId="1AB72763" w14:textId="7B345627" w:rsidR="00462B4C" w:rsidRPr="00EA2957" w:rsidRDefault="00AE1C4A" w:rsidP="00555EA5">
      <w:r w:rsidRPr="00AE1C4A">
        <w:rPr>
          <w:rStyle w:val="arabic"/>
          <w:rtl/>
        </w:rPr>
        <w:t>وکان ا ول من کتب فی ھذا  العلم الامام</w:t>
      </w:r>
      <w:r w:rsidR="00462B4C" w:rsidRPr="00EA2957">
        <w:rPr>
          <w:rtl/>
        </w:rPr>
        <w:t xml:space="preserve"> </w:t>
      </w:r>
      <w:r w:rsidRPr="00AE1C4A">
        <w:rPr>
          <w:rStyle w:val="arabic"/>
          <w:rtl/>
        </w:rPr>
        <w:t>(محمد بن ادریس الشافعی ) فی کتابہ  الشھیر المعروف ب (الرسالة) وقیل أن أول من کتب فی ذاک الامام (ابو یو سف)صا حب الامام  (ابی حنیفة)  ولکن لم یصل الینا مما کتبہ شیء.  (شرح الورقات شرح اصحاب الفضیلة)</w:t>
      </w:r>
    </w:p>
    <w:p w14:paraId="7F6EC718" w14:textId="77777777" w:rsidR="00462B4C" w:rsidRPr="00EA2957" w:rsidRDefault="00462B4C" w:rsidP="00462B4C">
      <w:r w:rsidRPr="00EA2957">
        <w:rPr>
          <w:rtl/>
        </w:rPr>
        <w:t xml:space="preserve">  اسم:یعنی اس فن کا نام کیا ہے ۔۔؟۔۔  اس کا نام علم اصول فقہ ہے ۔      </w:t>
      </w:r>
    </w:p>
    <w:p w14:paraId="57D8E485" w14:textId="77777777" w:rsidR="00462B4C" w:rsidRPr="00EA2957" w:rsidRDefault="00462B4C" w:rsidP="00555EA5">
      <w:r w:rsidRPr="00EA2957">
        <w:rPr>
          <w:rtl/>
        </w:rPr>
        <w:t xml:space="preserve">  مو ضوع : ہر علم کا مو ضوع وہ چیزہو تی ہے جس کے احوال ذا تیہ کو اس علم میں بیان کیا جائے۔ جیسے علم طب </w:t>
      </w:r>
      <w:r w:rsidR="00555EA5">
        <w:rPr>
          <w:rFonts w:hint="cs"/>
          <w:rtl/>
        </w:rPr>
        <w:t>(</w:t>
      </w:r>
      <w:r w:rsidRPr="00EA2957">
        <w:rPr>
          <w:rtl/>
        </w:rPr>
        <w:t>ڈاکٹری</w:t>
      </w:r>
      <w:r w:rsidR="00555EA5">
        <w:rPr>
          <w:rFonts w:hint="cs"/>
          <w:rtl/>
        </w:rPr>
        <w:t>)</w:t>
      </w:r>
      <w:r w:rsidRPr="00EA2957">
        <w:rPr>
          <w:rtl/>
        </w:rPr>
        <w:t>کامو ضوع ''جسم حیوانی''ہے کیونکہ جسم کے احوال و کیفیات اس میں بیان ہوتے ہیں ۔پس اصول فقہ کا</w:t>
      </w:r>
      <w:r w:rsidR="00585952">
        <w:rPr>
          <w:rtl/>
        </w:rPr>
        <w:t xml:space="preserve"> مو ضوع جمہور کے نز دیک :  ادل</w:t>
      </w:r>
      <w:r w:rsidR="00585952">
        <w:rPr>
          <w:rFonts w:hint="cs"/>
          <w:rtl/>
        </w:rPr>
        <w:t>ۂ</w:t>
      </w:r>
      <w:r w:rsidRPr="00EA2957">
        <w:rPr>
          <w:rtl/>
        </w:rPr>
        <w:t xml:space="preserve"> سمعیہ ہیں ۔ اس لئے کہ ان کے احوال و کیفیات کا بیان اس علم میں ہو تا ہے ۔</w:t>
      </w:r>
    </w:p>
    <w:p w14:paraId="36C3A573" w14:textId="7023161F" w:rsidR="00462B4C" w:rsidRPr="00EA2957" w:rsidRDefault="00462B4C" w:rsidP="009A0C6D">
      <w:r w:rsidRPr="00EA2957">
        <w:rPr>
          <w:rtl/>
        </w:rPr>
        <w:t xml:space="preserve">        </w:t>
      </w:r>
      <w:r w:rsidR="00AE1C4A" w:rsidRPr="00AE1C4A">
        <w:rPr>
          <w:rStyle w:val="arabic"/>
          <w:rtl/>
        </w:rPr>
        <w:t>ومو ضوعہ</w:t>
      </w:r>
      <w:r w:rsidRPr="00EA2957">
        <w:rPr>
          <w:rtl/>
        </w:rPr>
        <w:t xml:space="preserve"> : </w:t>
      </w:r>
      <w:r w:rsidR="00AE1C4A" w:rsidRPr="00AE1C4A">
        <w:rPr>
          <w:rStyle w:val="arabic"/>
          <w:rtl/>
        </w:rPr>
        <w:t>ما یبحث فیہ عن عوارضہ ا لذ اتیة ، فموضوع</w:t>
      </w:r>
      <w:r w:rsidRPr="00EA2957">
        <w:rPr>
          <w:rtl/>
        </w:rPr>
        <w:t xml:space="preserve">  </w:t>
      </w:r>
      <w:r w:rsidR="00AE1C4A" w:rsidRPr="00AE1C4A">
        <w:rPr>
          <w:rStyle w:val="arabic"/>
          <w:rtl/>
        </w:rPr>
        <w:t xml:space="preserve">        </w:t>
      </w:r>
      <w:r w:rsidR="00AE1C4A" w:rsidRPr="00AE1C4A">
        <w:rPr>
          <w:rStyle w:val="arabic"/>
          <w:rtl/>
        </w:rPr>
        <w:lastRenderedPageBreak/>
        <w:t>اصو ل الفقہ عند الجمہور: ألأ دلة السمعیة،لأنہ یبحث فیہ عن  احوالھا العارضة لھا.</w:t>
      </w:r>
      <w:r w:rsidR="00555EA5">
        <w:rPr>
          <w:rFonts w:hint="cs"/>
          <w:rtl/>
        </w:rPr>
        <w:t>(</w:t>
      </w:r>
      <w:r w:rsidRPr="00EA2957">
        <w:rPr>
          <w:rtl/>
        </w:rPr>
        <w:t>ایضا ص٢٢</w:t>
      </w:r>
      <w:r w:rsidR="00555EA5">
        <w:rPr>
          <w:rFonts w:hint="cs"/>
          <w:rtl/>
        </w:rPr>
        <w:t>)</w:t>
      </w:r>
      <w:r w:rsidRPr="00EA2957">
        <w:rPr>
          <w:rtl/>
        </w:rPr>
        <w:t xml:space="preserve">                        </w:t>
      </w:r>
    </w:p>
    <w:p w14:paraId="0AAEEC2C" w14:textId="77777777" w:rsidR="00462B4C" w:rsidRPr="00EA2957" w:rsidRDefault="00462B4C" w:rsidP="00462B4C">
      <w:r w:rsidRPr="00EA2957">
        <w:rPr>
          <w:rtl/>
        </w:rPr>
        <w:t xml:space="preserve">  حکم :   یعنی اس علم کا حکم کیا ہے ۔۔؟۔۔ متعدد ہوں تو وا جب کفا یہ اور ایک ہی ہو تو وا جب عین ہے ۔</w:t>
      </w:r>
    </w:p>
    <w:p w14:paraId="73A6FAB8" w14:textId="621B5D90" w:rsidR="00462B4C" w:rsidRPr="00EA2957" w:rsidRDefault="00AE1C4A" w:rsidP="009A0C6D">
      <w:r w:rsidRPr="00AE1C4A">
        <w:rPr>
          <w:rStyle w:val="arabic"/>
          <w:rtl/>
        </w:rPr>
        <w:t xml:space="preserve">         الحکم: الوجوب الکفائی علی المتعدد  و الوجوب ا لعینی علی   المنفرد  . </w:t>
      </w:r>
      <w:r w:rsidR="00555EA5">
        <w:rPr>
          <w:rFonts w:hint="cs"/>
          <w:rtl/>
        </w:rPr>
        <w:t>(</w:t>
      </w:r>
      <w:r w:rsidR="00462B4C" w:rsidRPr="00EA2957">
        <w:rPr>
          <w:rtl/>
        </w:rPr>
        <w:t>اللباب فی اصول الفقہ ص١٩</w:t>
      </w:r>
      <w:r w:rsidR="00555EA5">
        <w:rPr>
          <w:rFonts w:hint="cs"/>
          <w:rtl/>
        </w:rPr>
        <w:t>)</w:t>
      </w:r>
      <w:r w:rsidR="00462B4C" w:rsidRPr="00EA2957">
        <w:rPr>
          <w:rtl/>
        </w:rPr>
        <w:t xml:space="preserve">                                          </w:t>
      </w:r>
    </w:p>
    <w:p w14:paraId="67ED6186" w14:textId="77777777" w:rsidR="00462B4C" w:rsidRPr="00EA2957" w:rsidRDefault="00462B4C" w:rsidP="00462B4C">
      <w:r w:rsidRPr="00EA2957">
        <w:rPr>
          <w:rtl/>
        </w:rPr>
        <w:t xml:space="preserve"> غایت : احکام شرعیہ کے استنباط تک رسائی یا مستنبط احکام کی معرفت تک رسائی جب استنباط و اجتہاد    ممکن نہ ہو ۔                                                                                    </w:t>
      </w:r>
    </w:p>
    <w:p w14:paraId="18C3351D" w14:textId="3A526086" w:rsidR="00462B4C" w:rsidRPr="00EA2957" w:rsidRDefault="00462B4C" w:rsidP="009A0C6D">
      <w:r w:rsidRPr="00EA2957">
        <w:rPr>
          <w:rtl/>
        </w:rPr>
        <w:t xml:space="preserve"> </w:t>
      </w:r>
      <w:r w:rsidR="00AE1C4A" w:rsidRPr="00AE1C4A">
        <w:rPr>
          <w:rStyle w:val="arabic"/>
          <w:rtl/>
        </w:rPr>
        <w:t>غایة اصول الفقہ، فھو فا ئد تہ: وھو ا لتوصل ا لی استنباط ألأحکام  الشرعیة  أو معرفة ما ا ستنبطت ا ذ ا تعذر ا مکان ألاستنباط والا جتہاد .</w:t>
      </w:r>
      <w:r w:rsidRPr="00EA2957">
        <w:rPr>
          <w:rtl/>
        </w:rPr>
        <w:t xml:space="preserve">  </w:t>
      </w:r>
      <w:r w:rsidR="00555EA5">
        <w:rPr>
          <w:rFonts w:hint="cs"/>
          <w:rtl/>
        </w:rPr>
        <w:t>(</w:t>
      </w:r>
      <w:r w:rsidRPr="00EA2957">
        <w:rPr>
          <w:rtl/>
        </w:rPr>
        <w:t>التحبیر شرح التحریر</w:t>
      </w:r>
      <w:r w:rsidR="00555EA5">
        <w:rPr>
          <w:rFonts w:hint="cs"/>
          <w:rtl/>
        </w:rPr>
        <w:t>)</w:t>
      </w:r>
    </w:p>
    <w:p w14:paraId="13D94E70" w14:textId="77777777" w:rsidR="00462B4C" w:rsidRPr="00EA2957" w:rsidRDefault="00462B4C" w:rsidP="00555EA5">
      <w:r w:rsidRPr="00EA2957">
        <w:rPr>
          <w:rtl/>
        </w:rPr>
        <w:t xml:space="preserve"> ایک اور کتاب میں غایت کو اس طرح ذکر کیا ہے :  اس علم کی غا یت دلا ئل سے احکام کے          استنباط پر قدرت کی تحصیل ہے </w:t>
      </w:r>
      <w:r w:rsidR="00555EA5">
        <w:rPr>
          <w:rFonts w:hint="cs"/>
          <w:rtl/>
        </w:rPr>
        <w:t>(</w:t>
      </w:r>
      <w:r w:rsidR="0084622D">
        <w:rPr>
          <w:rtl/>
        </w:rPr>
        <w:t xml:space="preserve">یہ مجتہد کے حق میں ہے </w:t>
      </w:r>
      <w:r w:rsidR="00555EA5">
        <w:rPr>
          <w:rFonts w:hint="cs"/>
          <w:rtl/>
        </w:rPr>
        <w:t>)</w:t>
      </w:r>
      <w:r w:rsidR="009A0C6D">
        <w:rPr>
          <w:rFonts w:hint="cs"/>
          <w:rtl/>
        </w:rPr>
        <w:t>۔</w:t>
      </w:r>
    </w:p>
    <w:p w14:paraId="12A2DB4F" w14:textId="2A5CDBFF" w:rsidR="00462B4C" w:rsidRPr="00EA2957" w:rsidRDefault="00462B4C" w:rsidP="009A0C6D">
      <w:r w:rsidRPr="00EA2957">
        <w:rPr>
          <w:rtl/>
        </w:rPr>
        <w:t xml:space="preserve">ان دلا ئل اور ثبوتوں کو جا ننا جن پر ائمہ نے استنباط احکام میں اعتماد کیا ہے </w:t>
      </w:r>
      <w:r w:rsidR="007410EA">
        <w:rPr>
          <w:rFonts w:hint="cs"/>
          <w:rtl/>
        </w:rPr>
        <w:t>(</w:t>
      </w:r>
      <w:r w:rsidRPr="00EA2957">
        <w:rPr>
          <w:rtl/>
        </w:rPr>
        <w:t>یہ مقلد کے حق میں</w:t>
      </w:r>
      <w:r w:rsidR="0084622D">
        <w:rPr>
          <w:rFonts w:hint="cs"/>
          <w:rtl/>
        </w:rPr>
        <w:t xml:space="preserve"> </w:t>
      </w:r>
      <w:r w:rsidRPr="00EA2957">
        <w:rPr>
          <w:rtl/>
        </w:rPr>
        <w:t>ہے</w:t>
      </w:r>
      <w:r w:rsidR="007410EA">
        <w:rPr>
          <w:rFonts w:hint="cs"/>
          <w:rtl/>
        </w:rPr>
        <w:t>)</w:t>
      </w:r>
      <w:r w:rsidRPr="00EA2957">
        <w:rPr>
          <w:rtl/>
        </w:rPr>
        <w:t xml:space="preserve">  </w:t>
      </w:r>
      <w:r w:rsidR="00AE1C4A" w:rsidRPr="00AE1C4A">
        <w:rPr>
          <w:rStyle w:val="arabic"/>
          <w:rtl/>
        </w:rPr>
        <w:t>غایتہ :تحصیل ا لقدرة علی استنباط الأحکام من الأدلة . (وھذا بالنسبة للمجتہد)(أما با لنسبة للمقلد) ا لوقوف علی مدارک  الأئمة ومستفداتھم   فی الأ حکام التی استنبطوھا .</w:t>
      </w:r>
    </w:p>
    <w:p w14:paraId="0CC41728" w14:textId="77777777" w:rsidR="00462B4C" w:rsidRPr="00EA2957" w:rsidRDefault="00462B4C" w:rsidP="00462B4C">
      <w:r w:rsidRPr="00EA2957">
        <w:rPr>
          <w:rtl/>
        </w:rPr>
        <w:t xml:space="preserve">  ثمرہ :  ا صول فقہ کا ثمرہ اللہ تعالی کے احکام کا علم یا ظن ہے ۔</w:t>
      </w:r>
    </w:p>
    <w:p w14:paraId="343C8315" w14:textId="77777777" w:rsidR="00AE1C4A" w:rsidRPr="00AE1C4A" w:rsidRDefault="00AE1C4A" w:rsidP="007410EA">
      <w:pPr>
        <w:rPr>
          <w:rStyle w:val="arabic"/>
        </w:rPr>
      </w:pPr>
      <w:r w:rsidRPr="00AE1C4A">
        <w:rPr>
          <w:rStyle w:val="arabic"/>
          <w:rtl/>
        </w:rPr>
        <w:t xml:space="preserve">        ثمرتہ :العلم بأ حکام اللہ تعا لی أو الظن بھا. (ا للباب فی اصول الفقہ )</w:t>
      </w:r>
    </w:p>
    <w:p w14:paraId="2A885F29" w14:textId="2839B8BD" w:rsidR="00462B4C" w:rsidRPr="00EA2957" w:rsidRDefault="00462B4C" w:rsidP="00462B4C">
      <w:r w:rsidRPr="00EA2957">
        <w:rPr>
          <w:rtl/>
        </w:rPr>
        <w:t xml:space="preserve"> فضیلت : اصول فقہ ان علوم میں سے ایک ہے جس کا شرف سب سے زیا دہ اور </w:t>
      </w:r>
      <w:r w:rsidRPr="00EA2957">
        <w:rPr>
          <w:rtl/>
        </w:rPr>
        <w:lastRenderedPageBreak/>
        <w:t>رتبہ سب سے بڑا اور نفع سب سے زیا دہ عام ہے ۔</w:t>
      </w:r>
    </w:p>
    <w:p w14:paraId="4CB76C01" w14:textId="77777777" w:rsidR="00462B4C" w:rsidRPr="00EA2957" w:rsidRDefault="00462B4C" w:rsidP="00462B4C">
      <w:r w:rsidRPr="00EA2957">
        <w:rPr>
          <w:rtl/>
        </w:rPr>
        <w:t xml:space="preserve">پیش آ مدہ مسا ئل میں  اللہ تعالی کے حکم تک رسائی کے لئے علم اصول فقہ وسیلہ ہے ۔   </w:t>
      </w:r>
    </w:p>
    <w:p w14:paraId="33B74079" w14:textId="34565725" w:rsidR="00462B4C" w:rsidRPr="00EA2957" w:rsidRDefault="00462B4C" w:rsidP="007410EA">
      <w:r w:rsidRPr="00EA2957">
        <w:rPr>
          <w:rtl/>
        </w:rPr>
        <w:t>اصول فقہ اس امت کی خصوصیتوں میں سے ہے ،یہ علم جلیل القدر اور عظیم الشان ہے، اس لئے ک</w:t>
      </w:r>
      <w:r w:rsidR="00A21EF4">
        <w:rPr>
          <w:rtl/>
        </w:rPr>
        <w:t>ہ اس کا تعلق مسائل اور احکام فق</w:t>
      </w:r>
      <w:r w:rsidR="00A21EF4">
        <w:rPr>
          <w:rFonts w:hint="cs"/>
          <w:rtl/>
        </w:rPr>
        <w:t>ہ</w:t>
      </w:r>
      <w:r w:rsidRPr="00EA2957">
        <w:rPr>
          <w:rtl/>
        </w:rPr>
        <w:t xml:space="preserve">یہ کے ساتھ ہے ۔ </w:t>
      </w:r>
      <w:r w:rsidR="00AE1C4A" w:rsidRPr="00AE1C4A">
        <w:rPr>
          <w:rStyle w:val="arabic"/>
          <w:rtl/>
        </w:rPr>
        <w:t>فھو من أشرف العلوم ،وأعظمھا قدرا وأعمھا نفعا الخ.(شرح ورقات ص٨)اتخذھا العلماء وسیلة فی اجتہادھم للوصول الی حکم اللہ تعالی ،فیما یعرض لھم من مسائل (ایضا)فان علم اصول الفقہ من خصائص ھذہ الأمة ألاسلامیة التی تمیزت بہ عن غیرھا وھو علم جلیل القدر، عظیم الشأن اذ أنہ یتعلق با لمسائل وألأ حکام الفقھیة</w:t>
      </w:r>
      <w:r w:rsidR="00A21EF4">
        <w:rPr>
          <w:rtl/>
        </w:rPr>
        <w:t xml:space="preserve"> </w:t>
      </w:r>
      <w:r w:rsidR="009A0C6D">
        <w:rPr>
          <w:rFonts w:hint="cs"/>
          <w:rtl/>
        </w:rPr>
        <w:t>.</w:t>
      </w:r>
      <w:r w:rsidR="007410EA">
        <w:rPr>
          <w:rFonts w:hint="cs"/>
          <w:rtl/>
        </w:rPr>
        <w:t>(</w:t>
      </w:r>
      <w:r w:rsidR="00A21EF4">
        <w:rPr>
          <w:rtl/>
        </w:rPr>
        <w:t>ایضاص٥</w:t>
      </w:r>
      <w:r w:rsidR="007410EA">
        <w:rPr>
          <w:rFonts w:hint="cs"/>
          <w:rtl/>
        </w:rPr>
        <w:t>)</w:t>
      </w:r>
    </w:p>
    <w:p w14:paraId="18314132" w14:textId="4E7DE415" w:rsidR="00462B4C" w:rsidRPr="00EA2957" w:rsidRDefault="00462B4C" w:rsidP="007410EA">
      <w:r w:rsidRPr="00EA2957">
        <w:rPr>
          <w:rtl/>
        </w:rPr>
        <w:t xml:space="preserve">  نسبت:علم اصول فقہ کی نسبت علم فقہ اور احکام شرعیہ کے لئے بنیاد ہے اور علم عقائد دینیہ کے لئے فرع ہے ۔</w:t>
      </w:r>
      <w:r w:rsidR="00AE1C4A" w:rsidRPr="00AE1C4A">
        <w:rPr>
          <w:rStyle w:val="arabic"/>
          <w:rtl/>
        </w:rPr>
        <w:t>نسبتہ :أساس لعلم الفقہ والأ حکام الشرعیة ،وفرع لعلم العقائد الدینیة.</w:t>
      </w:r>
      <w:r w:rsidR="00E61D7C">
        <w:rPr>
          <w:rtl/>
        </w:rPr>
        <w:t xml:space="preserve">  </w:t>
      </w:r>
      <w:r w:rsidR="007410EA">
        <w:rPr>
          <w:rFonts w:hint="cs"/>
          <w:rtl/>
        </w:rPr>
        <w:t>(</w:t>
      </w:r>
      <w:r w:rsidR="00E61D7C">
        <w:rPr>
          <w:rtl/>
        </w:rPr>
        <w:t>ا للباب</w:t>
      </w:r>
      <w:r w:rsidR="007410EA">
        <w:rPr>
          <w:rFonts w:hint="cs"/>
          <w:rtl/>
        </w:rPr>
        <w:t>)</w:t>
      </w:r>
    </w:p>
    <w:p w14:paraId="349EC979" w14:textId="77777777" w:rsidR="00462B4C" w:rsidRPr="00EA2957" w:rsidRDefault="00462B4C" w:rsidP="00462B4C">
      <w:r w:rsidRPr="00EA2957">
        <w:rPr>
          <w:rtl/>
        </w:rPr>
        <w:t xml:space="preserve">  مسائل :مطلق امر حقیقت میں وجوب کا فائدہ </w:t>
      </w:r>
      <w:r w:rsidR="00EE50A6">
        <w:rPr>
          <w:rtl/>
        </w:rPr>
        <w:t>دیتا ہے ،امت کا اجماع حجت ہے او</w:t>
      </w:r>
      <w:r w:rsidRPr="00EA2957">
        <w:rPr>
          <w:rtl/>
        </w:rPr>
        <w:t>ر</w:t>
      </w:r>
      <w:r w:rsidR="00EE50A6">
        <w:rPr>
          <w:rFonts w:hint="cs"/>
          <w:rtl/>
        </w:rPr>
        <w:t xml:space="preserve"> </w:t>
      </w:r>
      <w:r w:rsidRPr="00EA2957">
        <w:rPr>
          <w:rtl/>
        </w:rPr>
        <w:t xml:space="preserve"> اس کے علاوہ ۔</w:t>
      </w:r>
    </w:p>
    <w:p w14:paraId="4AA3E42C" w14:textId="73D32ED3" w:rsidR="00462B4C" w:rsidRPr="00EA2957" w:rsidRDefault="00AE1C4A" w:rsidP="009A0C6D">
      <w:r w:rsidRPr="00AE1C4A">
        <w:rPr>
          <w:rStyle w:val="arabic"/>
          <w:rtl/>
        </w:rPr>
        <w:t xml:space="preserve">        مسائلہ : مطلق الأمر یفید الوجوب حقیقة ،اجماع الأ مة حجة وغیرھا.</w:t>
      </w:r>
      <w:r w:rsidR="00EE50A6">
        <w:rPr>
          <w:rtl/>
        </w:rPr>
        <w:t xml:space="preserve">  </w:t>
      </w:r>
      <w:r w:rsidR="007410EA">
        <w:rPr>
          <w:rFonts w:hint="cs"/>
          <w:rtl/>
        </w:rPr>
        <w:t>(</w:t>
      </w:r>
      <w:r w:rsidR="00EE50A6">
        <w:rPr>
          <w:rtl/>
        </w:rPr>
        <w:t>ایضا</w:t>
      </w:r>
      <w:r w:rsidR="007410EA">
        <w:rPr>
          <w:rFonts w:hint="cs"/>
          <w:rtl/>
        </w:rPr>
        <w:t>)</w:t>
      </w:r>
    </w:p>
    <w:p w14:paraId="0C755530" w14:textId="77777777" w:rsidR="00462B4C" w:rsidRPr="00EA2957" w:rsidRDefault="00462B4C" w:rsidP="00462B4C">
      <w:r w:rsidRPr="00EA2957">
        <w:rPr>
          <w:rtl/>
        </w:rPr>
        <w:t xml:space="preserve">  استمداد: یعنی اصول فقہ کی تد وین میں کس سے مدد لی گئی ہے۔ ؟ ۔اصول فقہ</w:t>
      </w:r>
      <w:r w:rsidR="00AC0BBC">
        <w:rPr>
          <w:rtl/>
        </w:rPr>
        <w:t xml:space="preserve"> کی تد</w:t>
      </w:r>
      <w:r w:rsidRPr="00EA2957">
        <w:rPr>
          <w:rtl/>
        </w:rPr>
        <w:t>وین میں دلائل نقلیہ</w:t>
      </w:r>
      <w:r w:rsidR="007410EA">
        <w:rPr>
          <w:rFonts w:hint="cs"/>
          <w:rtl/>
        </w:rPr>
        <w:t>،</w:t>
      </w:r>
      <w:r w:rsidRPr="00EA2957">
        <w:rPr>
          <w:rtl/>
        </w:rPr>
        <w:t xml:space="preserve"> عقلیہ اور علوم عربیہ سے مدد لی گئی ہے ۔</w:t>
      </w:r>
    </w:p>
    <w:p w14:paraId="0C51C6D1" w14:textId="505E6F4B" w:rsidR="00462B4C" w:rsidRPr="00EA2957" w:rsidRDefault="00AE1C4A" w:rsidP="009A0C6D">
      <w:r w:rsidRPr="00AE1C4A">
        <w:rPr>
          <w:rStyle w:val="arabic"/>
          <w:rtl/>
        </w:rPr>
        <w:t>استمدادہ:  من الأ دلة النقلیة والعقلیة وعلوم العر بیة.</w:t>
      </w:r>
      <w:r w:rsidR="007410EA">
        <w:rPr>
          <w:rFonts w:hint="cs"/>
          <w:rtl/>
        </w:rPr>
        <w:t>(</w:t>
      </w:r>
      <w:r w:rsidR="00462B4C" w:rsidRPr="00EA2957">
        <w:rPr>
          <w:rtl/>
        </w:rPr>
        <w:t>ایضا</w:t>
      </w:r>
      <w:r w:rsidR="007410EA">
        <w:rPr>
          <w:rFonts w:hint="cs"/>
          <w:rtl/>
        </w:rPr>
        <w:t>)</w:t>
      </w:r>
    </w:p>
    <w:p w14:paraId="3844F221" w14:textId="108B3A75" w:rsidR="00462B4C" w:rsidRPr="0063270A" w:rsidRDefault="00AC0BBC" w:rsidP="00AE1C4A">
      <w:pPr>
        <w:pStyle w:val="Heading1"/>
      </w:pPr>
      <w:r>
        <w:rPr>
          <w:rtl/>
        </w:rPr>
        <w:lastRenderedPageBreak/>
        <w:t>(   طبقا ت فقہا</w:t>
      </w:r>
      <w:r w:rsidR="00462B4C" w:rsidRPr="0063270A">
        <w:rPr>
          <w:rtl/>
        </w:rPr>
        <w:t xml:space="preserve">   )</w:t>
      </w:r>
    </w:p>
    <w:p w14:paraId="4809AA4A" w14:textId="77777777" w:rsidR="00462B4C" w:rsidRPr="00EA2957" w:rsidRDefault="00462B4C" w:rsidP="00462B4C">
      <w:r w:rsidRPr="00EA2957">
        <w:rPr>
          <w:rtl/>
        </w:rPr>
        <w:t xml:space="preserve"> صا</w:t>
      </w:r>
      <w:r w:rsidR="00AC0BBC">
        <w:rPr>
          <w:rtl/>
        </w:rPr>
        <w:t xml:space="preserve"> لح مؤ ذن اور محمد غیاث نے فقہا</w:t>
      </w:r>
      <w:r w:rsidRPr="00EA2957">
        <w:rPr>
          <w:rtl/>
        </w:rPr>
        <w:t xml:space="preserve"> کو  چا ر طبق</w:t>
      </w:r>
      <w:r w:rsidR="005C31BB">
        <w:rPr>
          <w:rtl/>
        </w:rPr>
        <w:t>وں میں تقسیم کیا ہے جو مندر ج</w:t>
      </w:r>
      <w:r w:rsidR="005C31BB">
        <w:rPr>
          <w:rFonts w:hint="cs"/>
          <w:rtl/>
        </w:rPr>
        <w:t xml:space="preserve">ہ </w:t>
      </w:r>
      <w:r w:rsidRPr="00EA2957">
        <w:rPr>
          <w:rtl/>
        </w:rPr>
        <w:t>ذیل ہیں :</w:t>
      </w:r>
    </w:p>
    <w:p w14:paraId="35D6AB9B" w14:textId="77777777" w:rsidR="00462B4C" w:rsidRPr="00EA2957" w:rsidRDefault="00462B4C" w:rsidP="00462B4C">
      <w:r w:rsidRPr="00EA2957">
        <w:rPr>
          <w:rtl/>
        </w:rPr>
        <w:t xml:space="preserve">  پہلا طبقہ:  مجتہد ین فی المذ ہب ۔</w:t>
      </w:r>
    </w:p>
    <w:p w14:paraId="0782212B" w14:textId="77777777" w:rsidR="00462B4C" w:rsidRPr="00EA2957" w:rsidRDefault="00462B4C" w:rsidP="00E73BF2">
      <w:r w:rsidRPr="00EA2957">
        <w:rPr>
          <w:rtl/>
        </w:rPr>
        <w:t xml:space="preserve">  مجتہد ین فی المذ ہب ان حضرات کو کہتے ہیں جن </w:t>
      </w:r>
      <w:r w:rsidR="0063270A">
        <w:rPr>
          <w:rtl/>
        </w:rPr>
        <w:t>کا اجتہاد ان کے ائمہ کے و ضع کر</w:t>
      </w:r>
      <w:r w:rsidRPr="00EA2957">
        <w:rPr>
          <w:rtl/>
        </w:rPr>
        <w:t>دہ اصول اجتہادکے ضمن میں ہو تا ہے اور اپنے ا</w:t>
      </w:r>
      <w:r w:rsidR="00E73BF2">
        <w:rPr>
          <w:rtl/>
        </w:rPr>
        <w:t>مام کے اقوال کو نقل کر تے ہیں ی</w:t>
      </w:r>
      <w:r w:rsidRPr="00EA2957">
        <w:rPr>
          <w:rtl/>
        </w:rPr>
        <w:t>ہی لوگ اصحاب ہیں جیسے اما م مزنی</w:t>
      </w:r>
      <w:r w:rsidR="00722819">
        <w:rPr>
          <w:rFonts w:hint="cs"/>
          <w:rtl/>
        </w:rPr>
        <w:t>ؒ</w:t>
      </w:r>
      <w:r w:rsidRPr="00EA2957">
        <w:rPr>
          <w:rtl/>
        </w:rPr>
        <w:t xml:space="preserve"> ۔</w:t>
      </w:r>
    </w:p>
    <w:p w14:paraId="5981BFAB" w14:textId="77777777" w:rsidR="00AE1C4A" w:rsidRPr="00AE1C4A" w:rsidRDefault="00462B4C" w:rsidP="009A0C6D">
      <w:pPr>
        <w:rPr>
          <w:rStyle w:val="arabic"/>
        </w:rPr>
      </w:pPr>
      <w:r w:rsidRPr="00EA2957">
        <w:rPr>
          <w:rtl/>
        </w:rPr>
        <w:t xml:space="preserve">  </w:t>
      </w:r>
      <w:r w:rsidR="00AE1C4A" w:rsidRPr="00AE1C4A">
        <w:rPr>
          <w:rStyle w:val="arabic"/>
          <w:rtl/>
        </w:rPr>
        <w:t>الطبقة الا و لی: اہل الا جتہاد فی المذ ہب وھو لاء یجتہدون ضمن اصول الا جتہاد التی وضعھا ائمتہم و ینقلون  کلام الا مام وھم الاصحاب کا لمز نی .</w:t>
      </w:r>
    </w:p>
    <w:p w14:paraId="60287DF3" w14:textId="61A2F5C2" w:rsidR="00462B4C" w:rsidRPr="00EA2957" w:rsidRDefault="00462B4C" w:rsidP="00462B4C">
      <w:r w:rsidRPr="00EA2957">
        <w:rPr>
          <w:rtl/>
        </w:rPr>
        <w:t xml:space="preserve">  دوسرا طبقہ :  مجتہد ین فی المسا ئل ۔</w:t>
      </w:r>
    </w:p>
    <w:p w14:paraId="0C74BAAF" w14:textId="77777777" w:rsidR="00462B4C" w:rsidRPr="00EA2957" w:rsidRDefault="00462B4C" w:rsidP="00462B4C">
      <w:r w:rsidRPr="00EA2957">
        <w:rPr>
          <w:rtl/>
        </w:rPr>
        <w:t xml:space="preserve">  مجتہد ین فی المسائل ان حضرات کو کہتے ہیں جو ایسے مسا ئل میں اجتہاد کرے جن میں امام مذہب سے روا یت نہ ہو ۔امام غزا لی</w:t>
      </w:r>
      <w:r w:rsidR="00AC0BBC">
        <w:rPr>
          <w:rFonts w:hint="cs"/>
          <w:rtl/>
        </w:rPr>
        <w:t>ؒ</w:t>
      </w:r>
      <w:r w:rsidR="00722819">
        <w:rPr>
          <w:rFonts w:hint="cs"/>
          <w:rtl/>
        </w:rPr>
        <w:t xml:space="preserve">                                                             </w:t>
      </w:r>
      <w:r w:rsidRPr="00EA2957">
        <w:rPr>
          <w:rtl/>
        </w:rPr>
        <w:t xml:space="preserve"> کا شمار اس طبقہ میں ہے ۔</w:t>
      </w:r>
    </w:p>
    <w:p w14:paraId="7A6A91D4" w14:textId="77777777" w:rsidR="00AE1C4A" w:rsidRPr="00AE1C4A" w:rsidRDefault="00AE1C4A" w:rsidP="009A0C6D">
      <w:pPr>
        <w:rPr>
          <w:rStyle w:val="arabic"/>
        </w:rPr>
      </w:pPr>
      <w:r w:rsidRPr="00AE1C4A">
        <w:rPr>
          <w:rStyle w:val="arabic"/>
          <w:rtl/>
        </w:rPr>
        <w:t xml:space="preserve">  الطبقة الثا نیة: اہل الا جتہاد فی المسا ئل التی لم تر عن امام المذ ہب کالامام الغزالی .</w:t>
      </w:r>
    </w:p>
    <w:p w14:paraId="786A7DA3" w14:textId="52572318" w:rsidR="00462B4C" w:rsidRPr="00EA2957" w:rsidRDefault="00462B4C" w:rsidP="00462B4C">
      <w:r w:rsidRPr="00EA2957">
        <w:rPr>
          <w:rtl/>
        </w:rPr>
        <w:t xml:space="preserve">  تیسرا طبقہ : اصحاب تخر یج ۔</w:t>
      </w:r>
    </w:p>
    <w:p w14:paraId="2862C20A" w14:textId="77777777" w:rsidR="00462B4C" w:rsidRPr="00EA2957" w:rsidRDefault="00462B4C" w:rsidP="00462B4C">
      <w:r w:rsidRPr="00EA2957">
        <w:rPr>
          <w:rtl/>
        </w:rPr>
        <w:t xml:space="preserve">  اصحاب تخر یج ان حضرات کو کہتے ہیں جو اصول </w:t>
      </w:r>
      <w:r w:rsidR="0063270A">
        <w:rPr>
          <w:rtl/>
        </w:rPr>
        <w:t>میں مہارت اور دلا ئل میں نظر غا</w:t>
      </w:r>
      <w:r w:rsidRPr="00EA2957">
        <w:rPr>
          <w:rtl/>
        </w:rPr>
        <w:t>ئر رکھنے کی وجہ سے مجمل قول کی تفسیر پر اقتصار اور ذ</w:t>
      </w:r>
      <w:r w:rsidR="0063270A">
        <w:rPr>
          <w:rtl/>
        </w:rPr>
        <w:t>و و جہین قول کی تعیین کر تے ہوں</w:t>
      </w:r>
      <w:r w:rsidRPr="00EA2957">
        <w:rPr>
          <w:rtl/>
        </w:rPr>
        <w:t>۔</w:t>
      </w:r>
      <w:r w:rsidR="0063270A">
        <w:rPr>
          <w:rFonts w:hint="cs"/>
          <w:rtl/>
        </w:rPr>
        <w:t xml:space="preserve"> </w:t>
      </w:r>
      <w:r w:rsidRPr="00EA2957">
        <w:rPr>
          <w:rtl/>
        </w:rPr>
        <w:t>امام الحر مین جو ینی</w:t>
      </w:r>
      <w:r w:rsidR="00722819">
        <w:rPr>
          <w:rFonts w:hint="cs"/>
          <w:rtl/>
        </w:rPr>
        <w:t xml:space="preserve">ؒ                          </w:t>
      </w:r>
      <w:r w:rsidRPr="00EA2957">
        <w:rPr>
          <w:rtl/>
        </w:rPr>
        <w:t xml:space="preserve"> کا شمار اس طبقہ میں ہے ۔                                                                                  </w:t>
      </w:r>
    </w:p>
    <w:p w14:paraId="1CD68EA7" w14:textId="77777777" w:rsidR="00AE1C4A" w:rsidRPr="00AE1C4A" w:rsidRDefault="00462B4C" w:rsidP="009A0C6D">
      <w:pPr>
        <w:rPr>
          <w:rStyle w:val="arabic"/>
        </w:rPr>
      </w:pPr>
      <w:r w:rsidRPr="00EA2957">
        <w:rPr>
          <w:rtl/>
        </w:rPr>
        <w:t xml:space="preserve">  </w:t>
      </w:r>
      <w:r w:rsidR="00AE1C4A" w:rsidRPr="00AE1C4A">
        <w:rPr>
          <w:rStyle w:val="arabic"/>
          <w:rtl/>
        </w:rPr>
        <w:t xml:space="preserve">الطبقة الثا لثة:  اہل التخریج و ھؤ لا ء لا حا طتھم با لمذ ہب یقتصرون علی تفسیر قول مجمل من اقوال أئمتھم أو  تعیین </w:t>
      </w:r>
      <w:r w:rsidR="00AE1C4A" w:rsidRPr="00AE1C4A">
        <w:rPr>
          <w:rStyle w:val="arabic"/>
          <w:rtl/>
        </w:rPr>
        <w:lastRenderedPageBreak/>
        <w:t>وجہ معین للحکم یحتمل وجہین کامام الحر مین الجو ینی.</w:t>
      </w:r>
    </w:p>
    <w:p w14:paraId="69C3437E" w14:textId="6E2B5948" w:rsidR="00462B4C" w:rsidRPr="00EA2957" w:rsidRDefault="00462B4C" w:rsidP="00462B4C">
      <w:r w:rsidRPr="00EA2957">
        <w:rPr>
          <w:rtl/>
        </w:rPr>
        <w:t xml:space="preserve">  چو تھا طبقہ:  اصحاب تر جیح ۔</w:t>
      </w:r>
    </w:p>
    <w:p w14:paraId="03013695" w14:textId="307FED10" w:rsidR="00462B4C" w:rsidRPr="00EA2957" w:rsidRDefault="00462B4C" w:rsidP="00462B4C">
      <w:r w:rsidRPr="00EA2957">
        <w:rPr>
          <w:rtl/>
        </w:rPr>
        <w:t xml:space="preserve">  اصحاب ت</w:t>
      </w:r>
      <w:r w:rsidR="007C6083">
        <w:rPr>
          <w:rtl/>
        </w:rPr>
        <w:t>ر جیح ان حضرات کو کہتے ہیں جو ا</w:t>
      </w:r>
      <w:r w:rsidRPr="00EA2957">
        <w:rPr>
          <w:rtl/>
        </w:rPr>
        <w:t xml:space="preserve"> ئمہ ک</w:t>
      </w:r>
      <w:r w:rsidR="007C6083">
        <w:rPr>
          <w:rtl/>
        </w:rPr>
        <w:t>ی مر ویات میں سے بعض کو بعض روا</w:t>
      </w:r>
      <w:r w:rsidRPr="00EA2957">
        <w:rPr>
          <w:rtl/>
        </w:rPr>
        <w:t xml:space="preserve">یت یا درایت کے  اعتبار سے تر جیح دیتے ہوں یعنی اس طرح کہتے ہوں کہ </w:t>
      </w:r>
      <w:r w:rsidR="00AE1C4A" w:rsidRPr="00AE1C4A">
        <w:rPr>
          <w:rStyle w:val="arabic"/>
          <w:rtl/>
        </w:rPr>
        <w:t>ھذا أصح یا ھذا أولی</w:t>
      </w:r>
      <w:r w:rsidRPr="00EA2957">
        <w:rPr>
          <w:rtl/>
        </w:rPr>
        <w:t xml:space="preserve"> ۔امام را فعی</w:t>
      </w:r>
      <w:r w:rsidR="007C6083">
        <w:rPr>
          <w:rFonts w:hint="cs"/>
          <w:rtl/>
        </w:rPr>
        <w:t>ؒ</w:t>
      </w:r>
      <w:r w:rsidRPr="00EA2957">
        <w:rPr>
          <w:rtl/>
        </w:rPr>
        <w:t xml:space="preserve"> اور نووی</w:t>
      </w:r>
      <w:r w:rsidR="007C6083">
        <w:rPr>
          <w:rFonts w:hint="cs"/>
          <w:rtl/>
        </w:rPr>
        <w:t>ؒ</w:t>
      </w:r>
      <w:r w:rsidRPr="00EA2957">
        <w:rPr>
          <w:rtl/>
        </w:rPr>
        <w:t xml:space="preserve"> کا شمار اس طبقہ میں ہے ۔</w:t>
      </w:r>
    </w:p>
    <w:p w14:paraId="6097A4A1" w14:textId="06319410" w:rsidR="00462B4C" w:rsidRPr="00EA2957" w:rsidRDefault="00462B4C" w:rsidP="009A0C6D">
      <w:r w:rsidRPr="00EA2957">
        <w:rPr>
          <w:rtl/>
        </w:rPr>
        <w:t xml:space="preserve">  </w:t>
      </w:r>
      <w:r w:rsidR="00AE1C4A" w:rsidRPr="00AE1C4A">
        <w:rPr>
          <w:rStyle w:val="arabic"/>
          <w:rtl/>
        </w:rPr>
        <w:t>الطبقة الرا بعة : اہل التر جیح وھؤ لا ء یر جحون ما روی عن أ ئمتہم من جھة الر وا یة أو من جھة الد را یة فیقول  ھذا أصح أو أو لی ومن ھؤ لا ء الشیخان الرافعی والنووی  .</w:t>
      </w:r>
      <w:r w:rsidRPr="00EA2957">
        <w:rPr>
          <w:rtl/>
        </w:rPr>
        <w:t xml:space="preserve">  (تحقیق علی عمدہ ص١٨)</w:t>
      </w:r>
    </w:p>
    <w:p w14:paraId="34939EAA" w14:textId="484E4D01" w:rsidR="00462B4C" w:rsidRPr="007C6083" w:rsidRDefault="00462B4C" w:rsidP="00AE1C4A">
      <w:pPr>
        <w:pStyle w:val="Heading1"/>
      </w:pPr>
      <w:r w:rsidRPr="007C6083">
        <w:rPr>
          <w:rtl/>
        </w:rPr>
        <w:t>(                        علم اصول فقہ کی تد وین             )</w:t>
      </w:r>
    </w:p>
    <w:p w14:paraId="1E3AB900" w14:textId="77777777" w:rsidR="00462B4C" w:rsidRPr="00EA2957" w:rsidRDefault="00462B4C" w:rsidP="00462B4C">
      <w:r w:rsidRPr="00EA2957">
        <w:rPr>
          <w:rtl/>
        </w:rPr>
        <w:t xml:space="preserve">  علم اصول فقہ علم فقہ کے ساتھ ہی پر وان چڑھا اس لئے کہ جز ئی احکام کا استخراج انہی قوا عد اور ضوا بط کی روش</w:t>
      </w:r>
      <w:r w:rsidR="00CE2D23">
        <w:rPr>
          <w:rFonts w:hint="cs"/>
          <w:rtl/>
        </w:rPr>
        <w:t>ن</w:t>
      </w:r>
      <w:r w:rsidRPr="00EA2957">
        <w:rPr>
          <w:rtl/>
        </w:rPr>
        <w:t>ی میں ہو تا تھا جن</w:t>
      </w:r>
      <w:r w:rsidR="007C6083">
        <w:rPr>
          <w:rFonts w:hint="cs"/>
          <w:rtl/>
        </w:rPr>
        <w:t xml:space="preserve"> </w:t>
      </w:r>
      <w:r w:rsidRPr="00EA2957">
        <w:rPr>
          <w:rtl/>
        </w:rPr>
        <w:t>کو مجتہد ین صحا بہ ، تا بعین اور تبع تا بعین نے قا بل اعتبار سمجھا تھا اگر چہ مجتہد ین  شروع میں استنباط کی کیفیت کی طرف اشارہ نہیں کر تے تھے اور علل کو بھی شا ذو نا درہی بیان کر تے تھے لیکن پھر مجتہد ین ان حکموں کے دلا ئل و نظریات کی طرف اشا رہ کر نے لگے جن کو انہوں نے نصوص  سے مستنبط کیا تھا چنا نچہ مؤ طا کے بہت سے مو ضوعات میں امام ما لک</w:t>
      </w:r>
      <w:r w:rsidR="007C6083">
        <w:rPr>
          <w:rFonts w:hint="cs"/>
          <w:rtl/>
        </w:rPr>
        <w:t>ؒ</w:t>
      </w:r>
      <w:r w:rsidRPr="00EA2957">
        <w:rPr>
          <w:rtl/>
        </w:rPr>
        <w:t xml:space="preserve">  نے اپنے مبا دی اور شرعی قوا عد کی طرف اشارہ کیا ہے اور اسی نہج کو امام ابو حنیفہ</w:t>
      </w:r>
      <w:r w:rsidR="007C6083">
        <w:rPr>
          <w:rFonts w:hint="cs"/>
          <w:rtl/>
        </w:rPr>
        <w:t>ؒ</w:t>
      </w:r>
      <w:r w:rsidRPr="00EA2957">
        <w:rPr>
          <w:rtl/>
        </w:rPr>
        <w:t xml:space="preserve"> اور ان کے اصحاب نے بھی اختیار کیا اور یہ تمام کے تمام مستد لات اور احتجا جات اصولی قواعد کے ہم آ ہنگ ہیں ۔</w:t>
      </w:r>
    </w:p>
    <w:p w14:paraId="4DD7F54A" w14:textId="77777777" w:rsidR="00462B4C" w:rsidRPr="00EA2957" w:rsidRDefault="00462B4C" w:rsidP="00462B4C">
      <w:r w:rsidRPr="00EA2957">
        <w:rPr>
          <w:rtl/>
        </w:rPr>
        <w:t xml:space="preserve">  اور وہ پہلی ہستی جس نے ان تمام متفر قات کو ایک ہی کتاب میں استقلا لی حیثیت سے جمع کیا وہ امام  ابو حنیفہ</w:t>
      </w:r>
      <w:r w:rsidR="007C6083">
        <w:rPr>
          <w:rFonts w:hint="cs"/>
          <w:rtl/>
        </w:rPr>
        <w:t>ؒ</w:t>
      </w:r>
      <w:r w:rsidRPr="00EA2957">
        <w:rPr>
          <w:rtl/>
        </w:rPr>
        <w:t xml:space="preserve">  کے شا گرد ر شید امام ابو یو سف</w:t>
      </w:r>
      <w:r w:rsidR="007C6083">
        <w:rPr>
          <w:rFonts w:hint="cs"/>
          <w:rtl/>
        </w:rPr>
        <w:t>ؒ</w:t>
      </w:r>
      <w:r w:rsidRPr="00EA2957">
        <w:rPr>
          <w:rtl/>
        </w:rPr>
        <w:t xml:space="preserve">   کی ذات گرا می ہے جیسا کہ اس </w:t>
      </w:r>
      <w:r w:rsidRPr="00EA2957">
        <w:rPr>
          <w:rtl/>
        </w:rPr>
        <w:lastRenderedPageBreak/>
        <w:t>کا تذ کرہ ابن ندیم</w:t>
      </w:r>
      <w:r w:rsidR="007C6083">
        <w:rPr>
          <w:rFonts w:hint="cs"/>
          <w:rtl/>
        </w:rPr>
        <w:t>ؒ</w:t>
      </w:r>
      <w:r w:rsidRPr="00EA2957">
        <w:rPr>
          <w:rtl/>
        </w:rPr>
        <w:t xml:space="preserve">  نے فہر سہ میں کیا ہے لیکن یہ کتاب با قی نہیں رہی ۔(تیسیر الا صول الی علم الا صول)  </w:t>
      </w:r>
    </w:p>
    <w:p w14:paraId="70E9EBE0" w14:textId="7EED0988" w:rsidR="00462B4C" w:rsidRPr="00A425B4" w:rsidRDefault="00462B4C" w:rsidP="00AE1C4A">
      <w:pPr>
        <w:pStyle w:val="Heading1"/>
      </w:pPr>
      <w:r w:rsidRPr="00A425B4">
        <w:rPr>
          <w:rtl/>
        </w:rPr>
        <w:t>( امام شا فعی</w:t>
      </w:r>
      <w:r w:rsidR="00A425B4">
        <w:rPr>
          <w:rFonts w:hint="cs"/>
          <w:rtl/>
        </w:rPr>
        <w:t>ؒ</w:t>
      </w:r>
      <w:r w:rsidRPr="00A425B4">
        <w:rPr>
          <w:rtl/>
        </w:rPr>
        <w:t xml:space="preserve">   کا رسا  لہ )</w:t>
      </w:r>
    </w:p>
    <w:p w14:paraId="590AE1F7" w14:textId="77777777" w:rsidR="00462B4C" w:rsidRPr="00EA2957" w:rsidRDefault="00462B4C" w:rsidP="00AA2AAE">
      <w:r w:rsidRPr="00EA2957">
        <w:rPr>
          <w:rtl/>
        </w:rPr>
        <w:t xml:space="preserve">  پھر ایک قر یشی عالم ابو عبد اللہ محمد ابن ادریس شا فعی</w:t>
      </w:r>
      <w:r w:rsidR="00722819">
        <w:rPr>
          <w:rFonts w:hint="cs"/>
          <w:rtl/>
        </w:rPr>
        <w:t>ؒ</w:t>
      </w:r>
      <w:r w:rsidRPr="00EA2957">
        <w:rPr>
          <w:rtl/>
        </w:rPr>
        <w:t xml:space="preserve"> اس عالم میں جلوہ گر ہو ئے اور انہوں نے وہ منقول  تر کہ پا </w:t>
      </w:r>
      <w:r w:rsidR="00AC0BBC">
        <w:rPr>
          <w:rtl/>
        </w:rPr>
        <w:t>لیا جو صحا بہ ،تا بعین اور ائم</w:t>
      </w:r>
      <w:r w:rsidR="00AC0BBC">
        <w:rPr>
          <w:rFonts w:hint="cs"/>
          <w:rtl/>
        </w:rPr>
        <w:t>ۂ</w:t>
      </w:r>
      <w:r w:rsidRPr="00EA2957">
        <w:rPr>
          <w:rtl/>
        </w:rPr>
        <w:t xml:space="preserve"> سا بقین کی میراث تھا ،اور انہوں</w:t>
      </w:r>
      <w:r w:rsidR="00AC0BBC">
        <w:rPr>
          <w:rtl/>
        </w:rPr>
        <w:t xml:space="preserve"> نے مختلف رائے رکھنے والے علما</w:t>
      </w:r>
      <w:r w:rsidR="00AC0BBC">
        <w:rPr>
          <w:rFonts w:hint="cs"/>
          <w:rtl/>
        </w:rPr>
        <w:t>ئے</w:t>
      </w:r>
      <w:r w:rsidRPr="00EA2957">
        <w:rPr>
          <w:rtl/>
        </w:rPr>
        <w:t>کرام کے در میان</w:t>
      </w:r>
      <w:r w:rsidR="00A425B4">
        <w:rPr>
          <w:rtl/>
        </w:rPr>
        <w:t xml:space="preserve"> نزع کو مو جود پا یا اور ان منا</w:t>
      </w:r>
      <w:r w:rsidRPr="00EA2957">
        <w:rPr>
          <w:rtl/>
        </w:rPr>
        <w:t>ظرا</w:t>
      </w:r>
      <w:r w:rsidR="00E73BF2">
        <w:rPr>
          <w:rtl/>
        </w:rPr>
        <w:t xml:space="preserve">ت کو بھی دیکھا جو فقہ مد ینہ  </w:t>
      </w:r>
      <w:r w:rsidRPr="00EA2957">
        <w:rPr>
          <w:rtl/>
        </w:rPr>
        <w:t>جس کو امام مالک</w:t>
      </w:r>
      <w:r w:rsidR="00A425B4">
        <w:rPr>
          <w:rFonts w:hint="cs"/>
          <w:rtl/>
        </w:rPr>
        <w:t>ؒ</w:t>
      </w:r>
      <w:r w:rsidRPr="00EA2957">
        <w:rPr>
          <w:rtl/>
        </w:rPr>
        <w:t xml:space="preserve">  نے  اخذ کیا تھا   اور فقہ عراق   جس کو امام ابو حنیفہ</w:t>
      </w:r>
      <w:r w:rsidR="00A425B4">
        <w:rPr>
          <w:rFonts w:hint="cs"/>
          <w:rtl/>
        </w:rPr>
        <w:t>ؒ</w:t>
      </w:r>
      <w:r w:rsidRPr="00EA2957">
        <w:rPr>
          <w:rtl/>
        </w:rPr>
        <w:t xml:space="preserve"> کے تلمیذ رشید محمد ابن حسن</w:t>
      </w:r>
      <w:r w:rsidR="00A425B4">
        <w:rPr>
          <w:rFonts w:hint="cs"/>
          <w:rtl/>
        </w:rPr>
        <w:t>ؒ</w:t>
      </w:r>
      <w:r w:rsidRPr="00EA2957">
        <w:rPr>
          <w:rtl/>
        </w:rPr>
        <w:t xml:space="preserve">  نے اخذ کیا تھا اور فقہ مکہ  جو امام شا فعی</w:t>
      </w:r>
      <w:r w:rsidR="00A425B4">
        <w:rPr>
          <w:rFonts w:hint="cs"/>
          <w:rtl/>
        </w:rPr>
        <w:t>ؒ</w:t>
      </w:r>
      <w:r w:rsidR="00A425B4">
        <w:rPr>
          <w:rtl/>
        </w:rPr>
        <w:t xml:space="preserve">   کی قیام گاہ اور گہوا ر</w:t>
      </w:r>
      <w:r w:rsidR="00A425B4">
        <w:rPr>
          <w:rFonts w:hint="cs"/>
          <w:rtl/>
        </w:rPr>
        <w:t>ۂ</w:t>
      </w:r>
      <w:r w:rsidRPr="00EA2957">
        <w:rPr>
          <w:rtl/>
        </w:rPr>
        <w:t xml:space="preserve"> پر وان تھا جو تر جمان قرآن عبد اللہ ابن عبا س</w:t>
      </w:r>
      <w:r w:rsidR="00A425B4">
        <w:rPr>
          <w:rFonts w:hint="cs"/>
          <w:rtl/>
        </w:rPr>
        <w:t>ؓ</w:t>
      </w:r>
      <w:r w:rsidRPr="00EA2957">
        <w:rPr>
          <w:rtl/>
        </w:rPr>
        <w:t xml:space="preserve">   کا تر کہ تھا</w:t>
      </w:r>
      <w:r w:rsidR="006C07AF">
        <w:rPr>
          <w:rtl/>
        </w:rPr>
        <w:t>ان  تمام کے ما بین مو</w:t>
      </w:r>
      <w:r w:rsidRPr="00EA2957">
        <w:rPr>
          <w:rtl/>
        </w:rPr>
        <w:t>جود تھے اور امام شا فعی</w:t>
      </w:r>
      <w:r w:rsidR="00A425B4">
        <w:rPr>
          <w:rFonts w:hint="cs"/>
          <w:rtl/>
        </w:rPr>
        <w:t>ؒ</w:t>
      </w:r>
      <w:r w:rsidRPr="00EA2957">
        <w:rPr>
          <w:rtl/>
        </w:rPr>
        <w:t xml:space="preserve">   نے علو م عر بیہ میں بھی </w:t>
      </w:r>
      <w:r w:rsidR="00A425B4">
        <w:rPr>
          <w:rtl/>
        </w:rPr>
        <w:t>گہرا ئی و گیرا ئی حا صل کی یہا</w:t>
      </w:r>
      <w:r w:rsidR="00A425B4">
        <w:rPr>
          <w:rFonts w:hint="cs"/>
          <w:rtl/>
        </w:rPr>
        <w:t xml:space="preserve">ں </w:t>
      </w:r>
      <w:r w:rsidR="00AC0BBC">
        <w:rPr>
          <w:rtl/>
        </w:rPr>
        <w:t>تک کہ کبا ر علما</w:t>
      </w:r>
      <w:r w:rsidRPr="00EA2957">
        <w:rPr>
          <w:rtl/>
        </w:rPr>
        <w:t xml:space="preserve"> میں آ پ کا شمار ہوا اور آپ علم حدیث میں بھی فا ئق و لا</w:t>
      </w:r>
      <w:r w:rsidR="006C07AF">
        <w:rPr>
          <w:rtl/>
        </w:rPr>
        <w:t xml:space="preserve"> ئق رہے چنا نچہ آپ نے اس علم کے</w:t>
      </w:r>
      <w:r w:rsidRPr="00EA2957">
        <w:rPr>
          <w:rtl/>
        </w:rPr>
        <w:t xml:space="preserve">  </w:t>
      </w:r>
      <w:r w:rsidR="00AC0BBC">
        <w:rPr>
          <w:rtl/>
        </w:rPr>
        <w:t>کبار علما</w:t>
      </w:r>
      <w:r w:rsidRPr="00EA2957">
        <w:rPr>
          <w:rtl/>
        </w:rPr>
        <w:t xml:space="preserve"> سے کسب فیض کیا اور اپنے زما نہ کے فقہ </w:t>
      </w:r>
      <w:r w:rsidR="00A425B4">
        <w:rPr>
          <w:rtl/>
        </w:rPr>
        <w:t>کی مختلف انواع پر عبور حاصل کیا</w:t>
      </w:r>
      <w:r w:rsidRPr="00EA2957">
        <w:rPr>
          <w:rtl/>
        </w:rPr>
        <w:t>،</w:t>
      </w:r>
      <w:r w:rsidR="00A425B4">
        <w:rPr>
          <w:rFonts w:hint="cs"/>
          <w:rtl/>
        </w:rPr>
        <w:t xml:space="preserve"> </w:t>
      </w:r>
      <w:r w:rsidR="00AC0BBC">
        <w:rPr>
          <w:rtl/>
        </w:rPr>
        <w:t>اور فقہا</w:t>
      </w:r>
      <w:r w:rsidRPr="00EA2957">
        <w:rPr>
          <w:rtl/>
        </w:rPr>
        <w:t>کے ما بین   پیدا  ہو نے وا لے اختلاف کے اسباب سے وا قف ہو ئے اور مجتہد کے قوا عد کو بھی حا صل کیا حتی کہ   آپ کے پاس وہ آ لات و اسباب وا فر مقدار میں جمع ہو گئے جن کے ذ</w:t>
      </w:r>
      <w:r w:rsidR="00AA2AAE">
        <w:rPr>
          <w:rtl/>
        </w:rPr>
        <w:t>ریع</w:t>
      </w:r>
      <w:r w:rsidR="00AA2AAE">
        <w:rPr>
          <w:rFonts w:hint="cs"/>
          <w:rtl/>
        </w:rPr>
        <w:t>ے</w:t>
      </w:r>
      <w:r w:rsidRPr="00EA2957">
        <w:rPr>
          <w:rtl/>
        </w:rPr>
        <w:t xml:space="preserve"> ایسے میزان مقرر کئے جاسکیں جن کو سامنے رکھ</w:t>
      </w:r>
      <w:r w:rsidR="00A425B4">
        <w:rPr>
          <w:rFonts w:hint="cs"/>
          <w:rtl/>
        </w:rPr>
        <w:t xml:space="preserve"> </w:t>
      </w:r>
      <w:r w:rsidR="00AA2AAE">
        <w:rPr>
          <w:rtl/>
        </w:rPr>
        <w:t>کر سا بقین کی آرا</w:t>
      </w:r>
      <w:r w:rsidRPr="00EA2957">
        <w:rPr>
          <w:rtl/>
        </w:rPr>
        <w:t xml:space="preserve"> کے ما</w:t>
      </w:r>
      <w:r w:rsidR="00A425B4">
        <w:rPr>
          <w:rtl/>
        </w:rPr>
        <w:t xml:space="preserve"> بین موا زنہ کیا جا سکے اور آ </w:t>
      </w:r>
      <w:r w:rsidR="00A425B4">
        <w:rPr>
          <w:rFonts w:hint="cs"/>
          <w:rtl/>
        </w:rPr>
        <w:t>نے</w:t>
      </w:r>
      <w:r w:rsidRPr="00EA2957">
        <w:rPr>
          <w:rtl/>
        </w:rPr>
        <w:t xml:space="preserve">وا لے قواعد استنباط میں </w:t>
      </w:r>
      <w:r w:rsidR="00AA2AAE">
        <w:rPr>
          <w:rtl/>
        </w:rPr>
        <w:t xml:space="preserve">  اساس کی حیثیت رکھے</w:t>
      </w:r>
      <w:r w:rsidRPr="00EA2957">
        <w:rPr>
          <w:rtl/>
        </w:rPr>
        <w:t>۔</w:t>
      </w:r>
      <w:r w:rsidR="00AA2AAE">
        <w:rPr>
          <w:rFonts w:hint="cs"/>
          <w:rtl/>
        </w:rPr>
        <w:t xml:space="preserve"> </w:t>
      </w:r>
      <w:r w:rsidRPr="00EA2957">
        <w:rPr>
          <w:rtl/>
        </w:rPr>
        <w:t xml:space="preserve">  لہذا انہوں نے ایسے مختلف قواعد و ضوا بط کو جمع کیا جن کو سا بقین نے ملحوظ   رکھا ہے اور اپنی دقت نظری سے اس میں مزید اضا فہ کیا اور اپنے ''رسالہ ''جس کو آپ سے آپ کے   تلمیذ ربیع مرادی نے روا یت کیا ہے میں بحث کے ای</w:t>
      </w:r>
      <w:r w:rsidR="00AC0BBC">
        <w:rPr>
          <w:rtl/>
        </w:rPr>
        <w:t xml:space="preserve">سے طرق جمع کئے جو مرتب اور مبر </w:t>
      </w:r>
      <w:r w:rsidR="00AC0BBC">
        <w:rPr>
          <w:rFonts w:hint="cs"/>
          <w:rtl/>
        </w:rPr>
        <w:t>ہ</w:t>
      </w:r>
      <w:r w:rsidRPr="00EA2957">
        <w:rPr>
          <w:rtl/>
        </w:rPr>
        <w:t>ن ہیں ، اور   امام شا فعی</w:t>
      </w:r>
      <w:r w:rsidR="00A425B4">
        <w:rPr>
          <w:rFonts w:hint="cs"/>
          <w:rtl/>
        </w:rPr>
        <w:t>ؒ</w:t>
      </w:r>
      <w:r w:rsidRPr="00EA2957">
        <w:rPr>
          <w:rtl/>
        </w:rPr>
        <w:t xml:space="preserve">  نے اپنے آپ کو بھی اس نہج کا پا بند بنا یا جس </w:t>
      </w:r>
      <w:r w:rsidR="00AA2AAE">
        <w:rPr>
          <w:rtl/>
        </w:rPr>
        <w:t>کو آ پ</w:t>
      </w:r>
      <w:r w:rsidR="00AA2AAE">
        <w:rPr>
          <w:rFonts w:hint="cs"/>
          <w:rtl/>
        </w:rPr>
        <w:t xml:space="preserve"> نے</w:t>
      </w:r>
      <w:r w:rsidR="00AA2AAE">
        <w:rPr>
          <w:rtl/>
        </w:rPr>
        <w:t xml:space="preserve"> </w:t>
      </w:r>
      <w:r w:rsidR="00AA2AAE">
        <w:rPr>
          <w:rtl/>
        </w:rPr>
        <w:lastRenderedPageBreak/>
        <w:t>غیر صحیح اور صحیح آ را</w:t>
      </w:r>
      <w:r w:rsidRPr="00EA2957">
        <w:rPr>
          <w:rtl/>
        </w:rPr>
        <w:t xml:space="preserve"> کو ممتاز کر نے کے </w:t>
      </w:r>
      <w:r w:rsidR="00A425B4">
        <w:rPr>
          <w:rtl/>
        </w:rPr>
        <w:t xml:space="preserve">  لئے ایک بہتر میزان بنا</w:t>
      </w:r>
      <w:r w:rsidR="00AA2AAE">
        <w:rPr>
          <w:rtl/>
        </w:rPr>
        <w:t>کر و ضع کیا اور نیز اس لئے و</w:t>
      </w:r>
      <w:r w:rsidRPr="00EA2957">
        <w:rPr>
          <w:rtl/>
        </w:rPr>
        <w:t>ضع کیا تا کہ وہ ہر زما نہ میں استنباط کے لئے قا نون   ک</w:t>
      </w:r>
      <w:r w:rsidR="00CA7352">
        <w:rPr>
          <w:rtl/>
        </w:rPr>
        <w:t>لی ہو اور اسی نہج کے ذ ر یع</w:t>
      </w:r>
      <w:r w:rsidR="00CA7352">
        <w:rPr>
          <w:rFonts w:hint="cs"/>
          <w:rtl/>
        </w:rPr>
        <w:t>ے</w:t>
      </w:r>
      <w:r w:rsidR="00AA2AAE">
        <w:rPr>
          <w:rtl/>
        </w:rPr>
        <w:t xml:space="preserve">آ </w:t>
      </w:r>
      <w:r w:rsidR="00AA2AAE">
        <w:rPr>
          <w:rFonts w:hint="cs"/>
          <w:rtl/>
        </w:rPr>
        <w:t>پ نے</w:t>
      </w:r>
      <w:r w:rsidRPr="00EA2957">
        <w:rPr>
          <w:rtl/>
        </w:rPr>
        <w:t xml:space="preserve"> امام ما لک </w:t>
      </w:r>
      <w:r w:rsidR="00A425B4">
        <w:rPr>
          <w:rFonts w:hint="cs"/>
          <w:rtl/>
        </w:rPr>
        <w:t>ؒ</w:t>
      </w:r>
      <w:r w:rsidR="00AA2AAE">
        <w:rPr>
          <w:rtl/>
        </w:rPr>
        <w:t>اور عرا قیین کی آ را</w:t>
      </w:r>
      <w:r w:rsidRPr="00EA2957">
        <w:rPr>
          <w:rtl/>
        </w:rPr>
        <w:t xml:space="preserve"> سے مبا حثہ کیا اور اس میزان کو اپنے   مذ ہب کے لئے اصول کی حیثیت دی اور اس کو اپنے</w:t>
      </w:r>
      <w:r w:rsidR="00A425B4">
        <w:rPr>
          <w:rtl/>
        </w:rPr>
        <w:t xml:space="preserve"> مذ ہب سے دفاع کا آ لہ نہیں بنا</w:t>
      </w:r>
      <w:r w:rsidRPr="00EA2957">
        <w:rPr>
          <w:rtl/>
        </w:rPr>
        <w:t>یا بلکہ کلی قوا نین   بنا کر وضع کیا پھر اپنی کلیات و اصول کے طرز پر جز ئی احکام کے استخراج میں گا مزن رہے ۔(ایضا)</w:t>
      </w:r>
    </w:p>
    <w:p w14:paraId="118BA8A9" w14:textId="6693B55E" w:rsidR="00462B4C" w:rsidRPr="00A425B4" w:rsidRDefault="00462B4C" w:rsidP="00AE1C4A">
      <w:pPr>
        <w:pStyle w:val="Heading1"/>
      </w:pPr>
      <w:r w:rsidRPr="00A425B4">
        <w:rPr>
          <w:rtl/>
        </w:rPr>
        <w:t>(  امام شا فعی</w:t>
      </w:r>
      <w:r w:rsidR="001D3853">
        <w:rPr>
          <w:rFonts w:hint="cs"/>
          <w:rtl/>
        </w:rPr>
        <w:t>ؒ</w:t>
      </w:r>
      <w:r w:rsidRPr="00A425B4">
        <w:rPr>
          <w:rtl/>
        </w:rPr>
        <w:t xml:space="preserve">   کے بعد اصول فقہ )</w:t>
      </w:r>
    </w:p>
    <w:p w14:paraId="35D20C66" w14:textId="77777777" w:rsidR="00C57816" w:rsidRDefault="00462B4C" w:rsidP="009A0C6D">
      <w:pPr>
        <w:rPr>
          <w:rtl/>
        </w:rPr>
      </w:pPr>
      <w:r w:rsidRPr="00EA2957">
        <w:rPr>
          <w:rtl/>
        </w:rPr>
        <w:t xml:space="preserve">  امام شا فعی</w:t>
      </w:r>
      <w:r w:rsidR="001D3853">
        <w:rPr>
          <w:rFonts w:hint="cs"/>
          <w:rtl/>
        </w:rPr>
        <w:t>ؒ</w:t>
      </w:r>
      <w:r w:rsidRPr="00EA2957">
        <w:rPr>
          <w:rtl/>
        </w:rPr>
        <w:t xml:space="preserve">  کے بعد اور فقہا نے انہیں اصول کو حا صل کی</w:t>
      </w:r>
      <w:r w:rsidR="007A79C0">
        <w:rPr>
          <w:rtl/>
        </w:rPr>
        <w:t>ا جن کو امام شا فعی</w:t>
      </w:r>
      <w:r w:rsidR="007A79C0">
        <w:rPr>
          <w:rFonts w:hint="cs"/>
          <w:rtl/>
        </w:rPr>
        <w:t>ؒ</w:t>
      </w:r>
      <w:r w:rsidR="007A79C0">
        <w:rPr>
          <w:rtl/>
        </w:rPr>
        <w:t xml:space="preserve">   کا فی تلا</w:t>
      </w:r>
      <w:r w:rsidRPr="00EA2957">
        <w:rPr>
          <w:rtl/>
        </w:rPr>
        <w:t>ش و تتبع کے بعد ضبط تحر یر میں لا چکے تھے لیکن انہوں نے امام شا فعی</w:t>
      </w:r>
      <w:r w:rsidR="007A79C0">
        <w:rPr>
          <w:rFonts w:hint="cs"/>
          <w:rtl/>
        </w:rPr>
        <w:t>ؒ</w:t>
      </w:r>
      <w:r w:rsidRPr="00EA2957">
        <w:rPr>
          <w:rtl/>
        </w:rPr>
        <w:t xml:space="preserve">  کے بعد اپنے نظر یات کے مطا بق ان اصول میں قدرِ  </w:t>
      </w:r>
      <w:r w:rsidR="00AC0BBC">
        <w:rPr>
          <w:rtl/>
        </w:rPr>
        <w:t>اختلاف کیا پس ان میں سے وہ فقہا</w:t>
      </w:r>
      <w:r w:rsidRPr="00EA2957">
        <w:rPr>
          <w:rtl/>
        </w:rPr>
        <w:t xml:space="preserve"> بھی ہیں جنہوں نے امام شا فعی</w:t>
      </w:r>
      <w:r w:rsidR="00AC0BBC">
        <w:rPr>
          <w:rFonts w:hint="cs"/>
          <w:rtl/>
        </w:rPr>
        <w:t>ؒ</w:t>
      </w:r>
      <w:r w:rsidRPr="00EA2957">
        <w:rPr>
          <w:rtl/>
        </w:rPr>
        <w:t xml:space="preserve">  کے مقرر کر دہ اصو لوں کو تو اختیا ر کیا لیکن ان کی تفصیلا ت میں اختلاف کیا اور بعض اصو لوں کی زیا د تی کی اور اسی طبقہ سے احناف بھی ہیں کہ انہوں نے امام شا فعی</w:t>
      </w:r>
      <w:r w:rsidR="007A79C0">
        <w:rPr>
          <w:rFonts w:hint="cs"/>
          <w:rtl/>
        </w:rPr>
        <w:t>ؒ</w:t>
      </w:r>
      <w:r w:rsidR="00AA2AAE">
        <w:rPr>
          <w:rtl/>
        </w:rPr>
        <w:t xml:space="preserve"> کے اصو لوں کو ل</w:t>
      </w:r>
      <w:r w:rsidR="00AA2AAE">
        <w:rPr>
          <w:rFonts w:hint="cs"/>
          <w:rtl/>
        </w:rPr>
        <w:t xml:space="preserve">ے </w:t>
      </w:r>
      <w:r w:rsidRPr="00EA2957">
        <w:rPr>
          <w:rtl/>
        </w:rPr>
        <w:t>کر اس میں استحسان اور عرف کا اضا فہ کیا اور ان میں مالکیہ بھی ہیں جنہوں نے امام شا فعی</w:t>
      </w:r>
      <w:r w:rsidR="007A79C0">
        <w:rPr>
          <w:rFonts w:hint="cs"/>
          <w:rtl/>
        </w:rPr>
        <w:t>ؒ</w:t>
      </w:r>
      <w:r w:rsidRPr="00EA2957">
        <w:rPr>
          <w:rtl/>
        </w:rPr>
        <w:t xml:space="preserve"> کے نہج کو تو اختیار کیا لیکن اس پر امام ما لک</w:t>
      </w:r>
      <w:r w:rsidR="007A79C0">
        <w:rPr>
          <w:rFonts w:hint="cs"/>
          <w:rtl/>
        </w:rPr>
        <w:t>ؒ</w:t>
      </w:r>
      <w:r w:rsidR="00E54095">
        <w:rPr>
          <w:rtl/>
        </w:rPr>
        <w:t xml:space="preserve">  سے حا</w:t>
      </w:r>
      <w:r w:rsidRPr="00EA2957">
        <w:rPr>
          <w:rtl/>
        </w:rPr>
        <w:t>صل کر دہ ایک نئے  اصول یعنی اجماع اہل مد ینہ کا اضافہ کیا ،امام شا فعی</w:t>
      </w:r>
      <w:r w:rsidR="007A79C0">
        <w:rPr>
          <w:rFonts w:hint="cs"/>
          <w:rtl/>
        </w:rPr>
        <w:t>ؒ</w:t>
      </w:r>
      <w:r w:rsidRPr="00EA2957">
        <w:rPr>
          <w:rtl/>
        </w:rPr>
        <w:t xml:space="preserve">  نے اجماع اہل مد ینہ کا انکار کیا ہے اور استحسان اور مصا لح مر سلہ کو بھی امام شا فعی</w:t>
      </w:r>
      <w:r w:rsidR="007A79C0">
        <w:rPr>
          <w:rFonts w:hint="cs"/>
          <w:rtl/>
        </w:rPr>
        <w:t>ؒ</w:t>
      </w:r>
      <w:r w:rsidRPr="00EA2957">
        <w:rPr>
          <w:rtl/>
        </w:rPr>
        <w:t xml:space="preserve">  نے با طل قرار دیا ہے پھر اصول فقہ کے میدان میں </w:t>
      </w:r>
      <w:r w:rsidR="00AC0BBC">
        <w:rPr>
          <w:rFonts w:hint="cs"/>
          <w:rtl/>
        </w:rPr>
        <w:t>دو</w:t>
      </w:r>
      <w:r w:rsidRPr="00EA2957">
        <w:rPr>
          <w:rtl/>
        </w:rPr>
        <w:t xml:space="preserve"> مختلف نظر یات ظا ہر ہو ئے ان میں سے ایک نظری اختلاف ہے جو فروعِ مذا ہب سے متا ثر نہیں ہو تا اور دوسرا</w:t>
      </w:r>
      <w:r w:rsidR="00E54095">
        <w:rPr>
          <w:rtl/>
        </w:rPr>
        <w:t xml:space="preserve"> جو  فروع ِ مذا ہب سے متا ثر ہو</w:t>
      </w:r>
      <w:r w:rsidRPr="00EA2957">
        <w:rPr>
          <w:rtl/>
        </w:rPr>
        <w:t>تا ہے ان میں سے پہلا تو متکلمین کے طر یق سے م</w:t>
      </w:r>
      <w:r w:rsidR="00E54095">
        <w:rPr>
          <w:rtl/>
        </w:rPr>
        <w:t>عروف ہے اور دوسرا   احناف کے طر</w:t>
      </w:r>
      <w:r w:rsidRPr="00EA2957">
        <w:rPr>
          <w:rtl/>
        </w:rPr>
        <w:t xml:space="preserve">یق سے مشہور ہے   </w:t>
      </w:r>
      <w:r w:rsidR="009A0C6D">
        <w:rPr>
          <w:rFonts w:hint="cs"/>
          <w:rtl/>
        </w:rPr>
        <w:t>۔</w:t>
      </w:r>
      <w:r w:rsidRPr="00EA2957">
        <w:rPr>
          <w:rtl/>
        </w:rPr>
        <w:t>(ایضا)</w:t>
      </w:r>
      <w:r w:rsidR="00E54095" w:rsidRPr="00E54095">
        <w:rPr>
          <w:rtl/>
        </w:rPr>
        <w:t xml:space="preserve"> </w:t>
      </w:r>
    </w:p>
    <w:p w14:paraId="563276F3" w14:textId="77777777" w:rsidR="009A0C6D" w:rsidRPr="009A0C6D" w:rsidRDefault="009A0C6D" w:rsidP="009A0C6D">
      <w:pPr>
        <w:rPr>
          <w:rtl/>
        </w:rPr>
        <w:sectPr w:rsidR="009A0C6D" w:rsidRPr="009A0C6D" w:rsidSect="0019118F">
          <w:footnotePr>
            <w:numRestart w:val="eachPage"/>
          </w:footnotePr>
          <w:pgSz w:w="7560" w:h="11880" w:code="11"/>
          <w:pgMar w:top="720" w:right="720" w:bottom="720" w:left="720" w:header="432" w:footer="432" w:gutter="0"/>
          <w:cols w:space="720"/>
          <w:formProt w:val="0"/>
          <w:docGrid w:linePitch="381"/>
        </w:sectPr>
      </w:pPr>
    </w:p>
    <w:p w14:paraId="690A3692" w14:textId="4BA1C6DE" w:rsidR="00462B4C" w:rsidRPr="00C57816" w:rsidRDefault="00462B4C" w:rsidP="00AE1C4A">
      <w:pPr>
        <w:pStyle w:val="Heading1"/>
      </w:pPr>
      <w:r w:rsidRPr="00C57816">
        <w:rPr>
          <w:rtl/>
        </w:rPr>
        <w:lastRenderedPageBreak/>
        <w:t>(طلبہ سے ہمدر دا نہ اپیل )</w:t>
      </w:r>
    </w:p>
    <w:p w14:paraId="47DC6744" w14:textId="77777777" w:rsidR="00462B4C" w:rsidRPr="00EA2957" w:rsidRDefault="00462B4C" w:rsidP="00462B4C">
      <w:r w:rsidRPr="00EA2957">
        <w:rPr>
          <w:rtl/>
        </w:rPr>
        <w:t xml:space="preserve">                            اصول فقہ کی اہمیت اور ضرورت کو سمجھو !                                            </w:t>
      </w:r>
    </w:p>
    <w:p w14:paraId="6D726894" w14:textId="77777777" w:rsidR="00462B4C" w:rsidRPr="00EA2957" w:rsidRDefault="00462B4C" w:rsidP="005C31BB">
      <w:r w:rsidRPr="00EA2957">
        <w:rPr>
          <w:rtl/>
        </w:rPr>
        <w:t xml:space="preserve">  اللہ تعا لی نے بندوں کی ہدایت کے لئے اپنا بے مثل کلام حضرت محمد  </w:t>
      </w:r>
      <w:r w:rsidR="005C31BB">
        <w:rPr>
          <w:rFonts w:ascii="Times New Roman" w:hAnsi="Times New Roman" w:cs="Times New Roman" w:hint="cs"/>
          <w:rtl/>
        </w:rPr>
        <w:t>ﷺ</w:t>
      </w:r>
      <w:r w:rsidRPr="00EA2957">
        <w:rPr>
          <w:rFonts w:hint="cs"/>
          <w:rtl/>
        </w:rPr>
        <w:t>پر</w:t>
      </w:r>
      <w:r w:rsidRPr="00EA2957">
        <w:rPr>
          <w:rtl/>
        </w:rPr>
        <w:t xml:space="preserve"> </w:t>
      </w:r>
      <w:r w:rsidRPr="00EA2957">
        <w:rPr>
          <w:rFonts w:hint="cs"/>
          <w:rtl/>
        </w:rPr>
        <w:t>نازل</w:t>
      </w:r>
      <w:r w:rsidRPr="00EA2957">
        <w:rPr>
          <w:rtl/>
        </w:rPr>
        <w:t xml:space="preserve"> </w:t>
      </w:r>
      <w:r w:rsidRPr="00EA2957">
        <w:rPr>
          <w:rFonts w:hint="cs"/>
          <w:rtl/>
        </w:rPr>
        <w:t>فرما</w:t>
      </w:r>
      <w:r w:rsidRPr="00EA2957">
        <w:rPr>
          <w:rtl/>
        </w:rPr>
        <w:t xml:space="preserve"> یا اور قیا مت  تک اس پر ہمیں عمل کا مکلف بنا یا ،قر آ ن کریم </w:t>
      </w:r>
      <w:r w:rsidR="005C31BB">
        <w:rPr>
          <w:rtl/>
        </w:rPr>
        <w:t>کی تشریح و اشاعت ہما</w:t>
      </w:r>
      <w:r w:rsidRPr="00EA2957">
        <w:rPr>
          <w:rtl/>
        </w:rPr>
        <w:t xml:space="preserve">رے نبی محمد  </w:t>
      </w:r>
      <w:r w:rsidR="005C31BB">
        <w:rPr>
          <w:rFonts w:ascii="Times New Roman" w:hAnsi="Times New Roman" w:cs="Times New Roman" w:hint="cs"/>
          <w:rtl/>
          <w:lang w:bidi="ur-PK"/>
        </w:rPr>
        <w:t>ﷺ</w:t>
      </w:r>
      <w:r w:rsidRPr="00EA2957">
        <w:rPr>
          <w:rtl/>
        </w:rPr>
        <w:t xml:space="preserve"> </w:t>
      </w:r>
      <w:r w:rsidRPr="00EA2957">
        <w:rPr>
          <w:rFonts w:hint="cs"/>
          <w:rtl/>
        </w:rPr>
        <w:t>نے</w:t>
      </w:r>
      <w:r w:rsidRPr="00EA2957">
        <w:rPr>
          <w:rtl/>
        </w:rPr>
        <w:t xml:space="preserve"> </w:t>
      </w:r>
      <w:r w:rsidRPr="00EA2957">
        <w:rPr>
          <w:rFonts w:hint="cs"/>
          <w:rtl/>
        </w:rPr>
        <w:t>اپنے</w:t>
      </w:r>
      <w:r w:rsidRPr="00EA2957">
        <w:rPr>
          <w:rtl/>
        </w:rPr>
        <w:t xml:space="preserve"> </w:t>
      </w:r>
      <w:r w:rsidRPr="00EA2957">
        <w:rPr>
          <w:rFonts w:hint="cs"/>
          <w:rtl/>
        </w:rPr>
        <w:t>اقوال</w:t>
      </w:r>
      <w:r w:rsidRPr="00EA2957">
        <w:rPr>
          <w:rtl/>
        </w:rPr>
        <w:t xml:space="preserve"> </w:t>
      </w:r>
      <w:r w:rsidRPr="00EA2957">
        <w:rPr>
          <w:rFonts w:hint="cs"/>
          <w:rtl/>
        </w:rPr>
        <w:t>اور</w:t>
      </w:r>
      <w:r w:rsidRPr="00EA2957">
        <w:rPr>
          <w:rtl/>
        </w:rPr>
        <w:t xml:space="preserve"> </w:t>
      </w:r>
      <w:r w:rsidRPr="00EA2957">
        <w:rPr>
          <w:rFonts w:hint="cs"/>
          <w:rtl/>
        </w:rPr>
        <w:t>افعال</w:t>
      </w:r>
      <w:r w:rsidRPr="00EA2957">
        <w:rPr>
          <w:rtl/>
        </w:rPr>
        <w:t xml:space="preserve"> </w:t>
      </w:r>
      <w:r w:rsidRPr="00EA2957">
        <w:rPr>
          <w:rFonts w:hint="cs"/>
          <w:rtl/>
        </w:rPr>
        <w:t>سے</w:t>
      </w:r>
      <w:r w:rsidRPr="00EA2957">
        <w:rPr>
          <w:rtl/>
        </w:rPr>
        <w:t xml:space="preserve"> </w:t>
      </w:r>
      <w:r w:rsidRPr="00EA2957">
        <w:rPr>
          <w:rFonts w:hint="cs"/>
          <w:rtl/>
        </w:rPr>
        <w:t>فر</w:t>
      </w:r>
      <w:r w:rsidRPr="00EA2957">
        <w:rPr>
          <w:rtl/>
        </w:rPr>
        <w:t xml:space="preserve"> </w:t>
      </w:r>
      <w:r w:rsidRPr="00EA2957">
        <w:rPr>
          <w:rFonts w:hint="cs"/>
          <w:rtl/>
        </w:rPr>
        <w:t>ما</w:t>
      </w:r>
      <w:r w:rsidRPr="00EA2957">
        <w:rPr>
          <w:rtl/>
        </w:rPr>
        <w:t xml:space="preserve"> </w:t>
      </w:r>
      <w:r w:rsidRPr="00EA2957">
        <w:rPr>
          <w:rFonts w:hint="cs"/>
          <w:rtl/>
        </w:rPr>
        <w:t>ئ</w:t>
      </w:r>
      <w:r w:rsidRPr="00EA2957">
        <w:rPr>
          <w:rtl/>
        </w:rPr>
        <w:t xml:space="preserve">ی ،آں حضور  </w:t>
      </w:r>
      <w:r w:rsidR="005C31BB">
        <w:rPr>
          <w:rFonts w:ascii="Times New Roman" w:hAnsi="Times New Roman" w:cs="Times New Roman" w:hint="cs"/>
          <w:rtl/>
        </w:rPr>
        <w:t>ﷺ</w:t>
      </w:r>
      <w:r w:rsidRPr="00EA2957">
        <w:rPr>
          <w:rFonts w:hint="cs"/>
          <w:rtl/>
        </w:rPr>
        <w:t>ک</w:t>
      </w:r>
      <w:r w:rsidR="005C31BB">
        <w:rPr>
          <w:rtl/>
        </w:rPr>
        <w:t>ی پو ری زند گی قر</w:t>
      </w:r>
      <w:r w:rsidRPr="00EA2957">
        <w:rPr>
          <w:rtl/>
        </w:rPr>
        <w:t xml:space="preserve">آن کا زندہ نمو نہ ہے ۔  اللہ عز و جل کا کلام بے شمار علوم و مضا مین پر حا وی ہے اور رسول اللہ  </w:t>
      </w:r>
      <w:r w:rsidR="005C31BB">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کلام</w:t>
      </w:r>
      <w:r w:rsidRPr="00EA2957">
        <w:rPr>
          <w:rtl/>
        </w:rPr>
        <w:t xml:space="preserve"> </w:t>
      </w:r>
      <w:r w:rsidRPr="00EA2957">
        <w:rPr>
          <w:rFonts w:hint="cs"/>
          <w:rtl/>
        </w:rPr>
        <w:t>بھ</w:t>
      </w:r>
      <w:r w:rsidRPr="00EA2957">
        <w:rPr>
          <w:rtl/>
        </w:rPr>
        <w:t>ی نہا یت جا مع اور محیط ہے ۔</w:t>
      </w:r>
    </w:p>
    <w:p w14:paraId="5922DD8A" w14:textId="77777777" w:rsidR="00462B4C" w:rsidRPr="00EA2957" w:rsidRDefault="00462B4C" w:rsidP="005C31BB">
      <w:r w:rsidRPr="00EA2957">
        <w:rPr>
          <w:rtl/>
        </w:rPr>
        <w:t xml:space="preserve">  بندوں کے جس قدر اختیاری افعال ہیں ان کے لئے اللہ عز و جل کی طرف سے ضرور کو ئی حکم لگتا ہے  یعنی بندہ کا فعل حلال ہے یا حرام ،صحیح ہے یا غیر صحیح ،مکروہ ہے یا غیر مکروہ ،با عث ثواب ہے یا با عث  عقاب و غیرہ ۔اللہ عزو جل کے کلام اور رسول اللہ  </w:t>
      </w:r>
      <w:r w:rsidR="005C31BB">
        <w:rPr>
          <w:rFonts w:ascii="Times New Roman" w:hAnsi="Times New Roman" w:cs="Times New Roman" w:hint="cs"/>
          <w:rtl/>
        </w:rPr>
        <w:t>ﷺ</w:t>
      </w:r>
      <w:r w:rsidRPr="00EA2957">
        <w:rPr>
          <w:rtl/>
        </w:rPr>
        <w:t xml:space="preserve"> </w:t>
      </w:r>
      <w:r w:rsidRPr="00EA2957">
        <w:rPr>
          <w:rFonts w:hint="cs"/>
          <w:rtl/>
        </w:rPr>
        <w:t>ک</w:t>
      </w:r>
      <w:r w:rsidRPr="00EA2957">
        <w:rPr>
          <w:rtl/>
        </w:rPr>
        <w:t>ی ا حا دیث میں یہ سب احکام مو جود ہیں  لیکن کسی ف</w:t>
      </w:r>
      <w:r w:rsidR="005C31BB">
        <w:rPr>
          <w:rtl/>
        </w:rPr>
        <w:t>عل پر آ یا ت و ا حا دیث سے ،</w:t>
      </w:r>
      <w:r w:rsidR="005C31BB">
        <w:rPr>
          <w:rFonts w:hint="cs"/>
          <w:rtl/>
        </w:rPr>
        <w:t xml:space="preserve"> </w:t>
      </w:r>
      <w:r w:rsidR="005C31BB">
        <w:rPr>
          <w:rtl/>
        </w:rPr>
        <w:t>قوا</w:t>
      </w:r>
      <w:r w:rsidRPr="00EA2957">
        <w:rPr>
          <w:rtl/>
        </w:rPr>
        <w:t xml:space="preserve">عد و ضوا بط سے کیا حکم لگتا ہے ۔؟۔اس کی کیفیت کیا ہے ؟  </w:t>
      </w:r>
    </w:p>
    <w:p w14:paraId="2999E701" w14:textId="77777777" w:rsidR="00462B4C" w:rsidRPr="00EA2957" w:rsidRDefault="00462B4C" w:rsidP="00462B4C">
      <w:r w:rsidRPr="00EA2957">
        <w:rPr>
          <w:rtl/>
        </w:rPr>
        <w:t xml:space="preserve">  اس کا فیصلہ ہم اسی وقت کر سکتے ہیں جب</w:t>
      </w:r>
      <w:r w:rsidR="00065C8C">
        <w:rPr>
          <w:rFonts w:hint="cs"/>
          <w:rtl/>
        </w:rPr>
        <w:t xml:space="preserve"> </w:t>
      </w:r>
      <w:r w:rsidRPr="00EA2957">
        <w:rPr>
          <w:rtl/>
        </w:rPr>
        <w:t>کہ ہمی</w:t>
      </w:r>
      <w:r w:rsidR="005C31BB">
        <w:rPr>
          <w:rtl/>
        </w:rPr>
        <w:t>ں اصول فقہ پر بصیرت حا صل ہوجا</w:t>
      </w:r>
      <w:r w:rsidRPr="00EA2957">
        <w:rPr>
          <w:rtl/>
        </w:rPr>
        <w:t>ئے ۔معلوم ہوا کہ  اصول فقہ اصول دین ہے ،دین صحیح کی بنیاد اس علم پر ہے ۔</w:t>
      </w:r>
    </w:p>
    <w:p w14:paraId="103FCC1C" w14:textId="26FF1868" w:rsidR="00462B4C" w:rsidRPr="00EA2957" w:rsidRDefault="00462B4C" w:rsidP="00462B4C">
      <w:r w:rsidRPr="00EA2957">
        <w:rPr>
          <w:rtl/>
        </w:rPr>
        <w:t xml:space="preserve">  عز یزم طلبہ :  حد یث قد سی ہے !  </w:t>
      </w:r>
      <w:r w:rsidR="00AE1C4A" w:rsidRPr="00AE1C4A">
        <w:rPr>
          <w:rStyle w:val="arabic"/>
          <w:rtl/>
        </w:rPr>
        <w:t>أنا عند ظن عبدی بی.</w:t>
      </w:r>
      <w:r w:rsidR="00E54095">
        <w:rPr>
          <w:rtl/>
        </w:rPr>
        <w:t xml:space="preserve"> </w:t>
      </w:r>
      <w:r w:rsidRPr="00EA2957">
        <w:rPr>
          <w:rtl/>
        </w:rPr>
        <w:t>(ریا ض الصا لحین )کہ اللہ تعا لی اپنے بندہ  کے گمان کے مطا بق فیصلہ فر ما تے ہیں ۔</w:t>
      </w:r>
    </w:p>
    <w:p w14:paraId="7A86113B" w14:textId="77777777" w:rsidR="00462B4C" w:rsidRPr="00EA2957" w:rsidRDefault="00462B4C" w:rsidP="00462B4C">
      <w:r w:rsidRPr="00EA2957">
        <w:rPr>
          <w:rtl/>
        </w:rPr>
        <w:t xml:space="preserve">  لہذا آپ مد رسہ کی ز ندگی کو دو لت عا لیہ ورا فعہ سمجھو اور خوب محنت کر لو ۔محنت کر نے وا لوں کے لئے  اصول فقہ کیا ہر مشکل چیز آ سان ب</w:t>
      </w:r>
      <w:r w:rsidR="005C31BB">
        <w:rPr>
          <w:rtl/>
        </w:rPr>
        <w:t>ن جا تی ہے اور محنت نہ کر نے وا</w:t>
      </w:r>
      <w:r w:rsidRPr="00EA2957">
        <w:rPr>
          <w:rtl/>
        </w:rPr>
        <w:t>لوں کے لئے اصول فقہ کیا ہر آ سان  چیز مشکل بن جا تی ہے ۔</w:t>
      </w:r>
    </w:p>
    <w:p w14:paraId="044FF415" w14:textId="185705D2" w:rsidR="00462B4C" w:rsidRPr="005C31BB" w:rsidRDefault="00462B4C" w:rsidP="005C31BB">
      <w:pPr>
        <w:ind w:firstLine="0"/>
        <w:jc w:val="center"/>
        <w:rPr>
          <w:b/>
          <w:bCs/>
        </w:rPr>
      </w:pPr>
      <w:r w:rsidRPr="005C31BB">
        <w:rPr>
          <w:b/>
          <w:bCs/>
          <w:rtl/>
        </w:rPr>
        <w:t>مطا لعہ کا  اصول</w:t>
      </w:r>
    </w:p>
    <w:p w14:paraId="0A536F9F" w14:textId="77777777" w:rsidR="00462B4C" w:rsidRPr="00EA2957" w:rsidRDefault="00AC0BBC" w:rsidP="00AC0BBC">
      <w:r>
        <w:rPr>
          <w:rtl/>
        </w:rPr>
        <w:lastRenderedPageBreak/>
        <w:t xml:space="preserve">  یہ  </w:t>
      </w:r>
      <w:r>
        <w:rPr>
          <w:rFonts w:hint="cs"/>
          <w:rtl/>
        </w:rPr>
        <w:t>ہے</w:t>
      </w:r>
      <w:r w:rsidR="00462B4C" w:rsidRPr="00EA2957">
        <w:rPr>
          <w:rtl/>
        </w:rPr>
        <w:t>کہ آ پ کے مطا لعہ</w:t>
      </w:r>
      <w:r w:rsidR="00065C8C">
        <w:rPr>
          <w:rtl/>
        </w:rPr>
        <w:t xml:space="preserve"> میں :  تفکر و تدبر،تعمق و تشرب</w:t>
      </w:r>
      <w:r w:rsidR="00065C8C">
        <w:rPr>
          <w:rFonts w:hint="cs"/>
          <w:rtl/>
        </w:rPr>
        <w:t xml:space="preserve"> </w:t>
      </w:r>
      <w:r w:rsidR="00462B4C" w:rsidRPr="00EA2957">
        <w:rPr>
          <w:rtl/>
        </w:rPr>
        <w:t xml:space="preserve">اور تتبع ہو تا کہ لفظ اصول فقہ سنتے ہی فقہ کا   اصولی خا کہ ذہن میں آ جا ئے ۔                                                              </w:t>
      </w:r>
    </w:p>
    <w:p w14:paraId="3DEDDDC2" w14:textId="05FEFA7C" w:rsidR="00462B4C" w:rsidRPr="00EA2957" w:rsidRDefault="00AE1C4A" w:rsidP="005C31BB">
      <w:pPr>
        <w:ind w:firstLine="0"/>
        <w:jc w:val="center"/>
      </w:pPr>
      <w:r w:rsidRPr="00AE1C4A">
        <w:rPr>
          <w:rStyle w:val="arabic"/>
          <w:rtl/>
        </w:rPr>
        <w:t>الحمد للہ رب العا لمین والصلوة والسلام علی محمد  ﷺو علی آ لہ و اصحا بہ اجمعین</w:t>
      </w:r>
      <w:r w:rsidR="009A0C6D">
        <w:rPr>
          <w:rFonts w:hint="cs"/>
          <w:rtl/>
        </w:rPr>
        <w:t>.</w:t>
      </w:r>
    </w:p>
    <w:p w14:paraId="696141C0" w14:textId="1A1018B3" w:rsidR="00462B4C" w:rsidRPr="00EA2957" w:rsidRDefault="00AE1C4A" w:rsidP="000F1DF1">
      <w:r w:rsidRPr="00AE1C4A">
        <w:rPr>
          <w:rStyle w:val="arabic"/>
          <w:rtl/>
        </w:rPr>
        <w:t xml:space="preserve">  رَب یسر ولا تعسر و تمم با لخیر و بک نستعین</w:t>
      </w:r>
      <w:r w:rsidR="00462B4C" w:rsidRPr="00EA2957">
        <w:rPr>
          <w:rtl/>
        </w:rPr>
        <w:t xml:space="preserve">  :</w:t>
      </w:r>
      <w:r w:rsidR="005C31BB">
        <w:rPr>
          <w:rtl/>
        </w:rPr>
        <w:t xml:space="preserve">  اے میرے پر ور دگار (اس کام کو</w:t>
      </w:r>
      <w:r w:rsidR="00462B4C" w:rsidRPr="00EA2957">
        <w:rPr>
          <w:rtl/>
        </w:rPr>
        <w:t>)آسان فر ما ،مشکل نہ فر ما ،    خیر کے ساتھ تا م و کا مل فر ما اور ہم (اس کام کے لئے)</w:t>
      </w:r>
      <w:r w:rsidR="000F1DF1">
        <w:rPr>
          <w:rFonts w:hint="cs"/>
          <w:rtl/>
        </w:rPr>
        <w:t xml:space="preserve"> </w:t>
      </w:r>
      <w:r w:rsidR="00462B4C" w:rsidRPr="00EA2957">
        <w:rPr>
          <w:rtl/>
        </w:rPr>
        <w:t>تجھ ہی سے مدد ما نگتے ہیں ۔</w:t>
      </w:r>
    </w:p>
    <w:p w14:paraId="532460A1" w14:textId="77777777" w:rsidR="00462B4C" w:rsidRPr="00EA2957" w:rsidRDefault="00462B4C" w:rsidP="00462B4C">
      <w:r w:rsidRPr="00EA2957">
        <w:rPr>
          <w:rtl/>
        </w:rPr>
        <w:t xml:space="preserve">  اے مدد گار اس دعا کو محض اپنے فضل و کرم سے قبول فر ما ،قبول فر ما ، قبول فر ما ۔</w:t>
      </w:r>
    </w:p>
    <w:p w14:paraId="359BE053" w14:textId="4319190F" w:rsidR="00462B4C" w:rsidRPr="00EA2957" w:rsidRDefault="00462B4C" w:rsidP="009A0C6D">
      <w:r w:rsidRPr="00EA2957">
        <w:rPr>
          <w:rtl/>
        </w:rPr>
        <w:t xml:space="preserve">  مصنف</w:t>
      </w:r>
      <w:r w:rsidR="005C31BB">
        <w:rPr>
          <w:rFonts w:hint="cs"/>
          <w:rtl/>
        </w:rPr>
        <w:t>ؒ</w:t>
      </w:r>
      <w:r w:rsidRPr="00EA2957">
        <w:rPr>
          <w:rtl/>
        </w:rPr>
        <w:t xml:space="preserve">  نے فر ما یا :  </w:t>
      </w:r>
      <w:r w:rsidR="00AE1C4A" w:rsidRPr="00AE1C4A">
        <w:rPr>
          <w:rStyle w:val="arabic"/>
          <w:rtl/>
        </w:rPr>
        <w:t>فَ(ھٰذِہِ وَرَقَا ت یَشْتَمِلُ عَلَی مَعْرِفَةِ فُصُوْ لِ مِّنْ اُصُوْلِ الْفِقْہِ</w:t>
      </w:r>
      <w:r w:rsidR="009A0C6D">
        <w:rPr>
          <w:rFonts w:hint="cs"/>
          <w:rtl/>
        </w:rPr>
        <w:t>.</w:t>
      </w:r>
      <w:r w:rsidR="005C31BB">
        <w:rPr>
          <w:rFonts w:hint="cs"/>
          <w:rtl/>
        </w:rPr>
        <w:t xml:space="preserve"> </w:t>
      </w:r>
      <w:r w:rsidRPr="00EA2957">
        <w:rPr>
          <w:rtl/>
        </w:rPr>
        <w:t>یہ چند اوراق ہیں جو اصول فقہ کی چند فصلوں کی معلو مات پر مشتمل ہیں )</w:t>
      </w:r>
      <w:r w:rsidR="007812F9">
        <w:rPr>
          <w:rFonts w:hint="cs"/>
          <w:rtl/>
        </w:rPr>
        <w:t>۔</w:t>
      </w:r>
    </w:p>
    <w:p w14:paraId="37F98FD8" w14:textId="77777777" w:rsidR="00462B4C" w:rsidRPr="00EA2957" w:rsidRDefault="00462B4C" w:rsidP="00E54095">
      <w:r w:rsidRPr="00EA2957">
        <w:rPr>
          <w:rtl/>
        </w:rPr>
        <w:t xml:space="preserve"> مطلب </w:t>
      </w:r>
      <w:r w:rsidR="00E54095">
        <w:rPr>
          <w:rFonts w:hint="cs"/>
          <w:rtl/>
        </w:rPr>
        <w:t>یہ ہے کہ</w:t>
      </w:r>
      <w:r w:rsidRPr="00EA2957">
        <w:rPr>
          <w:rtl/>
        </w:rPr>
        <w:t xml:space="preserve"> ''ورقات'' نا می کتاب جو آ پ کے پیش نظر ہے اس میں اصول فقہ سے متعلق چند فصلوں کی   معلو مات ہیں تا کہ طلبہ کو اس سے فا ئدہ حا صل ہو ۔</w:t>
      </w:r>
    </w:p>
    <w:p w14:paraId="7C101414" w14:textId="5D871497" w:rsidR="00462B4C" w:rsidRPr="005C31BB" w:rsidRDefault="00462B4C" w:rsidP="00AE1C4A">
      <w:pPr>
        <w:pStyle w:val="Heading1"/>
      </w:pPr>
      <w:r w:rsidRPr="005C31BB">
        <w:rPr>
          <w:rtl/>
        </w:rPr>
        <w:t>( فصل کی تعر یف )</w:t>
      </w:r>
    </w:p>
    <w:p w14:paraId="0FDF2F77" w14:textId="77777777" w:rsidR="00462B4C" w:rsidRPr="00EA2957" w:rsidRDefault="00462B4C" w:rsidP="00462B4C">
      <w:r w:rsidRPr="00EA2957">
        <w:rPr>
          <w:rtl/>
        </w:rPr>
        <w:t xml:space="preserve">  فصول :  جمع ہے فصل کی ۔</w:t>
      </w:r>
    </w:p>
    <w:p w14:paraId="002CA6CD" w14:textId="77777777" w:rsidR="00462B4C" w:rsidRPr="00EA2957" w:rsidRDefault="00462B4C" w:rsidP="007B3185">
      <w:r w:rsidRPr="00EA2957">
        <w:rPr>
          <w:rtl/>
        </w:rPr>
        <w:t xml:space="preserve">  لغت میں</w:t>
      </w:r>
      <w:r w:rsidR="007B3185">
        <w:rPr>
          <w:rFonts w:hint="cs"/>
          <w:rtl/>
        </w:rPr>
        <w:t xml:space="preserve"> </w:t>
      </w:r>
      <w:r w:rsidRPr="00EA2957">
        <w:rPr>
          <w:rtl/>
        </w:rPr>
        <w:t>فصل</w:t>
      </w:r>
      <w:r w:rsidR="007B3185" w:rsidRPr="00EA2957">
        <w:rPr>
          <w:rtl/>
        </w:rPr>
        <w:t xml:space="preserve"> :</w:t>
      </w:r>
      <w:r w:rsidRPr="00EA2957">
        <w:rPr>
          <w:rtl/>
        </w:rPr>
        <w:t xml:space="preserve"> جدا کر نے کو کہتے ہیں ۔</w:t>
      </w:r>
    </w:p>
    <w:p w14:paraId="4C07AD49" w14:textId="77777777" w:rsidR="000F1DF1" w:rsidRDefault="00462B4C" w:rsidP="007B3185">
      <w:pPr>
        <w:rPr>
          <w:rtl/>
        </w:rPr>
      </w:pPr>
      <w:r w:rsidRPr="00EA2957">
        <w:rPr>
          <w:rtl/>
        </w:rPr>
        <w:t xml:space="preserve">  اصطلاح میں</w:t>
      </w:r>
      <w:r w:rsidR="007B3185">
        <w:rPr>
          <w:rFonts w:hint="cs"/>
          <w:rtl/>
        </w:rPr>
        <w:t xml:space="preserve"> </w:t>
      </w:r>
      <w:r w:rsidRPr="00EA2957">
        <w:rPr>
          <w:rtl/>
        </w:rPr>
        <w:t>فصل</w:t>
      </w:r>
      <w:r w:rsidR="007B3185" w:rsidRPr="00EA2957">
        <w:rPr>
          <w:rtl/>
        </w:rPr>
        <w:t xml:space="preserve"> : </w:t>
      </w:r>
      <w:r w:rsidRPr="00EA2957">
        <w:rPr>
          <w:rtl/>
        </w:rPr>
        <w:t xml:space="preserve"> علم کے اس مخصوص مجمو عہ کا نام ہے جو چند مسا ئل پر مشتمل ہو تا ہے ۔ (شرح ورقات  ص٢١)</w:t>
      </w:r>
    </w:p>
    <w:p w14:paraId="5D8FA6CE" w14:textId="222DD3C0" w:rsidR="00462B4C" w:rsidRPr="000F1DF1" w:rsidRDefault="00462B4C" w:rsidP="00AE1C4A">
      <w:pPr>
        <w:pStyle w:val="Heading1"/>
      </w:pPr>
      <w:r w:rsidRPr="000F1DF1">
        <w:rPr>
          <w:rtl/>
        </w:rPr>
        <w:t>(  اعتراض اور جواب )</w:t>
      </w:r>
    </w:p>
    <w:p w14:paraId="6AFF1A87" w14:textId="77777777" w:rsidR="00462B4C" w:rsidRPr="000F1DF1" w:rsidRDefault="00462B4C" w:rsidP="000F1DF1">
      <w:pPr>
        <w:ind w:firstLine="0"/>
        <w:jc w:val="center"/>
        <w:rPr>
          <w:b/>
          <w:bCs/>
        </w:rPr>
      </w:pPr>
      <w:r w:rsidRPr="000F1DF1">
        <w:rPr>
          <w:b/>
          <w:bCs/>
          <w:rtl/>
        </w:rPr>
        <w:t>ھذہ ورقات</w:t>
      </w:r>
    </w:p>
    <w:p w14:paraId="57A9AA3F" w14:textId="77777777" w:rsidR="00462B4C" w:rsidRPr="00EA2957" w:rsidRDefault="00462B4C" w:rsidP="00462B4C">
      <w:r w:rsidRPr="00EA2957">
        <w:rPr>
          <w:rtl/>
        </w:rPr>
        <w:lastRenderedPageBreak/>
        <w:t xml:space="preserve">  اعتراض:  لفظ</w:t>
      </w:r>
      <w:r w:rsidR="00AC0BBC">
        <w:rPr>
          <w:rtl/>
        </w:rPr>
        <w:t xml:space="preserve"> ''ھذہ'' اسم اشا رہ ہے اور اسما</w:t>
      </w:r>
      <w:r w:rsidR="00AC0BBC">
        <w:rPr>
          <w:rFonts w:hint="cs"/>
          <w:rtl/>
        </w:rPr>
        <w:t>ئے</w:t>
      </w:r>
      <w:r w:rsidRPr="00EA2957">
        <w:rPr>
          <w:rtl/>
        </w:rPr>
        <w:t xml:space="preserve"> اشا رہ و ضع کئے گئے ہیں ان چیزوں کی طرف اشارہ</w:t>
      </w:r>
      <w:r w:rsidR="00E54095">
        <w:rPr>
          <w:rtl/>
        </w:rPr>
        <w:t xml:space="preserve"> کر  نے کے لئے جن کا مشا </w:t>
      </w:r>
      <w:r w:rsidR="00E54095">
        <w:rPr>
          <w:rFonts w:hint="cs"/>
          <w:rtl/>
        </w:rPr>
        <w:t>ہ</w:t>
      </w:r>
      <w:r w:rsidRPr="00EA2957">
        <w:rPr>
          <w:rtl/>
        </w:rPr>
        <w:t>دہ اور ادراک آ نکھوں سے ہو ۔</w:t>
      </w:r>
    </w:p>
    <w:p w14:paraId="22F520CF" w14:textId="77777777" w:rsidR="00462B4C" w:rsidRPr="00EA2957" w:rsidRDefault="00462B4C" w:rsidP="000F1DF1">
      <w:r w:rsidRPr="00EA2957">
        <w:rPr>
          <w:rtl/>
        </w:rPr>
        <w:t xml:space="preserve">  اگر تا لیف کے بعد یہ عبارت لکھی گئی ہو تو لفظ ''ھذہ'' سے اشارہ خا رج میں مو جود کتاب کی جا نب کیا </w:t>
      </w:r>
      <w:r w:rsidR="00E54095">
        <w:rPr>
          <w:rtl/>
        </w:rPr>
        <w:t xml:space="preserve">گیا ہے اور کتاب کا ادراک و مشا </w:t>
      </w:r>
      <w:r w:rsidR="00E54095">
        <w:rPr>
          <w:rFonts w:hint="cs"/>
          <w:rtl/>
        </w:rPr>
        <w:t>ہ</w:t>
      </w:r>
      <w:r w:rsidRPr="00EA2957">
        <w:rPr>
          <w:rtl/>
        </w:rPr>
        <w:t>دہ آ نکھوں سے ہو تا ہے تو یہ استعمال یعنی لفظ ''ھذہ''کا استعمال اصل یعنی و ضع کے مطا بق ہے ۔</w:t>
      </w:r>
    </w:p>
    <w:p w14:paraId="30F86A96" w14:textId="77777777" w:rsidR="00462B4C" w:rsidRPr="00EA2957" w:rsidRDefault="00462B4C" w:rsidP="00462B4C">
      <w:r w:rsidRPr="00EA2957">
        <w:rPr>
          <w:rtl/>
        </w:rPr>
        <w:t xml:space="preserve">  اور اگر تا لیف سے پہلے یہ عبارت لکھی گئی ہو تو لفظ ''ھذہ '' سے اشارہ ذہنی معا نی کی طرف ہے اور یہ   بات تو وا ضح ہے کہ ذہنی معا نی کا ادراک عقل سے ہو تا ہے یعنی معا نی عقل سے سمجھ میں آ تے ہیں ، آنکھوں سے نہیں تو اس صورت میں لفظ ''ھذہ'' کا استعمال اصل یعنی وضع کے خلاف ہوا ہے ایسا کیوں؟</w:t>
      </w:r>
    </w:p>
    <w:p w14:paraId="451DB79C" w14:textId="77777777" w:rsidR="00462B4C" w:rsidRPr="00EA2957" w:rsidRDefault="00462B4C" w:rsidP="00462B4C">
      <w:r w:rsidRPr="00EA2957">
        <w:rPr>
          <w:rtl/>
        </w:rPr>
        <w:t xml:space="preserve">  جواب:  لفظ کا استعمال خلاف اصل کسی فا ئدہ کے لئے ہو تا ہے ۔لہذا یہاں لفظ ''ھذہ'' استعمال کیا گیا ہے اس بات  پر تنبیہ کر نے کے لئے کہ یہ معا نی (جو عقل سے سمجھ میں آ تے ہیں)ہما رے ذ ہن میں ایسے حا ضر و ظا ہر ہیں</w:t>
      </w:r>
      <w:r w:rsidR="00AC0BBC">
        <w:rPr>
          <w:rFonts w:hint="cs"/>
          <w:rtl/>
        </w:rPr>
        <w:t xml:space="preserve"> </w:t>
      </w:r>
      <w:r w:rsidRPr="00EA2957">
        <w:rPr>
          <w:rtl/>
        </w:rPr>
        <w:t>جیسے آ نکھوں سے نظر آ نے وا لی چیزیں ظا ہر ہو تی ہیں ۔</w:t>
      </w:r>
    </w:p>
    <w:p w14:paraId="2019C194" w14:textId="53213FFF" w:rsidR="00462B4C" w:rsidRPr="000F1DF1" w:rsidRDefault="00462B4C" w:rsidP="00AE1C4A">
      <w:pPr>
        <w:pStyle w:val="Heading1"/>
      </w:pPr>
      <w:r w:rsidRPr="000F1DF1">
        <w:rPr>
          <w:rtl/>
        </w:rPr>
        <w:t>(  ورقات کو ورقات کیوں کہتے ہیں )</w:t>
      </w:r>
    </w:p>
    <w:p w14:paraId="1723FF71" w14:textId="45BC062C" w:rsidR="00462B4C" w:rsidRPr="00EA2957" w:rsidRDefault="000F1DF1" w:rsidP="000F1DF1">
      <w:r>
        <w:rPr>
          <w:rtl/>
        </w:rPr>
        <w:t xml:space="preserve">  لفظ </w:t>
      </w:r>
      <w:r w:rsidR="00AE1C4A" w:rsidRPr="00AE1C4A">
        <w:rPr>
          <w:rStyle w:val="arabic"/>
          <w:rtl/>
        </w:rPr>
        <w:t>''ورقات'' ورقۃ</w:t>
      </w:r>
      <w:r w:rsidR="00462B4C" w:rsidRPr="00EA2957">
        <w:rPr>
          <w:rtl/>
        </w:rPr>
        <w:t xml:space="preserve"> کی جمع ہے  اور یہ جمع سا لم ہے جیس</w:t>
      </w:r>
      <w:r>
        <w:rPr>
          <w:rtl/>
        </w:rPr>
        <w:t xml:space="preserve">ے </w:t>
      </w:r>
      <w:r w:rsidR="00AE1C4A" w:rsidRPr="00AE1C4A">
        <w:rPr>
          <w:rStyle w:val="arabic"/>
          <w:rtl/>
        </w:rPr>
        <w:t xml:space="preserve">مسلمۃ </w:t>
      </w:r>
      <w:r w:rsidR="00462B4C" w:rsidRPr="00EA2957">
        <w:rPr>
          <w:rtl/>
        </w:rPr>
        <w:t xml:space="preserve">کی جمع :  </w:t>
      </w:r>
      <w:r w:rsidR="00AE1C4A" w:rsidRPr="00AE1C4A">
        <w:rPr>
          <w:rStyle w:val="arabic"/>
          <w:rtl/>
        </w:rPr>
        <w:t>مسلمات</w:t>
      </w:r>
      <w:r w:rsidR="00462B4C" w:rsidRPr="00EA2957">
        <w:rPr>
          <w:rtl/>
        </w:rPr>
        <w:t xml:space="preserve"> ،جمع سا لم ہے ،اور جمع سالم کا وزن امام سیبو یہ</w:t>
      </w:r>
      <w:r>
        <w:rPr>
          <w:rFonts w:hint="cs"/>
          <w:rtl/>
        </w:rPr>
        <w:t>ؒ</w:t>
      </w:r>
      <w:r w:rsidR="00462B4C" w:rsidRPr="00EA2957">
        <w:rPr>
          <w:rtl/>
        </w:rPr>
        <w:t xml:space="preserve"> کے نز دیک جمع قلت کا وزن ہے تو مصنف</w:t>
      </w:r>
      <w:r>
        <w:rPr>
          <w:rFonts w:hint="cs"/>
          <w:rtl/>
        </w:rPr>
        <w:t>ؒ</w:t>
      </w:r>
      <w:r w:rsidR="00462B4C" w:rsidRPr="00EA2957">
        <w:rPr>
          <w:rtl/>
        </w:rPr>
        <w:t xml:space="preserve"> نے جمع قلت کا وزن اختیار فر ما یا  یہ بتا نے کے لئے کہ یہ چند ہی اوراق ہیں تا کہ کتاب طلبہ پر آسان ہو جا ئے ،اس لئے کہ اللہ تعا لی  نے انسان کی طبیعت میں یہ بات رکھی ہے کہ جب ا سے یہ کہا جا تا ہے کہ یہ تھوڑی دیر کا کام ہے تو وہ  کام اس کو ہلکا لگتا ہے اور وہ آ سا نی سے کر گزر تا ہے ۔جیسا کہ مفسرین کا ایک قول اللہ تعا لی کے فر مان : </w:t>
      </w:r>
      <w:r w:rsidR="00AE1C4A" w:rsidRPr="00AE1C4A">
        <w:rPr>
          <w:rStyle w:val="arabic"/>
          <w:rtl/>
        </w:rPr>
        <w:t xml:space="preserve">اَ یَّامَا </w:t>
      </w:r>
      <w:r w:rsidR="00AE1C4A" w:rsidRPr="00AE1C4A">
        <w:rPr>
          <w:rStyle w:val="arabic"/>
          <w:rtl/>
        </w:rPr>
        <w:lastRenderedPageBreak/>
        <w:t>مَّعْدُوْدَات</w:t>
      </w:r>
      <w:r>
        <w:rPr>
          <w:rtl/>
        </w:rPr>
        <w:t xml:space="preserve"> (سو ر</w:t>
      </w:r>
      <w:r>
        <w:rPr>
          <w:rFonts w:hint="cs"/>
          <w:rtl/>
        </w:rPr>
        <w:t>ۂ</w:t>
      </w:r>
      <w:r w:rsidR="00462B4C" w:rsidRPr="00EA2957">
        <w:rPr>
          <w:rtl/>
        </w:rPr>
        <w:t xml:space="preserve"> بقرہ )کے متعلق ہے کہ اللہ تعا لی نے مکمل مہینے کو گنتی کے دن کہا مکلفین پر  مہینہ کے روزوں کو آسان کر</w:t>
      </w:r>
      <w:r w:rsidR="00100AEC">
        <w:rPr>
          <w:rtl/>
        </w:rPr>
        <w:t xml:space="preserve"> نے کے لئے ۔(شرح ورقات مع درا س</w:t>
      </w:r>
      <w:r w:rsidR="00100AEC">
        <w:rPr>
          <w:rFonts w:hint="cs"/>
          <w:rtl/>
        </w:rPr>
        <w:t>ۃ</w:t>
      </w:r>
      <w:r w:rsidR="00462B4C" w:rsidRPr="00EA2957">
        <w:rPr>
          <w:rtl/>
        </w:rPr>
        <w:t xml:space="preserve"> و تحقیق ص٧٥)</w:t>
      </w:r>
    </w:p>
    <w:p w14:paraId="5B0B6020" w14:textId="43CF7D44" w:rsidR="00462B4C" w:rsidRPr="00EA2957" w:rsidRDefault="00AE1C4A" w:rsidP="009A0C6D">
      <w:r w:rsidRPr="00AE1C4A">
        <w:rPr>
          <w:rStyle w:val="arabic"/>
          <w:rtl/>
        </w:rPr>
        <w:t xml:space="preserve">  (وَ ذٰ لِکَ  مُؤَ لَّف مِنْ جُزْ أَ یْنِ مُفْرَ دَیْنِ</w:t>
      </w:r>
      <w:r w:rsidR="00462B4C" w:rsidRPr="007B7439">
        <w:rPr>
          <w:color w:val="FF0000"/>
          <w:rtl/>
        </w:rPr>
        <w:t xml:space="preserve"> </w:t>
      </w:r>
      <w:r w:rsidR="009A0C6D">
        <w:rPr>
          <w:rFonts w:hint="cs"/>
          <w:rtl/>
        </w:rPr>
        <w:t>.</w:t>
      </w:r>
      <w:r w:rsidR="00462B4C" w:rsidRPr="00EA2957">
        <w:rPr>
          <w:rtl/>
        </w:rPr>
        <w:t>اور یہ )  یعنی اصول فقہ کا لفظ (</w:t>
      </w:r>
      <w:r w:rsidR="00E54095">
        <w:rPr>
          <w:rFonts w:hint="cs"/>
          <w:rtl/>
        </w:rPr>
        <w:t>دو</w:t>
      </w:r>
      <w:r w:rsidR="00E54095">
        <w:rPr>
          <w:rtl/>
        </w:rPr>
        <w:t>مفرد اجزا</w:t>
      </w:r>
      <w:r w:rsidR="00462B4C" w:rsidRPr="00EA2957">
        <w:rPr>
          <w:rtl/>
        </w:rPr>
        <w:t xml:space="preserve"> سے ملاکر مرکب بنا یا گیا ہے )  ان </w:t>
      </w:r>
      <w:r w:rsidR="00E54095">
        <w:rPr>
          <w:rFonts w:hint="cs"/>
          <w:rtl/>
        </w:rPr>
        <w:t>دو</w:t>
      </w:r>
      <w:r w:rsidR="00E54095">
        <w:rPr>
          <w:rtl/>
        </w:rPr>
        <w:t xml:space="preserve"> میں سے ایک مفرد جز</w:t>
      </w:r>
      <w:r w:rsidR="00462B4C" w:rsidRPr="00EA2957">
        <w:rPr>
          <w:rtl/>
        </w:rPr>
        <w:t xml:space="preserve"> لفظ</w:t>
      </w:r>
      <w:r w:rsidR="00E54095">
        <w:rPr>
          <w:rtl/>
        </w:rPr>
        <w:t xml:space="preserve"> ''اصول'' ہے اور دوسرا مفرد جز</w:t>
      </w:r>
      <w:r w:rsidR="00462B4C" w:rsidRPr="00EA2957">
        <w:rPr>
          <w:rtl/>
        </w:rPr>
        <w:t>لفظ ''فقہ''   ہے ۔</w:t>
      </w:r>
      <w:r w:rsidR="00E54095">
        <w:rPr>
          <w:rFonts w:hint="cs"/>
          <w:rtl/>
        </w:rPr>
        <w:t>دو</w:t>
      </w:r>
      <w:r w:rsidR="00462B4C" w:rsidRPr="00EA2957">
        <w:rPr>
          <w:rtl/>
        </w:rPr>
        <w:t xml:space="preserve">  یا زیا دہ لفظوں کے آ پسی تعلق کو تر کیب کہتے ہیں ۔اور اس مجمو عہ کو مرکب کہتے ہیں ۔</w:t>
      </w:r>
    </w:p>
    <w:p w14:paraId="5E738FCD" w14:textId="1CA786B8" w:rsidR="00462B4C" w:rsidRPr="00EA2957" w:rsidRDefault="00462B4C" w:rsidP="0055356B">
      <w:r w:rsidRPr="00EA2957">
        <w:rPr>
          <w:rtl/>
        </w:rPr>
        <w:t xml:space="preserve">  شا رح محلی</w:t>
      </w:r>
      <w:r w:rsidR="00E54095">
        <w:rPr>
          <w:rFonts w:hint="cs"/>
          <w:rtl/>
        </w:rPr>
        <w:t>ؒ</w:t>
      </w:r>
      <w:r w:rsidRPr="00EA2957">
        <w:rPr>
          <w:rtl/>
        </w:rPr>
        <w:t xml:space="preserve">  مذ کو رہ عبارت کی تشریح میں فر ما تے ہیں :  </w:t>
      </w:r>
      <w:r w:rsidR="00AE1C4A" w:rsidRPr="00AE1C4A">
        <w:rPr>
          <w:rStyle w:val="arabic"/>
          <w:rtl/>
        </w:rPr>
        <w:t>وَالْمُؤَ لَّفُ یُعْرَ فُ بِمَعْرِ فَةِ مَا أُلِّفَ مِنْہُ</w:t>
      </w:r>
      <w:r w:rsidRPr="00EA2957">
        <w:rPr>
          <w:rtl/>
        </w:rPr>
        <w:t xml:space="preserve"> ( شرح  ورقات ص٢ ) اور مرک</w:t>
      </w:r>
      <w:r w:rsidR="00A41168">
        <w:rPr>
          <w:rtl/>
        </w:rPr>
        <w:t>ب پہچا نا جا تا ہے ان مفرد اجزا</w:t>
      </w:r>
      <w:r w:rsidRPr="00EA2957">
        <w:rPr>
          <w:rtl/>
        </w:rPr>
        <w:t xml:space="preserve"> سے جن کو ملا کر مرکب بنا یا گیا ہے ۔مطلب  یہ</w:t>
      </w:r>
      <w:r w:rsidR="007B3185">
        <w:rPr>
          <w:rFonts w:hint="cs"/>
          <w:rtl/>
        </w:rPr>
        <w:t xml:space="preserve"> ہے</w:t>
      </w:r>
      <w:r w:rsidRPr="00EA2957">
        <w:rPr>
          <w:rtl/>
        </w:rPr>
        <w:t xml:space="preserve"> کہ اصول فقہ کو سمجھنا ہے تو</w:t>
      </w:r>
      <w:r w:rsidR="00A41168">
        <w:rPr>
          <w:rtl/>
        </w:rPr>
        <w:t xml:space="preserve"> لفظ ''اصول فقہ''کے ہر مفرد جز</w:t>
      </w:r>
      <w:r w:rsidR="00A41168">
        <w:rPr>
          <w:rFonts w:hint="cs"/>
          <w:rtl/>
        </w:rPr>
        <w:t xml:space="preserve"> </w:t>
      </w:r>
      <w:r w:rsidRPr="00EA2957">
        <w:rPr>
          <w:rtl/>
        </w:rPr>
        <w:t xml:space="preserve">کو سمجھنا ہو گا یعنی لفظ ''اصول'' کو سمجھنا ہو گا  اور لفظ </w:t>
      </w:r>
      <w:r w:rsidR="007B3185">
        <w:rPr>
          <w:rtl/>
        </w:rPr>
        <w:t>''فقہ '' کو سمجھنا ہو گا ،جب دو</w:t>
      </w:r>
      <w:r w:rsidRPr="00EA2957">
        <w:rPr>
          <w:rtl/>
        </w:rPr>
        <w:t>نوں کو سمجھوں گے تو پھر ''اصول فقہ '' کو سمجھوں گے کہ ''اصول فقہ ''  کیا ہے ۔</w:t>
      </w:r>
    </w:p>
    <w:p w14:paraId="1260A60F" w14:textId="77777777" w:rsidR="00462B4C" w:rsidRPr="00EA2957" w:rsidRDefault="00462B4C" w:rsidP="0055356B">
      <w:r w:rsidRPr="00EA2957">
        <w:rPr>
          <w:rtl/>
        </w:rPr>
        <w:t xml:space="preserve">  دیکھئے :  مثلا ''اصول حدیث ''  اگر آ پ کو'' اصول حد یث '' سمجھنا ہے تو ''اصول ''کو سمجھنا ہو گا اور ''حدیث '' کو سمجھنا ہو گا جب دو نوں کو سمجھوں گے تو پھر ''اصول حدیث''</w:t>
      </w:r>
      <w:r w:rsidR="0055356B">
        <w:rPr>
          <w:rFonts w:hint="cs"/>
          <w:rtl/>
        </w:rPr>
        <w:t xml:space="preserve"> </w:t>
      </w:r>
      <w:r w:rsidRPr="00EA2957">
        <w:rPr>
          <w:rtl/>
        </w:rPr>
        <w:t>کو سمجھوں گے کہ ''اصول   حدیث '' کیا ہے ۔</w:t>
      </w:r>
    </w:p>
    <w:p w14:paraId="20CF4739" w14:textId="3DA0EBE9" w:rsidR="00462B4C" w:rsidRPr="0055356B" w:rsidRDefault="00462B4C" w:rsidP="00AE1C4A">
      <w:pPr>
        <w:pStyle w:val="Heading1"/>
      </w:pPr>
      <w:r w:rsidRPr="0055356B">
        <w:rPr>
          <w:rtl/>
        </w:rPr>
        <w:t>( اصول فقہ کو اصول فقہ کیوں کہتے ہیں )</w:t>
      </w:r>
    </w:p>
    <w:p w14:paraId="4AEC0AE8" w14:textId="77777777" w:rsidR="00462B4C" w:rsidRPr="00EA2957" w:rsidRDefault="00462B4C" w:rsidP="00B32476">
      <w:r w:rsidRPr="00EA2957">
        <w:rPr>
          <w:rtl/>
        </w:rPr>
        <w:t xml:space="preserve">  اصول جمع ہے</w:t>
      </w:r>
      <w:r w:rsidR="00B32476">
        <w:rPr>
          <w:rtl/>
        </w:rPr>
        <w:t xml:space="preserve">: </w:t>
      </w:r>
      <w:r w:rsidRPr="00EA2957">
        <w:rPr>
          <w:rtl/>
        </w:rPr>
        <w:t>اصل کی،اور اس کا معنی ہے :  جڑ، بنیاد، قا عدہ ۔(بیان ال</w:t>
      </w:r>
      <w:r w:rsidR="0055356B">
        <w:rPr>
          <w:rFonts w:hint="cs"/>
          <w:rtl/>
        </w:rPr>
        <w:t>ل</w:t>
      </w:r>
      <w:r w:rsidRPr="00EA2957">
        <w:rPr>
          <w:rtl/>
        </w:rPr>
        <w:t>سان ص٧٩)</w:t>
      </w:r>
    </w:p>
    <w:p w14:paraId="5C6B3EC5" w14:textId="4721EA58" w:rsidR="00462B4C" w:rsidRPr="00EA2957" w:rsidRDefault="0055356B" w:rsidP="00462B4C">
      <w:r>
        <w:rPr>
          <w:rtl/>
        </w:rPr>
        <w:t xml:space="preserve">  اور منجد الطلاب میں ہے : </w:t>
      </w:r>
      <w:r w:rsidR="00AE1C4A" w:rsidRPr="00AE1C4A">
        <w:rPr>
          <w:rStyle w:val="arabic"/>
          <w:rtl/>
        </w:rPr>
        <w:t xml:space="preserve">و الأ صول أیضا القوا نین والقوا عد التی </w:t>
      </w:r>
      <w:r w:rsidR="00AE1C4A" w:rsidRPr="00AE1C4A">
        <w:rPr>
          <w:rStyle w:val="arabic"/>
          <w:rtl/>
        </w:rPr>
        <w:lastRenderedPageBreak/>
        <w:t>یبنی علیھا العلم.</w:t>
      </w:r>
      <w:r w:rsidR="00462B4C" w:rsidRPr="00EA2957">
        <w:rPr>
          <w:rtl/>
        </w:rPr>
        <w:t xml:space="preserve"> (ص١٠)  اور اصول و</w:t>
      </w:r>
      <w:r w:rsidR="00A41168">
        <w:rPr>
          <w:rFonts w:hint="cs"/>
          <w:rtl/>
        </w:rPr>
        <w:t>ہ</w:t>
      </w:r>
      <w:r w:rsidR="00462B4C" w:rsidRPr="00EA2957">
        <w:rPr>
          <w:rtl/>
        </w:rPr>
        <w:t xml:space="preserve"> قوا نین اور </w:t>
      </w:r>
      <w:r w:rsidR="00A41168">
        <w:rPr>
          <w:rtl/>
        </w:rPr>
        <w:t>قوا عد بھی ہیں جن پر علم کی بنا</w:t>
      </w:r>
      <w:r w:rsidR="00462B4C" w:rsidRPr="00EA2957">
        <w:rPr>
          <w:rtl/>
        </w:rPr>
        <w:t xml:space="preserve"> ہو تی ہے ۔</w:t>
      </w:r>
    </w:p>
    <w:p w14:paraId="1953F944" w14:textId="77777777" w:rsidR="00462B4C" w:rsidRPr="00EA2957" w:rsidRDefault="00462B4C" w:rsidP="00462B4C">
      <w:r w:rsidRPr="00EA2957">
        <w:rPr>
          <w:rtl/>
        </w:rPr>
        <w:t xml:space="preserve">  فقہ کے اصول وہ قوا نین و</w:t>
      </w:r>
      <w:r w:rsidR="00A41168">
        <w:rPr>
          <w:rtl/>
        </w:rPr>
        <w:t xml:space="preserve"> قواعد ہیں جن پر علم فقہ کی بنا</w:t>
      </w:r>
      <w:r w:rsidRPr="00EA2957">
        <w:rPr>
          <w:rtl/>
        </w:rPr>
        <w:t xml:space="preserve"> ہے ۔ف</w:t>
      </w:r>
      <w:r w:rsidR="00A41168">
        <w:rPr>
          <w:rtl/>
        </w:rPr>
        <w:t>قہ کی ان قوا نین و قواعد پر بنا</w:t>
      </w:r>
      <w:r w:rsidRPr="00EA2957">
        <w:rPr>
          <w:rtl/>
        </w:rPr>
        <w:t xml:space="preserve"> ہو نے کی و جہ سے اس کو اصول فقہ کہتے ہیں ۔</w:t>
      </w:r>
    </w:p>
    <w:p w14:paraId="458E562F" w14:textId="1CFA0857" w:rsidR="00462B4C" w:rsidRPr="00EA2957" w:rsidRDefault="00462B4C" w:rsidP="009A0C6D">
      <w:r w:rsidRPr="00EA2957">
        <w:rPr>
          <w:rtl/>
        </w:rPr>
        <w:t xml:space="preserve">  شا رح محلی</w:t>
      </w:r>
      <w:r w:rsidR="00A41168">
        <w:rPr>
          <w:rFonts w:hint="cs"/>
          <w:rtl/>
        </w:rPr>
        <w:t>ؒ</w:t>
      </w:r>
      <w:r w:rsidRPr="00EA2957">
        <w:rPr>
          <w:rtl/>
        </w:rPr>
        <w:t xml:space="preserve">  مذ کو رہ عبارت ورقات کی تشریح میں فر ما تے ہیں :  </w:t>
      </w:r>
      <w:r w:rsidR="00AE1C4A" w:rsidRPr="00AE1C4A">
        <w:rPr>
          <w:rStyle w:val="arabic"/>
          <w:rtl/>
        </w:rPr>
        <w:t xml:space="preserve">من الافراد المقا بل للترکیب لا الجمع </w:t>
      </w:r>
      <w:r w:rsidR="009A0C6D">
        <w:rPr>
          <w:rFonts w:hint="cs"/>
          <w:rtl/>
        </w:rPr>
        <w:t>.</w:t>
      </w:r>
    </w:p>
    <w:p w14:paraId="008D108F" w14:textId="61870E0D" w:rsidR="00462B4C" w:rsidRPr="0055356B" w:rsidRDefault="00462B4C" w:rsidP="00AE1C4A">
      <w:pPr>
        <w:pStyle w:val="Heading1"/>
      </w:pPr>
      <w:r w:rsidRPr="0055356B">
        <w:rPr>
          <w:rtl/>
        </w:rPr>
        <w:t>(  مفرد کی  بحث )</w:t>
      </w:r>
    </w:p>
    <w:p w14:paraId="3EC0FC5D" w14:textId="77777777" w:rsidR="00462B4C" w:rsidRPr="00EA2957" w:rsidRDefault="00462B4C" w:rsidP="00462B4C">
      <w:r w:rsidRPr="00EA2957">
        <w:rPr>
          <w:rtl/>
        </w:rPr>
        <w:t xml:space="preserve">   افراد کبھی </w:t>
      </w:r>
      <w:r w:rsidR="00A41168">
        <w:rPr>
          <w:rtl/>
        </w:rPr>
        <w:t>تثنیہ و جمع کے مقا بل</w:t>
      </w:r>
      <w:r w:rsidR="00A41168">
        <w:rPr>
          <w:rFonts w:hint="cs"/>
          <w:rtl/>
        </w:rPr>
        <w:t>ے</w:t>
      </w:r>
      <w:r w:rsidRPr="00EA2957">
        <w:rPr>
          <w:rtl/>
        </w:rPr>
        <w:t xml:space="preserve"> میں آ تا ہے ۔ اس صورت میں افراد سے مراد :  وہ لفظ ہو گا جو تثنیہ و جمع  نہ ہو ،رجل ،رجلان ، رجال ،کتاب ،کتا بان، کتب میں ،رجلان، رجال،کتا بان،کتب مفرد</w:t>
      </w:r>
      <w:r w:rsidR="00B32476">
        <w:rPr>
          <w:rtl/>
        </w:rPr>
        <w:t xml:space="preserve"> نہیں ،اس لئے کہ تثنیہ  و جمع ہ</w:t>
      </w:r>
      <w:r w:rsidR="00B32476">
        <w:rPr>
          <w:rFonts w:hint="cs"/>
          <w:rtl/>
        </w:rPr>
        <w:t>یں</w:t>
      </w:r>
      <w:r w:rsidRPr="00EA2957">
        <w:rPr>
          <w:rtl/>
        </w:rPr>
        <w:t>۔ر</w:t>
      </w:r>
      <w:r w:rsidR="00CA7352">
        <w:rPr>
          <w:rtl/>
        </w:rPr>
        <w:t>جل اور کتاب تثنیہ  و جمع نہیں ہ</w:t>
      </w:r>
      <w:r w:rsidR="00CA7352">
        <w:rPr>
          <w:rFonts w:hint="cs"/>
          <w:rtl/>
        </w:rPr>
        <w:t>یں</w:t>
      </w:r>
      <w:r w:rsidRPr="00EA2957">
        <w:rPr>
          <w:rtl/>
        </w:rPr>
        <w:t xml:space="preserve"> اس لئے مفرد ہیں۔</w:t>
      </w:r>
    </w:p>
    <w:p w14:paraId="0C9E6164" w14:textId="77AC67AB" w:rsidR="00462B4C" w:rsidRPr="00EA2957" w:rsidRDefault="00462B4C" w:rsidP="00A41168">
      <w:r w:rsidRPr="00EA2957">
        <w:rPr>
          <w:rtl/>
        </w:rPr>
        <w:t xml:space="preserve">  کبھی افراد مر کب کے مقا بل</w:t>
      </w:r>
      <w:r w:rsidR="00A41168">
        <w:rPr>
          <w:rFonts w:hint="cs"/>
          <w:rtl/>
        </w:rPr>
        <w:t>ے</w:t>
      </w:r>
      <w:r w:rsidRPr="00EA2957">
        <w:rPr>
          <w:rtl/>
        </w:rPr>
        <w:t xml:space="preserve"> میں آ تا ہے ،اس صورت میں مفرد سے مراد وہ لفظ ہو گا جو مر کب نہ ہو ۔ '</w:t>
      </w:r>
      <w:r w:rsidR="00AE1C4A" w:rsidRPr="00AE1C4A">
        <w:rPr>
          <w:rStyle w:val="arabic"/>
          <w:rtl/>
        </w:rPr>
        <w:t xml:space="preserve">غلام زید </w:t>
      </w:r>
      <w:r w:rsidRPr="00EA2957">
        <w:rPr>
          <w:rtl/>
        </w:rPr>
        <w:t>'یا '</w:t>
      </w:r>
      <w:r w:rsidR="00AE1C4A" w:rsidRPr="00AE1C4A">
        <w:rPr>
          <w:rStyle w:val="arabic"/>
          <w:rtl/>
        </w:rPr>
        <w:t>کثیرا برہ'  'زید عا لم 'رجال'کتاب'قلمان'</w:t>
      </w:r>
      <w:r w:rsidRPr="00EA2957">
        <w:rPr>
          <w:rtl/>
        </w:rPr>
        <w:t>میں</w:t>
      </w:r>
      <w:r w:rsidR="00AE1C4A" w:rsidRPr="00AE1C4A">
        <w:rPr>
          <w:rStyle w:val="arabic"/>
          <w:rtl/>
        </w:rPr>
        <w:t>' غلام زید '</w:t>
      </w:r>
      <w:r w:rsidRPr="00EA2957">
        <w:rPr>
          <w:rtl/>
        </w:rPr>
        <w:t xml:space="preserve">یا </w:t>
      </w:r>
      <w:r w:rsidR="00AE1C4A" w:rsidRPr="00AE1C4A">
        <w:rPr>
          <w:rStyle w:val="arabic"/>
          <w:rtl/>
        </w:rPr>
        <w:t>'کثیرا برہ'زیدعالم'</w:t>
      </w:r>
      <w:r w:rsidRPr="00EA2957">
        <w:rPr>
          <w:rtl/>
        </w:rPr>
        <w:t xml:space="preserve">  مرکب ہے  اس لئے مفرد نہیں ہے  اور</w:t>
      </w:r>
      <w:r w:rsidR="00AE1C4A" w:rsidRPr="00AE1C4A">
        <w:rPr>
          <w:rStyle w:val="arabic"/>
          <w:rtl/>
        </w:rPr>
        <w:t xml:space="preserve"> 'رجال ' 'قلمان' 'کتاب'  </w:t>
      </w:r>
      <w:r w:rsidRPr="00EA2957">
        <w:rPr>
          <w:rtl/>
        </w:rPr>
        <w:t>مرکب نہیں ہے اس لئے مفرد ہے۔</w:t>
      </w:r>
    </w:p>
    <w:p w14:paraId="330B03F5" w14:textId="77777777" w:rsidR="00462B4C" w:rsidRPr="00EA2957" w:rsidRDefault="00462B4C" w:rsidP="00462B4C">
      <w:r w:rsidRPr="00EA2957">
        <w:rPr>
          <w:rtl/>
        </w:rPr>
        <w:t xml:space="preserve">  کتاب میں لفظ ''اصول فقہ ''کو جز أین مف</w:t>
      </w:r>
      <w:r w:rsidR="002104A5">
        <w:rPr>
          <w:rtl/>
        </w:rPr>
        <w:t>ردین کہا گیا ہے ۔اس میں ایک جز</w:t>
      </w:r>
      <w:r w:rsidR="002104A5">
        <w:rPr>
          <w:rFonts w:hint="cs"/>
          <w:rtl/>
        </w:rPr>
        <w:t xml:space="preserve"> </w:t>
      </w:r>
      <w:r w:rsidR="002104A5">
        <w:rPr>
          <w:rtl/>
        </w:rPr>
        <w:t>''اصول'' ہے اور دوسرا  جز</w:t>
      </w:r>
      <w:r w:rsidRPr="00EA2957">
        <w:rPr>
          <w:rtl/>
        </w:rPr>
        <w:t xml:space="preserve"> ''فقہ'' ہے ۔دونوں کو مفرد کہا گیا ہے ،یعنی لفظ ''اصول '' کو مفرد کہا گیا ہے ،اسی طرح لفظ ''فقہ ''کو مفرد کہا گیا ہے ۔اور اصول جمع ہے۔</w:t>
      </w:r>
      <w:r w:rsidR="00F7750B">
        <w:rPr>
          <w:rtl/>
        </w:rPr>
        <w:t xml:space="preserve"> پہلی تعر</w:t>
      </w:r>
      <w:r w:rsidRPr="00EA2957">
        <w:rPr>
          <w:rtl/>
        </w:rPr>
        <w:t xml:space="preserve">یف کے اعتبار سے مفرد نہیں ہو گا ،اس لئے کہ جمع ہے ، اور پہلی تعریف میں مفرد </w:t>
      </w:r>
      <w:r w:rsidRPr="00EA2957">
        <w:rPr>
          <w:rtl/>
        </w:rPr>
        <w:lastRenderedPageBreak/>
        <w:t>اس لفظ کو کہا گیا ہے جو جمع و تثنیہ نہ ہو۔</w:t>
      </w:r>
    </w:p>
    <w:p w14:paraId="48A3A48C" w14:textId="77777777" w:rsidR="00462B4C" w:rsidRPr="00EA2957" w:rsidRDefault="00462B4C" w:rsidP="00462B4C">
      <w:r w:rsidRPr="00EA2957">
        <w:rPr>
          <w:rtl/>
        </w:rPr>
        <w:t xml:space="preserve">  ہاں البتہ دوسری تعریف کے اعتبار سے ''اصول''  مفرد ہے ،اس لئے کہ دوسری تعریف میں مفرد اس  لفظ کو کہا گیا ہے جو مر کب نہ ہو اور ''اصول'' مر کب نہیں ہے ۔</w:t>
      </w:r>
    </w:p>
    <w:p w14:paraId="48EC60D5" w14:textId="153302B5" w:rsidR="00462B4C" w:rsidRPr="0055356B" w:rsidRDefault="00462B4C" w:rsidP="00AE1C4A">
      <w:pPr>
        <w:pStyle w:val="Heading1"/>
      </w:pPr>
      <w:r w:rsidRPr="0055356B">
        <w:rPr>
          <w:rtl/>
        </w:rPr>
        <w:t>(اصل اور فرع کی تعریف )</w:t>
      </w:r>
    </w:p>
    <w:p w14:paraId="2F4B9A48" w14:textId="0EB2A78E" w:rsidR="00462B4C" w:rsidRPr="00EA2957" w:rsidRDefault="00AE1C4A" w:rsidP="002104A5">
      <w:r w:rsidRPr="00AE1C4A">
        <w:rPr>
          <w:rStyle w:val="arabic"/>
          <w:rtl/>
        </w:rPr>
        <w:t xml:space="preserve">   ( فَا لأَ صْلُ مَا یُبْنَی عَلَیْہِ غَیْرُہُ)</w:t>
      </w:r>
      <w:r w:rsidR="00462B4C" w:rsidRPr="00EA2957">
        <w:rPr>
          <w:rtl/>
        </w:rPr>
        <w:t xml:space="preserve">  ا</w:t>
      </w:r>
      <w:r w:rsidR="002104A5">
        <w:rPr>
          <w:rtl/>
        </w:rPr>
        <w:t>صول فقہ میں لفظ''اصول ''پہلا جز</w:t>
      </w:r>
      <w:r w:rsidR="00462B4C" w:rsidRPr="00EA2957">
        <w:rPr>
          <w:rtl/>
        </w:rPr>
        <w:t xml:space="preserve"> ہے اور اس کا واحد ''اصل''ہے ،آ گے اس اصل کی تعریف ہے : (اصل </w:t>
      </w:r>
      <w:r w:rsidR="00F7750B">
        <w:rPr>
          <w:rtl/>
        </w:rPr>
        <w:t>وہ ش</w:t>
      </w:r>
      <w:r w:rsidR="00F7750B">
        <w:rPr>
          <w:rFonts w:hint="cs"/>
          <w:rtl/>
        </w:rPr>
        <w:t>ے</w:t>
      </w:r>
      <w:r w:rsidR="00F7750B">
        <w:rPr>
          <w:rtl/>
        </w:rPr>
        <w:t xml:space="preserve"> ہے جس پر دوسری ش</w:t>
      </w:r>
      <w:r w:rsidR="00F7750B">
        <w:rPr>
          <w:rFonts w:hint="cs"/>
          <w:rtl/>
        </w:rPr>
        <w:t>ے</w:t>
      </w:r>
      <w:r w:rsidR="002104A5">
        <w:rPr>
          <w:rtl/>
        </w:rPr>
        <w:t xml:space="preserve"> کی بنا</w:t>
      </w:r>
      <w:r w:rsidR="00462B4C" w:rsidRPr="00EA2957">
        <w:rPr>
          <w:rtl/>
        </w:rPr>
        <w:t xml:space="preserve">کی گئی ہو )  جیسے دیوار کی اصل دیوار کی بنیاد ہے اور درخت کی اصل درخت کی جڑ ہے جو زمین میں ثا بت اور مستحکم  رہتی ہے ۔(شرح ورقات </w:t>
      </w:r>
      <w:r w:rsidR="002104A5">
        <w:rPr>
          <w:rtl/>
        </w:rPr>
        <w:t xml:space="preserve">ص٢)  مطلب یہ ہے کہ دیوار کی </w:t>
      </w:r>
      <w:r w:rsidR="0024048D">
        <w:rPr>
          <w:rtl/>
        </w:rPr>
        <w:t>بنا</w:t>
      </w:r>
      <w:r w:rsidR="002104A5" w:rsidRPr="00EA2957">
        <w:rPr>
          <w:rtl/>
        </w:rPr>
        <w:t xml:space="preserve"> </w:t>
      </w:r>
      <w:r w:rsidR="00462B4C" w:rsidRPr="00EA2957">
        <w:rPr>
          <w:rtl/>
        </w:rPr>
        <w:t>بنیاد پر ہو تی ہے اس لئے بنیاد کو اصل کہیں</w:t>
      </w:r>
      <w:r w:rsidR="0055356B">
        <w:rPr>
          <w:rFonts w:hint="cs"/>
          <w:rtl/>
        </w:rPr>
        <w:t xml:space="preserve"> </w:t>
      </w:r>
      <w:r w:rsidR="0055356B">
        <w:rPr>
          <w:rtl/>
        </w:rPr>
        <w:t>گے۔جڑوں</w:t>
      </w:r>
      <w:r w:rsidR="002104A5">
        <w:rPr>
          <w:rFonts w:hint="cs"/>
          <w:rtl/>
        </w:rPr>
        <w:t xml:space="preserve"> </w:t>
      </w:r>
      <w:r w:rsidR="002104A5">
        <w:rPr>
          <w:rtl/>
        </w:rPr>
        <w:t xml:space="preserve">پر درخت کی </w:t>
      </w:r>
      <w:r w:rsidR="0024048D">
        <w:rPr>
          <w:rtl/>
        </w:rPr>
        <w:t>بنا</w:t>
      </w:r>
      <w:r w:rsidR="0055356B">
        <w:rPr>
          <w:rtl/>
        </w:rPr>
        <w:t xml:space="preserve"> ہو</w:t>
      </w:r>
      <w:r w:rsidR="00462B4C" w:rsidRPr="00EA2957">
        <w:rPr>
          <w:rtl/>
        </w:rPr>
        <w:t>تی ہے اس لئے جڑوں کو اصل کہیں گے۔</w:t>
      </w:r>
    </w:p>
    <w:p w14:paraId="026A79E7" w14:textId="77777777" w:rsidR="00462B4C" w:rsidRPr="00EA2957" w:rsidRDefault="00462B4C" w:rsidP="00462B4C">
      <w:r w:rsidRPr="00EA2957">
        <w:rPr>
          <w:rtl/>
        </w:rPr>
        <w:t xml:space="preserve">  تا زہ مثال دیکھئے :  ٹا ور کی اصل ٹا ور کی بنیاد ہے ۔مطلب یہ</w:t>
      </w:r>
      <w:r w:rsidR="0024048D">
        <w:rPr>
          <w:rFonts w:hint="cs"/>
          <w:rtl/>
        </w:rPr>
        <w:t xml:space="preserve"> ہے</w:t>
      </w:r>
      <w:r w:rsidRPr="00EA2957">
        <w:rPr>
          <w:rtl/>
        </w:rPr>
        <w:t xml:space="preserve"> </w:t>
      </w:r>
      <w:r w:rsidR="0024048D">
        <w:rPr>
          <w:rtl/>
        </w:rPr>
        <w:t>کہ ٹا ور کی دیوار وغیرہ کی بنا</w:t>
      </w:r>
      <w:r w:rsidRPr="00EA2957">
        <w:rPr>
          <w:rtl/>
        </w:rPr>
        <w:t xml:space="preserve"> بنیاد پر ہو تی ہے ،اس لئے بنیاد اصل ہے ۔</w:t>
      </w:r>
    </w:p>
    <w:p w14:paraId="49D339CE" w14:textId="2FC56FA1" w:rsidR="00462B4C" w:rsidRPr="00EA2957" w:rsidRDefault="00AE1C4A" w:rsidP="0024048D">
      <w:r w:rsidRPr="00AE1C4A">
        <w:rPr>
          <w:rStyle w:val="arabic"/>
          <w:rtl/>
        </w:rPr>
        <w:t xml:space="preserve">  (وَالْفَرْعُ مَا یُبْنَی عَلَی غَیْرِہِ</w:t>
      </w:r>
      <w:r w:rsidR="00462B4C" w:rsidRPr="00EA2957">
        <w:rPr>
          <w:rtl/>
        </w:rPr>
        <w:t xml:space="preserve">۔فرع </w:t>
      </w:r>
      <w:r w:rsidR="0024048D">
        <w:rPr>
          <w:rtl/>
        </w:rPr>
        <w:t>وہ ش</w:t>
      </w:r>
      <w:r w:rsidR="0024048D">
        <w:rPr>
          <w:rFonts w:hint="cs"/>
          <w:rtl/>
        </w:rPr>
        <w:t>ے</w:t>
      </w:r>
      <w:r w:rsidR="0024048D">
        <w:rPr>
          <w:rtl/>
        </w:rPr>
        <w:t xml:space="preserve"> ہے جس کی دوسری ش</w:t>
      </w:r>
      <w:r w:rsidR="0024048D">
        <w:rPr>
          <w:rFonts w:hint="cs"/>
          <w:rtl/>
        </w:rPr>
        <w:t>ے</w:t>
      </w:r>
      <w:r w:rsidR="002104A5">
        <w:rPr>
          <w:rtl/>
        </w:rPr>
        <w:t xml:space="preserve"> پر </w:t>
      </w:r>
      <w:r w:rsidR="0024048D">
        <w:rPr>
          <w:rtl/>
        </w:rPr>
        <w:t>بنا</w:t>
      </w:r>
      <w:r w:rsidR="002104A5" w:rsidRPr="00EA2957">
        <w:rPr>
          <w:rtl/>
        </w:rPr>
        <w:t xml:space="preserve"> </w:t>
      </w:r>
      <w:r w:rsidR="00462B4C" w:rsidRPr="00EA2957">
        <w:rPr>
          <w:rtl/>
        </w:rPr>
        <w:t>کی گئی ہو) جیسے   دیوار کی بنا بنیاد پر ہو تی ہے تو دیوا</w:t>
      </w:r>
      <w:r w:rsidR="002104A5">
        <w:rPr>
          <w:rtl/>
        </w:rPr>
        <w:t xml:space="preserve">ر فرع ہے بنیاد کی ،مذہب کی </w:t>
      </w:r>
      <w:r w:rsidR="0024048D">
        <w:rPr>
          <w:rtl/>
        </w:rPr>
        <w:t>بنا</w:t>
      </w:r>
      <w:r w:rsidR="002104A5" w:rsidRPr="00EA2957">
        <w:rPr>
          <w:rtl/>
        </w:rPr>
        <w:t xml:space="preserve"> </w:t>
      </w:r>
      <w:r w:rsidR="00462B4C" w:rsidRPr="00EA2957">
        <w:rPr>
          <w:rtl/>
        </w:rPr>
        <w:t>فن ''اصول فقہ'' پر ہو تی ہے تو  مذ ہب فرع ہے فن ''اصول فقہ'' کی ۔</w:t>
      </w:r>
    </w:p>
    <w:p w14:paraId="475D7818" w14:textId="60FBA880" w:rsidR="00462B4C" w:rsidRPr="0055356B" w:rsidRDefault="00462B4C" w:rsidP="00AE1C4A">
      <w:pPr>
        <w:pStyle w:val="Heading1"/>
      </w:pPr>
      <w:r w:rsidRPr="0055356B">
        <w:rPr>
          <w:rtl/>
        </w:rPr>
        <w:t>( ایک سوال اور جواب )</w:t>
      </w:r>
    </w:p>
    <w:p w14:paraId="67D4FC8B" w14:textId="77777777" w:rsidR="00462B4C" w:rsidRPr="00EA2957" w:rsidRDefault="00462B4C" w:rsidP="0024048D">
      <w:r w:rsidRPr="00EA2957">
        <w:rPr>
          <w:rtl/>
        </w:rPr>
        <w:t>یہاں ایک سوال ہے کہ ''اصل'' کی تعریف کر نا تو سمجھ میں آ تا ہے کہ لفظ ''اصل '' واحد ہے لفظ '</w:t>
      </w:r>
      <w:r w:rsidR="0024048D">
        <w:rPr>
          <w:rtl/>
        </w:rPr>
        <w:t>'اصول'' کا اور لفظ ''اصول '' جز</w:t>
      </w:r>
      <w:r w:rsidRPr="00EA2957">
        <w:rPr>
          <w:rtl/>
        </w:rPr>
        <w:t xml:space="preserve"> ہے مرکب لفظ ''اصول فقہ'' کا اور مر کب</w:t>
      </w:r>
      <w:r w:rsidR="0024048D">
        <w:rPr>
          <w:rtl/>
        </w:rPr>
        <w:t xml:space="preserve"> کا سمجھنا مو قوف ہو تا ہے اجزا</w:t>
      </w:r>
      <w:r w:rsidRPr="00EA2957">
        <w:rPr>
          <w:rtl/>
        </w:rPr>
        <w:t xml:space="preserve"> کے سمجھنے </w:t>
      </w:r>
      <w:r w:rsidR="0055356B">
        <w:rPr>
          <w:rtl/>
        </w:rPr>
        <w:t>پر یعنی مر کب اس وقت سمجھ میں آ</w:t>
      </w:r>
      <w:r w:rsidR="0024048D">
        <w:rPr>
          <w:rtl/>
        </w:rPr>
        <w:t>تا ہے جب اجزا</w:t>
      </w:r>
      <w:r w:rsidRPr="00EA2957">
        <w:rPr>
          <w:rtl/>
        </w:rPr>
        <w:t xml:space="preserve"> سمجھ میں آ ئیں تو ''اصول فقہ ''   مر کب اس وقت سمجھ میں آ ئے گا جب اس کے اجزا </w:t>
      </w:r>
      <w:r w:rsidRPr="00EA2957">
        <w:rPr>
          <w:rtl/>
        </w:rPr>
        <w:lastRenderedPageBreak/>
        <w:t>''اصول ''اور ''فقہ '' سمجھ میں آ ئیں اس لئے   اصول کی تعریف کی اور آ گے فقہ کی تعریف کریں گے ۔یہ در میان میں فرع کو کیوں ذکر کیا اور اس کی   کیوں تعریف کی ؟</w:t>
      </w:r>
    </w:p>
    <w:p w14:paraId="70E959CD" w14:textId="27F6DC8C" w:rsidR="00462B4C" w:rsidRPr="00EA2957" w:rsidRDefault="00462B4C" w:rsidP="00462B4C">
      <w:r w:rsidRPr="00EA2957">
        <w:rPr>
          <w:rtl/>
        </w:rPr>
        <w:t xml:space="preserve"> جواب : فرع کو بطور استطراد ذکر کیا</w:t>
      </w:r>
      <w:r w:rsidR="0024048D">
        <w:rPr>
          <w:rtl/>
        </w:rPr>
        <w:t xml:space="preserve"> ہے ۔  استطراد کہتے ہیں : کسی ش</w:t>
      </w:r>
      <w:r w:rsidR="0024048D">
        <w:rPr>
          <w:rFonts w:hint="cs"/>
          <w:rtl/>
        </w:rPr>
        <w:t>ے</w:t>
      </w:r>
      <w:r w:rsidRPr="00EA2957">
        <w:rPr>
          <w:rtl/>
        </w:rPr>
        <w:t xml:space="preserve"> کو غیر محل میں کسی مناسبت سے ذکر کر نا ۔یہاں منا سبت یہ ہے کہ فرع مقا بل و ضد ہے اصل کی ،</w:t>
      </w:r>
      <w:r w:rsidR="007B3185">
        <w:rPr>
          <w:rFonts w:hint="cs"/>
          <w:rtl/>
        </w:rPr>
        <w:t xml:space="preserve"> </w:t>
      </w:r>
      <w:r w:rsidRPr="00EA2957">
        <w:rPr>
          <w:rtl/>
        </w:rPr>
        <w:t>اور چیز ضد کے بیان کر نے سے زیا دہ وا ضح ہو تی ہے جیسا کہ کہا گیا ہے : ''</w:t>
      </w:r>
      <w:r w:rsidR="00AE1C4A" w:rsidRPr="00AE1C4A">
        <w:rPr>
          <w:rStyle w:val="arabic"/>
          <w:rtl/>
        </w:rPr>
        <w:t>الأ شیاء تتبین بأضدا دھا</w:t>
      </w:r>
      <w:r w:rsidRPr="00EA2957">
        <w:rPr>
          <w:rtl/>
        </w:rPr>
        <w:t xml:space="preserve"> ''یعنی چیزیں زیا دہ وا ضح ہوتی ہیں ان کی اضداد کے ذکر سے، تو یہاں فرع کو ذکر کیا اصل کی و ضا حت کے لئے ۔(شرح ورقات )</w:t>
      </w:r>
    </w:p>
    <w:p w14:paraId="43271099" w14:textId="317C3308" w:rsidR="00462B4C" w:rsidRPr="002104A5" w:rsidRDefault="00462B4C" w:rsidP="00AE1C4A">
      <w:pPr>
        <w:pStyle w:val="Heading1"/>
      </w:pPr>
      <w:r w:rsidRPr="002104A5">
        <w:rPr>
          <w:rtl/>
        </w:rPr>
        <w:t>(  فقہ کا معنی )</w:t>
      </w:r>
    </w:p>
    <w:p w14:paraId="4CB492A0" w14:textId="53349636" w:rsidR="00462B4C" w:rsidRPr="00EA2957" w:rsidRDefault="00462B4C" w:rsidP="0055356B">
      <w:r w:rsidRPr="00EA2957">
        <w:rPr>
          <w:rtl/>
        </w:rPr>
        <w:t xml:space="preserve">  </w:t>
      </w:r>
      <w:r w:rsidR="00AE1C4A" w:rsidRPr="00AE1C4A">
        <w:rPr>
          <w:rStyle w:val="arabic"/>
          <w:rtl/>
        </w:rPr>
        <w:t>(وَالْفِقْہُ مَعْرِ فَةُ الْأَ حْکَا مِ الشَّرَعِیَّةِ الَّتِیْ طَرِ یْقُھَا الْاِ جْتِھَادُ )</w:t>
      </w:r>
      <w:r w:rsidR="0055356B">
        <w:rPr>
          <w:rtl/>
        </w:rPr>
        <w:t xml:space="preserve">  اصول فقہ میں لفظ ''</w:t>
      </w:r>
      <w:r w:rsidR="002104A5">
        <w:rPr>
          <w:rtl/>
        </w:rPr>
        <w:t>فقہ '' دوسرا جز</w:t>
      </w:r>
      <w:r w:rsidRPr="00EA2957">
        <w:rPr>
          <w:rtl/>
        </w:rPr>
        <w:t xml:space="preserve"> ہے ۔</w:t>
      </w:r>
    </w:p>
    <w:p w14:paraId="4669E42F" w14:textId="77777777" w:rsidR="00462B4C" w:rsidRPr="00EA2957" w:rsidRDefault="00462B4C" w:rsidP="00462B4C">
      <w:r w:rsidRPr="00EA2957">
        <w:rPr>
          <w:rtl/>
        </w:rPr>
        <w:t xml:space="preserve">  فقہ کا معنی لغت میں :  اچھی طرح سمجھنا ،ادراک کر نا ،  تہ اور حقیقت تک پہنچنا ۔</w:t>
      </w:r>
    </w:p>
    <w:p w14:paraId="6763B3AB" w14:textId="77777777" w:rsidR="00462B4C" w:rsidRPr="00EA2957" w:rsidRDefault="00462B4C" w:rsidP="0024048D">
      <w:r w:rsidRPr="00EA2957">
        <w:rPr>
          <w:rtl/>
        </w:rPr>
        <w:t xml:space="preserve">  آ گے مصنف</w:t>
      </w:r>
      <w:r w:rsidR="006B787F">
        <w:rPr>
          <w:rFonts w:hint="cs"/>
          <w:rtl/>
        </w:rPr>
        <w:t>ؒ</w:t>
      </w:r>
      <w:r w:rsidRPr="00EA2957">
        <w:rPr>
          <w:rtl/>
        </w:rPr>
        <w:t xml:space="preserve">  اصطلا حی معنی بیان فر ما رہے ہیں :  (فقہ) کا معنی اصطلاح شرع میں :  (احکام شر عیہ کی وہ معرفت ہے جس کا طر یق اجتہاد ہو )یعنی احکام شر عیہ کا وہ علم جو اجتہاد سے حا صل ہو۔ جیس</w:t>
      </w:r>
      <w:r w:rsidR="002104A5">
        <w:rPr>
          <w:rtl/>
        </w:rPr>
        <w:t>ے  ان با توں کا علم کہ نیت و ضو میں وا جب ہے ،وتر مندوب ہے</w:t>
      </w:r>
      <w:r w:rsidRPr="00EA2957">
        <w:rPr>
          <w:rtl/>
        </w:rPr>
        <w:t>،</w:t>
      </w:r>
      <w:r w:rsidR="002104A5">
        <w:rPr>
          <w:rFonts w:hint="cs"/>
          <w:rtl/>
        </w:rPr>
        <w:t xml:space="preserve"> </w:t>
      </w:r>
      <w:r w:rsidRPr="00EA2957">
        <w:rPr>
          <w:rtl/>
        </w:rPr>
        <w:t>رمضان کے روزوں میں رات میں  نیت کر نا</w:t>
      </w:r>
      <w:r w:rsidR="006B787F">
        <w:rPr>
          <w:rtl/>
        </w:rPr>
        <w:t xml:space="preserve"> شرط ہے ،بچہ کے مال میں زکات وا</w:t>
      </w:r>
      <w:r w:rsidRPr="00EA2957">
        <w:rPr>
          <w:rtl/>
        </w:rPr>
        <w:t xml:space="preserve">جب ہے اور مباح زیورات میں زکات واجب نہیں ،  مثقل </w:t>
      </w:r>
      <w:r w:rsidR="0024048D">
        <w:rPr>
          <w:rFonts w:hint="cs"/>
          <w:rtl/>
        </w:rPr>
        <w:t>(</w:t>
      </w:r>
      <w:r w:rsidRPr="00EA2957">
        <w:rPr>
          <w:rtl/>
        </w:rPr>
        <w:t>وزنی</w:t>
      </w:r>
      <w:r w:rsidR="0024048D">
        <w:rPr>
          <w:rFonts w:hint="cs"/>
          <w:rtl/>
        </w:rPr>
        <w:t>)</w:t>
      </w:r>
      <w:r w:rsidRPr="00EA2957">
        <w:rPr>
          <w:rtl/>
        </w:rPr>
        <w:t>چیز سے قتل کر نا قصاص کو وا جب کر تا ہے اور ان کے ما نند دوسرے اختلا فی مسا ئل جس  کا علم اجتہاد سے حا صل ہو تا ہے ۔</w:t>
      </w:r>
    </w:p>
    <w:p w14:paraId="76F083BB" w14:textId="77777777" w:rsidR="00462B4C" w:rsidRPr="00EA2957" w:rsidRDefault="00462B4C" w:rsidP="0024048D">
      <w:r w:rsidRPr="00EA2957">
        <w:rPr>
          <w:rtl/>
        </w:rPr>
        <w:t xml:space="preserve">  ان کے بر خلاف وہ احکام جن کی معر فت اور علم کا طریق اجتہاد نہیں ۔یعنی جن احکام کا علم اجتہادسے حا صل نہیں ہو تا جیسے ان با توں کا علم کہ </w:t>
      </w:r>
      <w:r w:rsidR="0024048D">
        <w:rPr>
          <w:rFonts w:hint="cs"/>
          <w:rtl/>
        </w:rPr>
        <w:t>پانچ</w:t>
      </w:r>
      <w:r w:rsidRPr="00EA2957">
        <w:rPr>
          <w:rtl/>
        </w:rPr>
        <w:t xml:space="preserve"> نما زیں فرض ہیں ،زنا </w:t>
      </w:r>
      <w:r w:rsidRPr="00EA2957">
        <w:rPr>
          <w:rtl/>
        </w:rPr>
        <w:lastRenderedPageBreak/>
        <w:t>حرام ہے اور ان کے ما نند دوسرے  مسا ئل قطعیہ جن کی معر فت کا طریق اجتہاد نہیں بلکہ دلا ئل قطعیہ ہیں ایسے احکام کے علم کو فقہ نہیں کہتے ۔</w:t>
      </w:r>
    </w:p>
    <w:p w14:paraId="03FA8A42" w14:textId="04BE8F67" w:rsidR="00462B4C" w:rsidRPr="006B787F" w:rsidRDefault="00462B4C" w:rsidP="00AE1C4A">
      <w:pPr>
        <w:pStyle w:val="Heading1"/>
      </w:pPr>
      <w:r w:rsidRPr="006B787F">
        <w:rPr>
          <w:rtl/>
        </w:rPr>
        <w:t>( مسا ئل کی قسمیں )</w:t>
      </w:r>
    </w:p>
    <w:p w14:paraId="3D96BA0D" w14:textId="77777777" w:rsidR="00462B4C" w:rsidRPr="00EA2957" w:rsidRDefault="00462B4C" w:rsidP="0024048D">
      <w:r w:rsidRPr="007B3185">
        <w:rPr>
          <w:w w:val="97"/>
          <w:rtl/>
        </w:rPr>
        <w:t xml:space="preserve">  حا صل یہ ہے کہ مسا ئل کی </w:t>
      </w:r>
      <w:r w:rsidR="0024048D" w:rsidRPr="007B3185">
        <w:rPr>
          <w:rFonts w:hint="cs"/>
          <w:w w:val="97"/>
          <w:rtl/>
        </w:rPr>
        <w:t>دو</w:t>
      </w:r>
      <w:r w:rsidRPr="007B3185">
        <w:rPr>
          <w:w w:val="97"/>
          <w:rtl/>
        </w:rPr>
        <w:t xml:space="preserve"> قسمیں ہیں :</w:t>
      </w:r>
      <w:r w:rsidR="0024048D" w:rsidRPr="007B3185">
        <w:rPr>
          <w:rFonts w:hint="cs"/>
          <w:w w:val="97"/>
          <w:rtl/>
        </w:rPr>
        <w:t>(</w:t>
      </w:r>
      <w:r w:rsidRPr="007B3185">
        <w:rPr>
          <w:w w:val="97"/>
          <w:rtl/>
        </w:rPr>
        <w:t>١</w:t>
      </w:r>
      <w:r w:rsidR="0024048D" w:rsidRPr="007B3185">
        <w:rPr>
          <w:rFonts w:hint="cs"/>
          <w:w w:val="97"/>
          <w:rtl/>
        </w:rPr>
        <w:t>)</w:t>
      </w:r>
      <w:r w:rsidRPr="007B3185">
        <w:rPr>
          <w:w w:val="97"/>
          <w:rtl/>
        </w:rPr>
        <w:t xml:space="preserve">مسا ئل اجتہا دیہ </w:t>
      </w:r>
      <w:r w:rsidR="0024048D" w:rsidRPr="007B3185">
        <w:rPr>
          <w:rFonts w:hint="cs"/>
          <w:w w:val="97"/>
          <w:rtl/>
        </w:rPr>
        <w:t>(</w:t>
      </w:r>
      <w:r w:rsidRPr="007B3185">
        <w:rPr>
          <w:w w:val="97"/>
          <w:rtl/>
        </w:rPr>
        <w:t>٢</w:t>
      </w:r>
      <w:r w:rsidR="0024048D" w:rsidRPr="007B3185">
        <w:rPr>
          <w:rFonts w:hint="cs"/>
          <w:w w:val="97"/>
          <w:rtl/>
        </w:rPr>
        <w:t>)</w:t>
      </w:r>
      <w:r w:rsidR="0024048D" w:rsidRPr="007B3185">
        <w:rPr>
          <w:w w:val="97"/>
          <w:rtl/>
        </w:rPr>
        <w:t>مسا ئل قطعیہ</w:t>
      </w:r>
      <w:r w:rsidRPr="00EA2957">
        <w:rPr>
          <w:rtl/>
        </w:rPr>
        <w:t>۔</w:t>
      </w:r>
    </w:p>
    <w:p w14:paraId="5A6C67C7" w14:textId="77777777" w:rsidR="00462B4C" w:rsidRPr="00EA2957" w:rsidRDefault="00462B4C" w:rsidP="00462B4C">
      <w:r w:rsidRPr="00EA2957">
        <w:rPr>
          <w:rtl/>
        </w:rPr>
        <w:t xml:space="preserve">  ان میں سے مسا ئل اجتہا دیہ کے علم کو فقہ کہتے ہیں ۔مسا ئل قطعیہ کے علم کو فقہ نہیں کہتے ۔              </w:t>
      </w:r>
    </w:p>
    <w:p w14:paraId="0BD61C15" w14:textId="77777777" w:rsidR="00462B4C" w:rsidRDefault="00462B4C" w:rsidP="0024048D">
      <w:pPr>
        <w:rPr>
          <w:rtl/>
        </w:rPr>
      </w:pPr>
      <w:r w:rsidRPr="00EA2957">
        <w:rPr>
          <w:rtl/>
        </w:rPr>
        <w:t xml:space="preserve">  مسا ئل فقہ کے دلا ئل قطعی نہیں ہو تے بلکہ ظنی ہو تے ہیں اور دلا ئل ظنیہ سے ظن حا صل ہو گا نہ کہ علم ،  اس لئے یہاں علم سے مراد ظن ہے نہ کہ علم کا اصلی معنی ،</w:t>
      </w:r>
      <w:r w:rsidR="002104A5">
        <w:rPr>
          <w:rFonts w:hint="cs"/>
          <w:rtl/>
        </w:rPr>
        <w:t xml:space="preserve"> </w:t>
      </w:r>
      <w:r w:rsidRPr="00EA2957">
        <w:rPr>
          <w:rtl/>
        </w:rPr>
        <w:t>یعنی یقین،اس لئے کہ یقین تو دلا ئل قطعیہ سے حا صل ہو تا ہے ۔</w:t>
      </w:r>
      <w:r w:rsidR="0024048D">
        <w:rPr>
          <w:rFonts w:hint="cs"/>
          <w:rtl/>
        </w:rPr>
        <w:t>(</w:t>
      </w:r>
      <w:r w:rsidR="006B787F">
        <w:rPr>
          <w:rtl/>
        </w:rPr>
        <w:t xml:space="preserve">شرح ورقات </w:t>
      </w:r>
      <w:r w:rsidR="0024048D">
        <w:rPr>
          <w:rFonts w:hint="cs"/>
          <w:rtl/>
        </w:rPr>
        <w:t>)</w:t>
      </w:r>
    </w:p>
    <w:p w14:paraId="2FFFFC7D" w14:textId="1D901F90" w:rsidR="007B3185" w:rsidRPr="007B3185" w:rsidRDefault="007B3185" w:rsidP="00AE1C4A">
      <w:pPr>
        <w:pStyle w:val="Heading1"/>
      </w:pPr>
      <w:r w:rsidRPr="007B3185">
        <w:rPr>
          <w:rFonts w:hint="cs"/>
          <w:rtl/>
        </w:rPr>
        <w:t>(احکام: واجب، مندوب وغیرہ)</w:t>
      </w:r>
    </w:p>
    <w:p w14:paraId="0A861D5B" w14:textId="1D2211B3" w:rsidR="00462B4C" w:rsidRPr="00EA2957" w:rsidRDefault="00462B4C" w:rsidP="009A0C6D">
      <w:r w:rsidRPr="00EA2957">
        <w:rPr>
          <w:rtl/>
        </w:rPr>
        <w:t xml:space="preserve">  </w:t>
      </w:r>
      <w:r w:rsidR="00AE1C4A" w:rsidRPr="00AE1C4A">
        <w:rPr>
          <w:rStyle w:val="arabic"/>
          <w:rtl/>
        </w:rPr>
        <w:t>(وَ الْأَ حْکَا مُ سَبْعَة:  اَلْوَا جِبُ وَالْمَنْدُوْبُ وَالْمُبَا حُ وَالْمَحْظُوْرُ وَالْمَکْرُوْہُ    وَ الصَّحِیْحُ وَ الْفَاسِدُ</w:t>
      </w:r>
      <w:r w:rsidRPr="00EA2957">
        <w:rPr>
          <w:rtl/>
        </w:rPr>
        <w:t xml:space="preserve"> </w:t>
      </w:r>
      <w:r w:rsidR="009A0C6D">
        <w:rPr>
          <w:rFonts w:hint="cs"/>
          <w:rtl/>
        </w:rPr>
        <w:t>.</w:t>
      </w:r>
      <w:r w:rsidR="006B787F">
        <w:rPr>
          <w:rFonts w:hint="cs"/>
          <w:rtl/>
        </w:rPr>
        <w:t xml:space="preserve"> </w:t>
      </w:r>
      <w:r w:rsidRPr="00EA2957">
        <w:rPr>
          <w:rtl/>
        </w:rPr>
        <w:t xml:space="preserve">اور احکام </w:t>
      </w:r>
      <w:r w:rsidR="0024048D">
        <w:rPr>
          <w:rFonts w:hint="cs"/>
          <w:rtl/>
        </w:rPr>
        <w:t>سات</w:t>
      </w:r>
      <w:r w:rsidRPr="00EA2957">
        <w:rPr>
          <w:rtl/>
        </w:rPr>
        <w:t xml:space="preserve"> ہیں )یعنی تعریف میں ذکر کئے ہو ئے لفظ احکام سے مراد </w:t>
      </w:r>
      <w:r w:rsidR="0024048D">
        <w:rPr>
          <w:rFonts w:hint="cs"/>
          <w:rtl/>
        </w:rPr>
        <w:t>سات</w:t>
      </w:r>
      <w:r w:rsidRPr="00EA2957">
        <w:rPr>
          <w:rtl/>
        </w:rPr>
        <w:t xml:space="preserve"> حکم ہیں ،وہ</w:t>
      </w:r>
      <w:r w:rsidR="0024048D">
        <w:rPr>
          <w:rFonts w:hint="cs"/>
          <w:rtl/>
        </w:rPr>
        <w:t xml:space="preserve"> سات</w:t>
      </w:r>
      <w:r w:rsidRPr="00EA2957">
        <w:rPr>
          <w:rtl/>
        </w:rPr>
        <w:t xml:space="preserve"> حکم یہ ہیں :(وا جب ،مندوب ،مباح ،محظور ،مکروہ،صحیح اور فا سد )</w:t>
      </w:r>
      <w:r w:rsidR="006B787F">
        <w:rPr>
          <w:rFonts w:hint="cs"/>
          <w:rtl/>
        </w:rPr>
        <w:t xml:space="preserve"> </w:t>
      </w:r>
      <w:r w:rsidRPr="00EA2957">
        <w:rPr>
          <w:rtl/>
        </w:rPr>
        <w:t xml:space="preserve">فقہ ان </w:t>
      </w:r>
      <w:r w:rsidR="0024048D">
        <w:rPr>
          <w:rFonts w:hint="cs"/>
          <w:rtl/>
        </w:rPr>
        <w:t>سات</w:t>
      </w:r>
      <w:r w:rsidRPr="00EA2957">
        <w:rPr>
          <w:rtl/>
        </w:rPr>
        <w:t xml:space="preserve"> </w:t>
      </w:r>
      <w:r w:rsidR="006B787F">
        <w:rPr>
          <w:rFonts w:hint="cs"/>
          <w:rtl/>
        </w:rPr>
        <w:t>/</w:t>
      </w:r>
      <w:r w:rsidRPr="00EA2957">
        <w:rPr>
          <w:rtl/>
        </w:rPr>
        <w:t xml:space="preserve">احکام کے علم کا نام ہے ۔یعنی ان </w:t>
      </w:r>
      <w:r w:rsidR="0024048D">
        <w:rPr>
          <w:rFonts w:hint="cs"/>
          <w:rtl/>
        </w:rPr>
        <w:t>سات</w:t>
      </w:r>
      <w:r w:rsidR="0024048D">
        <w:rPr>
          <w:rtl/>
        </w:rPr>
        <w:t xml:space="preserve"> احکام کی جز</w:t>
      </w:r>
      <w:r w:rsidRPr="00EA2957">
        <w:rPr>
          <w:rtl/>
        </w:rPr>
        <w:t xml:space="preserve">ئیات کی معر فت کا نام'' فقہ '' ہے یعنی وا جبات ، </w:t>
      </w:r>
      <w:r w:rsidR="002104A5">
        <w:rPr>
          <w:rtl/>
        </w:rPr>
        <w:t>مندو بات، مباحات ،محظورات،</w:t>
      </w:r>
      <w:r w:rsidR="0024048D">
        <w:rPr>
          <w:rFonts w:hint="cs"/>
          <w:rtl/>
        </w:rPr>
        <w:t xml:space="preserve"> </w:t>
      </w:r>
      <w:r w:rsidR="002104A5">
        <w:rPr>
          <w:rtl/>
        </w:rPr>
        <w:t>مکرو</w:t>
      </w:r>
      <w:r w:rsidR="002104A5">
        <w:rPr>
          <w:rFonts w:hint="cs"/>
          <w:rtl/>
        </w:rPr>
        <w:t>ہ</w:t>
      </w:r>
      <w:r w:rsidRPr="00EA2957">
        <w:rPr>
          <w:rtl/>
        </w:rPr>
        <w:t xml:space="preserve">ات </w:t>
      </w:r>
      <w:r w:rsidR="000025A3">
        <w:rPr>
          <w:rtl/>
        </w:rPr>
        <w:t>، افعال صحیحہ اور افعا ل باطلہ</w:t>
      </w:r>
      <w:r w:rsidRPr="00EA2957">
        <w:rPr>
          <w:rtl/>
        </w:rPr>
        <w:t>۔</w:t>
      </w:r>
      <w:r w:rsidR="000025A3">
        <w:rPr>
          <w:rFonts w:hint="cs"/>
          <w:rtl/>
        </w:rPr>
        <w:t xml:space="preserve"> </w:t>
      </w:r>
      <w:r w:rsidR="0024048D">
        <w:rPr>
          <w:rFonts w:hint="cs"/>
          <w:rtl/>
        </w:rPr>
        <w:t>(</w:t>
      </w:r>
      <w:r w:rsidR="000025A3">
        <w:rPr>
          <w:rtl/>
        </w:rPr>
        <w:t>شرح ورقات ص٢</w:t>
      </w:r>
      <w:r w:rsidR="0024048D">
        <w:rPr>
          <w:rFonts w:hint="cs"/>
          <w:rtl/>
        </w:rPr>
        <w:t>)</w:t>
      </w:r>
      <w:r w:rsidR="002104A5">
        <w:rPr>
          <w:rtl/>
        </w:rPr>
        <w:t xml:space="preserve">  جیسے وضو</w:t>
      </w:r>
      <w:r w:rsidRPr="00EA2957">
        <w:rPr>
          <w:rtl/>
        </w:rPr>
        <w:t xml:space="preserve"> میں نیت وا جب ہے،</w:t>
      </w:r>
      <w:r w:rsidR="0024048D">
        <w:rPr>
          <w:rFonts w:hint="cs"/>
          <w:rtl/>
        </w:rPr>
        <w:t xml:space="preserve"> </w:t>
      </w:r>
      <w:r w:rsidRPr="00EA2957">
        <w:rPr>
          <w:rtl/>
        </w:rPr>
        <w:t>مال صبی میں زکات وا جب ہے ،وتر مندوب ہے ،فا تحہ کے بعد سورت کا پڑھنا مندوب ہے وغیرہ اس علم کو ''فقہ '' کہا جا تا ہے ۔</w:t>
      </w:r>
    </w:p>
    <w:p w14:paraId="5620ECA5" w14:textId="77777777" w:rsidR="00462B4C" w:rsidRPr="00EA2957" w:rsidRDefault="00462B4C" w:rsidP="0024048D">
      <w:r w:rsidRPr="00EA2957">
        <w:rPr>
          <w:rtl/>
        </w:rPr>
        <w:t xml:space="preserve">  ان احکام کی تعر یفات کے علم کا نام فقہ نہیں جیسے وا جب کہتے ہیں :  جس کے کر نے پر ثواب ہو اور  ترک پر عقاب ہو ،مندوب کہتے ہیں :  جس کے کر نے پر ثواب ہو اور </w:t>
      </w:r>
      <w:r w:rsidRPr="00EA2957">
        <w:rPr>
          <w:rtl/>
        </w:rPr>
        <w:lastRenderedPageBreak/>
        <w:t xml:space="preserve">ترک پر عقاب نہ ہو ، وغیرہ ۔  ان تعر یفات کے جا ننے کا نام ''فقہ </w:t>
      </w:r>
      <w:r w:rsidR="00211AFA">
        <w:rPr>
          <w:rtl/>
        </w:rPr>
        <w:t>'' نہیں بلکہ ''اصول فقہ '' ہے ۔</w:t>
      </w:r>
      <w:r w:rsidR="0024048D">
        <w:rPr>
          <w:rFonts w:hint="cs"/>
          <w:rtl/>
        </w:rPr>
        <w:t>(</w:t>
      </w:r>
      <w:r w:rsidR="00211AFA">
        <w:rPr>
          <w:rtl/>
        </w:rPr>
        <w:t>شرح ورقات ص٣٥</w:t>
      </w:r>
      <w:r w:rsidR="0024048D">
        <w:rPr>
          <w:rFonts w:hint="cs"/>
          <w:rtl/>
        </w:rPr>
        <w:t>)</w:t>
      </w:r>
    </w:p>
    <w:p w14:paraId="482365CF" w14:textId="3D17932E" w:rsidR="00462B4C" w:rsidRPr="00211AFA" w:rsidRDefault="00462B4C" w:rsidP="00AE1C4A">
      <w:pPr>
        <w:pStyle w:val="Heading1"/>
      </w:pPr>
      <w:r w:rsidRPr="00211AFA">
        <w:rPr>
          <w:rtl/>
        </w:rPr>
        <w:t>( وا جب کا لغوی معنی )</w:t>
      </w:r>
    </w:p>
    <w:p w14:paraId="1105974F" w14:textId="77777777" w:rsidR="00462B4C" w:rsidRPr="00EA2957" w:rsidRDefault="0024048D" w:rsidP="00211AFA">
      <w:r>
        <w:rPr>
          <w:rFonts w:hint="cs"/>
          <w:rtl/>
        </w:rPr>
        <w:t>(</w:t>
      </w:r>
      <w:r w:rsidR="00462B4C" w:rsidRPr="00EA2957">
        <w:rPr>
          <w:rtl/>
        </w:rPr>
        <w:t>لا زم ہو نا</w:t>
      </w:r>
      <w:r>
        <w:rPr>
          <w:rFonts w:hint="cs"/>
          <w:rtl/>
        </w:rPr>
        <w:t>)</w:t>
      </w:r>
      <w:r w:rsidR="00462B4C" w:rsidRPr="00EA2957">
        <w:rPr>
          <w:rtl/>
        </w:rPr>
        <w:t xml:space="preserve">ثا بت ہو نا ۔ </w:t>
      </w:r>
      <w:r w:rsidR="00211AFA">
        <w:rPr>
          <w:rFonts w:hint="cs"/>
          <w:rtl/>
        </w:rPr>
        <w:t>(</w:t>
      </w:r>
      <w:r w:rsidR="00462B4C" w:rsidRPr="00EA2957">
        <w:rPr>
          <w:rtl/>
        </w:rPr>
        <w:t>شرح ورقات ص٤١)</w:t>
      </w:r>
    </w:p>
    <w:p w14:paraId="1E8A74C3" w14:textId="4C762A92" w:rsidR="00462B4C" w:rsidRPr="00211AFA" w:rsidRDefault="00462B4C" w:rsidP="00AE1C4A">
      <w:pPr>
        <w:pStyle w:val="Heading1"/>
      </w:pPr>
      <w:r w:rsidRPr="00211AFA">
        <w:rPr>
          <w:rtl/>
        </w:rPr>
        <w:t>(وا جب کی اصطلا حی تعریف )</w:t>
      </w:r>
    </w:p>
    <w:p w14:paraId="40AE261F" w14:textId="058C20B3" w:rsidR="00462B4C" w:rsidRPr="00EA2957" w:rsidRDefault="00462B4C" w:rsidP="009A0C6D">
      <w:r w:rsidRPr="00EA2957">
        <w:rPr>
          <w:rtl/>
        </w:rPr>
        <w:t xml:space="preserve">  مصنف</w:t>
      </w:r>
      <w:r w:rsidR="00211AFA">
        <w:rPr>
          <w:rFonts w:hint="cs"/>
          <w:rtl/>
        </w:rPr>
        <w:t>ؒ</w:t>
      </w:r>
      <w:r w:rsidRPr="00EA2957">
        <w:rPr>
          <w:rtl/>
        </w:rPr>
        <w:t xml:space="preserve">   فر ما تے ہیں : (</w:t>
      </w:r>
      <w:r w:rsidR="00AE1C4A" w:rsidRPr="00AE1C4A">
        <w:rPr>
          <w:rStyle w:val="arabic"/>
          <w:rtl/>
        </w:rPr>
        <w:t>فَا لْوَا جِبُ مَا یُثَا بُ عَلَی فِعْلِہِ وَیُعَا قَبُ عَلَی تَرْکِہِ</w:t>
      </w:r>
      <w:r w:rsidR="009A0C6D">
        <w:rPr>
          <w:rFonts w:hint="cs"/>
          <w:rtl/>
        </w:rPr>
        <w:t>.</w:t>
      </w:r>
      <w:r w:rsidRPr="00EA2957">
        <w:rPr>
          <w:rtl/>
        </w:rPr>
        <w:t>وا جب کہتے ہیں :  جس کے کر نے پر ثواب ہو اور ترک پر عقاب ہو )</w:t>
      </w:r>
      <w:r w:rsidR="00B32476">
        <w:rPr>
          <w:rFonts w:hint="cs"/>
          <w:rtl/>
        </w:rPr>
        <w:t>۔</w:t>
      </w:r>
    </w:p>
    <w:p w14:paraId="73F93F76" w14:textId="6C4BFB3A" w:rsidR="00462B4C" w:rsidRPr="00211AFA" w:rsidRDefault="00462B4C" w:rsidP="00AE1C4A">
      <w:pPr>
        <w:pStyle w:val="Heading1"/>
      </w:pPr>
      <w:r w:rsidRPr="00211AFA">
        <w:rPr>
          <w:rtl/>
        </w:rPr>
        <w:t>( وا جب کی تعریف پر اشکال اور جواب )</w:t>
      </w:r>
    </w:p>
    <w:p w14:paraId="3C0487A8" w14:textId="77777777" w:rsidR="00462B4C" w:rsidRPr="00EA2957" w:rsidRDefault="00462B4C" w:rsidP="00462B4C">
      <w:r w:rsidRPr="00EA2957">
        <w:rPr>
          <w:rtl/>
        </w:rPr>
        <w:t xml:space="preserve"> اشکال:  یہ ہے کہ اللہ تعا لی بہت سے گنہگا روں کو معاف فر ما دیں گے اور ان کو ترک وا جب پر عقاب نہ ہو گا تو کیا ان پر یہ اعمال وا جب نہیں تھے؟                                          </w:t>
      </w:r>
    </w:p>
    <w:p w14:paraId="14D50031" w14:textId="77777777" w:rsidR="00462B4C" w:rsidRPr="00EA2957" w:rsidRDefault="00462B4C" w:rsidP="00462B4C">
      <w:r w:rsidRPr="00EA2957">
        <w:rPr>
          <w:rtl/>
        </w:rPr>
        <w:t xml:space="preserve">  پہلا جواب :  وا جب کی تعریف میں آ نے وا لے لفظ ''عقاب ''کے صدق ہو نے کے لئے ترک کر نے وا لوں میں سے ایک کو عذاب ہ</w:t>
      </w:r>
      <w:r w:rsidR="00211AFA">
        <w:rPr>
          <w:rtl/>
        </w:rPr>
        <w:t>و نا کا فی ہے ۔اس لئے کہ غیر وا</w:t>
      </w:r>
      <w:r w:rsidRPr="00EA2957">
        <w:rPr>
          <w:rtl/>
        </w:rPr>
        <w:t>جب کے ترک پر کسی ایک کو بھی عذاب نہیں ہو تا ۔</w:t>
      </w:r>
    </w:p>
    <w:p w14:paraId="4A750834" w14:textId="77777777" w:rsidR="00462B4C" w:rsidRPr="00EA2957" w:rsidRDefault="00462B4C" w:rsidP="00211AFA">
      <w:r w:rsidRPr="00EA2957">
        <w:rPr>
          <w:rtl/>
        </w:rPr>
        <w:t xml:space="preserve">  دوسراجواب:  یہ بھی ممکن ہے کہ ''و یعا قب علی تر کہ ''سے مراد عقاب کا ترتب ہو یعنی وا جب کے چھوڑ نے پر عذاب ثا بت و قا ئم ہو جا ئے چا ہے و قوع ہو یا نہ ہو۔</w:t>
      </w:r>
      <w:r w:rsidR="00211AFA">
        <w:rPr>
          <w:rFonts w:hint="cs"/>
          <w:rtl/>
        </w:rPr>
        <w:t xml:space="preserve"> </w:t>
      </w:r>
      <w:r w:rsidRPr="00EA2957">
        <w:rPr>
          <w:rtl/>
        </w:rPr>
        <w:t>(شرح ورقات ص٣)</w:t>
      </w:r>
    </w:p>
    <w:p w14:paraId="06C899C5" w14:textId="0A4E5346" w:rsidR="00462B4C" w:rsidRPr="00211AFA" w:rsidRDefault="00462B4C" w:rsidP="00211AFA">
      <w:pPr>
        <w:ind w:firstLine="0"/>
        <w:jc w:val="center"/>
        <w:rPr>
          <w:b/>
          <w:bCs/>
        </w:rPr>
      </w:pPr>
      <w:r w:rsidRPr="00211AFA">
        <w:rPr>
          <w:b/>
          <w:bCs/>
          <w:rtl/>
        </w:rPr>
        <w:t xml:space="preserve">( </w:t>
      </w:r>
      <w:r w:rsidR="00AE1C4A" w:rsidRPr="00AE1C4A">
        <w:rPr>
          <w:rStyle w:val="arabic"/>
          <w:rtl/>
        </w:rPr>
        <w:t>من حیث</w:t>
      </w:r>
      <w:r w:rsidRPr="00211AFA">
        <w:rPr>
          <w:b/>
          <w:bCs/>
          <w:rtl/>
        </w:rPr>
        <w:t xml:space="preserve"> کی تفصیل )</w:t>
      </w:r>
    </w:p>
    <w:p w14:paraId="58BFDD1A" w14:textId="070FA410" w:rsidR="00462B4C" w:rsidRPr="00EA2957" w:rsidRDefault="00462B4C" w:rsidP="009A0C6D">
      <w:r w:rsidRPr="00EA2957">
        <w:rPr>
          <w:rtl/>
        </w:rPr>
        <w:t xml:space="preserve"> </w:t>
      </w:r>
      <w:r w:rsidR="00AE1C4A" w:rsidRPr="00AE1C4A">
        <w:rPr>
          <w:rStyle w:val="arabic"/>
          <w:rtl/>
        </w:rPr>
        <w:t>من حیث</w:t>
      </w:r>
      <w:r w:rsidRPr="00EA2957">
        <w:rPr>
          <w:rtl/>
        </w:rPr>
        <w:t xml:space="preserve"> سے مراد کبھی اطلاق ہو تا ہے اور کبھی مراد تقیید ہو تی ہے اور کبھی مراد تعلیل ہو تی ہے۔ یعنی  لفظ ''من حیث''  بو لا جا تا ہے اور یہ بتا نا مقصود ہو تا ہے کہ یہ </w:t>
      </w:r>
      <w:r w:rsidRPr="00EA2957">
        <w:rPr>
          <w:rtl/>
        </w:rPr>
        <w:lastRenderedPageBreak/>
        <w:t xml:space="preserve">حکم مطلق ہے اس میں کو ئی قید نہیں ،جیسے  </w:t>
      </w:r>
      <w:r w:rsidR="00AE1C4A" w:rsidRPr="00AE1C4A">
        <w:rPr>
          <w:rStyle w:val="arabic"/>
          <w:rtl/>
        </w:rPr>
        <w:t>المو جود من حیث أنہ مو جود یمکن الاحساس بہ</w:t>
      </w:r>
      <w:r w:rsidRPr="00EA2957">
        <w:rPr>
          <w:rtl/>
        </w:rPr>
        <w:t xml:space="preserve"> </w:t>
      </w:r>
      <w:r w:rsidR="009A0C6D">
        <w:rPr>
          <w:rFonts w:hint="cs"/>
          <w:rtl/>
        </w:rPr>
        <w:t>.</w:t>
      </w:r>
      <w:r w:rsidR="00211AFA">
        <w:rPr>
          <w:rFonts w:hint="cs"/>
          <w:rtl/>
        </w:rPr>
        <w:t xml:space="preserve"> </w:t>
      </w:r>
      <w:r w:rsidRPr="00EA2957">
        <w:rPr>
          <w:rtl/>
        </w:rPr>
        <w:t>یعنی مو جود کا مو جود ہو نے کی حیثیت سے احساس ممکن ہے ۔یعنی مو جود کے احساس کے لئے مو جود ہو نا کا فی ہے ۔اور کو ئی قیدو شرط نہیں ۔</w:t>
      </w:r>
    </w:p>
    <w:p w14:paraId="539213AC" w14:textId="6DD85E2A" w:rsidR="00462B4C" w:rsidRPr="00EA2957" w:rsidRDefault="00462B4C" w:rsidP="009A0C6D">
      <w:r w:rsidRPr="00EA2957">
        <w:rPr>
          <w:rtl/>
        </w:rPr>
        <w:t xml:space="preserve">  اور کبھی لفظ ''</w:t>
      </w:r>
      <w:r w:rsidR="00AE1C4A" w:rsidRPr="00AE1C4A">
        <w:rPr>
          <w:rStyle w:val="arabic"/>
          <w:rtl/>
        </w:rPr>
        <w:t>من حیث</w:t>
      </w:r>
      <w:r w:rsidRPr="00EA2957">
        <w:rPr>
          <w:rtl/>
        </w:rPr>
        <w:t xml:space="preserve"> ''  بو لا جاتا ہے اور اس س</w:t>
      </w:r>
      <w:r w:rsidR="00211AFA">
        <w:rPr>
          <w:rtl/>
        </w:rPr>
        <w:t xml:space="preserve">ے مراد تقیید ہو تی ہے ،جیسے </w:t>
      </w:r>
      <w:r w:rsidR="00AE1C4A" w:rsidRPr="00AE1C4A">
        <w:rPr>
          <w:rStyle w:val="arabic"/>
          <w:rtl/>
        </w:rPr>
        <w:t>الانسان من حیث أ نہ یصح  وتزول عنہ الصحة مو ضو ع علم الطب</w:t>
      </w:r>
      <w:r w:rsidRPr="00EA2957">
        <w:rPr>
          <w:rtl/>
        </w:rPr>
        <w:t xml:space="preserve"> </w:t>
      </w:r>
      <w:r w:rsidR="009A0C6D">
        <w:rPr>
          <w:rFonts w:hint="cs"/>
          <w:rtl/>
        </w:rPr>
        <w:t>.</w:t>
      </w:r>
      <w:r w:rsidRPr="00EA2957">
        <w:rPr>
          <w:rtl/>
        </w:rPr>
        <w:t>انسان صحت اور زوال صحت کے اعتبار سے علم طب کا مو ضوع  ہے ،ہر اعتبار سے نہیں ۔مثلا انسان مکلف ہو نے کے اعتبار سے علم طب کا مو ضوع نہیں ۔</w:t>
      </w:r>
    </w:p>
    <w:p w14:paraId="26099689" w14:textId="5A6B3151" w:rsidR="00462B4C" w:rsidRPr="00EA2957" w:rsidRDefault="00462B4C" w:rsidP="009A0C6D">
      <w:r w:rsidRPr="00EA2957">
        <w:rPr>
          <w:rtl/>
        </w:rPr>
        <w:t xml:space="preserve">  اور کبھی لفظ ''</w:t>
      </w:r>
      <w:r w:rsidR="00AE1C4A" w:rsidRPr="00AE1C4A">
        <w:rPr>
          <w:rStyle w:val="arabic"/>
          <w:rtl/>
        </w:rPr>
        <w:t xml:space="preserve">من حیث </w:t>
      </w:r>
      <w:r w:rsidRPr="00EA2957">
        <w:rPr>
          <w:rtl/>
        </w:rPr>
        <w:t xml:space="preserve">''بو لا جا تا ہے اور اس سے مراد تعلیل ہو تی ہے ۔جیسے </w:t>
      </w:r>
      <w:r w:rsidR="00AE1C4A" w:rsidRPr="00AE1C4A">
        <w:rPr>
          <w:rStyle w:val="arabic"/>
          <w:rtl/>
        </w:rPr>
        <w:t>ألنار من حیث أنھا حا رة  تسخن</w:t>
      </w:r>
      <w:r w:rsidRPr="00EA2957">
        <w:rPr>
          <w:rtl/>
        </w:rPr>
        <w:t xml:space="preserve"> </w:t>
      </w:r>
      <w:r w:rsidR="009A0C6D">
        <w:rPr>
          <w:rFonts w:hint="cs"/>
          <w:rtl/>
        </w:rPr>
        <w:t>.</w:t>
      </w:r>
      <w:r w:rsidRPr="00EA2957">
        <w:rPr>
          <w:rtl/>
        </w:rPr>
        <w:t>یعنی آگ گرم ہو نے کی و جہ سے گرم کر تی ہے مثلا</w:t>
      </w:r>
      <w:r w:rsidR="00211AFA">
        <w:rPr>
          <w:rtl/>
        </w:rPr>
        <w:t xml:space="preserve"> آگ پا نی کو گرم کر تی ہے حار  </w:t>
      </w:r>
      <w:r w:rsidR="0024048D">
        <w:rPr>
          <w:rFonts w:hint="cs"/>
          <w:rtl/>
        </w:rPr>
        <w:t>(</w:t>
      </w:r>
      <w:r w:rsidR="00211AFA">
        <w:rPr>
          <w:rtl/>
        </w:rPr>
        <w:t>گرم</w:t>
      </w:r>
      <w:r w:rsidR="0024048D">
        <w:rPr>
          <w:rFonts w:hint="cs"/>
          <w:rtl/>
        </w:rPr>
        <w:t>)</w:t>
      </w:r>
      <w:r w:rsidRPr="00EA2957">
        <w:rPr>
          <w:rtl/>
        </w:rPr>
        <w:t xml:space="preserve">  ہو  نے کی و جہ سے ۔</w:t>
      </w:r>
    </w:p>
    <w:p w14:paraId="58E0D292" w14:textId="0CD1E2D5" w:rsidR="00462B4C" w:rsidRPr="00EA2957" w:rsidRDefault="00462B4C" w:rsidP="00462B4C">
      <w:r w:rsidRPr="00EA2957">
        <w:rPr>
          <w:rtl/>
        </w:rPr>
        <w:t xml:space="preserve">  شارح محلی</w:t>
      </w:r>
      <w:r w:rsidR="002104A5">
        <w:rPr>
          <w:rFonts w:hint="cs"/>
          <w:rtl/>
        </w:rPr>
        <w:t>ؒ</w:t>
      </w:r>
      <w:r w:rsidR="007E6BD7">
        <w:rPr>
          <w:rtl/>
        </w:rPr>
        <w:t xml:space="preserve">  نے جو فر ما یا ہ</w:t>
      </w:r>
      <w:r w:rsidR="007E6BD7">
        <w:rPr>
          <w:rFonts w:hint="cs"/>
          <w:rtl/>
        </w:rPr>
        <w:t>ے</w:t>
      </w:r>
      <w:r w:rsidRPr="00EA2957">
        <w:rPr>
          <w:rtl/>
        </w:rPr>
        <w:t xml:space="preserve"> : ''</w:t>
      </w:r>
      <w:r w:rsidR="00AE1C4A" w:rsidRPr="00AE1C4A">
        <w:rPr>
          <w:rStyle w:val="arabic"/>
          <w:rtl/>
        </w:rPr>
        <w:t xml:space="preserve">من حیث وصفہ با لو جوب </w:t>
      </w:r>
      <w:r w:rsidRPr="00EA2957">
        <w:rPr>
          <w:rtl/>
        </w:rPr>
        <w:t xml:space="preserve">''اس میں '' </w:t>
      </w:r>
      <w:r w:rsidR="00AE1C4A" w:rsidRPr="00AE1C4A">
        <w:rPr>
          <w:rStyle w:val="arabic"/>
          <w:rtl/>
        </w:rPr>
        <w:t>من حیث</w:t>
      </w:r>
      <w:r w:rsidRPr="00EA2957">
        <w:rPr>
          <w:rtl/>
        </w:rPr>
        <w:t>''  تقیید کے لئے ہے ۔  یعنی آ گے جو حکم آ رہا ہے وہ فقط صفت و جوب سے متصف ہو نے کے اعتبار سے ہے ،ہر اعتبار سے  نہیں ۔جیسے کو ئی فرض نماز مغصوب زمین پر پڑھے تو اس نماز میں فر ضیت کے اعتبار سے نماز پڑھنے پر ثواب ہو گا اور غصب کے اعتبار سے گناہ و عقاب ہو گا ۔</w:t>
      </w:r>
    </w:p>
    <w:p w14:paraId="43FB0BD9" w14:textId="77777777" w:rsidR="00462B4C" w:rsidRPr="00EA2957" w:rsidRDefault="00462B4C" w:rsidP="0024048D">
      <w:r w:rsidRPr="00EA2957">
        <w:rPr>
          <w:rtl/>
        </w:rPr>
        <w:t xml:space="preserve">  دیکھئے :  یہاں مغصوب زمین پر نماز پڑھنے میں </w:t>
      </w:r>
      <w:r w:rsidR="0024048D">
        <w:rPr>
          <w:rFonts w:hint="cs"/>
          <w:rtl/>
        </w:rPr>
        <w:t>دو</w:t>
      </w:r>
      <w:r w:rsidR="0024048D">
        <w:rPr>
          <w:rtl/>
        </w:rPr>
        <w:t xml:space="preserve"> حیثیت</w:t>
      </w:r>
      <w:r w:rsidR="0024048D">
        <w:rPr>
          <w:rFonts w:hint="cs"/>
          <w:rtl/>
        </w:rPr>
        <w:t>یں</w:t>
      </w:r>
      <w:r w:rsidR="00EF77CC">
        <w:rPr>
          <w:rFonts w:hint="cs"/>
          <w:rtl/>
        </w:rPr>
        <w:t xml:space="preserve"> </w:t>
      </w:r>
      <w:r w:rsidR="007B3185">
        <w:rPr>
          <w:rtl/>
        </w:rPr>
        <w:t>ہیں :  ایک فرض کی ادا</w:t>
      </w:r>
      <w:r w:rsidRPr="00EA2957">
        <w:rPr>
          <w:rtl/>
        </w:rPr>
        <w:t>ئیگی اور دوسری حیثیت غصب ۔تو فرض کی ادا ئیگی سے ثواب حا صل ہو گا اور غصب پر گناہ و عقاب ہو گا۔ دونوں   اعتبار سے ثواب نہیں ہے فقط ایک اعتبار سے ثواب ہے ۔</w:t>
      </w:r>
    </w:p>
    <w:p w14:paraId="11025163" w14:textId="77777777" w:rsidR="00462B4C" w:rsidRPr="00EA2957" w:rsidRDefault="00EF77CC" w:rsidP="00462B4C">
      <w:r>
        <w:rPr>
          <w:rtl/>
        </w:rPr>
        <w:t xml:space="preserve">  وا جب اور فرض ہم معنی ہ</w:t>
      </w:r>
      <w:r>
        <w:rPr>
          <w:rFonts w:hint="cs"/>
          <w:rtl/>
        </w:rPr>
        <w:t>یں</w:t>
      </w:r>
      <w:r w:rsidR="00462B4C" w:rsidRPr="00EA2957">
        <w:rPr>
          <w:rtl/>
        </w:rPr>
        <w:t>۔</w:t>
      </w:r>
    </w:p>
    <w:p w14:paraId="20F8F65E" w14:textId="17A83ED0" w:rsidR="00462B4C" w:rsidRPr="00EA2957" w:rsidRDefault="00462B4C" w:rsidP="0024048D">
      <w:r w:rsidRPr="00EA2957">
        <w:rPr>
          <w:rtl/>
        </w:rPr>
        <w:t xml:space="preserve">  مصنف </w:t>
      </w:r>
      <w:r w:rsidR="00EF77CC">
        <w:rPr>
          <w:rFonts w:hint="cs"/>
          <w:rtl/>
        </w:rPr>
        <w:t>ؒ</w:t>
      </w:r>
      <w:r w:rsidRPr="00EA2957">
        <w:rPr>
          <w:rtl/>
        </w:rPr>
        <w:t xml:space="preserve"> نے جو فر ما یا :  </w:t>
      </w:r>
      <w:r w:rsidR="00AE1C4A" w:rsidRPr="00AE1C4A">
        <w:rPr>
          <w:rStyle w:val="arabic"/>
          <w:rtl/>
        </w:rPr>
        <w:t>(ما یثاب علی فعلہ )</w:t>
      </w:r>
      <w:r w:rsidRPr="00EA2957">
        <w:rPr>
          <w:rtl/>
        </w:rPr>
        <w:t>اس سے حرام ،مکرو</w:t>
      </w:r>
      <w:r w:rsidR="0024048D">
        <w:rPr>
          <w:rtl/>
        </w:rPr>
        <w:t>ہ اور مباح نکل گئے اس لئے کہ ا</w:t>
      </w:r>
      <w:r w:rsidR="0024048D">
        <w:rPr>
          <w:rFonts w:hint="cs"/>
          <w:rtl/>
        </w:rPr>
        <w:t xml:space="preserve">ن تین </w:t>
      </w:r>
      <w:r w:rsidRPr="00EA2957">
        <w:rPr>
          <w:rtl/>
        </w:rPr>
        <w:t>میں سے کسی کے بھی کر نے پر ثواب نہیں ہو تا ۔</w:t>
      </w:r>
    </w:p>
    <w:p w14:paraId="0A103EDB" w14:textId="0B3F425E" w:rsidR="00462B4C" w:rsidRDefault="00462B4C" w:rsidP="0024048D">
      <w:r w:rsidRPr="00EA2957">
        <w:rPr>
          <w:rtl/>
        </w:rPr>
        <w:lastRenderedPageBreak/>
        <w:t xml:space="preserve">  اور مصنف</w:t>
      </w:r>
      <w:r w:rsidR="00EF77CC">
        <w:rPr>
          <w:rFonts w:hint="cs"/>
          <w:rtl/>
        </w:rPr>
        <w:t>ؒ</w:t>
      </w:r>
      <w:r w:rsidRPr="00EA2957">
        <w:rPr>
          <w:rtl/>
        </w:rPr>
        <w:t xml:space="preserve">  نے جو فر ما یا :  (</w:t>
      </w:r>
      <w:r w:rsidR="00AE1C4A" w:rsidRPr="00AE1C4A">
        <w:rPr>
          <w:rStyle w:val="arabic"/>
          <w:rtl/>
        </w:rPr>
        <w:t>ویعا قب علی تر کہ</w:t>
      </w:r>
      <w:r w:rsidRPr="00EA2957">
        <w:rPr>
          <w:rtl/>
        </w:rPr>
        <w:t xml:space="preserve"> )اس سے مندوب نکل گیا اس لئے کہ مندوب کے چھوڑ نے پر عقاب نہیں ہو تا ۔  </w:t>
      </w:r>
      <w:r w:rsidR="0024048D">
        <w:rPr>
          <w:rFonts w:hint="cs"/>
          <w:rtl/>
        </w:rPr>
        <w:t>(</w:t>
      </w:r>
      <w:r w:rsidR="00EF77CC">
        <w:rPr>
          <w:rtl/>
        </w:rPr>
        <w:t>شرح ورقات ص٣٠</w:t>
      </w:r>
      <w:r w:rsidR="0024048D">
        <w:rPr>
          <w:rFonts w:hint="cs"/>
          <w:rtl/>
        </w:rPr>
        <w:t>)</w:t>
      </w:r>
    </w:p>
    <w:p w14:paraId="2C480EB5" w14:textId="39F1D842" w:rsidR="00462B4C" w:rsidRPr="00EF77CC" w:rsidRDefault="00462B4C" w:rsidP="00AE1C4A">
      <w:pPr>
        <w:pStyle w:val="Heading1"/>
      </w:pPr>
      <w:r w:rsidRPr="00EF77CC">
        <w:rPr>
          <w:rtl/>
        </w:rPr>
        <w:t xml:space="preserve">(وا جب کی </w:t>
      </w:r>
      <w:r w:rsidR="0024048D">
        <w:rPr>
          <w:rFonts w:hint="cs"/>
          <w:rtl/>
        </w:rPr>
        <w:t>دو</w:t>
      </w:r>
      <w:r w:rsidRPr="00EF77CC">
        <w:rPr>
          <w:rtl/>
        </w:rPr>
        <w:t xml:space="preserve"> قسمیں ہیں )</w:t>
      </w:r>
    </w:p>
    <w:p w14:paraId="6369039A" w14:textId="77777777" w:rsidR="00462B4C" w:rsidRPr="00EA2957" w:rsidRDefault="002239EF" w:rsidP="002239EF">
      <w:r>
        <w:rPr>
          <w:rFonts w:hint="cs"/>
          <w:rtl/>
        </w:rPr>
        <w:t>(</w:t>
      </w:r>
      <w:r w:rsidR="00EF77CC">
        <w:rPr>
          <w:rtl/>
        </w:rPr>
        <w:t>١</w:t>
      </w:r>
      <w:r>
        <w:rPr>
          <w:rFonts w:hint="cs"/>
          <w:rtl/>
        </w:rPr>
        <w:t>)</w:t>
      </w:r>
      <w:r w:rsidR="00462B4C" w:rsidRPr="00EA2957">
        <w:rPr>
          <w:rtl/>
        </w:rPr>
        <w:t xml:space="preserve">  وا جب عینی</w:t>
      </w:r>
      <w:r>
        <w:rPr>
          <w:rFonts w:hint="cs"/>
          <w:rtl/>
        </w:rPr>
        <w:t>(</w:t>
      </w:r>
      <w:r w:rsidR="00EF77CC">
        <w:rPr>
          <w:rtl/>
        </w:rPr>
        <w:t>٢</w:t>
      </w:r>
      <w:r>
        <w:rPr>
          <w:rFonts w:hint="cs"/>
          <w:rtl/>
        </w:rPr>
        <w:t>)</w:t>
      </w:r>
      <w:r w:rsidR="00462B4C" w:rsidRPr="00EA2957">
        <w:rPr>
          <w:rtl/>
        </w:rPr>
        <w:t xml:space="preserve"> واجب کفا ئی ۔</w:t>
      </w:r>
    </w:p>
    <w:p w14:paraId="4EBC2095" w14:textId="77777777" w:rsidR="00462B4C" w:rsidRPr="00EA2957" w:rsidRDefault="00462B4C" w:rsidP="00EF77CC">
      <w:r w:rsidRPr="00EA2957">
        <w:rPr>
          <w:rtl/>
        </w:rPr>
        <w:t xml:space="preserve">  وہ حکم جس کا کر نا ہر ایک پر ضروری ہو اس ک</w:t>
      </w:r>
      <w:r w:rsidR="002104A5">
        <w:rPr>
          <w:rtl/>
        </w:rPr>
        <w:t>و واجب عینی کہتے ہیں ۔جیسے و ضو</w:t>
      </w:r>
      <w:r w:rsidRPr="00EA2957">
        <w:rPr>
          <w:rtl/>
        </w:rPr>
        <w:t>،</w:t>
      </w:r>
      <w:r w:rsidR="00EF77CC">
        <w:rPr>
          <w:rFonts w:hint="cs"/>
          <w:rtl/>
        </w:rPr>
        <w:t xml:space="preserve"> </w:t>
      </w:r>
      <w:r w:rsidRPr="00EA2957">
        <w:rPr>
          <w:rtl/>
        </w:rPr>
        <w:t>نماز و غیرہ ۔</w:t>
      </w:r>
    </w:p>
    <w:p w14:paraId="223AD4B7" w14:textId="77777777" w:rsidR="00462B4C" w:rsidRPr="00EA2957" w:rsidRDefault="00462B4C" w:rsidP="002239EF">
      <w:r w:rsidRPr="00EA2957">
        <w:rPr>
          <w:rtl/>
        </w:rPr>
        <w:t xml:space="preserve">  وہ حکم جس کا کر نا ہر ایک پر ضروری نہ ہو بلکہ ب</w:t>
      </w:r>
      <w:r w:rsidR="002104A5">
        <w:rPr>
          <w:rtl/>
        </w:rPr>
        <w:t>عض کے کر نے سے سب کی طرف سے ادا</w:t>
      </w:r>
      <w:r w:rsidRPr="00EA2957">
        <w:rPr>
          <w:rtl/>
        </w:rPr>
        <w:t xml:space="preserve"> ہو جائے اور  اگر کو ئی بھی نہ کرے تو سب گنہگا ر ہوں</w:t>
      </w:r>
      <w:r w:rsidR="002104A5">
        <w:rPr>
          <w:rFonts w:hint="cs"/>
          <w:rtl/>
        </w:rPr>
        <w:t xml:space="preserve"> </w:t>
      </w:r>
      <w:r w:rsidRPr="00EA2957">
        <w:rPr>
          <w:rtl/>
        </w:rPr>
        <w:t>اس کو وا جب کفا ئی کہتے ہیں جیسے امر با لمعروف او</w:t>
      </w:r>
      <w:r w:rsidR="002104A5">
        <w:rPr>
          <w:rtl/>
        </w:rPr>
        <w:t>رنہی عن المنکر کر نا ،دار القضا</w:t>
      </w:r>
      <w:r w:rsidR="002104A5">
        <w:rPr>
          <w:rFonts w:hint="cs"/>
          <w:rtl/>
        </w:rPr>
        <w:t>ء</w:t>
      </w:r>
      <w:r w:rsidRPr="00EA2957">
        <w:rPr>
          <w:rtl/>
        </w:rPr>
        <w:t xml:space="preserve"> اور دار</w:t>
      </w:r>
      <w:r w:rsidR="00937BCA">
        <w:rPr>
          <w:rtl/>
        </w:rPr>
        <w:t xml:space="preserve"> الا فتاء کا انتظام کر نا وغیرہ</w:t>
      </w:r>
      <w:r w:rsidRPr="00EA2957">
        <w:rPr>
          <w:rtl/>
        </w:rPr>
        <w:t xml:space="preserve">۔ </w:t>
      </w:r>
      <w:r w:rsidR="002239EF">
        <w:rPr>
          <w:rFonts w:hint="cs"/>
          <w:rtl/>
        </w:rPr>
        <w:t>(</w:t>
      </w:r>
      <w:r w:rsidR="00937BCA">
        <w:rPr>
          <w:rtl/>
        </w:rPr>
        <w:t>تیسیر الا صول ص١٢٣</w:t>
      </w:r>
      <w:r w:rsidR="002239EF">
        <w:rPr>
          <w:rFonts w:hint="cs"/>
          <w:rtl/>
        </w:rPr>
        <w:t>)</w:t>
      </w:r>
    </w:p>
    <w:p w14:paraId="45FF2920" w14:textId="0E021CF1" w:rsidR="00462B4C" w:rsidRPr="00937BCA" w:rsidRDefault="00722819" w:rsidP="00AE1C4A">
      <w:pPr>
        <w:pStyle w:val="Heading1"/>
      </w:pPr>
      <w:r>
        <w:rPr>
          <w:rtl/>
        </w:rPr>
        <w:t>( ادا</w:t>
      </w:r>
      <w:r w:rsidR="00462B4C" w:rsidRPr="00937BCA">
        <w:rPr>
          <w:rtl/>
        </w:rPr>
        <w:t>کسے کہتے ہیں )</w:t>
      </w:r>
    </w:p>
    <w:p w14:paraId="68D996C0" w14:textId="1BC07227" w:rsidR="00462B4C" w:rsidRPr="00EA2957" w:rsidRDefault="00462B4C" w:rsidP="009A0C6D">
      <w:r w:rsidRPr="00EA2957">
        <w:rPr>
          <w:rtl/>
        </w:rPr>
        <w:t xml:space="preserve">  اداکہتے ہیں : عبادت کو</w:t>
      </w:r>
      <w:r w:rsidR="002104A5">
        <w:rPr>
          <w:rtl/>
        </w:rPr>
        <w:t xml:space="preserve"> مکمل طور پر اس کے وقت میں ادا</w:t>
      </w:r>
      <w:r w:rsidRPr="00EA2957">
        <w:rPr>
          <w:rtl/>
        </w:rPr>
        <w:t xml:space="preserve">کر نا ۔  </w:t>
      </w:r>
      <w:r w:rsidR="00AE1C4A" w:rsidRPr="00AE1C4A">
        <w:rPr>
          <w:rStyle w:val="arabic"/>
          <w:rtl/>
        </w:rPr>
        <w:t>اداء: اذا ادی فی وقتہ کاملا</w:t>
      </w:r>
      <w:r w:rsidR="009A0C6D">
        <w:rPr>
          <w:rFonts w:hint="cs"/>
          <w:rtl/>
        </w:rPr>
        <w:t>.</w:t>
      </w:r>
      <w:r w:rsidRPr="00EA2957">
        <w:rPr>
          <w:rtl/>
        </w:rPr>
        <w:t xml:space="preserve">  </w:t>
      </w:r>
      <w:r w:rsidR="002239EF">
        <w:rPr>
          <w:rFonts w:hint="cs"/>
          <w:rtl/>
        </w:rPr>
        <w:t>(</w:t>
      </w:r>
      <w:r w:rsidR="002239EF">
        <w:rPr>
          <w:rtl/>
        </w:rPr>
        <w:t>ایضا ص١٢٢</w:t>
      </w:r>
      <w:r w:rsidR="002239EF">
        <w:rPr>
          <w:rFonts w:hint="cs"/>
          <w:rtl/>
        </w:rPr>
        <w:t>)</w:t>
      </w:r>
    </w:p>
    <w:p w14:paraId="7E7933B0" w14:textId="021D0F8A" w:rsidR="00462B4C" w:rsidRPr="00937BCA" w:rsidRDefault="00462B4C" w:rsidP="00AE1C4A">
      <w:pPr>
        <w:pStyle w:val="Heading1"/>
      </w:pPr>
      <w:r w:rsidRPr="00937BCA">
        <w:rPr>
          <w:rtl/>
        </w:rPr>
        <w:t>(اعادہ کسے کہتے ہیں )</w:t>
      </w:r>
    </w:p>
    <w:p w14:paraId="0AC0F561" w14:textId="4B7FBBFD" w:rsidR="00462B4C" w:rsidRPr="00EA2957" w:rsidRDefault="00462B4C" w:rsidP="002239EF">
      <w:r w:rsidRPr="00EA2957">
        <w:rPr>
          <w:rtl/>
        </w:rPr>
        <w:t xml:space="preserve">  اعا دہ کہتے ہیں : عبا</w:t>
      </w:r>
      <w:r w:rsidR="002239EF">
        <w:rPr>
          <w:rtl/>
        </w:rPr>
        <w:t xml:space="preserve"> دت کو وقت ادا</w:t>
      </w:r>
      <w:r w:rsidR="002104A5">
        <w:rPr>
          <w:rtl/>
        </w:rPr>
        <w:t xml:space="preserve"> میں نا مکمل ادا کر نے کی بنا پر وقت ادا</w:t>
      </w:r>
      <w:r w:rsidRPr="00EA2957">
        <w:rPr>
          <w:rtl/>
        </w:rPr>
        <w:t xml:space="preserve"> ہی میں اس کو مکمل  طور پر لو ٹا نا ۔  اعا دة :  </w:t>
      </w:r>
      <w:r w:rsidR="00AE1C4A" w:rsidRPr="00AE1C4A">
        <w:rPr>
          <w:rStyle w:val="arabic"/>
          <w:rtl/>
        </w:rPr>
        <w:t>اذا ادی فی وقتہ غیر کا مل ثم أ عید کا ملا فی وقتہ.</w:t>
      </w:r>
      <w:r w:rsidRPr="00EA2957">
        <w:rPr>
          <w:rtl/>
        </w:rPr>
        <w:t xml:space="preserve">  </w:t>
      </w:r>
      <w:r w:rsidR="002239EF">
        <w:rPr>
          <w:rFonts w:hint="cs"/>
          <w:rtl/>
        </w:rPr>
        <w:t>(</w:t>
      </w:r>
      <w:r w:rsidR="00937BCA">
        <w:rPr>
          <w:rtl/>
        </w:rPr>
        <w:t>ایضا</w:t>
      </w:r>
      <w:r w:rsidR="002239EF">
        <w:rPr>
          <w:rFonts w:hint="cs"/>
          <w:rtl/>
        </w:rPr>
        <w:t>)</w:t>
      </w:r>
    </w:p>
    <w:p w14:paraId="27924941" w14:textId="2FE9C746" w:rsidR="00462B4C" w:rsidRPr="00937BCA" w:rsidRDefault="002239EF" w:rsidP="00AE1C4A">
      <w:pPr>
        <w:pStyle w:val="Heading1"/>
      </w:pPr>
      <w:r>
        <w:rPr>
          <w:rtl/>
        </w:rPr>
        <w:lastRenderedPageBreak/>
        <w:t>( قضا</w:t>
      </w:r>
      <w:r w:rsidR="00462B4C" w:rsidRPr="00937BCA">
        <w:rPr>
          <w:rtl/>
        </w:rPr>
        <w:t xml:space="preserve"> کسے کہتے ہیں )</w:t>
      </w:r>
    </w:p>
    <w:p w14:paraId="3211133D" w14:textId="18F78612" w:rsidR="00462B4C" w:rsidRPr="00EA2957" w:rsidRDefault="002239EF" w:rsidP="009A0C6D">
      <w:r>
        <w:rPr>
          <w:rtl/>
        </w:rPr>
        <w:t xml:space="preserve">  قضا</w:t>
      </w:r>
      <w:r w:rsidR="00462B4C" w:rsidRPr="00EA2957">
        <w:rPr>
          <w:rtl/>
        </w:rPr>
        <w:t xml:space="preserve"> کہتے ہیں : وقت</w:t>
      </w:r>
      <w:r w:rsidR="002104A5">
        <w:rPr>
          <w:rtl/>
        </w:rPr>
        <w:t xml:space="preserve"> عبا دت گزر نے کے بعد عبادت ادا</w:t>
      </w:r>
      <w:r>
        <w:rPr>
          <w:rtl/>
        </w:rPr>
        <w:t xml:space="preserve"> کر نا ۔  قضا</w:t>
      </w:r>
      <w:r w:rsidR="00462B4C" w:rsidRPr="00EA2957">
        <w:rPr>
          <w:rtl/>
        </w:rPr>
        <w:t xml:space="preserve"> :  </w:t>
      </w:r>
      <w:r w:rsidR="00AE1C4A" w:rsidRPr="00AE1C4A">
        <w:rPr>
          <w:rStyle w:val="arabic"/>
          <w:rtl/>
        </w:rPr>
        <w:t xml:space="preserve">اذا أ دی بعد أن قضی وقتہ </w:t>
      </w:r>
      <w:r w:rsidR="009A0C6D">
        <w:rPr>
          <w:rFonts w:hint="cs"/>
          <w:rtl/>
        </w:rPr>
        <w:t>.</w:t>
      </w:r>
      <w:r>
        <w:rPr>
          <w:rFonts w:hint="cs"/>
          <w:rtl/>
        </w:rPr>
        <w:t>(</w:t>
      </w:r>
      <w:r>
        <w:rPr>
          <w:rtl/>
        </w:rPr>
        <w:t>ایضا</w:t>
      </w:r>
      <w:r>
        <w:rPr>
          <w:rFonts w:hint="cs"/>
          <w:rtl/>
        </w:rPr>
        <w:t>)</w:t>
      </w:r>
    </w:p>
    <w:p w14:paraId="541BCFB8" w14:textId="368E8D5E" w:rsidR="00462B4C" w:rsidRPr="00B46A8C" w:rsidRDefault="00462B4C" w:rsidP="00AE1C4A">
      <w:pPr>
        <w:pStyle w:val="Heading1"/>
      </w:pPr>
      <w:r w:rsidRPr="00B46A8C">
        <w:rPr>
          <w:rtl/>
        </w:rPr>
        <w:t>( مندوب کا لغوی معنی )</w:t>
      </w:r>
    </w:p>
    <w:p w14:paraId="49FCA766" w14:textId="77777777" w:rsidR="00462B4C" w:rsidRPr="00EA2957" w:rsidRDefault="00462B4C" w:rsidP="002239EF">
      <w:r w:rsidRPr="00EA2957">
        <w:rPr>
          <w:rtl/>
        </w:rPr>
        <w:t xml:space="preserve"> </w:t>
      </w:r>
      <w:r w:rsidR="00B46A8C">
        <w:rPr>
          <w:rtl/>
        </w:rPr>
        <w:t xml:space="preserve"> وہ کام جس کی دعوت دی جا ئے ۔  </w:t>
      </w:r>
      <w:r w:rsidR="002239EF">
        <w:rPr>
          <w:rFonts w:hint="cs"/>
          <w:rtl/>
        </w:rPr>
        <w:t>(</w:t>
      </w:r>
      <w:r w:rsidR="00B46A8C">
        <w:rPr>
          <w:rtl/>
        </w:rPr>
        <w:t>شرح ورقات ص٤٢</w:t>
      </w:r>
      <w:r w:rsidR="002239EF">
        <w:rPr>
          <w:rFonts w:hint="cs"/>
          <w:rtl/>
        </w:rPr>
        <w:t>)</w:t>
      </w:r>
    </w:p>
    <w:p w14:paraId="7CAEE0EC" w14:textId="15D21DD3" w:rsidR="00462B4C" w:rsidRPr="00B46A8C" w:rsidRDefault="00462B4C" w:rsidP="00AE1C4A">
      <w:pPr>
        <w:pStyle w:val="Heading1"/>
      </w:pPr>
      <w:r w:rsidRPr="00B46A8C">
        <w:rPr>
          <w:rtl/>
        </w:rPr>
        <w:t>(مندوب کی اصطلا حی تعریف )</w:t>
      </w:r>
    </w:p>
    <w:p w14:paraId="5BF7BB03" w14:textId="5E100216" w:rsidR="00462B4C" w:rsidRPr="00EA2957" w:rsidRDefault="00462B4C" w:rsidP="009A0C6D">
      <w:r w:rsidRPr="00EA2957">
        <w:rPr>
          <w:rtl/>
        </w:rPr>
        <w:t xml:space="preserve">  مصنف</w:t>
      </w:r>
      <w:r w:rsidR="00B46A8C">
        <w:rPr>
          <w:rFonts w:hint="cs"/>
          <w:rtl/>
        </w:rPr>
        <w:t>ؒ</w:t>
      </w:r>
      <w:r w:rsidR="00B46A8C">
        <w:rPr>
          <w:rtl/>
        </w:rPr>
        <w:t xml:space="preserve">  فرماتے ہیں: </w:t>
      </w:r>
      <w:r w:rsidRPr="00EA2957">
        <w:rPr>
          <w:rtl/>
        </w:rPr>
        <w:t>(</w:t>
      </w:r>
      <w:r w:rsidR="00AE1C4A" w:rsidRPr="00AE1C4A">
        <w:rPr>
          <w:rStyle w:val="arabic"/>
          <w:rtl/>
        </w:rPr>
        <w:t>وَالْمَنْدُوْ بُ مَا یُثَا بُ عَلَی فِعْلِہِ وَلاَ یُعَا قَبُ عَلَی تَرْکِہِ</w:t>
      </w:r>
      <w:r w:rsidR="009A0C6D">
        <w:rPr>
          <w:rFonts w:hint="cs"/>
          <w:rtl/>
        </w:rPr>
        <w:t>.</w:t>
      </w:r>
      <w:r w:rsidRPr="00EA2957">
        <w:rPr>
          <w:rtl/>
        </w:rPr>
        <w:t>مندوب کہتے ہیں :  جس کے کر نے پر ثواب ہو اور ترک پر عقاب نہ ہو )  مندوب کی تشر یح  میں شا رح محلی</w:t>
      </w:r>
      <w:r w:rsidR="002104A5">
        <w:rPr>
          <w:rFonts w:hint="cs"/>
          <w:rtl/>
        </w:rPr>
        <w:t>ؒ</w:t>
      </w:r>
      <w:r w:rsidR="007E6BD7">
        <w:rPr>
          <w:rtl/>
        </w:rPr>
        <w:t xml:space="preserve">  نے جو فر ما یا ہ</w:t>
      </w:r>
      <w:r w:rsidR="007E6BD7">
        <w:rPr>
          <w:rFonts w:hint="cs"/>
          <w:rtl/>
        </w:rPr>
        <w:t>ے</w:t>
      </w:r>
      <w:r w:rsidRPr="00EA2957">
        <w:rPr>
          <w:rtl/>
        </w:rPr>
        <w:t xml:space="preserve"> : ''</w:t>
      </w:r>
      <w:r w:rsidR="00AE1C4A" w:rsidRPr="00AE1C4A">
        <w:rPr>
          <w:rStyle w:val="arabic"/>
          <w:rtl/>
        </w:rPr>
        <w:t xml:space="preserve">من حیث وصفہ با لندب </w:t>
      </w:r>
      <w:r w:rsidRPr="00EA2957">
        <w:rPr>
          <w:rtl/>
        </w:rPr>
        <w:t>''اس میں ''</w:t>
      </w:r>
      <w:r w:rsidR="00AE1C4A" w:rsidRPr="00AE1C4A">
        <w:rPr>
          <w:rStyle w:val="arabic"/>
          <w:rtl/>
        </w:rPr>
        <w:t>من حیث</w:t>
      </w:r>
      <w:r w:rsidRPr="00EA2957">
        <w:rPr>
          <w:rtl/>
        </w:rPr>
        <w:t xml:space="preserve">'' تقیید کے لئے ہے  یعنی یہ حکم فقط صفت ند ب سے متصف ہو نے کے اعتبار سے ہے ،ہر اعتبار سے نہیں ۔جیسے اذان  مندوب ہے لیکن اہل بلد چھوڑ نے پر اتفاق کر لے تو ان سے قتال ہو گااور دار آ خرت میں عقاب ہو گا ، دین </w:t>
      </w:r>
      <w:r w:rsidR="00B46A8C">
        <w:rPr>
          <w:rtl/>
        </w:rPr>
        <w:t>کے شعار ظا ہر سے لا پر وا ہی کر</w:t>
      </w:r>
      <w:r w:rsidRPr="00EA2957">
        <w:rPr>
          <w:rtl/>
        </w:rPr>
        <w:t xml:space="preserve">نے کی و جہ سے ۔تو یہ عقاب مندوب ہو نے کی و جہ سے نہیں بلکہ  شعار کو خا طر میں نہ لا نے کی و جہ سے ہے ۔ </w:t>
      </w:r>
      <w:r w:rsidR="002F47EB">
        <w:rPr>
          <w:rFonts w:hint="cs"/>
          <w:rtl/>
        </w:rPr>
        <w:t>(</w:t>
      </w:r>
      <w:r w:rsidR="00AE1C4A" w:rsidRPr="00AE1C4A">
        <w:rPr>
          <w:rStyle w:val="arabic"/>
          <w:rtl/>
        </w:rPr>
        <w:t>من حیث</w:t>
      </w:r>
      <w:r w:rsidRPr="00EA2957">
        <w:rPr>
          <w:rtl/>
        </w:rPr>
        <w:t xml:space="preserve"> کی بقیہ </w:t>
      </w:r>
      <w:r w:rsidR="00B46A8C">
        <w:rPr>
          <w:rtl/>
        </w:rPr>
        <w:t>تفصیل وا جب کی تشریح میں دیکھئے</w:t>
      </w:r>
      <w:r w:rsidR="002F47EB">
        <w:rPr>
          <w:rFonts w:hint="cs"/>
          <w:rtl/>
        </w:rPr>
        <w:t>)</w:t>
      </w:r>
    </w:p>
    <w:p w14:paraId="49CE56E7" w14:textId="43B6949B" w:rsidR="00462B4C" w:rsidRPr="00EA2957" w:rsidRDefault="00462B4C" w:rsidP="00B46A8C">
      <w:r w:rsidRPr="00EA2957">
        <w:rPr>
          <w:rtl/>
        </w:rPr>
        <w:t xml:space="preserve">  مصنف</w:t>
      </w:r>
      <w:r w:rsidR="00B46A8C">
        <w:rPr>
          <w:rFonts w:hint="cs"/>
          <w:rtl/>
        </w:rPr>
        <w:t>ؒ</w:t>
      </w:r>
      <w:r w:rsidRPr="00EA2957">
        <w:rPr>
          <w:rtl/>
        </w:rPr>
        <w:t xml:space="preserve">  کے (</w:t>
      </w:r>
      <w:r w:rsidR="00AE1C4A" w:rsidRPr="00AE1C4A">
        <w:rPr>
          <w:rStyle w:val="arabic"/>
          <w:rtl/>
        </w:rPr>
        <w:t>ما یثاب علی فعلہ</w:t>
      </w:r>
      <w:r w:rsidRPr="00EA2957">
        <w:rPr>
          <w:rtl/>
        </w:rPr>
        <w:t>) کہنے سے حرام، مکروہ اور مباح نکل گئے اس لئے کہ ان تینوں</w:t>
      </w:r>
      <w:r w:rsidR="00B46A8C">
        <w:rPr>
          <w:rFonts w:hint="cs"/>
          <w:rtl/>
        </w:rPr>
        <w:t xml:space="preserve"> </w:t>
      </w:r>
      <w:r w:rsidRPr="00EA2957">
        <w:rPr>
          <w:rtl/>
        </w:rPr>
        <w:t>میں سے    کسی ایک کے بھی کر نے پر ثواب نہیں ہو تا ۔</w:t>
      </w:r>
    </w:p>
    <w:p w14:paraId="0BE8BC94" w14:textId="3730A523" w:rsidR="00462B4C" w:rsidRPr="00EA2957" w:rsidRDefault="00462B4C" w:rsidP="002F47EB">
      <w:r w:rsidRPr="00EA2957">
        <w:rPr>
          <w:rtl/>
        </w:rPr>
        <w:t xml:space="preserve">  اور مصنف</w:t>
      </w:r>
      <w:r w:rsidR="00B46A8C">
        <w:rPr>
          <w:rFonts w:hint="cs"/>
          <w:rtl/>
        </w:rPr>
        <w:t>ؒ</w:t>
      </w:r>
      <w:r w:rsidRPr="00EA2957">
        <w:rPr>
          <w:rtl/>
        </w:rPr>
        <w:t xml:space="preserve">  کے (</w:t>
      </w:r>
      <w:r w:rsidR="00AE1C4A" w:rsidRPr="00AE1C4A">
        <w:rPr>
          <w:rStyle w:val="arabic"/>
          <w:rtl/>
        </w:rPr>
        <w:t>ولا یعا قب علی تر کہ</w:t>
      </w:r>
      <w:r w:rsidRPr="00EA2957">
        <w:rPr>
          <w:rtl/>
        </w:rPr>
        <w:t xml:space="preserve"> )کہن</w:t>
      </w:r>
      <w:r w:rsidR="002104A5">
        <w:rPr>
          <w:rtl/>
        </w:rPr>
        <w:t>ے سے وا جب نکل گیا اس لئے کہ وا</w:t>
      </w:r>
      <w:r w:rsidRPr="00EA2957">
        <w:rPr>
          <w:rtl/>
        </w:rPr>
        <w:t xml:space="preserve">جب کو چھوڑنے پر عذاب ہو تا ہے ۔  </w:t>
      </w:r>
      <w:r w:rsidR="002F47EB">
        <w:rPr>
          <w:rFonts w:hint="cs"/>
          <w:rtl/>
        </w:rPr>
        <w:t>(</w:t>
      </w:r>
      <w:r w:rsidR="00B46A8C">
        <w:rPr>
          <w:rtl/>
        </w:rPr>
        <w:t xml:space="preserve">شرح ورقات </w:t>
      </w:r>
      <w:r w:rsidR="002F47EB">
        <w:rPr>
          <w:rFonts w:hint="cs"/>
          <w:rtl/>
        </w:rPr>
        <w:t>)</w:t>
      </w:r>
    </w:p>
    <w:p w14:paraId="7A973960" w14:textId="38CEF6DA" w:rsidR="00462B4C" w:rsidRPr="00B46A8C" w:rsidRDefault="00462B4C" w:rsidP="00AE1C4A">
      <w:pPr>
        <w:pStyle w:val="Heading1"/>
      </w:pPr>
      <w:r w:rsidRPr="00B46A8C">
        <w:rPr>
          <w:rtl/>
        </w:rPr>
        <w:lastRenderedPageBreak/>
        <w:t xml:space="preserve">(مندوب کی </w:t>
      </w:r>
      <w:r w:rsidR="002F47EB">
        <w:rPr>
          <w:rFonts w:hint="cs"/>
          <w:rtl/>
        </w:rPr>
        <w:t>تین</w:t>
      </w:r>
      <w:r w:rsidRPr="00B46A8C">
        <w:rPr>
          <w:rtl/>
        </w:rPr>
        <w:t xml:space="preserve"> قسمیں ہیں)</w:t>
      </w:r>
    </w:p>
    <w:p w14:paraId="1681203F" w14:textId="77777777" w:rsidR="00462B4C" w:rsidRPr="00EA2957" w:rsidRDefault="00462B4C" w:rsidP="00462B4C">
      <w:r w:rsidRPr="00EA2957">
        <w:rPr>
          <w:rtl/>
        </w:rPr>
        <w:t xml:space="preserve">  پہلی قسم : جس کام کے کر نے کی تا کید ہو اور اس کا تا رک مستحق عذاب تو نہ ہو لیکن مستحق ملامت ہو ۔</w:t>
      </w:r>
    </w:p>
    <w:p w14:paraId="72BEDAD7" w14:textId="77777777" w:rsidR="00462B4C" w:rsidRPr="00EA2957" w:rsidRDefault="00462B4C" w:rsidP="007C46E7">
      <w:r w:rsidRPr="00EA2957">
        <w:rPr>
          <w:rtl/>
        </w:rPr>
        <w:t xml:space="preserve">  جیسے اذان اور جما عت کی نماز  </w:t>
      </w:r>
      <w:r w:rsidR="002F47EB">
        <w:rPr>
          <w:rFonts w:hint="cs"/>
          <w:rtl/>
        </w:rPr>
        <w:t>(</w:t>
      </w:r>
      <w:r w:rsidRPr="00EA2957">
        <w:rPr>
          <w:rtl/>
        </w:rPr>
        <w:t>و غیرہ</w:t>
      </w:r>
      <w:r w:rsidR="002F47EB">
        <w:rPr>
          <w:rFonts w:hint="cs"/>
          <w:rtl/>
        </w:rPr>
        <w:t>)</w:t>
      </w:r>
      <w:r w:rsidRPr="00EA2957">
        <w:rPr>
          <w:rtl/>
        </w:rPr>
        <w:t xml:space="preserve"> ان پر آپ  </w:t>
      </w:r>
      <w:r w:rsidR="00B46A8C">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پا</w:t>
      </w:r>
      <w:r w:rsidRPr="00EA2957">
        <w:rPr>
          <w:rtl/>
        </w:rPr>
        <w:t xml:space="preserve"> </w:t>
      </w:r>
      <w:r w:rsidRPr="00EA2957">
        <w:rPr>
          <w:rFonts w:hint="cs"/>
          <w:rtl/>
        </w:rPr>
        <w:t>بند</w:t>
      </w:r>
      <w:r w:rsidRPr="00EA2957">
        <w:rPr>
          <w:rtl/>
        </w:rPr>
        <w:t>ی سے عمل کیا ۔</w:t>
      </w:r>
      <w:r w:rsidR="007C46E7">
        <w:rPr>
          <w:rFonts w:hint="cs"/>
          <w:rtl/>
        </w:rPr>
        <w:t xml:space="preserve"> </w:t>
      </w:r>
      <w:r w:rsidRPr="00EA2957">
        <w:rPr>
          <w:rtl/>
        </w:rPr>
        <w:t xml:space="preserve">ان کو ترک نہیں کیا ایک یا </w:t>
      </w:r>
      <w:r w:rsidR="007C46E7">
        <w:rPr>
          <w:rFonts w:hint="cs"/>
          <w:rtl/>
        </w:rPr>
        <w:t>دو</w:t>
      </w:r>
      <w:r w:rsidRPr="00EA2957">
        <w:rPr>
          <w:rtl/>
        </w:rPr>
        <w:t xml:space="preserve"> مر تبہ کے سوا اور یہ ایک </w:t>
      </w:r>
      <w:r w:rsidR="007C46E7">
        <w:rPr>
          <w:rFonts w:hint="cs"/>
          <w:rtl/>
        </w:rPr>
        <w:t>دو</w:t>
      </w:r>
      <w:r w:rsidRPr="00EA2957">
        <w:rPr>
          <w:rtl/>
        </w:rPr>
        <w:t xml:space="preserve"> مر تبہ کا  ترک کر نا بھی اس لئے ہو تا تھا کہ امت کو معلوم ہو جا ئے کہ وا جب نہیں ہے ۔اس قسم کو سنت مؤ کدہ کہت</w:t>
      </w:r>
      <w:r w:rsidR="007C46E7">
        <w:rPr>
          <w:rtl/>
        </w:rPr>
        <w:t>ے ہیں</w:t>
      </w:r>
      <w:r w:rsidRPr="00EA2957">
        <w:rPr>
          <w:rtl/>
        </w:rPr>
        <w:t>۔</w:t>
      </w:r>
    </w:p>
    <w:p w14:paraId="1EDE4EA9" w14:textId="77777777" w:rsidR="00462B4C" w:rsidRPr="00EA2957" w:rsidRDefault="00462B4C" w:rsidP="00B46A8C">
      <w:r w:rsidRPr="00EA2957">
        <w:rPr>
          <w:rtl/>
        </w:rPr>
        <w:t xml:space="preserve">  دوسری قسم:  جس کے کر نے پر ثواب ہو اور ترک</w:t>
      </w:r>
      <w:r w:rsidR="00B46A8C">
        <w:rPr>
          <w:rtl/>
        </w:rPr>
        <w:t xml:space="preserve"> پر نہ عذاب ہو اور نہ مستحق ملا</w:t>
      </w:r>
      <w:r w:rsidRPr="00EA2957">
        <w:rPr>
          <w:rtl/>
        </w:rPr>
        <w:t xml:space="preserve">مت ہو یعنی وہ فعل جس پر آپ  </w:t>
      </w:r>
      <w:r w:rsidR="00B46A8C">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مؤا ظبت  و پا بندی نہ کی ہو بلکہ ایک مر تبہ یا</w:t>
      </w:r>
      <w:r w:rsidR="007B3185">
        <w:rPr>
          <w:rtl/>
        </w:rPr>
        <w:t xml:space="preserve"> چند مر تبہ کیا ہو ۔  اسی میں ہ</w:t>
      </w:r>
      <w:r w:rsidR="007B3185">
        <w:rPr>
          <w:rFonts w:hint="cs"/>
          <w:rtl/>
        </w:rPr>
        <w:t>یں</w:t>
      </w:r>
      <w:r w:rsidRPr="00EA2957">
        <w:rPr>
          <w:rtl/>
        </w:rPr>
        <w:t xml:space="preserve"> تمام تطو عات جیسے ہر ہفتہ میں جمعرات کے دن کا روزہ ۔اس قسم کو ''نا فلہ ''کہا جا تا ہے ۔</w:t>
      </w:r>
    </w:p>
    <w:p w14:paraId="517C7A3E" w14:textId="77777777" w:rsidR="00462B4C" w:rsidRPr="00EA2957" w:rsidRDefault="00462B4C" w:rsidP="00B46A8C">
      <w:r w:rsidRPr="00EA2957">
        <w:rPr>
          <w:rtl/>
        </w:rPr>
        <w:t xml:space="preserve">  تیسری قسم:  مندوب زا ئد یعنی وہ چیز جو کما لیات مکلف میں شمار ک</w:t>
      </w:r>
      <w:r w:rsidR="00B46A8C">
        <w:rPr>
          <w:rtl/>
        </w:rPr>
        <w:t>ی جا تی ہے</w:t>
      </w:r>
      <w:r w:rsidRPr="00EA2957">
        <w:rPr>
          <w:rtl/>
        </w:rPr>
        <w:t>۔</w:t>
      </w:r>
      <w:r w:rsidR="00B46A8C">
        <w:rPr>
          <w:rFonts w:hint="cs"/>
          <w:rtl/>
        </w:rPr>
        <w:t xml:space="preserve"> </w:t>
      </w:r>
      <w:r w:rsidRPr="00EA2957">
        <w:rPr>
          <w:rtl/>
        </w:rPr>
        <w:t>مطلب</w:t>
      </w:r>
      <w:r w:rsidR="007C46E7">
        <w:rPr>
          <w:rFonts w:hint="cs"/>
          <w:rtl/>
        </w:rPr>
        <w:t xml:space="preserve"> یہ ہے کہ</w:t>
      </w:r>
      <w:r w:rsidRPr="00EA2957">
        <w:rPr>
          <w:rtl/>
        </w:rPr>
        <w:t xml:space="preserve"> آپ  </w:t>
      </w:r>
      <w:r w:rsidR="00B46A8C">
        <w:rPr>
          <w:rFonts w:ascii="Times New Roman" w:hAnsi="Times New Roman" w:cs="Times New Roman" w:hint="cs"/>
          <w:rtl/>
        </w:rPr>
        <w:t>ﷺ</w:t>
      </w:r>
      <w:r w:rsidRPr="00EA2957">
        <w:rPr>
          <w:rtl/>
        </w:rPr>
        <w:t xml:space="preserve">  کی عا دت شر یفہ سے متعلق چیزیں جیسے کھا نا ،پینا ،چلنا اور سو نا وغیرہ ۔</w:t>
      </w:r>
      <w:r w:rsidR="00B46A8C">
        <w:rPr>
          <w:rFonts w:hint="cs"/>
          <w:rtl/>
        </w:rPr>
        <w:t xml:space="preserve"> </w:t>
      </w:r>
      <w:r w:rsidRPr="00EA2957">
        <w:rPr>
          <w:rtl/>
        </w:rPr>
        <w:t xml:space="preserve">ان میں آپ  </w:t>
      </w:r>
      <w:r w:rsidR="00B46A8C">
        <w:rPr>
          <w:rFonts w:ascii="Times New Roman" w:hAnsi="Times New Roman" w:cs="Times New Roman" w:hint="cs"/>
          <w:rtl/>
        </w:rPr>
        <w:t>ﷺ</w:t>
      </w:r>
      <w:r w:rsidRPr="00EA2957">
        <w:rPr>
          <w:rtl/>
        </w:rPr>
        <w:t xml:space="preserve"> </w:t>
      </w:r>
      <w:r w:rsidRPr="00EA2957">
        <w:rPr>
          <w:rFonts w:hint="cs"/>
          <w:rtl/>
        </w:rPr>
        <w:t>ک</w:t>
      </w:r>
      <w:r w:rsidRPr="00EA2957">
        <w:rPr>
          <w:rtl/>
        </w:rPr>
        <w:t>ی اتباع کر نا ۔  اس قسم کو ''مستحب ،ادب اور فضیلت ''کہا جا تا ہے ۔</w:t>
      </w:r>
    </w:p>
    <w:p w14:paraId="3CC6313A" w14:textId="77777777" w:rsidR="00AE1C4A" w:rsidRPr="00AE1C4A" w:rsidRDefault="00AE1C4A" w:rsidP="00B46A8C">
      <w:pPr>
        <w:ind w:firstLine="0"/>
        <w:jc w:val="center"/>
        <w:rPr>
          <w:rStyle w:val="arabic"/>
        </w:rPr>
      </w:pPr>
      <w:r w:rsidRPr="00AE1C4A">
        <w:rPr>
          <w:rStyle w:val="arabic"/>
          <w:rtl/>
        </w:rPr>
        <w:t>المندوب ثلاثة أقسام</w:t>
      </w:r>
    </w:p>
    <w:p w14:paraId="223D401B" w14:textId="6D0E34A1" w:rsidR="00462B4C" w:rsidRPr="00EA2957" w:rsidRDefault="00AE1C4A" w:rsidP="00B46A8C">
      <w:r w:rsidRPr="00AE1C4A">
        <w:rPr>
          <w:rStyle w:val="arabic"/>
          <w:rtl/>
        </w:rPr>
        <w:t xml:space="preserve">  ألأول : مندوب طلب فعلہ علی و جہ التا کید و تا رکہ لا یستحق العقاب و لکن یستحق اللوم ،کا لأ ذان و صلاة  الجما عة و کل ما وا ظب النبی  </w:t>
      </w:r>
      <w:r w:rsidR="00B46A8C">
        <w:rPr>
          <w:rFonts w:ascii="Times New Roman" w:hAnsi="Times New Roman" w:cs="Times New Roman" w:hint="cs"/>
          <w:rtl/>
        </w:rPr>
        <w:t>ﷺ</w:t>
      </w:r>
      <w:r w:rsidRPr="00AE1C4A">
        <w:rPr>
          <w:rStyle w:val="arabic"/>
          <w:rtl/>
        </w:rPr>
        <w:t xml:space="preserve"> ولم یتر کہ الا مرة أو مر تین للد لا لة علی عدم و جو بہ۔ ویسمی ھذا القسم ''السنة   المؤکدة''الخ</w:t>
      </w:r>
      <w:r w:rsidR="009A0C6D">
        <w:rPr>
          <w:rtl/>
        </w:rPr>
        <w:t xml:space="preserve"> </w:t>
      </w:r>
      <w:r w:rsidR="009A0C6D">
        <w:rPr>
          <w:rFonts w:hint="cs"/>
          <w:rtl/>
        </w:rPr>
        <w:t>.</w:t>
      </w:r>
    </w:p>
    <w:p w14:paraId="22D11371" w14:textId="6F125FD8" w:rsidR="00462B4C" w:rsidRPr="00EA2957" w:rsidRDefault="00AE1C4A" w:rsidP="00462B4C">
      <w:r w:rsidRPr="00AE1C4A">
        <w:rPr>
          <w:rStyle w:val="arabic"/>
          <w:rtl/>
        </w:rPr>
        <w:lastRenderedPageBreak/>
        <w:t xml:space="preserve">  الثا نی :  مندوب و فا علہ یثاب ولا یعا قب تا ر کہ ولا یستحق اللوم۔ ومن ھذا النوع ما لم یوا ظب الر سول  </w:t>
      </w:r>
      <w:r w:rsidR="00B46A8C">
        <w:rPr>
          <w:rFonts w:ascii="Times New Roman" w:hAnsi="Times New Roman" w:cs="Times New Roman" w:hint="cs"/>
          <w:rtl/>
        </w:rPr>
        <w:t>ﷺ</w:t>
      </w:r>
      <w:r w:rsidRPr="00AE1C4A">
        <w:rPr>
          <w:rStyle w:val="arabic"/>
          <w:rtl/>
        </w:rPr>
        <w:t xml:space="preserve"> علی فعلہ بل فعلہ مرة أو مرات ،و منہ جمیع التطوعات کصیام یوم الخمیس کل أ سبوع ،و یسمی ھذا  القسم ''نافلة''</w:t>
      </w:r>
      <w:r w:rsidR="009A0C6D">
        <w:rPr>
          <w:rFonts w:hint="cs"/>
          <w:rtl/>
        </w:rPr>
        <w:t>.</w:t>
      </w:r>
    </w:p>
    <w:p w14:paraId="49E3A267" w14:textId="7C25B8B1" w:rsidR="00462B4C" w:rsidRPr="00EA2957" w:rsidRDefault="00AE1C4A" w:rsidP="009A0C6D">
      <w:r w:rsidRPr="00AE1C4A">
        <w:rPr>
          <w:rStyle w:val="arabic"/>
          <w:rtl/>
        </w:rPr>
        <w:t xml:space="preserve">  الثا لث :  مندوب زا ئد أی ما یعد من کما لیا ت المکلف ،کا لا قتداء بالنبی  </w:t>
      </w:r>
      <w:r w:rsidR="00B46A8C">
        <w:rPr>
          <w:rFonts w:ascii="Times New Roman" w:hAnsi="Times New Roman" w:cs="Times New Roman" w:hint="cs"/>
          <w:rtl/>
        </w:rPr>
        <w:t>ﷺ</w:t>
      </w:r>
      <w:r w:rsidRPr="00AE1C4A">
        <w:rPr>
          <w:rStyle w:val="arabic"/>
          <w:rtl/>
        </w:rPr>
        <w:t xml:space="preserve"> فی أ مورہ العا دیة مما  لم تکن من التشر یع بل التی تصدر عنہ بصفتہ انسا نا، کالاکل و الشرب والمشی والنوم و غیر ھا، ویسمی ھذا النوع مستحبا و أدبا و فضیلة .</w:t>
      </w:r>
      <w:r w:rsidR="007C46E7">
        <w:rPr>
          <w:rFonts w:hint="cs"/>
          <w:rtl/>
        </w:rPr>
        <w:t>(</w:t>
      </w:r>
      <w:r w:rsidR="00B46A8C">
        <w:rPr>
          <w:rtl/>
        </w:rPr>
        <w:t>تیسیر الا صول</w:t>
      </w:r>
      <w:r w:rsidR="007C46E7">
        <w:rPr>
          <w:rFonts w:hint="cs"/>
          <w:rtl/>
        </w:rPr>
        <w:t>)</w:t>
      </w:r>
    </w:p>
    <w:p w14:paraId="3CDA26C7" w14:textId="76E0E2CE" w:rsidR="00462B4C" w:rsidRPr="00B46A8C" w:rsidRDefault="00462B4C" w:rsidP="00AE1C4A">
      <w:pPr>
        <w:pStyle w:val="Heading1"/>
      </w:pPr>
      <w:r w:rsidRPr="00B46A8C">
        <w:rPr>
          <w:rtl/>
        </w:rPr>
        <w:t>(ا  لفا ظ مترادف )</w:t>
      </w:r>
    </w:p>
    <w:p w14:paraId="180E8693" w14:textId="77777777" w:rsidR="00462B4C" w:rsidRPr="00EA2957" w:rsidRDefault="00462B4C" w:rsidP="00B46A8C">
      <w:r w:rsidRPr="00EA2957">
        <w:rPr>
          <w:rtl/>
        </w:rPr>
        <w:t xml:space="preserve">  تطوع ،نفل، سنت،مندوب ،مستحب ،مرغب فیہ اور حسن۔</w:t>
      </w:r>
      <w:r w:rsidR="00B46A8C">
        <w:rPr>
          <w:rFonts w:hint="cs"/>
          <w:rtl/>
        </w:rPr>
        <w:t xml:space="preserve"> </w:t>
      </w:r>
      <w:r w:rsidRPr="00EA2957">
        <w:rPr>
          <w:rtl/>
        </w:rPr>
        <w:t>یہ سب الفاظ مترادف ہیں ۔یعنی معنی ایک  اور الفاظ زیا دہ ،جیسے انسان اور بشر دونوں لفظوں کا معنی ایک ہے : آ دمی ۔</w:t>
      </w:r>
    </w:p>
    <w:p w14:paraId="004D668F" w14:textId="106E3DDE" w:rsidR="00462B4C" w:rsidRPr="00EA2957" w:rsidRDefault="00AE1C4A" w:rsidP="009A0C6D">
      <w:r w:rsidRPr="00AE1C4A">
        <w:rPr>
          <w:rStyle w:val="arabic"/>
          <w:rtl/>
        </w:rPr>
        <w:t xml:space="preserve">  و یرا دف المندوب:التطوع و السنة والنفل والمستحب و المرغب فیہ</w:t>
      </w:r>
      <w:r w:rsidR="009A0C6D">
        <w:rPr>
          <w:rFonts w:hint="cs"/>
          <w:rtl/>
        </w:rPr>
        <w:t xml:space="preserve">. </w:t>
      </w:r>
      <w:r w:rsidR="007C46E7">
        <w:rPr>
          <w:rFonts w:hint="cs"/>
          <w:rtl/>
        </w:rPr>
        <w:t>(</w:t>
      </w:r>
      <w:r w:rsidR="00B46A8C">
        <w:rPr>
          <w:rtl/>
        </w:rPr>
        <w:t>شرح ورقات ص٤٢</w:t>
      </w:r>
      <w:r w:rsidR="007C46E7">
        <w:rPr>
          <w:rFonts w:hint="cs"/>
          <w:rtl/>
        </w:rPr>
        <w:t>)</w:t>
      </w:r>
    </w:p>
    <w:p w14:paraId="3464356C" w14:textId="7F6FCE4F" w:rsidR="00462B4C" w:rsidRPr="00EA2957" w:rsidRDefault="00462B4C" w:rsidP="007C46E7">
      <w:r w:rsidRPr="00EA2957">
        <w:rPr>
          <w:rtl/>
        </w:rPr>
        <w:t xml:space="preserve">  </w:t>
      </w:r>
      <w:r w:rsidR="00AE1C4A" w:rsidRPr="00AE1C4A">
        <w:rPr>
          <w:rStyle w:val="arabic"/>
          <w:rtl/>
        </w:rPr>
        <w:t>و یرا دفہ النفل والسنة والمندوب والمستحب والمرغب فیہ والحسن</w:t>
      </w:r>
      <w:r w:rsidR="009A0C6D">
        <w:rPr>
          <w:rFonts w:hint="cs"/>
          <w:rtl/>
        </w:rPr>
        <w:t xml:space="preserve">. </w:t>
      </w:r>
      <w:r w:rsidR="007C46E7">
        <w:rPr>
          <w:rFonts w:hint="cs"/>
          <w:rtl/>
        </w:rPr>
        <w:t>(</w:t>
      </w:r>
      <w:r w:rsidR="00B46A8C">
        <w:rPr>
          <w:rtl/>
        </w:rPr>
        <w:t>فیض الا لہ الما لک ج١ص١٣٩</w:t>
      </w:r>
      <w:r w:rsidR="007C46E7">
        <w:rPr>
          <w:rFonts w:hint="cs"/>
          <w:rtl/>
        </w:rPr>
        <w:t>)</w:t>
      </w:r>
    </w:p>
    <w:p w14:paraId="03622FEE" w14:textId="22E070F6" w:rsidR="00462B4C" w:rsidRPr="00EA2957" w:rsidRDefault="00462B4C" w:rsidP="007C46E7">
      <w:r w:rsidRPr="00EA2957">
        <w:rPr>
          <w:rtl/>
        </w:rPr>
        <w:t xml:space="preserve">  </w:t>
      </w:r>
      <w:r w:rsidR="00AE1C4A" w:rsidRPr="00AE1C4A">
        <w:rPr>
          <w:rStyle w:val="arabic"/>
          <w:rtl/>
        </w:rPr>
        <w:t>و الأ صح ترا دف الفرض والوا جب کا لمندوب أی کما أن الأ صح ترادف الفا ظ المندوب والمستحب و التطوع والسنة والنفل أی مسما ھا وا حد</w:t>
      </w:r>
      <w:r w:rsidR="009A0C6D">
        <w:rPr>
          <w:rFonts w:hint="cs"/>
          <w:rtl/>
        </w:rPr>
        <w:t>.</w:t>
      </w:r>
      <w:r w:rsidR="00B46A8C">
        <w:rPr>
          <w:rtl/>
        </w:rPr>
        <w:t xml:space="preserve"> </w:t>
      </w:r>
      <w:r w:rsidR="007C46E7">
        <w:rPr>
          <w:rFonts w:hint="cs"/>
          <w:rtl/>
        </w:rPr>
        <w:t>(</w:t>
      </w:r>
      <w:r w:rsidR="00AE1C4A" w:rsidRPr="00AE1C4A">
        <w:rPr>
          <w:rStyle w:val="arabic"/>
          <w:rtl/>
        </w:rPr>
        <w:t xml:space="preserve">لب الأ صول مع غا یة الأ صول </w:t>
      </w:r>
      <w:r w:rsidR="00B46A8C">
        <w:rPr>
          <w:rtl/>
        </w:rPr>
        <w:lastRenderedPageBreak/>
        <w:t>ص١١</w:t>
      </w:r>
      <w:r w:rsidR="007C46E7">
        <w:rPr>
          <w:rFonts w:hint="cs"/>
          <w:rtl/>
        </w:rPr>
        <w:t>)</w:t>
      </w:r>
    </w:p>
    <w:p w14:paraId="68D56818" w14:textId="2C6A0255" w:rsidR="00462B4C" w:rsidRPr="00B46A8C" w:rsidRDefault="00462B4C" w:rsidP="00AE1C4A">
      <w:pPr>
        <w:pStyle w:val="Heading1"/>
      </w:pPr>
      <w:r w:rsidRPr="00B46A8C">
        <w:rPr>
          <w:rtl/>
        </w:rPr>
        <w:t>(مباح کا  لغوی معنی )</w:t>
      </w:r>
    </w:p>
    <w:p w14:paraId="5E07481E" w14:textId="77777777" w:rsidR="00462B4C" w:rsidRPr="00EA2957" w:rsidRDefault="00462B4C" w:rsidP="00CA7352">
      <w:r w:rsidRPr="00EA2957">
        <w:rPr>
          <w:rtl/>
        </w:rPr>
        <w:t xml:space="preserve">  وہ فعل جس میں و سعت اور گنجا ئش دی گئی ہو</w:t>
      </w:r>
      <w:r w:rsidR="00B32476">
        <w:rPr>
          <w:rFonts w:hint="cs"/>
          <w:rtl/>
        </w:rPr>
        <w:t>۔</w:t>
      </w:r>
      <w:r w:rsidRPr="00EA2957">
        <w:rPr>
          <w:rtl/>
        </w:rPr>
        <w:t xml:space="preserve"> </w:t>
      </w:r>
      <w:r w:rsidR="007C46E7">
        <w:rPr>
          <w:rFonts w:hint="cs"/>
          <w:rtl/>
        </w:rPr>
        <w:t>(</w:t>
      </w:r>
      <w:r w:rsidR="00B46A8C">
        <w:rPr>
          <w:rtl/>
        </w:rPr>
        <w:t>شرح ورقات ص٤٢</w:t>
      </w:r>
      <w:r w:rsidR="007C46E7">
        <w:rPr>
          <w:rFonts w:hint="cs"/>
          <w:rtl/>
        </w:rPr>
        <w:t>)</w:t>
      </w:r>
      <w:r w:rsidR="00CA7352" w:rsidRPr="00CA7352">
        <w:rPr>
          <w:rtl/>
        </w:rPr>
        <w:t xml:space="preserve"> </w:t>
      </w:r>
    </w:p>
    <w:p w14:paraId="58669A36" w14:textId="79E83657" w:rsidR="00462B4C" w:rsidRPr="00B46A8C" w:rsidRDefault="00462B4C" w:rsidP="00AE1C4A">
      <w:pPr>
        <w:pStyle w:val="Heading1"/>
      </w:pPr>
      <w:r w:rsidRPr="00B46A8C">
        <w:rPr>
          <w:rtl/>
        </w:rPr>
        <w:t>(مبا ح کی اصطلا حی تعریف )</w:t>
      </w:r>
    </w:p>
    <w:p w14:paraId="7336F85C" w14:textId="0F8311B9" w:rsidR="00462B4C" w:rsidRPr="00EA2957" w:rsidRDefault="00462B4C" w:rsidP="009A0C6D">
      <w:r w:rsidRPr="00EA2957">
        <w:rPr>
          <w:rtl/>
        </w:rPr>
        <w:t xml:space="preserve">  مصنف</w:t>
      </w:r>
      <w:r w:rsidR="00B46A8C">
        <w:rPr>
          <w:rFonts w:hint="cs"/>
          <w:rtl/>
        </w:rPr>
        <w:t>ؒ</w:t>
      </w:r>
      <w:r w:rsidRPr="00EA2957">
        <w:rPr>
          <w:rtl/>
        </w:rPr>
        <w:t xml:space="preserve">   فر ما تے ہیں :  (</w:t>
      </w:r>
      <w:r w:rsidR="00AE1C4A" w:rsidRPr="00AE1C4A">
        <w:rPr>
          <w:rStyle w:val="arabic"/>
          <w:rtl/>
        </w:rPr>
        <w:t>وَالْمُبَا حُ مَا لَا یُثَا بُ عَلَی فِعْلِہِ وَلَا یُعَا قَبُ عَلَی تَرْکِہِ</w:t>
      </w:r>
      <w:r w:rsidR="009A0C6D">
        <w:rPr>
          <w:rFonts w:hint="cs"/>
          <w:rtl/>
        </w:rPr>
        <w:t xml:space="preserve">. </w:t>
      </w:r>
      <w:r w:rsidRPr="00EA2957">
        <w:rPr>
          <w:rtl/>
        </w:rPr>
        <w:t>مباح کہتے ہیں :  جس کے کر نے پر ثواب نہ ہو اور ترک پر عقاب نہ ہو ۔)</w:t>
      </w:r>
    </w:p>
    <w:p w14:paraId="1EE2CD19" w14:textId="7A7489F1" w:rsidR="00462B4C" w:rsidRPr="00EA2957" w:rsidRDefault="00462B4C" w:rsidP="007C46E7">
      <w:r w:rsidRPr="00EA2957">
        <w:rPr>
          <w:rtl/>
        </w:rPr>
        <w:t xml:space="preserve">  مباح کی تشر یح  میں شا رح محلی</w:t>
      </w:r>
      <w:r w:rsidR="007E6BD7">
        <w:rPr>
          <w:rFonts w:hint="cs"/>
          <w:rtl/>
        </w:rPr>
        <w:t>ؒ</w:t>
      </w:r>
      <w:r w:rsidR="007E6BD7">
        <w:rPr>
          <w:rtl/>
        </w:rPr>
        <w:t xml:space="preserve">  نے جو فر ما یا ہ</w:t>
      </w:r>
      <w:r w:rsidR="007E6BD7">
        <w:rPr>
          <w:rFonts w:hint="cs"/>
          <w:rtl/>
        </w:rPr>
        <w:t>ے</w:t>
      </w:r>
      <w:r w:rsidRPr="00EA2957">
        <w:rPr>
          <w:rtl/>
        </w:rPr>
        <w:t xml:space="preserve"> : ''</w:t>
      </w:r>
      <w:r w:rsidR="00AE1C4A" w:rsidRPr="00AE1C4A">
        <w:rPr>
          <w:rStyle w:val="arabic"/>
          <w:rtl/>
        </w:rPr>
        <w:t>من حیث و صفہ با لا با حة</w:t>
      </w:r>
      <w:r w:rsidR="009A0C6D">
        <w:rPr>
          <w:rtl/>
        </w:rPr>
        <w:t>''</w:t>
      </w:r>
      <w:r w:rsidR="009A0C6D">
        <w:rPr>
          <w:rFonts w:hint="cs"/>
          <w:rtl/>
        </w:rPr>
        <w:t xml:space="preserve">. </w:t>
      </w:r>
      <w:r w:rsidRPr="00EA2957">
        <w:rPr>
          <w:rtl/>
        </w:rPr>
        <w:t>اس میں ''</w:t>
      </w:r>
      <w:r w:rsidR="00AE1C4A" w:rsidRPr="00AE1C4A">
        <w:rPr>
          <w:rStyle w:val="arabic"/>
          <w:rtl/>
        </w:rPr>
        <w:t>من حیث</w:t>
      </w:r>
      <w:r w:rsidRPr="00EA2957">
        <w:rPr>
          <w:rtl/>
        </w:rPr>
        <w:t>''  تقیید کے لئے ہے ۔یعنی ی</w:t>
      </w:r>
      <w:r w:rsidR="000C75EF">
        <w:rPr>
          <w:rtl/>
        </w:rPr>
        <w:t>ہ حکم فقط صفت ابا حت سے متصف ہو</w:t>
      </w:r>
      <w:r w:rsidRPr="00EA2957">
        <w:rPr>
          <w:rtl/>
        </w:rPr>
        <w:t>نے کے اعتبار سے ہے ۔ہر اعتبار  سے نہیں ۔جیسے اکل و شرب اصل میں مباح ہے ،</w:t>
      </w:r>
      <w:r w:rsidR="007B3185">
        <w:rPr>
          <w:rFonts w:hint="cs"/>
          <w:rtl/>
        </w:rPr>
        <w:t xml:space="preserve"> </w:t>
      </w:r>
      <w:r w:rsidRPr="00EA2957">
        <w:rPr>
          <w:rtl/>
        </w:rPr>
        <w:t>لیکن ترک اکل و شرب سے مو ت و ہلا کت کا اند یشہ  ہو جا ئے تو ترک اکل و شرب پر عقاب ہو گا ۔</w:t>
      </w:r>
      <w:r w:rsidR="007C46E7">
        <w:rPr>
          <w:rFonts w:hint="cs"/>
          <w:rtl/>
        </w:rPr>
        <w:t>(</w:t>
      </w:r>
      <w:r w:rsidR="00AE1C4A" w:rsidRPr="00AE1C4A">
        <w:rPr>
          <w:rStyle w:val="arabic"/>
          <w:rtl/>
        </w:rPr>
        <w:t>من حیث</w:t>
      </w:r>
      <w:r w:rsidRPr="00EA2957">
        <w:rPr>
          <w:rtl/>
        </w:rPr>
        <w:t xml:space="preserve"> کی بقیہ ت</w:t>
      </w:r>
      <w:r w:rsidR="000C75EF">
        <w:rPr>
          <w:rtl/>
        </w:rPr>
        <w:t>فصیل وا جب کی تشر یح میں دیکھئے</w:t>
      </w:r>
      <w:r w:rsidR="007C46E7">
        <w:rPr>
          <w:rFonts w:hint="cs"/>
          <w:rtl/>
        </w:rPr>
        <w:t>)</w:t>
      </w:r>
    </w:p>
    <w:p w14:paraId="7DE2EC4E" w14:textId="77777777" w:rsidR="00462B4C" w:rsidRPr="00EA2957" w:rsidRDefault="00462B4C" w:rsidP="00CA7352">
      <w:r w:rsidRPr="00EA2957">
        <w:rPr>
          <w:rtl/>
        </w:rPr>
        <w:t xml:space="preserve">  وا جب اور مندوب کے کر نے پر ثواب ہو تا ہے ۔حرام اور مکروہ کے ترک پر ثواب ہو تا ہے۔مباح کے فعل پر بھی ثواب نہیں ہو تا</w:t>
      </w:r>
      <w:r w:rsidR="000E4072">
        <w:rPr>
          <w:rtl/>
        </w:rPr>
        <w:t xml:space="preserve"> اور ترک پر بھی ثواب نہیں ہوتا</w:t>
      </w:r>
      <w:r w:rsidRPr="00EA2957">
        <w:rPr>
          <w:rtl/>
        </w:rPr>
        <w:t>۔</w:t>
      </w:r>
      <w:r w:rsidR="000E4072">
        <w:rPr>
          <w:rFonts w:hint="cs"/>
          <w:rtl/>
        </w:rPr>
        <w:t xml:space="preserve"> </w:t>
      </w:r>
      <w:r w:rsidRPr="00EA2957">
        <w:rPr>
          <w:rtl/>
        </w:rPr>
        <w:t>وا جب کے تر ک پر عقاب ہو تا ہے ،حرام  کے فعل پر عقاب ہو تا ہے ۔مباح کے ترک پر بھی عقاب نہیں ہو تا اور فعل پر بھی عقاب نہیں ہو تا ۔  حا صل یہ ہے کہ مباح وہ فعل ہے جس کے فعل و ترک پر ثواب نہ ہو اور نہ فعل و ترک پر عقاب ہو</w:t>
      </w:r>
      <w:r w:rsidR="00B32476">
        <w:rPr>
          <w:rFonts w:hint="cs"/>
          <w:rtl/>
        </w:rPr>
        <w:t>۔</w:t>
      </w:r>
      <w:r w:rsidR="00CA7352">
        <w:rPr>
          <w:rFonts w:hint="cs"/>
          <w:rtl/>
        </w:rPr>
        <w:t xml:space="preserve"> </w:t>
      </w:r>
      <w:r w:rsidR="007C46E7">
        <w:rPr>
          <w:rFonts w:hint="cs"/>
          <w:rtl/>
        </w:rPr>
        <w:t>(</w:t>
      </w:r>
      <w:r w:rsidR="000E4072">
        <w:rPr>
          <w:rtl/>
        </w:rPr>
        <w:t>شرح ورقات ص٣</w:t>
      </w:r>
      <w:r w:rsidR="007C46E7">
        <w:rPr>
          <w:rFonts w:hint="cs"/>
          <w:rtl/>
        </w:rPr>
        <w:t>)</w:t>
      </w:r>
      <w:r w:rsidR="00CA7352" w:rsidRPr="00CA7352">
        <w:rPr>
          <w:rtl/>
        </w:rPr>
        <w:t xml:space="preserve"> </w:t>
      </w:r>
    </w:p>
    <w:p w14:paraId="05905D55" w14:textId="5C79A209" w:rsidR="00462B4C" w:rsidRPr="00624C1E" w:rsidRDefault="00462B4C" w:rsidP="00AE1C4A">
      <w:pPr>
        <w:pStyle w:val="Heading1"/>
      </w:pPr>
      <w:r w:rsidRPr="00624C1E">
        <w:rPr>
          <w:rtl/>
        </w:rPr>
        <w:t>(مباح کی دوسری تعریف )</w:t>
      </w:r>
    </w:p>
    <w:p w14:paraId="0E593610" w14:textId="77777777" w:rsidR="00462B4C" w:rsidRPr="00EA2957" w:rsidRDefault="00462B4C" w:rsidP="00462B4C">
      <w:r w:rsidRPr="00EA2957">
        <w:rPr>
          <w:rtl/>
        </w:rPr>
        <w:t xml:space="preserve">  شا رع نے جس چیز کو کر نے اور نہ کر نے کا اختیار دیا ہو اسے مباح کہتے ہیں ۔</w:t>
      </w:r>
    </w:p>
    <w:p w14:paraId="0F7BAF6D" w14:textId="10FE705A" w:rsidR="00462B4C" w:rsidRPr="00EA2957" w:rsidRDefault="00462B4C" w:rsidP="009A0C6D">
      <w:r w:rsidRPr="00EA2957">
        <w:rPr>
          <w:rtl/>
        </w:rPr>
        <w:lastRenderedPageBreak/>
        <w:t xml:space="preserve">  </w:t>
      </w:r>
      <w:r w:rsidR="00AE1C4A" w:rsidRPr="00AE1C4A">
        <w:rPr>
          <w:rStyle w:val="arabic"/>
          <w:rtl/>
        </w:rPr>
        <w:t>المباح :  ما خیر الشارع لفعلہ و تر کہ</w:t>
      </w:r>
      <w:r w:rsidR="00624C1E">
        <w:rPr>
          <w:rtl/>
        </w:rPr>
        <w:t xml:space="preserve"> </w:t>
      </w:r>
      <w:r w:rsidR="009A0C6D">
        <w:rPr>
          <w:rFonts w:hint="cs"/>
          <w:rtl/>
        </w:rPr>
        <w:t>.</w:t>
      </w:r>
      <w:r w:rsidR="00624C1E">
        <w:rPr>
          <w:rtl/>
        </w:rPr>
        <w:t xml:space="preserve">  </w:t>
      </w:r>
      <w:r w:rsidR="007C46E7">
        <w:rPr>
          <w:rFonts w:hint="cs"/>
          <w:rtl/>
        </w:rPr>
        <w:t>(</w:t>
      </w:r>
      <w:r w:rsidR="00624C1E">
        <w:rPr>
          <w:rtl/>
        </w:rPr>
        <w:t xml:space="preserve">تیسیر الا صول </w:t>
      </w:r>
      <w:r w:rsidR="007C46E7">
        <w:rPr>
          <w:rFonts w:hint="cs"/>
          <w:rtl/>
        </w:rPr>
        <w:t>)</w:t>
      </w:r>
    </w:p>
    <w:p w14:paraId="17059123" w14:textId="77FB5664" w:rsidR="00462B4C" w:rsidRPr="00EA2957" w:rsidRDefault="00462B4C" w:rsidP="00B32476">
      <w:r w:rsidRPr="00EA2957">
        <w:rPr>
          <w:rtl/>
        </w:rPr>
        <w:t xml:space="preserve">  مصنف</w:t>
      </w:r>
      <w:r w:rsidR="00973BEA">
        <w:rPr>
          <w:rFonts w:hint="cs"/>
          <w:rtl/>
        </w:rPr>
        <w:t>ؒ</w:t>
      </w:r>
      <w:r w:rsidRPr="00EA2957">
        <w:rPr>
          <w:rtl/>
        </w:rPr>
        <w:t xml:space="preserve">   کے (</w:t>
      </w:r>
      <w:r w:rsidR="00AE1C4A" w:rsidRPr="00AE1C4A">
        <w:rPr>
          <w:rStyle w:val="arabic"/>
          <w:rtl/>
        </w:rPr>
        <w:t>ما لا یثاب علی فعلہ</w:t>
      </w:r>
      <w:r w:rsidRPr="00EA2957">
        <w:rPr>
          <w:rtl/>
        </w:rPr>
        <w:t xml:space="preserve"> )کہنے سے وا جب اور مندوب نکل گئے اس لئے کہ وا جب اور  مندوب کے کر نے پر ثواب ہو تا ہے</w:t>
      </w:r>
      <w:r w:rsidR="00B32476">
        <w:rPr>
          <w:rFonts w:hint="cs"/>
          <w:rtl/>
        </w:rPr>
        <w:t>۔</w:t>
      </w:r>
      <w:r w:rsidRPr="00EA2957">
        <w:rPr>
          <w:rtl/>
        </w:rPr>
        <w:t xml:space="preserve">   </w:t>
      </w:r>
      <w:r w:rsidR="007C46E7">
        <w:rPr>
          <w:rFonts w:hint="cs"/>
          <w:rtl/>
        </w:rPr>
        <w:t>(</w:t>
      </w:r>
      <w:r w:rsidR="00973BEA">
        <w:rPr>
          <w:rtl/>
        </w:rPr>
        <w:t>شرح ورقات ص٤٢</w:t>
      </w:r>
      <w:r w:rsidR="007C46E7">
        <w:rPr>
          <w:rFonts w:hint="cs"/>
          <w:rtl/>
        </w:rPr>
        <w:t>)</w:t>
      </w:r>
      <w:r w:rsidR="00CA7352" w:rsidRPr="00CA7352">
        <w:rPr>
          <w:rtl/>
        </w:rPr>
        <w:t xml:space="preserve"> </w:t>
      </w:r>
    </w:p>
    <w:p w14:paraId="4B9DA975" w14:textId="76784C9F" w:rsidR="00462B4C" w:rsidRPr="00EA2957" w:rsidRDefault="00462B4C" w:rsidP="009A0C6D">
      <w:r w:rsidRPr="00EA2957">
        <w:rPr>
          <w:rtl/>
        </w:rPr>
        <w:t xml:space="preserve">  مباح کبھی وا جب بھی ہو جا تا ہے جیسے کھا نا ،پینا اصلیت کے اعتبار سے یہ دو نوں چیز یں مباح ہیں</w:t>
      </w:r>
      <w:r w:rsidR="00CF487F">
        <w:rPr>
          <w:rFonts w:hint="cs"/>
          <w:rtl/>
        </w:rPr>
        <w:t xml:space="preserve"> </w:t>
      </w:r>
      <w:r w:rsidRPr="00EA2957">
        <w:rPr>
          <w:rtl/>
        </w:rPr>
        <w:t xml:space="preserve">لیکن  اتنی سخت حا جت ہو کہ جان کی ہلا کت کا خوف ہو جا ئے تو کھا نا ،پینا وا جب ہو گا ۔اس لئے کہ ایسی صو رت میں ان کو ترک کر نا </w:t>
      </w:r>
      <w:r w:rsidR="00CF487F">
        <w:rPr>
          <w:rtl/>
        </w:rPr>
        <w:t>ہلا کت کا با عث ہو گا ۔اللہ تعا</w:t>
      </w:r>
      <w:r w:rsidRPr="00EA2957">
        <w:rPr>
          <w:rtl/>
        </w:rPr>
        <w:t xml:space="preserve">لی فر ما تے ہیں : </w:t>
      </w:r>
      <w:r w:rsidR="00AE1C4A" w:rsidRPr="00AE1C4A">
        <w:rPr>
          <w:rStyle w:val="arabic"/>
          <w:rtl/>
        </w:rPr>
        <w:t>وَلاَ تُلْقُوْا بِاَیْدِکُمْ اِ لَی التَّھْلُکَةِ</w:t>
      </w:r>
      <w:r w:rsidR="009A0C6D">
        <w:rPr>
          <w:rFonts w:hint="cs"/>
          <w:rtl/>
        </w:rPr>
        <w:t>.</w:t>
      </w:r>
      <w:r w:rsidR="00CF487F">
        <w:rPr>
          <w:rtl/>
        </w:rPr>
        <w:t xml:space="preserve"> </w:t>
      </w:r>
      <w:r w:rsidR="007C46E7">
        <w:rPr>
          <w:rFonts w:hint="cs"/>
          <w:rtl/>
        </w:rPr>
        <w:t>(</w:t>
      </w:r>
      <w:r w:rsidR="00CF487F">
        <w:rPr>
          <w:rtl/>
        </w:rPr>
        <w:t>سو ر</w:t>
      </w:r>
      <w:r w:rsidR="00CF487F">
        <w:rPr>
          <w:rFonts w:hint="cs"/>
          <w:rtl/>
        </w:rPr>
        <w:t>ۂ</w:t>
      </w:r>
      <w:r w:rsidR="00CF487F">
        <w:rPr>
          <w:rtl/>
        </w:rPr>
        <w:t xml:space="preserve"> بقرہ ١٩٥</w:t>
      </w:r>
      <w:r w:rsidR="007C46E7">
        <w:rPr>
          <w:rFonts w:hint="cs"/>
          <w:rtl/>
        </w:rPr>
        <w:t>)</w:t>
      </w:r>
      <w:r w:rsidRPr="00EA2957">
        <w:rPr>
          <w:rtl/>
        </w:rPr>
        <w:t>اور اپنے آ پ کو اپنے ہا تھ</w:t>
      </w:r>
      <w:r w:rsidR="00CF487F">
        <w:rPr>
          <w:rtl/>
        </w:rPr>
        <w:t>وں تبا ہی میں مت ڈا لو</w:t>
      </w:r>
      <w:r w:rsidR="00B32476">
        <w:rPr>
          <w:rFonts w:hint="cs"/>
          <w:rtl/>
        </w:rPr>
        <w:t>۔</w:t>
      </w:r>
      <w:r w:rsidR="00CF487F">
        <w:rPr>
          <w:rtl/>
        </w:rPr>
        <w:t xml:space="preserve"> </w:t>
      </w:r>
      <w:r w:rsidR="007C46E7">
        <w:rPr>
          <w:rFonts w:hint="cs"/>
          <w:rtl/>
        </w:rPr>
        <w:t>(</w:t>
      </w:r>
      <w:r w:rsidR="00CF487F">
        <w:rPr>
          <w:rtl/>
        </w:rPr>
        <w:t>تر جم</w:t>
      </w:r>
      <w:r w:rsidR="00CF487F">
        <w:rPr>
          <w:rFonts w:hint="cs"/>
          <w:rtl/>
        </w:rPr>
        <w:t>ۂ</w:t>
      </w:r>
      <w:r w:rsidRPr="00EA2957">
        <w:rPr>
          <w:rtl/>
        </w:rPr>
        <w:t xml:space="preserve"> قر آن </w:t>
      </w:r>
      <w:r w:rsidR="007C46E7">
        <w:rPr>
          <w:rFonts w:hint="cs"/>
          <w:rtl/>
        </w:rPr>
        <w:t>/</w:t>
      </w:r>
      <w:r w:rsidR="00CF487F">
        <w:rPr>
          <w:rFonts w:hint="cs"/>
          <w:rtl/>
        </w:rPr>
        <w:t xml:space="preserve"> </w:t>
      </w:r>
      <w:r w:rsidRPr="00EA2957">
        <w:rPr>
          <w:rtl/>
        </w:rPr>
        <w:t xml:space="preserve">تیسیر الا صول </w:t>
      </w:r>
      <w:r w:rsidR="007C46E7">
        <w:rPr>
          <w:rFonts w:hint="cs"/>
          <w:rtl/>
        </w:rPr>
        <w:t>)</w:t>
      </w:r>
      <w:r w:rsidR="00CA7352" w:rsidRPr="00CA7352">
        <w:rPr>
          <w:rtl/>
        </w:rPr>
        <w:t xml:space="preserve"> </w:t>
      </w:r>
    </w:p>
    <w:p w14:paraId="7A7ABAC0" w14:textId="77777777" w:rsidR="00462B4C" w:rsidRPr="00EA2957" w:rsidRDefault="00462B4C" w:rsidP="007C46E7">
      <w:r w:rsidRPr="00EA2957">
        <w:rPr>
          <w:rtl/>
        </w:rPr>
        <w:t xml:space="preserve">  حلال </w:t>
      </w:r>
      <w:r w:rsidR="007C46E7">
        <w:rPr>
          <w:rFonts w:hint="cs"/>
          <w:rtl/>
        </w:rPr>
        <w:t>(</w:t>
      </w:r>
      <w:r w:rsidR="006E22DD">
        <w:rPr>
          <w:rtl/>
        </w:rPr>
        <w:t>جا ئز</w:t>
      </w:r>
      <w:r w:rsidR="007C46E7">
        <w:rPr>
          <w:rFonts w:hint="cs"/>
          <w:rtl/>
        </w:rPr>
        <w:t>)</w:t>
      </w:r>
      <w:r w:rsidRPr="00EA2957">
        <w:rPr>
          <w:rtl/>
        </w:rPr>
        <w:t xml:space="preserve">کبھی حرام بھی ہو جا تا ہے ۔  </w:t>
      </w:r>
      <w:r w:rsidR="007C46E7">
        <w:rPr>
          <w:rFonts w:hint="cs"/>
          <w:rtl/>
        </w:rPr>
        <w:t>(</w:t>
      </w:r>
      <w:r w:rsidR="007C46E7">
        <w:rPr>
          <w:rtl/>
        </w:rPr>
        <w:t>ایضا</w:t>
      </w:r>
      <w:r w:rsidR="007C46E7">
        <w:rPr>
          <w:rFonts w:hint="cs"/>
          <w:rtl/>
        </w:rPr>
        <w:t>)</w:t>
      </w:r>
      <w:r w:rsidR="006E22DD">
        <w:rPr>
          <w:rtl/>
        </w:rPr>
        <w:t>جیسے جا ئز کھیل کشف عورت و</w:t>
      </w:r>
      <w:r w:rsidRPr="00EA2957">
        <w:rPr>
          <w:rtl/>
        </w:rPr>
        <w:t xml:space="preserve">غیرہ پر مشتمل ہو نے کی و جہ سے حرام ہو جا تا ہے ۔  </w:t>
      </w:r>
      <w:r w:rsidR="007C46E7">
        <w:rPr>
          <w:rFonts w:hint="cs"/>
          <w:rtl/>
        </w:rPr>
        <w:t>(</w:t>
      </w:r>
      <w:r w:rsidRPr="00EA2957">
        <w:rPr>
          <w:rtl/>
        </w:rPr>
        <w:t>تفصیل کے لئے آسان شا ف</w:t>
      </w:r>
      <w:r w:rsidR="007C46E7">
        <w:rPr>
          <w:rtl/>
        </w:rPr>
        <w:t>عی فقہ حصہ</w:t>
      </w:r>
      <w:r w:rsidR="007C46E7">
        <w:rPr>
          <w:rFonts w:hint="cs"/>
          <w:rtl/>
        </w:rPr>
        <w:t>ٔ</w:t>
      </w:r>
      <w:r w:rsidR="006E22DD">
        <w:rPr>
          <w:rtl/>
        </w:rPr>
        <w:t xml:space="preserve"> دوم ملا حظہ فرمائیں</w:t>
      </w:r>
      <w:r w:rsidR="007C46E7">
        <w:rPr>
          <w:rFonts w:hint="cs"/>
          <w:rtl/>
        </w:rPr>
        <w:t>)</w:t>
      </w:r>
    </w:p>
    <w:p w14:paraId="515B625E" w14:textId="414A2BFB" w:rsidR="00462B4C" w:rsidRPr="006E22DD" w:rsidRDefault="00462B4C" w:rsidP="00AE1C4A">
      <w:pPr>
        <w:pStyle w:val="Heading1"/>
      </w:pPr>
      <w:r w:rsidRPr="006E22DD">
        <w:rPr>
          <w:rtl/>
        </w:rPr>
        <w:t>(ا لفاظ مترادف )</w:t>
      </w:r>
    </w:p>
    <w:p w14:paraId="39D98B7D" w14:textId="76A5316D" w:rsidR="00462B4C" w:rsidRPr="00EA2957" w:rsidRDefault="00462B4C" w:rsidP="009A0C6D">
      <w:r w:rsidRPr="00EA2957">
        <w:rPr>
          <w:rtl/>
        </w:rPr>
        <w:t xml:space="preserve">  مباح ،جا ئز ،حلال</w:t>
      </w:r>
      <w:r w:rsidR="007B3185">
        <w:rPr>
          <w:rtl/>
        </w:rPr>
        <w:t xml:space="preserve"> اور طلق ۔یہ سب الفاظ ہم معنی ہ</w:t>
      </w:r>
      <w:r w:rsidR="007B3185">
        <w:rPr>
          <w:rFonts w:hint="cs"/>
          <w:rtl/>
        </w:rPr>
        <w:t>یں</w:t>
      </w:r>
      <w:r w:rsidRPr="00EA2957">
        <w:rPr>
          <w:rtl/>
        </w:rPr>
        <w:t xml:space="preserve"> ۔  </w:t>
      </w:r>
      <w:r w:rsidR="00AE1C4A" w:rsidRPr="00AE1C4A">
        <w:rPr>
          <w:rStyle w:val="arabic"/>
          <w:rtl/>
        </w:rPr>
        <w:t>و یرادف المباح ،الجائز والحلال والطلق</w:t>
      </w:r>
      <w:r w:rsidRPr="00EA2957">
        <w:rPr>
          <w:rtl/>
        </w:rPr>
        <w:t xml:space="preserve"> </w:t>
      </w:r>
      <w:r w:rsidR="009A0C6D">
        <w:rPr>
          <w:rFonts w:hint="cs"/>
          <w:rtl/>
        </w:rPr>
        <w:t>.</w:t>
      </w:r>
      <w:r w:rsidR="005516ED">
        <w:rPr>
          <w:rFonts w:hint="cs"/>
          <w:rtl/>
        </w:rPr>
        <w:t>(</w:t>
      </w:r>
      <w:r w:rsidRPr="00EA2957">
        <w:rPr>
          <w:rtl/>
        </w:rPr>
        <w:t>شرح ور</w:t>
      </w:r>
      <w:r w:rsidR="006E22DD">
        <w:rPr>
          <w:rtl/>
        </w:rPr>
        <w:t>قات ص٤٣</w:t>
      </w:r>
      <w:r w:rsidR="005516ED">
        <w:rPr>
          <w:rFonts w:hint="cs"/>
          <w:rtl/>
        </w:rPr>
        <w:t>)</w:t>
      </w:r>
    </w:p>
    <w:p w14:paraId="69C8FDFE" w14:textId="39F71F25" w:rsidR="00462B4C" w:rsidRPr="00EA2957" w:rsidRDefault="00462B4C" w:rsidP="009A0C6D">
      <w:r w:rsidRPr="00EA2957">
        <w:rPr>
          <w:rtl/>
        </w:rPr>
        <w:t xml:space="preserve">  ابا حت کبھی نص سے ثا بت ہو تی ہے جیسے اللہ کا قول :  </w:t>
      </w:r>
      <w:r w:rsidR="00AE1C4A" w:rsidRPr="00AE1C4A">
        <w:rPr>
          <w:rStyle w:val="arabic"/>
          <w:rtl/>
        </w:rPr>
        <w:t>وَلاَ جُنَا حَ عَلَیْکُمْ فِیْمَا عَرَّضْتُمْ بِہِ مِنْ خِطْبَةِ النِّسَاء</w:t>
      </w:r>
      <w:r w:rsidR="009A0C6D">
        <w:rPr>
          <w:rFonts w:hint="cs"/>
          <w:rtl/>
        </w:rPr>
        <w:t>.</w:t>
      </w:r>
      <w:r w:rsidR="000A4D8F">
        <w:rPr>
          <w:rtl/>
        </w:rPr>
        <w:t xml:space="preserve">  </w:t>
      </w:r>
      <w:r w:rsidR="005516ED">
        <w:rPr>
          <w:rFonts w:hint="cs"/>
          <w:rtl/>
        </w:rPr>
        <w:t>(</w:t>
      </w:r>
      <w:r w:rsidR="000A4D8F">
        <w:rPr>
          <w:rtl/>
        </w:rPr>
        <w:t>سو ر</w:t>
      </w:r>
      <w:r w:rsidR="000A4D8F">
        <w:rPr>
          <w:rFonts w:hint="cs"/>
          <w:rtl/>
        </w:rPr>
        <w:t>ۂ</w:t>
      </w:r>
      <w:r w:rsidR="000A4D8F">
        <w:rPr>
          <w:rtl/>
        </w:rPr>
        <w:t xml:space="preserve"> بقرہ ٢٣٥</w:t>
      </w:r>
      <w:r w:rsidR="005516ED">
        <w:rPr>
          <w:rFonts w:hint="cs"/>
          <w:rtl/>
        </w:rPr>
        <w:t>)</w:t>
      </w:r>
      <w:r w:rsidRPr="00EA2957">
        <w:rPr>
          <w:rtl/>
        </w:rPr>
        <w:t>اور تم پر کو</w:t>
      </w:r>
      <w:r w:rsidR="007B3185">
        <w:rPr>
          <w:rtl/>
        </w:rPr>
        <w:t xml:space="preserve"> ئی گناہ نہیں ہو گا جو ان مذ</w:t>
      </w:r>
      <w:r w:rsidR="00AE0D77">
        <w:rPr>
          <w:rtl/>
        </w:rPr>
        <w:t>کو</w:t>
      </w:r>
      <w:r w:rsidRPr="00EA2957">
        <w:rPr>
          <w:rtl/>
        </w:rPr>
        <w:t>رہ عو رتوں کو پیغام دینے کے بارے میں کو ئی بات اشا ر</w:t>
      </w:r>
      <w:r w:rsidR="005516ED">
        <w:rPr>
          <w:rFonts w:hint="cs"/>
          <w:rtl/>
        </w:rPr>
        <w:t>تا</w:t>
      </w:r>
      <w:r w:rsidR="00AE0D77">
        <w:rPr>
          <w:rtl/>
        </w:rPr>
        <w:t xml:space="preserve"> کہو ۔  </w:t>
      </w:r>
      <w:r w:rsidR="005516ED">
        <w:rPr>
          <w:rFonts w:hint="cs"/>
          <w:rtl/>
        </w:rPr>
        <w:t>(</w:t>
      </w:r>
      <w:r w:rsidR="00AE0D77">
        <w:rPr>
          <w:rtl/>
        </w:rPr>
        <w:t>تر جم</w:t>
      </w:r>
      <w:r w:rsidR="00AE0D77">
        <w:rPr>
          <w:rFonts w:hint="cs"/>
          <w:rtl/>
        </w:rPr>
        <w:t>ۂ</w:t>
      </w:r>
      <w:r w:rsidR="00AE0D77">
        <w:rPr>
          <w:rtl/>
        </w:rPr>
        <w:t xml:space="preserve"> قرآن</w:t>
      </w:r>
      <w:r w:rsidR="005516ED">
        <w:rPr>
          <w:rFonts w:hint="cs"/>
          <w:rtl/>
        </w:rPr>
        <w:t>)</w:t>
      </w:r>
    </w:p>
    <w:p w14:paraId="5EC4F354" w14:textId="26BD33FF" w:rsidR="00462B4C" w:rsidRPr="00EA2957" w:rsidRDefault="00462B4C" w:rsidP="009A0C6D">
      <w:r w:rsidRPr="00EA2957">
        <w:rPr>
          <w:rtl/>
        </w:rPr>
        <w:t xml:space="preserve">  ابا حت کبھی قرا ئن سے ثا بت ہو تی ہے جیسے اللہ کا قول : </w:t>
      </w:r>
      <w:r w:rsidR="00AE1C4A" w:rsidRPr="00AE1C4A">
        <w:rPr>
          <w:rStyle w:val="arabic"/>
          <w:rtl/>
        </w:rPr>
        <w:t>وَاِذَا حَلَلْتُمْ فَا صْطَا دُوْا</w:t>
      </w:r>
      <w:r w:rsidR="009A0C6D">
        <w:rPr>
          <w:rFonts w:hint="cs"/>
          <w:rtl/>
        </w:rPr>
        <w:t>.</w:t>
      </w:r>
      <w:r w:rsidRPr="00EA2957">
        <w:rPr>
          <w:rtl/>
        </w:rPr>
        <w:t xml:space="preserve">  </w:t>
      </w:r>
      <w:r w:rsidR="005516ED">
        <w:rPr>
          <w:rFonts w:hint="cs"/>
          <w:rtl/>
        </w:rPr>
        <w:t>(</w:t>
      </w:r>
      <w:r w:rsidR="00AE0D77">
        <w:rPr>
          <w:rtl/>
        </w:rPr>
        <w:t>سور</w:t>
      </w:r>
      <w:r w:rsidR="00AE0D77">
        <w:rPr>
          <w:rFonts w:hint="cs"/>
          <w:rtl/>
        </w:rPr>
        <w:t>ۂ</w:t>
      </w:r>
      <w:r w:rsidR="00AE0D77">
        <w:rPr>
          <w:rtl/>
        </w:rPr>
        <w:t xml:space="preserve"> ما ئدہ ٢</w:t>
      </w:r>
      <w:r w:rsidR="005516ED">
        <w:rPr>
          <w:rFonts w:hint="cs"/>
          <w:rtl/>
        </w:rPr>
        <w:t>)</w:t>
      </w:r>
      <w:r w:rsidRPr="00EA2957">
        <w:rPr>
          <w:rtl/>
        </w:rPr>
        <w:t>اور جس وقت تم احرام سے با ہر آ</w:t>
      </w:r>
      <w:r w:rsidR="00AE0D77">
        <w:rPr>
          <w:rtl/>
        </w:rPr>
        <w:t xml:space="preserve"> جاؤ تو شکار کیا کرو ۔  </w:t>
      </w:r>
      <w:r w:rsidR="005516ED">
        <w:rPr>
          <w:rFonts w:hint="cs"/>
          <w:rtl/>
        </w:rPr>
        <w:t>(</w:t>
      </w:r>
      <w:r w:rsidR="00AE0D77">
        <w:rPr>
          <w:rtl/>
        </w:rPr>
        <w:t>تر جم</w:t>
      </w:r>
      <w:r w:rsidR="00AE0D77">
        <w:rPr>
          <w:rFonts w:hint="cs"/>
          <w:rtl/>
        </w:rPr>
        <w:t>ۂ</w:t>
      </w:r>
      <w:r w:rsidR="00AE0D77">
        <w:rPr>
          <w:rtl/>
        </w:rPr>
        <w:t xml:space="preserve"> قرآن </w:t>
      </w:r>
      <w:r w:rsidR="005516ED">
        <w:rPr>
          <w:rFonts w:hint="cs"/>
          <w:rtl/>
        </w:rPr>
        <w:t>)</w:t>
      </w:r>
      <w:r w:rsidRPr="00EA2957">
        <w:rPr>
          <w:rtl/>
        </w:rPr>
        <w:t xml:space="preserve">اللہ نے حا جی کے لئے شکار کو حرام کیا ہے لیکن تحلل سے حر مت زا ئل ہو گئی لہذا شکار </w:t>
      </w:r>
      <w:r w:rsidRPr="00EA2957">
        <w:rPr>
          <w:rtl/>
        </w:rPr>
        <w:lastRenderedPageBreak/>
        <w:t>کا حکم اپنی اصل کی طرف لوٹ آ یا اور وہ یعنی اصل شکار کا حلال ہو نا ہے ۔</w:t>
      </w:r>
    </w:p>
    <w:p w14:paraId="44B7D999" w14:textId="77777777" w:rsidR="00462B4C" w:rsidRPr="00EA2957" w:rsidRDefault="00462B4C" w:rsidP="005516ED">
      <w:r w:rsidRPr="00EA2957">
        <w:rPr>
          <w:rtl/>
        </w:rPr>
        <w:t xml:space="preserve">  ابا حت کبھی اصل سے ثا بت ہو تی ہے :  اس لئے کہ چیزوں میں اصل حلت ہے مگر شا رع نے جسے حرام قرار دیا ہو </w:t>
      </w:r>
      <w:r w:rsidR="005516ED">
        <w:rPr>
          <w:rFonts w:hint="cs"/>
          <w:rtl/>
        </w:rPr>
        <w:t>(</w:t>
      </w:r>
      <w:r w:rsidRPr="00EA2957">
        <w:rPr>
          <w:rtl/>
        </w:rPr>
        <w:t>وہ حرام ہو گی</w:t>
      </w:r>
      <w:r w:rsidR="005516ED">
        <w:rPr>
          <w:rFonts w:hint="cs"/>
          <w:rtl/>
        </w:rPr>
        <w:t>)</w:t>
      </w:r>
      <w:r w:rsidRPr="00EA2957">
        <w:rPr>
          <w:rtl/>
        </w:rPr>
        <w:t>مطلب یہ</w:t>
      </w:r>
      <w:r w:rsidR="005516ED">
        <w:rPr>
          <w:rFonts w:hint="cs"/>
          <w:rtl/>
        </w:rPr>
        <w:t xml:space="preserve"> ہے</w:t>
      </w:r>
      <w:r w:rsidRPr="00EA2957">
        <w:rPr>
          <w:rtl/>
        </w:rPr>
        <w:t xml:space="preserve"> کہ اصلیت ہی کے اعتبار سے چیز حلال ہو تی ہے جیسے شکار  اصلیت ہی کے اعت</w:t>
      </w:r>
      <w:r w:rsidR="000C195E">
        <w:rPr>
          <w:rtl/>
        </w:rPr>
        <w:t>بار سے حلال ہے لیکن شا رع نے حا</w:t>
      </w:r>
      <w:r w:rsidRPr="00EA2957">
        <w:rPr>
          <w:rtl/>
        </w:rPr>
        <w:t xml:space="preserve">جی کے لئے حرام قرار دیا ہے مگر جب حرمت کی و جہ زا ئل ہو جا تی ہے تو شکار اپنی اصلیت </w:t>
      </w:r>
      <w:r w:rsidR="005516ED">
        <w:rPr>
          <w:rtl/>
        </w:rPr>
        <w:t>کی بنا</w:t>
      </w:r>
      <w:r w:rsidR="007958D8">
        <w:rPr>
          <w:rtl/>
        </w:rPr>
        <w:t xml:space="preserve"> پر حلال ہو جا تا ہے ۔  </w:t>
      </w:r>
      <w:r w:rsidR="005516ED">
        <w:rPr>
          <w:rFonts w:hint="cs"/>
          <w:rtl/>
        </w:rPr>
        <w:t>(</w:t>
      </w:r>
      <w:r w:rsidR="007958D8">
        <w:rPr>
          <w:rtl/>
        </w:rPr>
        <w:t>تیسیر الا صول</w:t>
      </w:r>
      <w:r w:rsidR="005516ED">
        <w:rPr>
          <w:rFonts w:hint="cs"/>
          <w:rtl/>
        </w:rPr>
        <w:t>)</w:t>
      </w:r>
    </w:p>
    <w:p w14:paraId="5C2394A1" w14:textId="5586078F" w:rsidR="00462B4C" w:rsidRPr="007958D8" w:rsidRDefault="00462B4C" w:rsidP="00AE1C4A">
      <w:pPr>
        <w:pStyle w:val="Heading1"/>
      </w:pPr>
      <w:r w:rsidRPr="007958D8">
        <w:rPr>
          <w:rtl/>
        </w:rPr>
        <w:t>(محظور کا لغوی معنی )</w:t>
      </w:r>
    </w:p>
    <w:p w14:paraId="5C09BA5B" w14:textId="77777777" w:rsidR="00462B4C" w:rsidRPr="00EA2957" w:rsidRDefault="00462B4C" w:rsidP="005516ED">
      <w:r w:rsidRPr="00EA2957">
        <w:rPr>
          <w:rtl/>
        </w:rPr>
        <w:t xml:space="preserve">  جس سے منع کیا گیا ہو ۔  </w:t>
      </w:r>
      <w:r w:rsidR="005516ED">
        <w:rPr>
          <w:rFonts w:hint="cs"/>
          <w:rtl/>
        </w:rPr>
        <w:t>(</w:t>
      </w:r>
      <w:r w:rsidRPr="00EA2957">
        <w:rPr>
          <w:rtl/>
        </w:rPr>
        <w:t>شرح ورقات ص٤٣</w:t>
      </w:r>
      <w:r w:rsidR="005516ED">
        <w:rPr>
          <w:rFonts w:hint="cs"/>
          <w:rtl/>
        </w:rPr>
        <w:t>)</w:t>
      </w:r>
    </w:p>
    <w:p w14:paraId="7C3F150A" w14:textId="11DCEED1" w:rsidR="00462B4C" w:rsidRPr="007958D8" w:rsidRDefault="00462B4C" w:rsidP="00AE1C4A">
      <w:pPr>
        <w:pStyle w:val="Heading1"/>
      </w:pPr>
      <w:r w:rsidRPr="007958D8">
        <w:rPr>
          <w:rtl/>
        </w:rPr>
        <w:t>(محظور کی اصطلا حی تعریف )</w:t>
      </w:r>
    </w:p>
    <w:p w14:paraId="1B1714A0" w14:textId="06A8A9C1" w:rsidR="00462B4C" w:rsidRPr="00EA2957" w:rsidRDefault="00462B4C" w:rsidP="005516ED">
      <w:r w:rsidRPr="00DE0414">
        <w:rPr>
          <w:color w:val="000000" w:themeColor="text1"/>
          <w:rtl/>
        </w:rPr>
        <w:t xml:space="preserve">  مصنف</w:t>
      </w:r>
      <w:r w:rsidR="007958D8" w:rsidRPr="00DE0414">
        <w:rPr>
          <w:rFonts w:hint="cs"/>
          <w:color w:val="000000" w:themeColor="text1"/>
          <w:rtl/>
        </w:rPr>
        <w:t>ؒ</w:t>
      </w:r>
      <w:r w:rsidRPr="00DE0414">
        <w:rPr>
          <w:color w:val="000000" w:themeColor="text1"/>
          <w:rtl/>
        </w:rPr>
        <w:t xml:space="preserve">  فر ما تے ہیں : ( </w:t>
      </w:r>
      <w:r w:rsidR="00AE1C4A" w:rsidRPr="00AE1C4A">
        <w:rPr>
          <w:rStyle w:val="arabic"/>
          <w:rtl/>
        </w:rPr>
        <w:t>وَا لْمَحْظُوْرُ مَا یُثَا بُ  عَلَی تَرْ کِہِ وَ یُعَا قَبُ عَلَی فِعْلِہِ</w:t>
      </w:r>
      <w:r w:rsidR="009A0C6D">
        <w:rPr>
          <w:rFonts w:hint="cs"/>
          <w:rtl/>
        </w:rPr>
        <w:t xml:space="preserve">. </w:t>
      </w:r>
      <w:r w:rsidR="007E6BD7">
        <w:rPr>
          <w:rFonts w:hint="cs"/>
          <w:rtl/>
        </w:rPr>
        <w:t xml:space="preserve"> </w:t>
      </w:r>
      <w:r w:rsidRPr="00EA2957">
        <w:rPr>
          <w:rtl/>
        </w:rPr>
        <w:t xml:space="preserve">محظور کہتے ہیں :  جس کے ترک پر ثواب ہو اور </w:t>
      </w:r>
      <w:r w:rsidR="00DE0414">
        <w:rPr>
          <w:rtl/>
        </w:rPr>
        <w:t>کر نے پر عقاب ہو ) محظور کی تشر</w:t>
      </w:r>
      <w:r w:rsidRPr="00EA2957">
        <w:rPr>
          <w:rtl/>
        </w:rPr>
        <w:t>یح میں شارح محلی</w:t>
      </w:r>
      <w:r w:rsidR="00DE0414">
        <w:rPr>
          <w:rFonts w:hint="cs"/>
          <w:rtl/>
        </w:rPr>
        <w:t>ؒ</w:t>
      </w:r>
      <w:r w:rsidR="00DE0414">
        <w:rPr>
          <w:rtl/>
        </w:rPr>
        <w:t xml:space="preserve">   نے جو فر ما یا ہ</w:t>
      </w:r>
      <w:r w:rsidR="00DE0414">
        <w:rPr>
          <w:rFonts w:hint="cs"/>
          <w:rtl/>
        </w:rPr>
        <w:t>ے</w:t>
      </w:r>
      <w:r w:rsidRPr="00EA2957">
        <w:rPr>
          <w:rtl/>
        </w:rPr>
        <w:t xml:space="preserve"> : ''</w:t>
      </w:r>
      <w:r w:rsidR="00AE1C4A" w:rsidRPr="00AE1C4A">
        <w:rPr>
          <w:rStyle w:val="arabic"/>
          <w:rtl/>
        </w:rPr>
        <w:t xml:space="preserve">من حیث و صفہ با لحظر </w:t>
      </w:r>
      <w:r w:rsidRPr="00EA2957">
        <w:rPr>
          <w:rtl/>
        </w:rPr>
        <w:t>''اس میں ''</w:t>
      </w:r>
      <w:r w:rsidR="00AE1C4A" w:rsidRPr="00AE1C4A">
        <w:rPr>
          <w:rStyle w:val="arabic"/>
          <w:rtl/>
        </w:rPr>
        <w:t>من حیث</w:t>
      </w:r>
      <w:r w:rsidR="00DE0414">
        <w:rPr>
          <w:rtl/>
        </w:rPr>
        <w:t>''  تق</w:t>
      </w:r>
      <w:r w:rsidR="00DE0414">
        <w:rPr>
          <w:rFonts w:hint="cs"/>
          <w:rtl/>
        </w:rPr>
        <w:t>یید</w:t>
      </w:r>
      <w:r w:rsidRPr="00EA2957">
        <w:rPr>
          <w:rtl/>
        </w:rPr>
        <w:t xml:space="preserve"> کے لئے ہے ۔یعنی یہ حکم فقط صفت حظر سے متصف ہو نے کے اعتبار سے ہے ۔ہر اعتبار سے نہیں ۔جیسے خمر</w:t>
      </w:r>
      <w:r w:rsidR="005516ED">
        <w:rPr>
          <w:rFonts w:hint="cs"/>
          <w:rtl/>
        </w:rPr>
        <w:t>(</w:t>
      </w:r>
      <w:r w:rsidRPr="00EA2957">
        <w:rPr>
          <w:rtl/>
        </w:rPr>
        <w:t>شراب</w:t>
      </w:r>
      <w:r w:rsidR="005516ED">
        <w:rPr>
          <w:rFonts w:hint="cs"/>
          <w:rtl/>
        </w:rPr>
        <w:t xml:space="preserve">) </w:t>
      </w:r>
      <w:r w:rsidRPr="00EA2957">
        <w:rPr>
          <w:rtl/>
        </w:rPr>
        <w:t>پینا حر</w:t>
      </w:r>
      <w:r w:rsidR="00DE0414">
        <w:rPr>
          <w:rtl/>
        </w:rPr>
        <w:t>ام ہے ۔اس کے پینے پر عقاب ہو گا</w:t>
      </w:r>
      <w:r w:rsidRPr="00EA2957">
        <w:rPr>
          <w:rtl/>
        </w:rPr>
        <w:t>۔لیکن اگر لقمہ حلق میں اٹک جا ئے اور حلق سے نیچے اتار نے کے لئے کو ئی اور چیز نہ ہو تو شراب کے پینے سے عقاب نہ ہو گا ۔</w:t>
      </w:r>
    </w:p>
    <w:p w14:paraId="5F7EF87E" w14:textId="07743C11" w:rsidR="00462B4C" w:rsidRPr="00EA2957" w:rsidRDefault="00462B4C" w:rsidP="00462B4C">
      <w:r w:rsidRPr="00EA2957">
        <w:rPr>
          <w:rtl/>
        </w:rPr>
        <w:t xml:space="preserve">  مصنف</w:t>
      </w:r>
      <w:r w:rsidR="00DE0414">
        <w:rPr>
          <w:rFonts w:hint="cs"/>
          <w:rtl/>
        </w:rPr>
        <w:t>ؒ</w:t>
      </w:r>
      <w:r w:rsidRPr="00EA2957">
        <w:rPr>
          <w:rtl/>
        </w:rPr>
        <w:t xml:space="preserve">  کے (</w:t>
      </w:r>
      <w:r w:rsidR="00AE1C4A" w:rsidRPr="00AE1C4A">
        <w:rPr>
          <w:rStyle w:val="arabic"/>
          <w:rtl/>
        </w:rPr>
        <w:t>ما یثا ب علی تر کہ</w:t>
      </w:r>
      <w:r w:rsidRPr="00EA2957">
        <w:rPr>
          <w:rtl/>
        </w:rPr>
        <w:t xml:space="preserve"> )کہنے سے وا جب ،مندوب اور مباح نکل گئے اس لئے کہ ان تینوں  میں سے کسی ایک کے بھی ترک پر ثواب نہیں ہو تا ۔</w:t>
      </w:r>
    </w:p>
    <w:p w14:paraId="250FE6B9" w14:textId="64A9158C" w:rsidR="00462B4C" w:rsidRPr="00EA2957" w:rsidRDefault="00462B4C" w:rsidP="00462B4C">
      <w:r w:rsidRPr="00EA2957">
        <w:rPr>
          <w:rtl/>
        </w:rPr>
        <w:t xml:space="preserve">  اور مصنف  کے (</w:t>
      </w:r>
      <w:r w:rsidR="00AE1C4A" w:rsidRPr="00AE1C4A">
        <w:rPr>
          <w:rStyle w:val="arabic"/>
          <w:rtl/>
        </w:rPr>
        <w:t>ویعا قب علی فعلہ</w:t>
      </w:r>
      <w:r w:rsidRPr="00EA2957">
        <w:rPr>
          <w:rtl/>
        </w:rPr>
        <w:t>)کہنے سے مکروہ نکل گیا اس لئے کہ مکروہ کے کر نے پر عقاب  نہیں ہو تا ۔</w:t>
      </w:r>
    </w:p>
    <w:p w14:paraId="6E12FEBA" w14:textId="2FE5E522" w:rsidR="00DE0414" w:rsidRPr="007E6BD7" w:rsidRDefault="00462B4C" w:rsidP="005516ED">
      <w:pPr>
        <w:rPr>
          <w:w w:val="105"/>
          <w:rtl/>
        </w:rPr>
      </w:pPr>
      <w:r w:rsidRPr="007E6BD7">
        <w:rPr>
          <w:w w:val="105"/>
          <w:rtl/>
        </w:rPr>
        <w:lastRenderedPageBreak/>
        <w:t xml:space="preserve">  شا رح محلی</w:t>
      </w:r>
      <w:r w:rsidR="00DE0414" w:rsidRPr="007E6BD7">
        <w:rPr>
          <w:rFonts w:hint="cs"/>
          <w:w w:val="105"/>
          <w:rtl/>
        </w:rPr>
        <w:t>ؒ</w:t>
      </w:r>
      <w:r w:rsidRPr="007E6BD7">
        <w:rPr>
          <w:w w:val="105"/>
          <w:rtl/>
        </w:rPr>
        <w:t xml:space="preserve">   (</w:t>
      </w:r>
      <w:r w:rsidR="00AE1C4A" w:rsidRPr="00AE1C4A">
        <w:rPr>
          <w:rStyle w:val="arabic"/>
          <w:rtl/>
        </w:rPr>
        <w:t>ما یثا ب علی تر کہ</w:t>
      </w:r>
      <w:r w:rsidRPr="007E6BD7">
        <w:rPr>
          <w:w w:val="105"/>
          <w:rtl/>
        </w:rPr>
        <w:t xml:space="preserve"> )اس متن کی تشریح میں فر ما تے ہیں : '' </w:t>
      </w:r>
      <w:r w:rsidR="00AE1C4A" w:rsidRPr="00AE1C4A">
        <w:rPr>
          <w:rStyle w:val="arabic"/>
          <w:rtl/>
        </w:rPr>
        <w:t>امتثا لا</w:t>
      </w:r>
      <w:r w:rsidRPr="007E6BD7">
        <w:rPr>
          <w:w w:val="105"/>
          <w:rtl/>
        </w:rPr>
        <w:t xml:space="preserve"> ''۔</w:t>
      </w:r>
      <w:r w:rsidR="00DE0414" w:rsidRPr="007E6BD7">
        <w:rPr>
          <w:rFonts w:hint="cs"/>
          <w:w w:val="105"/>
          <w:rtl/>
        </w:rPr>
        <w:t xml:space="preserve"> </w:t>
      </w:r>
      <w:r w:rsidRPr="007E6BD7">
        <w:rPr>
          <w:w w:val="105"/>
          <w:rtl/>
        </w:rPr>
        <w:t>یعنی مکلف حکم بجا لا  نے کے قصد سے حرام کو ترک کرے تو ثواب ہو گا اگر ترک تو کرے لیکن حکم بجا لا نے کا قصد نہ ہو تو ترک پر ثواب نہ ہو گا ۔جیسے مخلوق کے خوف سے چھوڑ دے یا مخلوق کی حیا سے ترک کر دے یا عجز سے ترک کر دے تو ثواب حا صل نہ ہو گا ۔</w:t>
      </w:r>
    </w:p>
    <w:p w14:paraId="69C31643" w14:textId="63C270AF" w:rsidR="00462B4C" w:rsidRPr="00DE0414" w:rsidRDefault="00462B4C" w:rsidP="00AE1C4A">
      <w:pPr>
        <w:pStyle w:val="Heading1"/>
      </w:pPr>
      <w:r w:rsidRPr="00DE0414">
        <w:rPr>
          <w:rtl/>
        </w:rPr>
        <w:t>(محظور کی تعریف پر اشکال اور جواب )</w:t>
      </w:r>
    </w:p>
    <w:p w14:paraId="7C39E95E" w14:textId="28198E40" w:rsidR="00462B4C" w:rsidRPr="00EA2957" w:rsidRDefault="00462B4C" w:rsidP="00462B4C">
      <w:r w:rsidRPr="00EA2957">
        <w:rPr>
          <w:rtl/>
        </w:rPr>
        <w:t xml:space="preserve">  </w:t>
      </w:r>
      <w:r w:rsidRPr="001C108B">
        <w:rPr>
          <w:b/>
          <w:bCs/>
          <w:rtl/>
        </w:rPr>
        <w:t>اشکال :</w:t>
      </w:r>
      <w:r w:rsidRPr="00EA2957">
        <w:rPr>
          <w:rtl/>
        </w:rPr>
        <w:t xml:space="preserve">  یہ ہے کہ بہت سے لو گوں کے ساتھ اللہ تعا لی کا معا ملہ عفو و در گزر کا ہو گا اور ان کو محرمات کے  ار تکاب کے باو جود عذاب نہ ہو گا تو ''</w:t>
      </w:r>
      <w:r w:rsidR="00AE1C4A" w:rsidRPr="00AE1C4A">
        <w:rPr>
          <w:rStyle w:val="arabic"/>
          <w:rtl/>
        </w:rPr>
        <w:t>و یعا قب علی فعلہ</w:t>
      </w:r>
      <w:r w:rsidRPr="00EA2957">
        <w:rPr>
          <w:rtl/>
        </w:rPr>
        <w:t>'' کی قید سے یہ محر مات نکل جا تے ہیں؟</w:t>
      </w:r>
    </w:p>
    <w:p w14:paraId="54BAC3F7" w14:textId="77777777" w:rsidR="00462B4C" w:rsidRPr="00EA2957" w:rsidRDefault="00462B4C" w:rsidP="00462B4C">
      <w:r w:rsidRPr="001C108B">
        <w:rPr>
          <w:b/>
          <w:bCs/>
          <w:rtl/>
        </w:rPr>
        <w:t xml:space="preserve">  پہلاجواب :</w:t>
      </w:r>
      <w:r w:rsidRPr="00EA2957">
        <w:rPr>
          <w:rtl/>
        </w:rPr>
        <w:t xml:space="preserve">  محظور کی تعر یف میں مذ کو</w:t>
      </w:r>
      <w:r w:rsidR="00CD352A">
        <w:rPr>
          <w:rtl/>
        </w:rPr>
        <w:t>ر لفظ ''عقاب'' کے صدق کے لئے مر</w:t>
      </w:r>
      <w:r w:rsidRPr="00EA2957">
        <w:rPr>
          <w:rtl/>
        </w:rPr>
        <w:t>تکبین محرم میں سے ایک کو عقاب و سزا ہو نا کا فی ہے ۔</w:t>
      </w:r>
    </w:p>
    <w:p w14:paraId="1BFCCEA6" w14:textId="5034A551" w:rsidR="00462B4C" w:rsidRPr="00EA2957" w:rsidRDefault="00462B4C" w:rsidP="00CD352A">
      <w:r w:rsidRPr="00EA2957">
        <w:rPr>
          <w:rtl/>
        </w:rPr>
        <w:t xml:space="preserve">  </w:t>
      </w:r>
      <w:r w:rsidRPr="001C108B">
        <w:rPr>
          <w:b/>
          <w:bCs/>
          <w:rtl/>
        </w:rPr>
        <w:t>دوسرا جواب:</w:t>
      </w:r>
      <w:r w:rsidRPr="00EA2957">
        <w:rPr>
          <w:rtl/>
        </w:rPr>
        <w:t xml:space="preserve"> یہ بھی ممکن ہے کہ ''</w:t>
      </w:r>
      <w:r w:rsidR="00AE1C4A" w:rsidRPr="00AE1C4A">
        <w:rPr>
          <w:rStyle w:val="arabic"/>
          <w:rtl/>
        </w:rPr>
        <w:t xml:space="preserve">ویعا قب علی فعلہ </w:t>
      </w:r>
      <w:r w:rsidR="000C195E">
        <w:rPr>
          <w:rtl/>
        </w:rPr>
        <w:t>'' میں فعل پر عقاب کا تر</w:t>
      </w:r>
      <w:r w:rsidRPr="00EA2957">
        <w:rPr>
          <w:rtl/>
        </w:rPr>
        <w:t xml:space="preserve">تب مراد ہو ۔یعنی مر تکب سزا کا مستحق ہو جا ئے چا ہے و قوع ہو یا نہ ہو ۔  </w:t>
      </w:r>
      <w:r w:rsidR="00CD352A">
        <w:rPr>
          <w:rFonts w:hint="cs"/>
          <w:rtl/>
        </w:rPr>
        <w:t>(</w:t>
      </w:r>
      <w:r w:rsidRPr="00EA2957">
        <w:rPr>
          <w:rtl/>
        </w:rPr>
        <w:t>شرح ورقات ص٣٤</w:t>
      </w:r>
      <w:r w:rsidR="00CD352A">
        <w:rPr>
          <w:rFonts w:hint="cs"/>
          <w:rtl/>
        </w:rPr>
        <w:t>)</w:t>
      </w:r>
    </w:p>
    <w:p w14:paraId="4C9069B4" w14:textId="3569E296" w:rsidR="00462B4C" w:rsidRPr="00DE0414" w:rsidRDefault="00462B4C" w:rsidP="00AE1C4A">
      <w:pPr>
        <w:pStyle w:val="Heading1"/>
      </w:pPr>
      <w:r w:rsidRPr="00DE0414">
        <w:rPr>
          <w:rtl/>
        </w:rPr>
        <w:t>( محظور کے نام )</w:t>
      </w:r>
    </w:p>
    <w:p w14:paraId="5B340F75" w14:textId="77777777" w:rsidR="00462B4C" w:rsidRPr="00EA2957" w:rsidRDefault="00CD352A" w:rsidP="00CD352A">
      <w:r>
        <w:rPr>
          <w:rFonts w:hint="cs"/>
          <w:rtl/>
        </w:rPr>
        <w:t>(</w:t>
      </w:r>
      <w:r w:rsidR="001C108B">
        <w:rPr>
          <w:rtl/>
        </w:rPr>
        <w:t>١</w:t>
      </w:r>
      <w:r>
        <w:rPr>
          <w:rFonts w:hint="cs"/>
          <w:rtl/>
        </w:rPr>
        <w:t>)</w:t>
      </w:r>
      <w:r w:rsidR="00462B4C" w:rsidRPr="00EA2957">
        <w:rPr>
          <w:rtl/>
        </w:rPr>
        <w:t xml:space="preserve">حرام </w:t>
      </w:r>
      <w:r>
        <w:rPr>
          <w:rFonts w:hint="cs"/>
          <w:rtl/>
        </w:rPr>
        <w:t>(</w:t>
      </w:r>
      <w:r w:rsidR="001C108B">
        <w:rPr>
          <w:rtl/>
        </w:rPr>
        <w:t>٢</w:t>
      </w:r>
      <w:r>
        <w:rPr>
          <w:rFonts w:hint="cs"/>
          <w:rtl/>
        </w:rPr>
        <w:t>)</w:t>
      </w:r>
      <w:r w:rsidR="00462B4C" w:rsidRPr="00EA2957">
        <w:rPr>
          <w:rtl/>
        </w:rPr>
        <w:t xml:space="preserve"> معصیت </w:t>
      </w:r>
      <w:r>
        <w:rPr>
          <w:rFonts w:hint="cs"/>
          <w:rtl/>
        </w:rPr>
        <w:t>(</w:t>
      </w:r>
      <w:r w:rsidR="00462B4C" w:rsidRPr="00EA2957">
        <w:rPr>
          <w:rtl/>
        </w:rPr>
        <w:t>٣</w:t>
      </w:r>
      <w:r>
        <w:rPr>
          <w:rFonts w:hint="cs"/>
          <w:rtl/>
        </w:rPr>
        <w:t>)</w:t>
      </w:r>
      <w:r w:rsidR="001C108B">
        <w:rPr>
          <w:rtl/>
        </w:rPr>
        <w:t>ذنب</w:t>
      </w:r>
      <w:r>
        <w:rPr>
          <w:rFonts w:hint="cs"/>
          <w:rtl/>
        </w:rPr>
        <w:t>(</w:t>
      </w:r>
      <w:r w:rsidR="00462B4C" w:rsidRPr="00EA2957">
        <w:rPr>
          <w:rtl/>
        </w:rPr>
        <w:t>٤</w:t>
      </w:r>
      <w:r>
        <w:rPr>
          <w:rFonts w:hint="cs"/>
          <w:rtl/>
        </w:rPr>
        <w:t>)</w:t>
      </w:r>
      <w:r w:rsidR="00462B4C" w:rsidRPr="00EA2957">
        <w:rPr>
          <w:rtl/>
        </w:rPr>
        <w:t>مز جور عنہ</w:t>
      </w:r>
      <w:r>
        <w:rPr>
          <w:rFonts w:hint="cs"/>
          <w:rtl/>
        </w:rPr>
        <w:t>(</w:t>
      </w:r>
      <w:r w:rsidR="001C108B">
        <w:rPr>
          <w:rtl/>
        </w:rPr>
        <w:t>٥</w:t>
      </w:r>
      <w:r>
        <w:rPr>
          <w:rFonts w:hint="cs"/>
          <w:rtl/>
        </w:rPr>
        <w:t>)</w:t>
      </w:r>
      <w:r w:rsidR="00462B4C" w:rsidRPr="00EA2957">
        <w:rPr>
          <w:rtl/>
        </w:rPr>
        <w:t xml:space="preserve"> متوعد علیہ</w:t>
      </w:r>
      <w:r>
        <w:rPr>
          <w:rFonts w:hint="cs"/>
          <w:rtl/>
        </w:rPr>
        <w:t>(</w:t>
      </w:r>
      <w:r w:rsidR="001C108B">
        <w:rPr>
          <w:rtl/>
        </w:rPr>
        <w:t>٦</w:t>
      </w:r>
      <w:r>
        <w:rPr>
          <w:rFonts w:hint="cs"/>
          <w:rtl/>
        </w:rPr>
        <w:t>)</w:t>
      </w:r>
      <w:r w:rsidR="00462B4C" w:rsidRPr="00EA2957">
        <w:rPr>
          <w:rtl/>
        </w:rPr>
        <w:t xml:space="preserve">حجر۔ </w:t>
      </w:r>
      <w:r>
        <w:rPr>
          <w:rFonts w:hint="cs"/>
          <w:rtl/>
        </w:rPr>
        <w:t>(</w:t>
      </w:r>
      <w:r w:rsidR="001C108B">
        <w:rPr>
          <w:rtl/>
        </w:rPr>
        <w:t>شرح ورقات ص٤٣</w:t>
      </w:r>
      <w:r>
        <w:rPr>
          <w:rFonts w:hint="cs"/>
          <w:rtl/>
        </w:rPr>
        <w:t>)</w:t>
      </w:r>
    </w:p>
    <w:p w14:paraId="7741D903" w14:textId="3A265561" w:rsidR="00462B4C" w:rsidRPr="001C108B" w:rsidRDefault="00462B4C" w:rsidP="00AE1C4A">
      <w:pPr>
        <w:pStyle w:val="Heading1"/>
      </w:pPr>
      <w:r w:rsidRPr="001C108B">
        <w:rPr>
          <w:rtl/>
        </w:rPr>
        <w:t xml:space="preserve">(حرام کی </w:t>
      </w:r>
      <w:r w:rsidR="000C195E">
        <w:rPr>
          <w:rFonts w:hint="cs"/>
          <w:rtl/>
        </w:rPr>
        <w:t>دو</w:t>
      </w:r>
      <w:r w:rsidRPr="001C108B">
        <w:rPr>
          <w:rtl/>
        </w:rPr>
        <w:t xml:space="preserve"> قسمیں ہیں)</w:t>
      </w:r>
    </w:p>
    <w:p w14:paraId="342F3C4E" w14:textId="77777777" w:rsidR="00462B4C" w:rsidRPr="00EA2957" w:rsidRDefault="00462B4C" w:rsidP="00CD352A">
      <w:r w:rsidRPr="00EA2957">
        <w:rPr>
          <w:rtl/>
        </w:rPr>
        <w:tab/>
      </w:r>
      <w:r w:rsidR="00CD352A">
        <w:rPr>
          <w:rFonts w:hint="cs"/>
          <w:rtl/>
        </w:rPr>
        <w:t>(</w:t>
      </w:r>
      <w:r w:rsidRPr="00EA2957">
        <w:rPr>
          <w:rtl/>
        </w:rPr>
        <w:t>١</w:t>
      </w:r>
      <w:r w:rsidR="00CD352A">
        <w:rPr>
          <w:rFonts w:hint="cs"/>
          <w:rtl/>
        </w:rPr>
        <w:t>)</w:t>
      </w:r>
      <w:r w:rsidRPr="00EA2957">
        <w:rPr>
          <w:rtl/>
        </w:rPr>
        <w:t xml:space="preserve">  حرام لذا تہ </w:t>
      </w:r>
      <w:r w:rsidR="00CD352A">
        <w:rPr>
          <w:rFonts w:hint="cs"/>
          <w:rtl/>
        </w:rPr>
        <w:t>(</w:t>
      </w:r>
      <w:r w:rsidR="001C108B">
        <w:rPr>
          <w:rtl/>
        </w:rPr>
        <w:t>٢</w:t>
      </w:r>
      <w:r w:rsidR="00CD352A">
        <w:rPr>
          <w:rFonts w:hint="cs"/>
          <w:rtl/>
        </w:rPr>
        <w:t>)</w:t>
      </w:r>
      <w:r w:rsidRPr="00EA2957">
        <w:rPr>
          <w:rtl/>
        </w:rPr>
        <w:t xml:space="preserve">  حرام لغیرہ۔</w:t>
      </w:r>
    </w:p>
    <w:p w14:paraId="13294BB0" w14:textId="77777777" w:rsidR="00462B4C" w:rsidRPr="00EA2957" w:rsidRDefault="00462B4C" w:rsidP="001C108B">
      <w:r w:rsidRPr="00EA2957">
        <w:rPr>
          <w:rtl/>
        </w:rPr>
        <w:lastRenderedPageBreak/>
        <w:t xml:space="preserve">  حرام لذا تہ کہتے ہیں :  وہ فعل جس کو شا رع نے ض</w:t>
      </w:r>
      <w:r w:rsidR="001C108B">
        <w:rPr>
          <w:rtl/>
        </w:rPr>
        <w:t>رر ذا تی کی و جہ سے حرام کیا ہو</w:t>
      </w:r>
      <w:r w:rsidRPr="00EA2957">
        <w:rPr>
          <w:rtl/>
        </w:rPr>
        <w:t>۔</w:t>
      </w:r>
      <w:r w:rsidR="001C108B">
        <w:rPr>
          <w:rFonts w:hint="cs"/>
          <w:rtl/>
        </w:rPr>
        <w:t xml:space="preserve"> </w:t>
      </w:r>
      <w:r w:rsidRPr="00EA2957">
        <w:rPr>
          <w:rtl/>
        </w:rPr>
        <w:t>جیسے میتہ کھانا ، شراب پینا ، زنا کر نا ۔ و غیرہ ۔</w:t>
      </w:r>
    </w:p>
    <w:p w14:paraId="32496020" w14:textId="65EB8FDE" w:rsidR="00462B4C" w:rsidRPr="00EA2957" w:rsidRDefault="00462B4C" w:rsidP="00CD352A">
      <w:r w:rsidRPr="00EA2957">
        <w:rPr>
          <w:rtl/>
        </w:rPr>
        <w:t xml:space="preserve">  حرام لغیرہ کہتے ہیں :  وہ فعل جس کو شا رع نے ضرر ذا تی کی و جہ سے حرام نہ کیا ہو بلکہ حرام ذا تی تک  </w:t>
      </w:r>
      <w:r w:rsidR="001C108B">
        <w:rPr>
          <w:rtl/>
        </w:rPr>
        <w:t xml:space="preserve">مفضی </w:t>
      </w:r>
      <w:r w:rsidR="00CD352A">
        <w:rPr>
          <w:rFonts w:hint="cs"/>
          <w:rtl/>
        </w:rPr>
        <w:t>(</w:t>
      </w:r>
      <w:r w:rsidRPr="00EA2957">
        <w:rPr>
          <w:rtl/>
        </w:rPr>
        <w:t>پہ</w:t>
      </w:r>
      <w:r w:rsidR="000C195E">
        <w:rPr>
          <w:rFonts w:hint="cs"/>
          <w:rtl/>
        </w:rPr>
        <w:t>ن</w:t>
      </w:r>
      <w:r w:rsidRPr="00EA2957">
        <w:rPr>
          <w:rtl/>
        </w:rPr>
        <w:t>چا نے وا لا</w:t>
      </w:r>
      <w:r w:rsidR="00CD352A">
        <w:rPr>
          <w:rFonts w:hint="cs"/>
          <w:rtl/>
        </w:rPr>
        <w:t>)</w:t>
      </w:r>
      <w:r w:rsidRPr="00EA2957">
        <w:rPr>
          <w:rtl/>
        </w:rPr>
        <w:t xml:space="preserve">ہو نے کی و جہ سے حرام کیا ہو ۔جیسے </w:t>
      </w:r>
      <w:r w:rsidR="00AE1C4A" w:rsidRPr="00AE1C4A">
        <w:rPr>
          <w:rStyle w:val="arabic"/>
          <w:rtl/>
        </w:rPr>
        <w:t>نظر الی العورۃ</w:t>
      </w:r>
      <w:r w:rsidRPr="00EA2957">
        <w:rPr>
          <w:rtl/>
        </w:rPr>
        <w:t>حرام ہے اس کی حر مت مفضی الی الز نا ہو نے کی و جہ سے ہے ۔</w:t>
      </w:r>
    </w:p>
    <w:p w14:paraId="43F98683" w14:textId="78B73649" w:rsidR="00462B4C" w:rsidRPr="00EA2957" w:rsidRDefault="00462B4C" w:rsidP="00462B4C">
      <w:r w:rsidRPr="00EA2957">
        <w:rPr>
          <w:rtl/>
        </w:rPr>
        <w:t xml:space="preserve">  </w:t>
      </w:r>
      <w:r w:rsidR="00AE1C4A" w:rsidRPr="00AE1C4A">
        <w:rPr>
          <w:rStyle w:val="arabic"/>
          <w:rtl/>
        </w:rPr>
        <w:t>الحرام لذا تہ :  ھو ما حر مہ الشا رع لما فیہ ضرر ذا تی کأ کل المیتة وشرب الخمر والز نی الخ</w:t>
      </w:r>
      <w:r w:rsidR="006F4C9B">
        <w:rPr>
          <w:rFonts w:hint="cs"/>
          <w:rtl/>
        </w:rPr>
        <w:t>.</w:t>
      </w:r>
    </w:p>
    <w:p w14:paraId="56AA3617" w14:textId="51D05E81" w:rsidR="00462B4C" w:rsidRPr="00EA2957" w:rsidRDefault="00AE1C4A" w:rsidP="006F4C9B">
      <w:r w:rsidRPr="00AE1C4A">
        <w:rPr>
          <w:rStyle w:val="arabic"/>
          <w:rtl/>
        </w:rPr>
        <w:t xml:space="preserve">  المحرم لغیرہ :   ما کا ن النھی فیہ لا لذا تہ بل لکو نہ مفضیا الی حرام ذا تی کالنظر الی العورة فھو محرم لأ نہ یفضی الی الز نا والزنی محرم لذا تہ الخ</w:t>
      </w:r>
      <w:r w:rsidR="00462B4C" w:rsidRPr="00EA2957">
        <w:rPr>
          <w:rtl/>
        </w:rPr>
        <w:t xml:space="preserve"> </w:t>
      </w:r>
      <w:r w:rsidR="006F4C9B">
        <w:rPr>
          <w:rFonts w:hint="cs"/>
          <w:rtl/>
        </w:rPr>
        <w:t>.</w:t>
      </w:r>
      <w:r w:rsidR="00CD352A">
        <w:rPr>
          <w:rFonts w:hint="cs"/>
          <w:rtl/>
        </w:rPr>
        <w:t>(</w:t>
      </w:r>
      <w:r w:rsidR="00462B4C" w:rsidRPr="00EA2957">
        <w:rPr>
          <w:rtl/>
        </w:rPr>
        <w:t>تیسیر الاصول ص١٢٩</w:t>
      </w:r>
      <w:r w:rsidR="00CD352A">
        <w:rPr>
          <w:rFonts w:hint="cs"/>
          <w:rtl/>
        </w:rPr>
        <w:t>)</w:t>
      </w:r>
    </w:p>
    <w:p w14:paraId="5AE9FCC6" w14:textId="6BA64F9D" w:rsidR="00462B4C" w:rsidRPr="001C108B" w:rsidRDefault="00462B4C" w:rsidP="00AE1C4A">
      <w:pPr>
        <w:pStyle w:val="Heading1"/>
      </w:pPr>
      <w:r w:rsidRPr="001C108B">
        <w:rPr>
          <w:rtl/>
        </w:rPr>
        <w:t>(حرام اور مکروہ تحر یمی کے در میان فرق )</w:t>
      </w:r>
    </w:p>
    <w:p w14:paraId="5D9331C3" w14:textId="77777777" w:rsidR="00462B4C" w:rsidRPr="00EA2957" w:rsidRDefault="00462B4C" w:rsidP="00462B4C">
      <w:r w:rsidRPr="00EA2957">
        <w:rPr>
          <w:rtl/>
        </w:rPr>
        <w:t xml:space="preserve">  حرام کی دلیل میں تا ویل کا احتمال نہیں ہو تا اور مکروہ تحر یمی کی دلیل میں تا ویل کا احتمال ہو تا ہے ۔</w:t>
      </w:r>
    </w:p>
    <w:p w14:paraId="72E8ED03" w14:textId="2E634830" w:rsidR="00462B4C" w:rsidRPr="00EA2957" w:rsidRDefault="00AE1C4A" w:rsidP="006F4C9B">
      <w:r w:rsidRPr="00AE1C4A">
        <w:rPr>
          <w:rStyle w:val="arabic"/>
          <w:rtl/>
        </w:rPr>
        <w:t xml:space="preserve">  والفرق بین الحرام وکرا ھة التحریم أن الأ و ل دلیلہ لا یحتمل التا ویل والثانی  یحتملہ</w:t>
      </w:r>
      <w:r w:rsidR="00462B4C" w:rsidRPr="00EA2957">
        <w:rPr>
          <w:rtl/>
        </w:rPr>
        <w:t xml:space="preserve"> </w:t>
      </w:r>
      <w:r w:rsidR="006F4C9B">
        <w:rPr>
          <w:rFonts w:hint="cs"/>
          <w:rtl/>
        </w:rPr>
        <w:t>.</w:t>
      </w:r>
      <w:r w:rsidR="00934716">
        <w:rPr>
          <w:rFonts w:hint="cs"/>
          <w:rtl/>
        </w:rPr>
        <w:t>(</w:t>
      </w:r>
      <w:r w:rsidR="00934716">
        <w:rPr>
          <w:rtl/>
        </w:rPr>
        <w:t>حا ش</w:t>
      </w:r>
      <w:r w:rsidR="00934716">
        <w:rPr>
          <w:rFonts w:hint="cs"/>
          <w:rtl/>
        </w:rPr>
        <w:t>یۂ</w:t>
      </w:r>
      <w:r w:rsidR="001C108B">
        <w:rPr>
          <w:rtl/>
        </w:rPr>
        <w:t xml:space="preserve"> اقناع </w:t>
      </w:r>
      <w:r w:rsidR="00934716">
        <w:rPr>
          <w:rFonts w:hint="cs"/>
          <w:rtl/>
        </w:rPr>
        <w:t>)</w:t>
      </w:r>
    </w:p>
    <w:p w14:paraId="6CD990DC" w14:textId="66493105" w:rsidR="00462B4C" w:rsidRPr="001C108B" w:rsidRDefault="00462B4C" w:rsidP="00AE1C4A">
      <w:pPr>
        <w:pStyle w:val="Heading1"/>
      </w:pPr>
      <w:r w:rsidRPr="001C108B">
        <w:rPr>
          <w:rtl/>
        </w:rPr>
        <w:t>(مکروہ کا لغوی معنی )</w:t>
      </w:r>
    </w:p>
    <w:p w14:paraId="71974307" w14:textId="77777777" w:rsidR="00462B4C" w:rsidRPr="00EA2957" w:rsidRDefault="00462B4C" w:rsidP="001C108B">
      <w:r w:rsidRPr="00EA2957">
        <w:rPr>
          <w:rtl/>
        </w:rPr>
        <w:t xml:space="preserve">  نا پسند ،قا بل نفرت ۔  </w:t>
      </w:r>
      <w:r w:rsidR="00934716">
        <w:rPr>
          <w:rFonts w:hint="cs"/>
          <w:rtl/>
        </w:rPr>
        <w:t>(</w:t>
      </w:r>
      <w:r w:rsidR="001C108B">
        <w:rPr>
          <w:rtl/>
        </w:rPr>
        <w:t>شرح ورقات ص٤٣</w:t>
      </w:r>
      <w:r w:rsidR="00934716">
        <w:rPr>
          <w:rFonts w:hint="cs"/>
          <w:rtl/>
        </w:rPr>
        <w:t>)</w:t>
      </w:r>
    </w:p>
    <w:p w14:paraId="52F34E2A" w14:textId="20EA77BE" w:rsidR="00462B4C" w:rsidRPr="001C108B" w:rsidRDefault="00462B4C" w:rsidP="00AE1C4A">
      <w:pPr>
        <w:pStyle w:val="Heading1"/>
      </w:pPr>
      <w:r w:rsidRPr="001C108B">
        <w:rPr>
          <w:rtl/>
        </w:rPr>
        <w:t>(مکروہ کی اصطلا حی تعریف )</w:t>
      </w:r>
    </w:p>
    <w:p w14:paraId="5B0A8D61" w14:textId="3595A7D7" w:rsidR="00462B4C" w:rsidRPr="00EA2957" w:rsidRDefault="00462B4C" w:rsidP="001C108B">
      <w:r w:rsidRPr="00EA2957">
        <w:rPr>
          <w:rtl/>
        </w:rPr>
        <w:t xml:space="preserve">  مصنف</w:t>
      </w:r>
      <w:r w:rsidR="001C108B">
        <w:rPr>
          <w:rFonts w:hint="cs"/>
          <w:rtl/>
        </w:rPr>
        <w:t>ؒ</w:t>
      </w:r>
      <w:r w:rsidRPr="00EA2957">
        <w:rPr>
          <w:rtl/>
        </w:rPr>
        <w:t xml:space="preserve">  فر ما تے ہیں : (</w:t>
      </w:r>
      <w:r w:rsidR="00AE1C4A" w:rsidRPr="00AE1C4A">
        <w:rPr>
          <w:rStyle w:val="arabic"/>
          <w:rtl/>
        </w:rPr>
        <w:t xml:space="preserve">وَالْمَکْرُوْہُ مَا یُثَا بُ عَلَی تَرْکِہِ وَلَایُعَا قَبُ </w:t>
      </w:r>
      <w:r w:rsidR="00AE1C4A" w:rsidRPr="00AE1C4A">
        <w:rPr>
          <w:rStyle w:val="arabic"/>
          <w:rtl/>
        </w:rPr>
        <w:lastRenderedPageBreak/>
        <w:t>عَلَی فِعْلِہِ</w:t>
      </w:r>
      <w:r w:rsidR="006F4C9B">
        <w:rPr>
          <w:rFonts w:hint="cs"/>
          <w:rtl/>
        </w:rPr>
        <w:t>.</w:t>
      </w:r>
    </w:p>
    <w:p w14:paraId="3EDEA033" w14:textId="77777777" w:rsidR="00462B4C" w:rsidRPr="00EA2957" w:rsidRDefault="00462B4C" w:rsidP="00462B4C">
      <w:r w:rsidRPr="00EA2957">
        <w:rPr>
          <w:rtl/>
        </w:rPr>
        <w:t xml:space="preserve">  مکروہ کہتے ہیں : جس کے ترک پر ثواب ہو اور کر نے پر عقاب نہ ہو ۔)                           </w:t>
      </w:r>
    </w:p>
    <w:p w14:paraId="7DB495D2" w14:textId="08B4DAA5" w:rsidR="00462B4C" w:rsidRPr="00EA2957" w:rsidRDefault="00462B4C" w:rsidP="001C108B">
      <w:r w:rsidRPr="00EA2957">
        <w:rPr>
          <w:rtl/>
        </w:rPr>
        <w:t xml:space="preserve">  مکروہ کی تشریح میں شا رح محلی</w:t>
      </w:r>
      <w:r w:rsidR="001C108B">
        <w:rPr>
          <w:rFonts w:hint="cs"/>
          <w:rtl/>
        </w:rPr>
        <w:t>ؒ</w:t>
      </w:r>
      <w:r w:rsidRPr="00EA2957">
        <w:rPr>
          <w:rtl/>
        </w:rPr>
        <w:t xml:space="preserve">  ن</w:t>
      </w:r>
      <w:r w:rsidR="001C108B">
        <w:rPr>
          <w:rtl/>
        </w:rPr>
        <w:t>ے جو فر ما یا ہ</w:t>
      </w:r>
      <w:r w:rsidR="001C108B">
        <w:rPr>
          <w:rFonts w:hint="cs"/>
          <w:rtl/>
        </w:rPr>
        <w:t>ے</w:t>
      </w:r>
      <w:r w:rsidRPr="00EA2957">
        <w:rPr>
          <w:rtl/>
        </w:rPr>
        <w:t>:  ''</w:t>
      </w:r>
      <w:r w:rsidR="00AE1C4A" w:rsidRPr="00AE1C4A">
        <w:rPr>
          <w:rStyle w:val="arabic"/>
          <w:rtl/>
        </w:rPr>
        <w:t>من حیث وصفہ بالکراھة</w:t>
      </w:r>
      <w:r w:rsidRPr="00EA2957">
        <w:rPr>
          <w:rtl/>
        </w:rPr>
        <w:t>''</w:t>
      </w:r>
      <w:r w:rsidR="001C108B">
        <w:rPr>
          <w:rFonts w:hint="cs"/>
          <w:rtl/>
        </w:rPr>
        <w:t xml:space="preserve"> </w:t>
      </w:r>
      <w:r w:rsidRPr="00EA2957">
        <w:rPr>
          <w:rtl/>
        </w:rPr>
        <w:t>اس میں ''</w:t>
      </w:r>
      <w:r w:rsidR="00AE1C4A" w:rsidRPr="00AE1C4A">
        <w:rPr>
          <w:rStyle w:val="arabic"/>
          <w:rtl/>
        </w:rPr>
        <w:t>من حیث</w:t>
      </w:r>
      <w:r w:rsidRPr="00EA2957">
        <w:rPr>
          <w:rtl/>
        </w:rPr>
        <w:t>''  تقیید کے ل</w:t>
      </w:r>
      <w:r w:rsidR="00F5713D">
        <w:rPr>
          <w:rtl/>
        </w:rPr>
        <w:t xml:space="preserve">ئے ہے ۔یعنی یہ حکم فقط صفت کرا </w:t>
      </w:r>
      <w:r w:rsidR="00F5713D">
        <w:rPr>
          <w:rFonts w:hint="cs"/>
          <w:rtl/>
        </w:rPr>
        <w:t>ہ</w:t>
      </w:r>
      <w:r w:rsidR="00F5713D">
        <w:rPr>
          <w:rtl/>
        </w:rPr>
        <w:t>ت سے متصف ہو</w:t>
      </w:r>
      <w:r w:rsidRPr="00EA2957">
        <w:rPr>
          <w:rtl/>
        </w:rPr>
        <w:t>نے کے اعتبار سے ہے ۔ہر اعتبار  سے نہیں ۔</w:t>
      </w:r>
    </w:p>
    <w:p w14:paraId="13E49C91" w14:textId="5E006F37" w:rsidR="00462B4C" w:rsidRPr="00F5713D" w:rsidRDefault="00462B4C" w:rsidP="00AE1C4A">
      <w:pPr>
        <w:pStyle w:val="Heading1"/>
      </w:pPr>
      <w:r w:rsidRPr="00F5713D">
        <w:rPr>
          <w:rtl/>
        </w:rPr>
        <w:t>(دوسری اصطلا حی تعریف )</w:t>
      </w:r>
    </w:p>
    <w:p w14:paraId="44572325" w14:textId="77777777" w:rsidR="00462B4C" w:rsidRPr="00EA2957" w:rsidRDefault="00462B4C" w:rsidP="00462B4C">
      <w:r w:rsidRPr="00EA2957">
        <w:rPr>
          <w:rtl/>
        </w:rPr>
        <w:t xml:space="preserve">  جس کو کر نے وا لا قا بل ملا مت و مذمت نہ ہو اور چھوڑ نے وا لا قابل مدح ہو ۔</w:t>
      </w:r>
    </w:p>
    <w:p w14:paraId="5DEC0C52" w14:textId="35DF9D3E" w:rsidR="00462B4C" w:rsidRPr="00EA2957" w:rsidRDefault="00462B4C" w:rsidP="007A6AD0">
      <w:r w:rsidRPr="00EA2957">
        <w:rPr>
          <w:rtl/>
        </w:rPr>
        <w:t xml:space="preserve">  </w:t>
      </w:r>
      <w:r w:rsidR="00AE1C4A" w:rsidRPr="00AE1C4A">
        <w:rPr>
          <w:rStyle w:val="arabic"/>
          <w:rtl/>
        </w:rPr>
        <w:t>والمکر وہ عند الجمہور:  لا یذم فا علہ و یمد ح تا رکہ</w:t>
      </w:r>
      <w:r w:rsidRPr="00EA2957">
        <w:rPr>
          <w:rtl/>
        </w:rPr>
        <w:t xml:space="preserve"> </w:t>
      </w:r>
      <w:r w:rsidR="007A6AD0">
        <w:rPr>
          <w:rFonts w:hint="cs"/>
          <w:rtl/>
        </w:rPr>
        <w:t>.</w:t>
      </w:r>
      <w:r w:rsidR="00934716">
        <w:rPr>
          <w:rFonts w:hint="cs"/>
          <w:rtl/>
        </w:rPr>
        <w:t>(</w:t>
      </w:r>
      <w:r w:rsidR="00F5713D">
        <w:rPr>
          <w:rtl/>
        </w:rPr>
        <w:t>تیسیر الا صول ١٣٠</w:t>
      </w:r>
      <w:r w:rsidR="00934716">
        <w:rPr>
          <w:rFonts w:hint="cs"/>
          <w:rtl/>
        </w:rPr>
        <w:t>)</w:t>
      </w:r>
    </w:p>
    <w:p w14:paraId="43A18360" w14:textId="58E8CA7D" w:rsidR="00462B4C" w:rsidRPr="00EA2957" w:rsidRDefault="00462B4C" w:rsidP="00462B4C">
      <w:r w:rsidRPr="00EA2957">
        <w:rPr>
          <w:rtl/>
        </w:rPr>
        <w:t xml:space="preserve">  مصنف</w:t>
      </w:r>
      <w:r w:rsidR="00F5713D">
        <w:rPr>
          <w:rFonts w:hint="cs"/>
          <w:rtl/>
        </w:rPr>
        <w:t>ؒ</w:t>
      </w:r>
      <w:r w:rsidRPr="00EA2957">
        <w:rPr>
          <w:rtl/>
        </w:rPr>
        <w:t xml:space="preserve"> کے (</w:t>
      </w:r>
      <w:r w:rsidR="00AE1C4A" w:rsidRPr="00AE1C4A">
        <w:rPr>
          <w:rStyle w:val="arabic"/>
          <w:rtl/>
        </w:rPr>
        <w:t>ما یثاب علی تر کہ</w:t>
      </w:r>
      <w:r w:rsidRPr="00EA2957">
        <w:rPr>
          <w:rtl/>
        </w:rPr>
        <w:t>)فر ما نے سے واجب،مندوب اور مباح نکل گئے اس لئے کہ ان میں  سے کسی کے ترک پر ثواب نہیں ہو تا ۔</w:t>
      </w:r>
    </w:p>
    <w:p w14:paraId="2639CEB2" w14:textId="57EEADD9" w:rsidR="00462B4C" w:rsidRPr="00EA2957" w:rsidRDefault="00462B4C" w:rsidP="00462B4C">
      <w:r w:rsidRPr="00EA2957">
        <w:rPr>
          <w:rtl/>
        </w:rPr>
        <w:t xml:space="preserve">  اور مصنف</w:t>
      </w:r>
      <w:r w:rsidR="00F5713D">
        <w:rPr>
          <w:rFonts w:hint="cs"/>
          <w:rtl/>
        </w:rPr>
        <w:t>ؒ</w:t>
      </w:r>
      <w:r w:rsidRPr="00EA2957">
        <w:rPr>
          <w:rtl/>
        </w:rPr>
        <w:t xml:space="preserve"> کے (</w:t>
      </w:r>
      <w:r w:rsidR="00AE1C4A" w:rsidRPr="00AE1C4A">
        <w:rPr>
          <w:rStyle w:val="arabic"/>
          <w:rtl/>
        </w:rPr>
        <w:t>ولا یعا قب علی</w:t>
      </w:r>
      <w:r w:rsidRPr="00EA2957">
        <w:rPr>
          <w:rtl/>
        </w:rPr>
        <w:t xml:space="preserve"> </w:t>
      </w:r>
      <w:r w:rsidR="00AE1C4A" w:rsidRPr="00AE1C4A">
        <w:rPr>
          <w:rStyle w:val="arabic"/>
          <w:rtl/>
        </w:rPr>
        <w:t xml:space="preserve">فعلہ </w:t>
      </w:r>
      <w:r w:rsidRPr="00EA2957">
        <w:rPr>
          <w:rtl/>
        </w:rPr>
        <w:t>) فر ما نے سے حرام نکل گیا اس لئے کہ حرام کے کر نے پر عذاب  ہو تا ہے ۔</w:t>
      </w:r>
    </w:p>
    <w:p w14:paraId="12BB4DD2" w14:textId="6746E298" w:rsidR="00462B4C" w:rsidRPr="00EA2957" w:rsidRDefault="00462B4C" w:rsidP="00934716">
      <w:r w:rsidRPr="00EA2957">
        <w:rPr>
          <w:rtl/>
        </w:rPr>
        <w:t xml:space="preserve">  شا رح محلی</w:t>
      </w:r>
      <w:r w:rsidR="00F5713D">
        <w:rPr>
          <w:rFonts w:hint="cs"/>
          <w:rtl/>
        </w:rPr>
        <w:t>ؒ</w:t>
      </w:r>
      <w:r w:rsidRPr="00EA2957">
        <w:rPr>
          <w:rtl/>
        </w:rPr>
        <w:t xml:space="preserve">  (</w:t>
      </w:r>
      <w:r w:rsidR="00AE1C4A" w:rsidRPr="00AE1C4A">
        <w:rPr>
          <w:rStyle w:val="arabic"/>
          <w:rtl/>
        </w:rPr>
        <w:t>ما یثا ب علی تر کہ</w:t>
      </w:r>
      <w:r w:rsidRPr="00EA2957">
        <w:rPr>
          <w:rtl/>
        </w:rPr>
        <w:t xml:space="preserve"> )اس متن کی تشریح میں فر ما تے ہیں : '' </w:t>
      </w:r>
      <w:r w:rsidR="00AE1C4A" w:rsidRPr="00AE1C4A">
        <w:rPr>
          <w:rStyle w:val="arabic"/>
          <w:rtl/>
        </w:rPr>
        <w:t>امتثا لا</w:t>
      </w:r>
      <w:r w:rsidRPr="00EA2957">
        <w:rPr>
          <w:rtl/>
        </w:rPr>
        <w:t xml:space="preserve"> ''</w:t>
      </w:r>
      <w:r w:rsidR="00F5713D">
        <w:rPr>
          <w:rFonts w:hint="cs"/>
          <w:rtl/>
        </w:rPr>
        <w:t xml:space="preserve"> </w:t>
      </w:r>
      <w:r w:rsidRPr="00EA2957">
        <w:rPr>
          <w:rtl/>
        </w:rPr>
        <w:t>یعنی مکلف جب مکروہ  کو حکم بجا لا نے کے قصد سے ترک کرے تو ثواب ہو گا اگر ترک تو کرے لیکن حکم بجا لا نے کا قصد ن</w:t>
      </w:r>
      <w:r w:rsidR="00F5713D">
        <w:rPr>
          <w:rtl/>
        </w:rPr>
        <w:t>ہ ہو  تو ترک پر ثواب نہ ہو گا ۔</w:t>
      </w:r>
      <w:r w:rsidR="00934716">
        <w:rPr>
          <w:rFonts w:hint="cs"/>
          <w:rtl/>
        </w:rPr>
        <w:t>(</w:t>
      </w:r>
      <w:r w:rsidR="00F5713D">
        <w:rPr>
          <w:rtl/>
        </w:rPr>
        <w:t>شرح ورقات ص٤٣</w:t>
      </w:r>
      <w:r w:rsidR="00934716">
        <w:rPr>
          <w:rFonts w:hint="cs"/>
          <w:rtl/>
        </w:rPr>
        <w:t>)</w:t>
      </w:r>
    </w:p>
    <w:p w14:paraId="36A52BE2" w14:textId="51B77DDA" w:rsidR="00462B4C" w:rsidRPr="00F5713D" w:rsidRDefault="00462B4C" w:rsidP="00AE1C4A">
      <w:pPr>
        <w:pStyle w:val="Heading1"/>
      </w:pPr>
      <w:r w:rsidRPr="00F5713D">
        <w:rPr>
          <w:rtl/>
        </w:rPr>
        <w:t xml:space="preserve">( مکروہ کی </w:t>
      </w:r>
      <w:r w:rsidR="00F21BFF">
        <w:rPr>
          <w:rFonts w:hint="cs"/>
          <w:rtl/>
        </w:rPr>
        <w:t>دو</w:t>
      </w:r>
      <w:r w:rsidRPr="00F5713D">
        <w:rPr>
          <w:rtl/>
        </w:rPr>
        <w:t xml:space="preserve"> قسمیں ہیں )</w:t>
      </w:r>
    </w:p>
    <w:p w14:paraId="79915896" w14:textId="77777777" w:rsidR="00462B4C" w:rsidRPr="00EA2957" w:rsidRDefault="00F21BFF" w:rsidP="00F21BFF">
      <w:r>
        <w:rPr>
          <w:rFonts w:hint="cs"/>
          <w:rtl/>
        </w:rPr>
        <w:t>(</w:t>
      </w:r>
      <w:r w:rsidR="00F5713D">
        <w:rPr>
          <w:rtl/>
        </w:rPr>
        <w:t>١</w:t>
      </w:r>
      <w:r>
        <w:rPr>
          <w:rFonts w:hint="cs"/>
          <w:rtl/>
        </w:rPr>
        <w:t>)</w:t>
      </w:r>
      <w:r w:rsidR="00462B4C" w:rsidRPr="00EA2957">
        <w:rPr>
          <w:rtl/>
        </w:rPr>
        <w:t xml:space="preserve">  مکروہ تحر یمی </w:t>
      </w:r>
      <w:r>
        <w:rPr>
          <w:rFonts w:hint="cs"/>
          <w:rtl/>
        </w:rPr>
        <w:t>(</w:t>
      </w:r>
      <w:r w:rsidR="00462B4C" w:rsidRPr="00EA2957">
        <w:rPr>
          <w:rtl/>
        </w:rPr>
        <w:t>٢</w:t>
      </w:r>
      <w:r>
        <w:rPr>
          <w:rFonts w:hint="cs"/>
          <w:rtl/>
        </w:rPr>
        <w:t>)</w:t>
      </w:r>
      <w:r w:rsidR="00462B4C" w:rsidRPr="00EA2957">
        <w:rPr>
          <w:rtl/>
        </w:rPr>
        <w:t>مکروہ تنز یہی ۔</w:t>
      </w:r>
    </w:p>
    <w:p w14:paraId="58006A60" w14:textId="77777777" w:rsidR="00462B4C" w:rsidRPr="00EA2957" w:rsidRDefault="00462B4C" w:rsidP="00F5713D">
      <w:r w:rsidRPr="00EA2957">
        <w:rPr>
          <w:rtl/>
        </w:rPr>
        <w:t xml:space="preserve">  جس کام کو کر نے سے حضور  </w:t>
      </w:r>
      <w:r w:rsidR="00F5713D">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تا</w:t>
      </w:r>
      <w:r w:rsidRPr="00EA2957">
        <w:rPr>
          <w:rtl/>
        </w:rPr>
        <w:t xml:space="preserve"> </w:t>
      </w:r>
      <w:r w:rsidRPr="00EA2957">
        <w:rPr>
          <w:rFonts w:hint="cs"/>
          <w:rtl/>
        </w:rPr>
        <w:t>ک</w:t>
      </w:r>
      <w:r w:rsidRPr="00EA2957">
        <w:rPr>
          <w:rtl/>
        </w:rPr>
        <w:t xml:space="preserve">ید سے منع فر ما یا ہو اسے مکروہ تحر یمی کہتے </w:t>
      </w:r>
      <w:r w:rsidRPr="00EA2957">
        <w:rPr>
          <w:rtl/>
        </w:rPr>
        <w:lastRenderedPageBreak/>
        <w:t>ہیں ۔</w:t>
      </w:r>
    </w:p>
    <w:p w14:paraId="22FDD6B1" w14:textId="77777777" w:rsidR="00462B4C" w:rsidRPr="00EA2957" w:rsidRDefault="00462B4C" w:rsidP="00F5713D">
      <w:r w:rsidRPr="00EA2957">
        <w:rPr>
          <w:rtl/>
        </w:rPr>
        <w:t xml:space="preserve">  جس کام کو کر نے سے حضور  </w:t>
      </w:r>
      <w:r w:rsidR="00F5713D">
        <w:rPr>
          <w:rFonts w:ascii="Times New Roman" w:hAnsi="Times New Roman" w:cs="Times New Roman" w:hint="cs"/>
          <w:rtl/>
        </w:rPr>
        <w:t>ﷺ</w:t>
      </w:r>
      <w:r w:rsidRPr="00EA2957">
        <w:rPr>
          <w:rtl/>
        </w:rPr>
        <w:t xml:space="preserve"> نے تا کید سے منع نہ فر ما یا ہو اسے مکروہ تنز یہی کہتے ہیں۔</w:t>
      </w:r>
    </w:p>
    <w:p w14:paraId="7F221AC4" w14:textId="0DB98ED3" w:rsidR="00462B4C" w:rsidRPr="00EA2957" w:rsidRDefault="00AE1C4A" w:rsidP="00EB1FCA">
      <w:r w:rsidRPr="00AE1C4A">
        <w:rPr>
          <w:rStyle w:val="arabic"/>
          <w:rtl/>
        </w:rPr>
        <w:t xml:space="preserve">  الفرق بینھما أن الأ و لی (أی کرا ھة تحر یم)ما کا نت بنھی جا زم و الثانیة  (أی کرا ہة تنز یہ)ما کا نت بنھی غیر جازم</w:t>
      </w:r>
      <w:r w:rsidR="00F5713D">
        <w:rPr>
          <w:rtl/>
        </w:rPr>
        <w:t xml:space="preserve"> </w:t>
      </w:r>
      <w:r w:rsidR="00EB1FCA">
        <w:rPr>
          <w:rFonts w:hint="cs"/>
          <w:rtl/>
        </w:rPr>
        <w:t>.</w:t>
      </w:r>
      <w:r w:rsidR="00F5713D">
        <w:rPr>
          <w:rtl/>
        </w:rPr>
        <w:t xml:space="preserve">  </w:t>
      </w:r>
      <w:r w:rsidR="00F21BFF">
        <w:rPr>
          <w:rFonts w:hint="cs"/>
          <w:rtl/>
        </w:rPr>
        <w:t>(</w:t>
      </w:r>
      <w:r w:rsidR="00F5713D">
        <w:rPr>
          <w:rtl/>
        </w:rPr>
        <w:t>حا شیئہ اقناع ج١ص١٣٨</w:t>
      </w:r>
      <w:r w:rsidR="00F21BFF">
        <w:rPr>
          <w:rFonts w:hint="cs"/>
          <w:rtl/>
        </w:rPr>
        <w:t>)</w:t>
      </w:r>
    </w:p>
    <w:p w14:paraId="5A69C291" w14:textId="0763EB1E" w:rsidR="00462B4C" w:rsidRPr="00F5713D" w:rsidRDefault="00462B4C" w:rsidP="00AE1C4A">
      <w:pPr>
        <w:pStyle w:val="Heading1"/>
      </w:pPr>
      <w:r w:rsidRPr="00F5713D">
        <w:rPr>
          <w:rtl/>
        </w:rPr>
        <w:t>(مطلق مکروہ سے مراد تحر یمی یا تنز یہی )</w:t>
      </w:r>
    </w:p>
    <w:p w14:paraId="265A2E23" w14:textId="0ED76FE1" w:rsidR="00462B4C" w:rsidRPr="00EA2957" w:rsidRDefault="00F5713D" w:rsidP="00EB1FCA">
      <w:r>
        <w:rPr>
          <w:rtl/>
        </w:rPr>
        <w:t xml:space="preserve">  فقہا</w:t>
      </w:r>
      <w:r w:rsidR="00462B4C" w:rsidRPr="00EA2957">
        <w:rPr>
          <w:rtl/>
        </w:rPr>
        <w:t xml:space="preserve"> کی عبارت میں مطلق لفظ ''مکروہ''آ ئے تو اس سے مراد ''تنز یہی ''ہے ۔مجموع میں ہے : </w:t>
      </w:r>
      <w:r w:rsidR="00AE1C4A" w:rsidRPr="00AE1C4A">
        <w:rPr>
          <w:rStyle w:val="arabic"/>
          <w:rtl/>
        </w:rPr>
        <w:t>یکرہ  الجلوس (علی القبر)و ارا دوا بہ کرا ھة التنز یہ کما ھو المشہور فی استعمال الفقہاء وصرح بہ کثیرون منھم</w:t>
      </w:r>
      <w:r>
        <w:rPr>
          <w:rtl/>
        </w:rPr>
        <w:t xml:space="preserve"> </w:t>
      </w:r>
      <w:r w:rsidR="00EB1FCA">
        <w:rPr>
          <w:rFonts w:hint="cs"/>
          <w:rtl/>
        </w:rPr>
        <w:t>.</w:t>
      </w:r>
      <w:r>
        <w:rPr>
          <w:rtl/>
        </w:rPr>
        <w:t xml:space="preserve">  </w:t>
      </w:r>
      <w:r w:rsidR="00F21BFF">
        <w:rPr>
          <w:rFonts w:hint="cs"/>
          <w:rtl/>
        </w:rPr>
        <w:t>(</w:t>
      </w:r>
      <w:r w:rsidR="00462B4C" w:rsidRPr="00EA2957">
        <w:rPr>
          <w:rtl/>
        </w:rPr>
        <w:t>ج٥ص٣١٢</w:t>
      </w:r>
      <w:r w:rsidR="00F21BFF">
        <w:rPr>
          <w:rFonts w:hint="cs"/>
          <w:rtl/>
        </w:rPr>
        <w:t>)</w:t>
      </w:r>
      <w:r w:rsidR="00462B4C" w:rsidRPr="00EA2957">
        <w:rPr>
          <w:rtl/>
        </w:rPr>
        <w:t>یعنی قبر پر بیٹھنا مکروہ ہے مراد ''مکروہ تنز یہی''جیسا</w:t>
      </w:r>
      <w:r>
        <w:rPr>
          <w:rtl/>
        </w:rPr>
        <w:t xml:space="preserve"> کہ یہی مشہور ہے استعمال فقہا  میں اور بہت سے فقہا</w:t>
      </w:r>
      <w:r w:rsidR="00462B4C" w:rsidRPr="00EA2957">
        <w:rPr>
          <w:rtl/>
        </w:rPr>
        <w:t xml:space="preserve"> نے اس کی صرا حت کی ہے ۔  </w:t>
      </w:r>
      <w:r w:rsidR="00F21BFF">
        <w:rPr>
          <w:rFonts w:hint="cs"/>
          <w:rtl/>
        </w:rPr>
        <w:t>(</w:t>
      </w:r>
      <w:r>
        <w:rPr>
          <w:rtl/>
        </w:rPr>
        <w:t>مبا دیات فقہ ص٢١</w:t>
      </w:r>
      <w:r w:rsidR="00F21BFF">
        <w:rPr>
          <w:rFonts w:hint="cs"/>
          <w:rtl/>
        </w:rPr>
        <w:t>)</w:t>
      </w:r>
    </w:p>
    <w:p w14:paraId="6CA8B90C" w14:textId="1F3F85FD" w:rsidR="00462B4C" w:rsidRPr="00F5713D" w:rsidRDefault="00462B4C" w:rsidP="00AE1C4A">
      <w:pPr>
        <w:pStyle w:val="Heading1"/>
      </w:pPr>
      <w:r w:rsidRPr="00F5713D">
        <w:rPr>
          <w:rtl/>
        </w:rPr>
        <w:t>(صحیح کا لغوی معنی )</w:t>
      </w:r>
    </w:p>
    <w:p w14:paraId="1FCFF460" w14:textId="77777777" w:rsidR="00462B4C" w:rsidRPr="00EA2957" w:rsidRDefault="00F5713D" w:rsidP="00F21BFF">
      <w:r>
        <w:rPr>
          <w:rtl/>
        </w:rPr>
        <w:t xml:space="preserve">  صحیح سالم ،خلل سے پاک۔  </w:t>
      </w:r>
      <w:r w:rsidR="00F21BFF">
        <w:rPr>
          <w:rFonts w:hint="cs"/>
          <w:rtl/>
        </w:rPr>
        <w:t>(</w:t>
      </w:r>
      <w:r>
        <w:rPr>
          <w:rtl/>
        </w:rPr>
        <w:t>شرح ورقات ص٤٤</w:t>
      </w:r>
      <w:r w:rsidR="00F21BFF">
        <w:rPr>
          <w:rFonts w:hint="cs"/>
          <w:rtl/>
        </w:rPr>
        <w:t>)</w:t>
      </w:r>
    </w:p>
    <w:p w14:paraId="07DED9D3" w14:textId="6303F534" w:rsidR="00462B4C" w:rsidRPr="00F5713D" w:rsidRDefault="00462B4C" w:rsidP="00AE1C4A">
      <w:pPr>
        <w:pStyle w:val="Heading1"/>
      </w:pPr>
      <w:r w:rsidRPr="00F5713D">
        <w:rPr>
          <w:rtl/>
        </w:rPr>
        <w:t>(صحیح کی اصطلا حی تعریف )</w:t>
      </w:r>
    </w:p>
    <w:p w14:paraId="0B572A0E" w14:textId="483412AD" w:rsidR="00462B4C" w:rsidRPr="00EA2957" w:rsidRDefault="00462B4C" w:rsidP="00EB1FCA">
      <w:r w:rsidRPr="00EA2957">
        <w:rPr>
          <w:rtl/>
        </w:rPr>
        <w:t xml:space="preserve">  مصنف</w:t>
      </w:r>
      <w:r w:rsidR="00F5713D">
        <w:rPr>
          <w:rFonts w:hint="cs"/>
          <w:rtl/>
        </w:rPr>
        <w:t>ؒ</w:t>
      </w:r>
      <w:r w:rsidRPr="00EA2957">
        <w:rPr>
          <w:rtl/>
        </w:rPr>
        <w:t xml:space="preserve">   فر ما تے ہیں :  (</w:t>
      </w:r>
      <w:r w:rsidR="00AE1C4A" w:rsidRPr="00AE1C4A">
        <w:rPr>
          <w:rStyle w:val="arabic"/>
          <w:rtl/>
        </w:rPr>
        <w:t>وَ الصَّحِیْحُ مَا یَتَعَلَّقُ بِہِ النُّفُوْذُ وَیُعْتَدَّ بِہِ</w:t>
      </w:r>
      <w:r w:rsidRPr="00EA2957">
        <w:rPr>
          <w:rtl/>
        </w:rPr>
        <w:t xml:space="preserve"> </w:t>
      </w:r>
      <w:r w:rsidR="00EB1FCA">
        <w:rPr>
          <w:rFonts w:hint="cs"/>
          <w:rtl/>
        </w:rPr>
        <w:t>.</w:t>
      </w:r>
      <w:r w:rsidRPr="00EA2957">
        <w:rPr>
          <w:rtl/>
        </w:rPr>
        <w:t>اور صحیح کہتے  ہیں :  وہ فعل جس سے نفوذ متعلق ہو ں اور وہ )فعل(معتد بہ ہو)</w:t>
      </w:r>
      <w:r w:rsidR="00F21BFF">
        <w:rPr>
          <w:rFonts w:hint="cs"/>
          <w:rtl/>
        </w:rPr>
        <w:t>۔</w:t>
      </w:r>
    </w:p>
    <w:p w14:paraId="29F5099E" w14:textId="1B514BF7" w:rsidR="00462B4C" w:rsidRPr="00EA2957" w:rsidRDefault="00462B4C" w:rsidP="00F21BFF">
      <w:r w:rsidRPr="00EA2957">
        <w:rPr>
          <w:rtl/>
        </w:rPr>
        <w:t xml:space="preserve">  صحیح کی تشر یح میں شا رح محلی</w:t>
      </w:r>
      <w:r w:rsidR="00F5713D">
        <w:rPr>
          <w:rFonts w:hint="cs"/>
          <w:rtl/>
        </w:rPr>
        <w:t>ؒ</w:t>
      </w:r>
      <w:r w:rsidR="007E6BD7">
        <w:rPr>
          <w:rtl/>
        </w:rPr>
        <w:t xml:space="preserve">  نے جو فر ما یا ہ</w:t>
      </w:r>
      <w:r w:rsidR="007E6BD7">
        <w:rPr>
          <w:rFonts w:hint="cs"/>
          <w:rtl/>
        </w:rPr>
        <w:t>ے</w:t>
      </w:r>
      <w:r w:rsidRPr="00EA2957">
        <w:rPr>
          <w:rtl/>
        </w:rPr>
        <w:t xml:space="preserve"> : ''</w:t>
      </w:r>
      <w:r w:rsidR="00AE1C4A" w:rsidRPr="00AE1C4A">
        <w:rPr>
          <w:rStyle w:val="arabic"/>
          <w:rtl/>
        </w:rPr>
        <w:t>من حیث و صفہ با لصحة</w:t>
      </w:r>
      <w:r w:rsidRPr="00EA2957">
        <w:rPr>
          <w:rtl/>
        </w:rPr>
        <w:t xml:space="preserve">''اس میں '' </w:t>
      </w:r>
      <w:r w:rsidR="00AE1C4A" w:rsidRPr="00AE1C4A">
        <w:rPr>
          <w:rStyle w:val="arabic"/>
          <w:rtl/>
        </w:rPr>
        <w:t>من حیث</w:t>
      </w:r>
      <w:r w:rsidRPr="00EA2957">
        <w:rPr>
          <w:rtl/>
        </w:rPr>
        <w:t xml:space="preserve"> ''  تقیید کے لئے ہے ۔یعنی یہ حکم فقط صفت صحت سے </w:t>
      </w:r>
      <w:r w:rsidRPr="00EA2957">
        <w:rPr>
          <w:rtl/>
        </w:rPr>
        <w:lastRenderedPageBreak/>
        <w:t xml:space="preserve">متصف ہو نے کے اعتبار سے ہے ۔ہر اعتبار سے  نہیں ۔جب یہ کہا جا ئے کہ یہ بیع صحیح ہے تو مراد یہ ہو گی </w:t>
      </w:r>
      <w:r w:rsidR="00F21BFF">
        <w:rPr>
          <w:rFonts w:hint="cs"/>
          <w:rtl/>
        </w:rPr>
        <w:t xml:space="preserve"> کہ </w:t>
      </w:r>
      <w:r w:rsidRPr="00EA2957">
        <w:rPr>
          <w:rtl/>
        </w:rPr>
        <w:t xml:space="preserve">یہ بیع نا فذ ہے اور معتد بہ ہے اور انتفاع با لمبیع  </w:t>
      </w:r>
      <w:r w:rsidR="00F21BFF">
        <w:rPr>
          <w:rFonts w:hint="cs"/>
          <w:rtl/>
        </w:rPr>
        <w:t>(</w:t>
      </w:r>
      <w:r w:rsidR="00F21BFF">
        <w:rPr>
          <w:rtl/>
        </w:rPr>
        <w:t>مبیع سے فا ئدہ اٹھانا</w:t>
      </w:r>
      <w:r w:rsidR="00F21BFF">
        <w:rPr>
          <w:rFonts w:hint="cs"/>
          <w:rtl/>
        </w:rPr>
        <w:t>)</w:t>
      </w:r>
      <w:r w:rsidRPr="00EA2957">
        <w:rPr>
          <w:rtl/>
        </w:rPr>
        <w:t>حلال ہے ۔اور یہ نکاح صحیح ہے کہا جا ئے تو مراد ہو گی کہ نکاح نافذ اور معتد بہ  ہے اور نا کح کے لئے و</w:t>
      </w:r>
      <w:r w:rsidR="00F5713D">
        <w:rPr>
          <w:rtl/>
        </w:rPr>
        <w:t xml:space="preserve"> طی اور مقد</w:t>
      </w:r>
      <w:r w:rsidRPr="00EA2957">
        <w:rPr>
          <w:rtl/>
        </w:rPr>
        <w:t>مات و طی حلال ہے ۔</w:t>
      </w:r>
    </w:p>
    <w:p w14:paraId="387EC485" w14:textId="29E2B1DF" w:rsidR="00462B4C" w:rsidRPr="00F5713D" w:rsidRDefault="00462B4C" w:rsidP="00AE1C4A">
      <w:pPr>
        <w:pStyle w:val="Heading1"/>
      </w:pPr>
      <w:r w:rsidRPr="00F5713D">
        <w:rPr>
          <w:rtl/>
        </w:rPr>
        <w:t>(صحیح کی دوسری اصطلا حی تعریف )</w:t>
      </w:r>
    </w:p>
    <w:p w14:paraId="7245FF26" w14:textId="767C2F7B" w:rsidR="00462B4C" w:rsidRPr="00EA2957" w:rsidRDefault="00462B4C" w:rsidP="00EB1FCA">
      <w:r w:rsidRPr="00EA2957">
        <w:rPr>
          <w:rtl/>
        </w:rPr>
        <w:t xml:space="preserve">  صحیح کہتے ہیں :  وہ فعل جو شر عا معتبر شرا ئط و ارکان کو جا مع ہو ۔  </w:t>
      </w:r>
      <w:r w:rsidR="00AE1C4A" w:rsidRPr="00AE1C4A">
        <w:rPr>
          <w:rStyle w:val="arabic"/>
          <w:rtl/>
        </w:rPr>
        <w:t>الصحة یطلق علی کل فعل با شرہ المکلف وفق مطلوب الشا رع من غیر اختلال شرط من شرو طہ أو رکن من أر کا نہ</w:t>
      </w:r>
      <w:r w:rsidRPr="00EA2957">
        <w:rPr>
          <w:rtl/>
        </w:rPr>
        <w:t xml:space="preserve"> </w:t>
      </w:r>
      <w:r w:rsidR="00EB1FCA">
        <w:rPr>
          <w:rFonts w:hint="cs"/>
          <w:rtl/>
        </w:rPr>
        <w:t>.</w:t>
      </w:r>
      <w:r w:rsidR="00F21BFF">
        <w:rPr>
          <w:rFonts w:hint="cs"/>
          <w:rtl/>
        </w:rPr>
        <w:t>(</w:t>
      </w:r>
      <w:r w:rsidRPr="00EA2957">
        <w:rPr>
          <w:rtl/>
        </w:rPr>
        <w:t>تیسیر الاصول ص١٣</w:t>
      </w:r>
      <w:r w:rsidR="005471DF">
        <w:rPr>
          <w:rtl/>
        </w:rPr>
        <w:t>٧</w:t>
      </w:r>
      <w:r w:rsidR="00F21BFF">
        <w:rPr>
          <w:rFonts w:hint="cs"/>
          <w:rtl/>
        </w:rPr>
        <w:t>)</w:t>
      </w:r>
      <w:r w:rsidRPr="00EA2957">
        <w:rPr>
          <w:rtl/>
        </w:rPr>
        <w:t>یعنی  صحت کا اطلاق ہر اس فعل پر ہو تا ہے جس کو مکلف طلب شا رع کے مطا بق ادا کرے یعنی نہ شروط  میں سے کسی شرط میں خلل ہو اور نہ ار کان میں سے کسی رکن میں ۔</w:t>
      </w:r>
    </w:p>
    <w:p w14:paraId="025A5709" w14:textId="77777777" w:rsidR="00462B4C" w:rsidRPr="00EA2957" w:rsidRDefault="00462B4C" w:rsidP="00462B4C">
      <w:r w:rsidRPr="00EA2957">
        <w:rPr>
          <w:rtl/>
        </w:rPr>
        <w:t xml:space="preserve">  مصنف</w:t>
      </w:r>
      <w:r w:rsidR="005471DF">
        <w:rPr>
          <w:rFonts w:hint="cs"/>
          <w:rtl/>
        </w:rPr>
        <w:t>ؒ</w:t>
      </w:r>
      <w:r w:rsidRPr="00EA2957">
        <w:rPr>
          <w:rtl/>
        </w:rPr>
        <w:t xml:space="preserve">   کی عبا رت کا مطلب یہ ہے کہ فعل ان چیزوں پر جا مع ہو جو چیز یں شر عا اس فعل میں معتبر  ہیں چا ہے وہ فعل عقد ہو یا عبا دت ہو ۔</w:t>
      </w:r>
    </w:p>
    <w:p w14:paraId="5EC99C0E" w14:textId="77777777" w:rsidR="00462B4C" w:rsidRPr="00EA2957" w:rsidRDefault="005471DF" w:rsidP="005471DF">
      <w:r>
        <w:rPr>
          <w:rtl/>
        </w:rPr>
        <w:t xml:space="preserve">  عقد کی مثال دیکھ</w:t>
      </w:r>
      <w:r w:rsidR="00E96B71">
        <w:rPr>
          <w:rFonts w:hint="cs"/>
          <w:rtl/>
        </w:rPr>
        <w:t>ئے</w:t>
      </w:r>
      <w:r w:rsidR="00462B4C" w:rsidRPr="00EA2957">
        <w:rPr>
          <w:rtl/>
        </w:rPr>
        <w:t>:  جیسے فعل نکاح ان ار کان و شرا ئط کے ساتھ ہو جو شر عا معتبر ہیں تو یہ نافذ اور معتد بہ ہو گا ۔معتد بہ یعنی :  جس کو صحیح شمار کیا گیا ہے ۔  اس مثال میں فعل نکاح ان ار کان و شرائط پر  جا مع ہے جو شر عا معتبر ہ</w:t>
      </w:r>
      <w:r>
        <w:rPr>
          <w:rtl/>
        </w:rPr>
        <w:t>یں ۔اسی طرح بیع و غیرہ کو سمجھو</w:t>
      </w:r>
      <w:r w:rsidR="00462B4C" w:rsidRPr="00EA2957">
        <w:rPr>
          <w:rtl/>
        </w:rPr>
        <w:t>۔</w:t>
      </w:r>
    </w:p>
    <w:p w14:paraId="7774B03C" w14:textId="77777777" w:rsidR="00462B4C" w:rsidRPr="00EA2957" w:rsidRDefault="00462B4C" w:rsidP="00462B4C">
      <w:r w:rsidRPr="00EA2957">
        <w:rPr>
          <w:rtl/>
        </w:rPr>
        <w:t xml:space="preserve">  عبا دت کی مثال دیکھئے :  جیسے فعل نماز ان ار کان و شرائط کے ساتھ ہو جو شرعا معتبر ہیں تو یہ نماز نا فذ اور معتد بہ ہو گی ۔  اس مثال میں ف</w:t>
      </w:r>
      <w:r w:rsidR="00F21BFF">
        <w:rPr>
          <w:rtl/>
        </w:rPr>
        <w:t>عل نماز ان ار کان و شرائط پر جا</w:t>
      </w:r>
      <w:r w:rsidRPr="00EA2957">
        <w:rPr>
          <w:rtl/>
        </w:rPr>
        <w:t>مع ہے جو شرعا معتبر ہیں۔اسی طرح  حج و غیرہ کو سمجھو ۔</w:t>
      </w:r>
    </w:p>
    <w:p w14:paraId="5299D4E6" w14:textId="78CE73A7" w:rsidR="00462B4C" w:rsidRPr="00E96B71" w:rsidRDefault="00462B4C" w:rsidP="00AE1C4A">
      <w:pPr>
        <w:pStyle w:val="Heading1"/>
      </w:pPr>
      <w:r w:rsidRPr="00E96B71">
        <w:rPr>
          <w:rtl/>
        </w:rPr>
        <w:lastRenderedPageBreak/>
        <w:t>( با طل کا لغوی معنی )</w:t>
      </w:r>
    </w:p>
    <w:p w14:paraId="728952FE" w14:textId="59379064" w:rsidR="00462B4C" w:rsidRPr="00EA2957" w:rsidRDefault="00AE1C4A" w:rsidP="00F21BFF">
      <w:r w:rsidRPr="00AE1C4A">
        <w:rPr>
          <w:rStyle w:val="arabic"/>
          <w:rtl/>
        </w:rPr>
        <w:t xml:space="preserve">  ا لذا ہب</w:t>
      </w:r>
      <w:r w:rsidR="00E96B71">
        <w:rPr>
          <w:rtl/>
        </w:rPr>
        <w:t xml:space="preserve"> </w:t>
      </w:r>
      <w:r w:rsidR="00F21BFF">
        <w:rPr>
          <w:rFonts w:hint="cs"/>
          <w:rtl/>
        </w:rPr>
        <w:t>(</w:t>
      </w:r>
      <w:r w:rsidR="00462B4C" w:rsidRPr="00EA2957">
        <w:rPr>
          <w:rtl/>
        </w:rPr>
        <w:t xml:space="preserve">جا نے وا لا </w:t>
      </w:r>
      <w:r w:rsidR="00F21BFF">
        <w:rPr>
          <w:rFonts w:hint="cs"/>
          <w:rtl/>
        </w:rPr>
        <w:t>)(</w:t>
      </w:r>
      <w:r w:rsidR="00E96B71">
        <w:rPr>
          <w:rtl/>
        </w:rPr>
        <w:t>شرح ورقات ص٤٤</w:t>
      </w:r>
      <w:r w:rsidR="00F21BFF">
        <w:rPr>
          <w:rFonts w:hint="cs"/>
          <w:rtl/>
        </w:rPr>
        <w:t>)</w:t>
      </w:r>
    </w:p>
    <w:p w14:paraId="1941D981" w14:textId="2337BDFD" w:rsidR="00462B4C" w:rsidRPr="00F0086C" w:rsidRDefault="00462B4C" w:rsidP="00AE1C4A">
      <w:pPr>
        <w:pStyle w:val="Heading1"/>
      </w:pPr>
      <w:r w:rsidRPr="00F0086C">
        <w:rPr>
          <w:rtl/>
        </w:rPr>
        <w:t>(با طل کی اصطلا حی تعریف )</w:t>
      </w:r>
    </w:p>
    <w:p w14:paraId="0E41EDD4" w14:textId="6C31AB90" w:rsidR="00462B4C" w:rsidRPr="00EA2957" w:rsidRDefault="00462B4C" w:rsidP="00EB1FCA">
      <w:r w:rsidRPr="00EA2957">
        <w:rPr>
          <w:rtl/>
        </w:rPr>
        <w:t xml:space="preserve">  مصنف</w:t>
      </w:r>
      <w:r w:rsidR="00F0086C">
        <w:rPr>
          <w:rFonts w:hint="cs"/>
          <w:rtl/>
        </w:rPr>
        <w:t>ؒ</w:t>
      </w:r>
      <w:r w:rsidRPr="00EA2957">
        <w:rPr>
          <w:rtl/>
        </w:rPr>
        <w:t xml:space="preserve">   فر ما تے ہیں :  (</w:t>
      </w:r>
      <w:r w:rsidR="00AE1C4A" w:rsidRPr="00AE1C4A">
        <w:rPr>
          <w:rStyle w:val="arabic"/>
          <w:rtl/>
        </w:rPr>
        <w:t>وَالْبَا طِلُ مَا لَا یَتَعَلَّقُ بِہِ النُّفُوْذُ وَلَا یُعْتَدُّ بِہِ</w:t>
      </w:r>
      <w:r w:rsidR="00EB1FCA">
        <w:rPr>
          <w:rFonts w:hint="cs"/>
          <w:rtl/>
        </w:rPr>
        <w:t>.</w:t>
      </w:r>
      <w:r w:rsidRPr="00EA2957">
        <w:rPr>
          <w:rtl/>
        </w:rPr>
        <w:t xml:space="preserve"> اور با طل   کہتے</w:t>
      </w:r>
      <w:r w:rsidR="00F0086C">
        <w:rPr>
          <w:rFonts w:hint="cs"/>
          <w:rtl/>
        </w:rPr>
        <w:t xml:space="preserve">  </w:t>
      </w:r>
      <w:r w:rsidRPr="00EA2957">
        <w:rPr>
          <w:rtl/>
        </w:rPr>
        <w:t xml:space="preserve"> ہیں :  </w:t>
      </w:r>
      <w:r w:rsidR="00F0086C">
        <w:rPr>
          <w:rFonts w:hint="cs"/>
          <w:rtl/>
        </w:rPr>
        <w:t xml:space="preserve"> </w:t>
      </w:r>
      <w:r w:rsidRPr="00EA2957">
        <w:rPr>
          <w:rtl/>
        </w:rPr>
        <w:t>وہ فعل جس سے نفوذ متعلق نہ ہوں</w:t>
      </w:r>
      <w:r w:rsidR="00F0086C">
        <w:rPr>
          <w:rFonts w:hint="cs"/>
          <w:rtl/>
        </w:rPr>
        <w:t xml:space="preserve"> </w:t>
      </w:r>
      <w:r w:rsidRPr="00EA2957">
        <w:rPr>
          <w:rtl/>
        </w:rPr>
        <w:t>اور وہ )فعل (معتد بہ نہ ہو )</w:t>
      </w:r>
      <w:r w:rsidR="00F21BFF">
        <w:rPr>
          <w:rFonts w:hint="cs"/>
          <w:rtl/>
        </w:rPr>
        <w:t>۔</w:t>
      </w:r>
    </w:p>
    <w:p w14:paraId="124D87D4" w14:textId="21B32023" w:rsidR="00462B4C" w:rsidRPr="00EA2957" w:rsidRDefault="00462B4C" w:rsidP="00CA7352">
      <w:r w:rsidRPr="00EA2957">
        <w:rPr>
          <w:rtl/>
        </w:rPr>
        <w:t xml:space="preserve">  با طل کی تشریح میں شا رح محلی</w:t>
      </w:r>
      <w:r w:rsidR="00F0086C">
        <w:rPr>
          <w:rFonts w:hint="cs"/>
          <w:rtl/>
        </w:rPr>
        <w:t>ؒ</w:t>
      </w:r>
      <w:r w:rsidR="00CA7352">
        <w:rPr>
          <w:rtl/>
        </w:rPr>
        <w:t xml:space="preserve"> نے جو فر ما یا ہ</w:t>
      </w:r>
      <w:r w:rsidR="00CA7352">
        <w:rPr>
          <w:rFonts w:hint="cs"/>
          <w:rtl/>
        </w:rPr>
        <w:t>ے</w:t>
      </w:r>
      <w:r w:rsidRPr="00EA2957">
        <w:rPr>
          <w:rtl/>
        </w:rPr>
        <w:t xml:space="preserve"> :''</w:t>
      </w:r>
      <w:r w:rsidR="00AE1C4A" w:rsidRPr="00AE1C4A">
        <w:rPr>
          <w:rStyle w:val="arabic"/>
          <w:rtl/>
        </w:rPr>
        <w:t xml:space="preserve">من حیث و صفہ با لبطلان </w:t>
      </w:r>
      <w:r w:rsidRPr="00EA2957">
        <w:rPr>
          <w:rtl/>
        </w:rPr>
        <w:t>''اس میں ''</w:t>
      </w:r>
      <w:r w:rsidR="00AE1C4A" w:rsidRPr="00AE1C4A">
        <w:rPr>
          <w:rStyle w:val="arabic"/>
          <w:rtl/>
        </w:rPr>
        <w:t xml:space="preserve">من حیث </w:t>
      </w:r>
      <w:r w:rsidRPr="00EA2957">
        <w:rPr>
          <w:rtl/>
        </w:rPr>
        <w:t xml:space="preserve">''  تقیید کے لئے ہے ۔یعنی یہ حکم فقط صفت بطلان سے متصف ہو نے کے اعتبار سے ہے ۔ہر اعتبار سے نہیں ۔  </w:t>
      </w:r>
      <w:r w:rsidR="00F21BFF">
        <w:rPr>
          <w:rFonts w:hint="cs"/>
          <w:rtl/>
        </w:rPr>
        <w:t>(</w:t>
      </w:r>
      <w:r w:rsidR="00AE1C4A" w:rsidRPr="00AE1C4A">
        <w:rPr>
          <w:rStyle w:val="arabic"/>
          <w:rtl/>
        </w:rPr>
        <w:t>من حیث</w:t>
      </w:r>
      <w:r w:rsidRPr="00EA2957">
        <w:rPr>
          <w:rtl/>
        </w:rPr>
        <w:t xml:space="preserve"> کی بقیہ تفصیل وا</w:t>
      </w:r>
      <w:r w:rsidR="00F0086C">
        <w:rPr>
          <w:rtl/>
        </w:rPr>
        <w:t xml:space="preserve"> جب کی تشر یح میں دیکھ</w:t>
      </w:r>
      <w:r w:rsidR="00F0086C">
        <w:rPr>
          <w:rFonts w:hint="cs"/>
          <w:rtl/>
        </w:rPr>
        <w:t>ئے</w:t>
      </w:r>
      <w:r w:rsidR="00F7287C">
        <w:rPr>
          <w:rtl/>
        </w:rPr>
        <w:t xml:space="preserve"> </w:t>
      </w:r>
      <w:r w:rsidR="00F21BFF">
        <w:rPr>
          <w:rFonts w:hint="cs"/>
          <w:rtl/>
        </w:rPr>
        <w:t>)</w:t>
      </w:r>
    </w:p>
    <w:p w14:paraId="43609121" w14:textId="2C80512D" w:rsidR="00462B4C" w:rsidRPr="00785D47" w:rsidRDefault="00462B4C" w:rsidP="00AE1C4A">
      <w:pPr>
        <w:pStyle w:val="Heading1"/>
      </w:pPr>
      <w:r w:rsidRPr="00785D47">
        <w:rPr>
          <w:rtl/>
        </w:rPr>
        <w:t>(با طل کی دوسری اصطلا حی تعریف )</w:t>
      </w:r>
    </w:p>
    <w:p w14:paraId="6AAC72E8" w14:textId="71F53EBD" w:rsidR="00462B4C" w:rsidRPr="00EA2957" w:rsidRDefault="00462B4C" w:rsidP="00EB1FCA">
      <w:r w:rsidRPr="00EA2957">
        <w:rPr>
          <w:rtl/>
        </w:rPr>
        <w:tab/>
      </w:r>
      <w:r w:rsidR="00AE1C4A" w:rsidRPr="00AE1C4A">
        <w:rPr>
          <w:rStyle w:val="arabic"/>
          <w:rtl/>
        </w:rPr>
        <w:t>البطلان :  یطلق البطلان علی ما لا یطلق علیہ الصحة لخلل فی شرط من شروطہ أو رکن من أر کا نہ</w:t>
      </w:r>
      <w:r w:rsidR="00EB1FCA">
        <w:rPr>
          <w:rFonts w:hint="cs"/>
          <w:rtl/>
        </w:rPr>
        <w:t>.</w:t>
      </w:r>
      <w:r w:rsidR="00785D47">
        <w:rPr>
          <w:rtl/>
        </w:rPr>
        <w:t xml:space="preserve"> </w:t>
      </w:r>
      <w:r w:rsidR="00F21BFF">
        <w:rPr>
          <w:rFonts w:hint="cs"/>
          <w:rtl/>
        </w:rPr>
        <w:t>(</w:t>
      </w:r>
      <w:r w:rsidR="00785D47">
        <w:rPr>
          <w:rtl/>
        </w:rPr>
        <w:t>تیسیر الاصول ص١٣٨</w:t>
      </w:r>
      <w:r w:rsidR="00F21BFF">
        <w:rPr>
          <w:rFonts w:hint="cs"/>
          <w:rtl/>
        </w:rPr>
        <w:t>)</w:t>
      </w:r>
      <w:r w:rsidRPr="00EA2957">
        <w:rPr>
          <w:rtl/>
        </w:rPr>
        <w:t xml:space="preserve"> کسی شرط یا رکن میں خلل کی و جہ سے جس فعل پر صحت کا اطلاق درست نہیں ہو تا اس فعل پر بطلان کا اطلاق کر تے ہیں اسے با طل کہتے ہیں ۔</w:t>
      </w:r>
    </w:p>
    <w:p w14:paraId="74C118E7" w14:textId="77777777" w:rsidR="00462B4C" w:rsidRPr="00EA2957" w:rsidRDefault="00462B4C" w:rsidP="00462B4C">
      <w:r w:rsidRPr="00EA2957">
        <w:rPr>
          <w:rtl/>
        </w:rPr>
        <w:t xml:space="preserve">  مصنف</w:t>
      </w:r>
      <w:r w:rsidR="00785D47">
        <w:rPr>
          <w:rFonts w:hint="cs"/>
          <w:rtl/>
        </w:rPr>
        <w:t>ؒ</w:t>
      </w:r>
      <w:r w:rsidRPr="00EA2957">
        <w:rPr>
          <w:rtl/>
        </w:rPr>
        <w:t xml:space="preserve">   کی عبارت کا مطلب یہ ہے کہ فعل ان چیزوں پر جا مع نہ ہو جو چیز یں شر عا اس فعل میں معتبر  ہیں چا ہے وہ فعل عقد ہو یا عبادت ہو ۔</w:t>
      </w:r>
    </w:p>
    <w:p w14:paraId="2EE541F7" w14:textId="77777777" w:rsidR="00462B4C" w:rsidRPr="00EA2957" w:rsidRDefault="00462B4C" w:rsidP="00462B4C">
      <w:r w:rsidRPr="00EA2957">
        <w:rPr>
          <w:rtl/>
        </w:rPr>
        <w:t xml:space="preserve">  عقد کی مثال دیکھئے :  او پر ذکر کی ہو ئی مثال دو بارہ یہاں ذکر کر رہا ہوں تا کہ سمجھنے میں سہولت ہو ۔  جیسے فعل نکاح اس کے جو ار کان و شرائط ہیں اگر ان میں کمی ہو تو نکاح نہ نا فذ ہو گا اور نہ معتد بہ ہو گا ۔ مثلا گواہ کے بغیر نکاح ہو</w:t>
      </w:r>
      <w:r w:rsidR="00785D47">
        <w:rPr>
          <w:rtl/>
        </w:rPr>
        <w:t xml:space="preserve"> ۔ولی کی اجا زت کے بغیر نکاح </w:t>
      </w:r>
      <w:r w:rsidR="00785D47">
        <w:rPr>
          <w:rtl/>
        </w:rPr>
        <w:lastRenderedPageBreak/>
        <w:t>ہو</w:t>
      </w:r>
      <w:r w:rsidRPr="00EA2957">
        <w:rPr>
          <w:rtl/>
        </w:rPr>
        <w:t>۔</w:t>
      </w:r>
      <w:r w:rsidR="00785D47">
        <w:rPr>
          <w:rFonts w:hint="cs"/>
          <w:rtl/>
        </w:rPr>
        <w:t xml:space="preserve"> </w:t>
      </w:r>
      <w:r w:rsidRPr="00EA2957">
        <w:rPr>
          <w:rtl/>
        </w:rPr>
        <w:t xml:space="preserve">  اس مثال میں فعل نکاح ان ار کان و شرا ئط پر جا مع نہیں جو</w:t>
      </w:r>
      <w:r w:rsidR="00785D47">
        <w:rPr>
          <w:rtl/>
        </w:rPr>
        <w:t xml:space="preserve"> شر عا اس میں معتبر ہیں</w:t>
      </w:r>
      <w:r w:rsidRPr="00EA2957">
        <w:rPr>
          <w:rtl/>
        </w:rPr>
        <w:t>۔</w:t>
      </w:r>
      <w:r w:rsidR="00785D47">
        <w:rPr>
          <w:rFonts w:hint="cs"/>
          <w:rtl/>
        </w:rPr>
        <w:t xml:space="preserve"> </w:t>
      </w:r>
      <w:r w:rsidRPr="00EA2957">
        <w:rPr>
          <w:rtl/>
        </w:rPr>
        <w:t>اسی طرح بیع و غیرہ کو سمجھو ۔</w:t>
      </w:r>
    </w:p>
    <w:p w14:paraId="2C2077E0" w14:textId="77777777" w:rsidR="00462B4C" w:rsidRPr="00EA2957" w:rsidRDefault="00462B4C" w:rsidP="00462B4C">
      <w:r w:rsidRPr="00EA2957">
        <w:rPr>
          <w:rtl/>
        </w:rPr>
        <w:t xml:space="preserve">  عبادت کی مثال دیکھئے :  جیسے فعل نماز اس کے جو ار کان و شرائط ہیں  اگر ان میں کمی ہو تو نماز نہ نا فذ  ہو گی ا</w:t>
      </w:r>
      <w:r w:rsidR="00F21BFF">
        <w:rPr>
          <w:rtl/>
        </w:rPr>
        <w:t>ور نہ معتد بہ ہو گی ۔مثلا سو ر</w:t>
      </w:r>
      <w:r w:rsidR="00F21BFF">
        <w:rPr>
          <w:rFonts w:hint="cs"/>
          <w:rtl/>
        </w:rPr>
        <w:t>ۂ</w:t>
      </w:r>
      <w:r w:rsidRPr="00EA2957">
        <w:rPr>
          <w:rtl/>
        </w:rPr>
        <w:t xml:space="preserve"> فا تحہ کے بغیر نماز پڑھے ۔نماز میں سجدہ نہ کرے ۔اس مثال میں فعل نماز ان ار کان و شرا ئط پر جا مع نہیں جو شرعا اس میں معتبر ہیں ۔اسی طرح حج و غیرہ کو سمجھو۔</w:t>
      </w:r>
    </w:p>
    <w:p w14:paraId="74A3895D" w14:textId="77777777" w:rsidR="00462B4C" w:rsidRPr="00EA2957" w:rsidRDefault="00462B4C" w:rsidP="00462B4C">
      <w:r w:rsidRPr="00EA2957">
        <w:rPr>
          <w:rtl/>
        </w:rPr>
        <w:t xml:space="preserve">  اب عقد سے متعلق صحیح اور با طل کی مشتر کہ مثا ل سے ذہن کو تا زہ اور ضمیر کو روشن کیجئے :فلیٹ کا سو دا ان  ار کان و شرا ئط کے ساتھ ہو جو شرعا معتبر ہیں تو یہ سو دا نا فذ اور معتد بہ ہو گا اس کو صحیح کہیں گے کیو نکہ اس  مثال میں سو دا ان ار کان و شرا ئط پر جا مع ہے جو شرعا معتبر ہیں ۔</w:t>
      </w:r>
    </w:p>
    <w:p w14:paraId="40D9AF71" w14:textId="77777777" w:rsidR="00462B4C" w:rsidRPr="00EA2957" w:rsidRDefault="00462B4C" w:rsidP="00F21BFF">
      <w:r w:rsidRPr="00EA2957">
        <w:rPr>
          <w:rtl/>
        </w:rPr>
        <w:t xml:space="preserve">  اگر فلیٹ کا با ئع مشتری سے کہے کہ ان  </w:t>
      </w:r>
      <w:r w:rsidR="00F21BFF">
        <w:rPr>
          <w:rFonts w:hint="cs"/>
          <w:rtl/>
        </w:rPr>
        <w:t>دو</w:t>
      </w:r>
      <w:r w:rsidRPr="00EA2957">
        <w:rPr>
          <w:rtl/>
        </w:rPr>
        <w:t xml:space="preserve">  فلیٹوں میں سے کو ئی ایک فلیٹ بیچتا ہوں اور مشتری با ئع کو  ف</w:t>
      </w:r>
      <w:r w:rsidR="000C195E">
        <w:rPr>
          <w:rtl/>
        </w:rPr>
        <w:t>لیٹ متعین کئے بغیر اس کی قیمت د</w:t>
      </w:r>
      <w:r w:rsidR="000C195E">
        <w:rPr>
          <w:rFonts w:hint="cs"/>
          <w:rtl/>
        </w:rPr>
        <w:t>ے</w:t>
      </w:r>
      <w:r w:rsidRPr="00EA2957">
        <w:rPr>
          <w:rtl/>
        </w:rPr>
        <w:t xml:space="preserve">دے اور مشتری </w:t>
      </w:r>
      <w:r w:rsidR="00F21BFF">
        <w:rPr>
          <w:rFonts w:hint="cs"/>
          <w:rtl/>
        </w:rPr>
        <w:t>دو</w:t>
      </w:r>
      <w:r w:rsidRPr="00EA2957">
        <w:rPr>
          <w:rtl/>
        </w:rPr>
        <w:t xml:space="preserve">  فلیٹوں میں سے جس ایک پر چا ہے قبضہ کر  لے تو یہ سو دا نہ نا فذ ہو گا اور نہ معتد بہ ہو گا ۔اس کو با طل کہیں گے کیونکہ اس مثال میں سودا ان ار کان و شرا ئط </w:t>
      </w:r>
      <w:r w:rsidR="00785D47">
        <w:rPr>
          <w:rtl/>
        </w:rPr>
        <w:t>پر جامع نہیں جو شر عا معتبر ہیں</w:t>
      </w:r>
      <w:r w:rsidRPr="00EA2957">
        <w:rPr>
          <w:rtl/>
        </w:rPr>
        <w:t>۔</w:t>
      </w:r>
      <w:r w:rsidR="00785D47">
        <w:rPr>
          <w:rFonts w:hint="cs"/>
          <w:rtl/>
        </w:rPr>
        <w:t xml:space="preserve"> </w:t>
      </w:r>
      <w:r w:rsidRPr="00EA2957">
        <w:rPr>
          <w:rtl/>
        </w:rPr>
        <w:t>کسی ایک فلیٹ کے متعین نہ ہو نے کی و جہ سے ۔یعنی مبیع متعین نہیں ۔</w:t>
      </w:r>
    </w:p>
    <w:p w14:paraId="7A2C6939" w14:textId="77777777" w:rsidR="00462B4C" w:rsidRPr="00EA2957" w:rsidRDefault="00462B4C" w:rsidP="00462B4C">
      <w:r w:rsidRPr="00EA2957">
        <w:rPr>
          <w:rtl/>
        </w:rPr>
        <w:t xml:space="preserve">  اب عبادت سے متعلق صحیح اور با طل کی مشتر کہ مثال سے ذہن کو تا زہ اور ضمیر کو روشن کیجئے:</w:t>
      </w:r>
    </w:p>
    <w:p w14:paraId="14CDB47C" w14:textId="77777777" w:rsidR="00462B4C" w:rsidRPr="00EA2957" w:rsidRDefault="00462B4C" w:rsidP="00462B4C">
      <w:r w:rsidRPr="00EA2957">
        <w:rPr>
          <w:rtl/>
        </w:rPr>
        <w:t xml:space="preserve">  وضو ان فرا ئض و شرا ئط کے ساتھ ہو جو شرعا معتبر ہیں تو نا فذ اور معتد بہ ہو گا ۔اس کو صحیح کہ</w:t>
      </w:r>
      <w:r w:rsidR="00F21BFF">
        <w:rPr>
          <w:rtl/>
        </w:rPr>
        <w:t>یں گے ، کیونکہ اس مثال میں و ضو</w:t>
      </w:r>
      <w:r w:rsidRPr="00EA2957">
        <w:rPr>
          <w:rtl/>
        </w:rPr>
        <w:t xml:space="preserve"> ان فرا ئض و شرائط پر جا مع ہے جو شرعا معتبر ہیں ۔</w:t>
      </w:r>
    </w:p>
    <w:p w14:paraId="3291A76E" w14:textId="77777777" w:rsidR="00462B4C" w:rsidRPr="00EA2957" w:rsidRDefault="00462B4C" w:rsidP="00785D47">
      <w:r w:rsidRPr="00EA2957">
        <w:rPr>
          <w:rtl/>
        </w:rPr>
        <w:t xml:space="preserve">  اگر وضو کر نے وا لا ت</w:t>
      </w:r>
      <w:r w:rsidR="00F21BFF">
        <w:rPr>
          <w:rtl/>
        </w:rPr>
        <w:t>ر تیب کے بغیر وضو کرے تو یہ وضو</w:t>
      </w:r>
      <w:r w:rsidRPr="00EA2957">
        <w:rPr>
          <w:rtl/>
        </w:rPr>
        <w:t xml:space="preserve"> نہ نا فذ ہو گا اور نہ معتد بہ ہو </w:t>
      </w:r>
      <w:r w:rsidRPr="00EA2957">
        <w:rPr>
          <w:rtl/>
        </w:rPr>
        <w:lastRenderedPageBreak/>
        <w:t xml:space="preserve">گا ۔اس کو با طل </w:t>
      </w:r>
      <w:r w:rsidR="00F21BFF">
        <w:rPr>
          <w:rtl/>
        </w:rPr>
        <w:t>کہیں گے کیونکہ اس مثال میں و ضو</w:t>
      </w:r>
      <w:r w:rsidRPr="00EA2957">
        <w:rPr>
          <w:rtl/>
        </w:rPr>
        <w:t xml:space="preserve"> ان فرا ئض و شرا ئط پر جا مع نہیں جو شرعا م</w:t>
      </w:r>
      <w:r w:rsidR="00F21BFF">
        <w:rPr>
          <w:rtl/>
        </w:rPr>
        <w:t>عتبر ہیں ۔  تر تیب کے  بغیر وضو</w:t>
      </w:r>
      <w:r w:rsidRPr="00EA2957">
        <w:rPr>
          <w:rtl/>
        </w:rPr>
        <w:t xml:space="preserve"> کر نے کی و جہ سے ۔</w:t>
      </w:r>
    </w:p>
    <w:p w14:paraId="18D0EB26" w14:textId="6B2C4DD3" w:rsidR="00462B4C" w:rsidRPr="00EA2957" w:rsidRDefault="00462B4C" w:rsidP="00EB1FCA">
      <w:r w:rsidRPr="00EA2957">
        <w:rPr>
          <w:rtl/>
        </w:rPr>
        <w:t xml:space="preserve">  </w:t>
      </w:r>
      <w:r w:rsidR="00AE1C4A" w:rsidRPr="00AE1C4A">
        <w:rPr>
          <w:rStyle w:val="arabic"/>
          <w:rtl/>
        </w:rPr>
        <w:t>والنفوذ والا عتداد معنا ھما وا حد</w:t>
      </w:r>
      <w:r w:rsidRPr="00EA2957">
        <w:rPr>
          <w:rtl/>
        </w:rPr>
        <w:t xml:space="preserve"> </w:t>
      </w:r>
      <w:r w:rsidR="00EB1FCA">
        <w:rPr>
          <w:rFonts w:hint="cs"/>
          <w:rtl/>
        </w:rPr>
        <w:t>.</w:t>
      </w:r>
      <w:r w:rsidRPr="00EA2957">
        <w:rPr>
          <w:rtl/>
        </w:rPr>
        <w:t xml:space="preserve">  </w:t>
      </w:r>
      <w:r w:rsidR="00F21BFF">
        <w:rPr>
          <w:rFonts w:hint="cs"/>
          <w:rtl/>
        </w:rPr>
        <w:t>(</w:t>
      </w:r>
      <w:r w:rsidR="00785D47">
        <w:rPr>
          <w:rtl/>
        </w:rPr>
        <w:t>شرح ورقات ص٤٤</w:t>
      </w:r>
      <w:r w:rsidR="00F21BFF">
        <w:rPr>
          <w:rFonts w:hint="cs"/>
          <w:rtl/>
        </w:rPr>
        <w:t>)</w:t>
      </w:r>
      <w:r w:rsidRPr="00EA2957">
        <w:rPr>
          <w:rtl/>
        </w:rPr>
        <w:t>نفوذ اور اعتداد دونوں کا معنی ایک ہی ہے  لیکن اصطلاح میں عقد اور عبادت میں فرق ہے :  وہ یہ کہ عقد نفوذ اور اعتداد کے ساتھ متصف ہو تا ہے  اور ع</w:t>
      </w:r>
      <w:r w:rsidR="00785D47">
        <w:rPr>
          <w:rtl/>
        </w:rPr>
        <w:t>بادت صرف اعتداد کے ساتھ متصف ہو</w:t>
      </w:r>
      <w:r w:rsidRPr="00EA2957">
        <w:rPr>
          <w:rtl/>
        </w:rPr>
        <w:t>تی ہے ۔</w:t>
      </w:r>
      <w:r w:rsidR="00F21BFF">
        <w:rPr>
          <w:rFonts w:hint="cs"/>
          <w:rtl/>
        </w:rPr>
        <w:t>(</w:t>
      </w:r>
      <w:r w:rsidR="00785D47">
        <w:rPr>
          <w:rtl/>
        </w:rPr>
        <w:t>شرح ورقات ص٣</w:t>
      </w:r>
      <w:r w:rsidR="00F21BFF">
        <w:rPr>
          <w:rFonts w:hint="cs"/>
          <w:rtl/>
        </w:rPr>
        <w:t>)</w:t>
      </w:r>
    </w:p>
    <w:p w14:paraId="21D9CF86" w14:textId="77777777" w:rsidR="00462B4C" w:rsidRPr="00EA2957" w:rsidRDefault="00462B4C" w:rsidP="00462B4C">
      <w:r w:rsidRPr="00EA2957">
        <w:rPr>
          <w:rtl/>
        </w:rPr>
        <w:t xml:space="preserve">  مطلب یہ ہے کہ اصطلاح میں عقد نا فذ اور معتد بہ دونوں وصف سے متصف ہو تا ہے اور عبادت فقط وصف معتدبہ سے متصف ہو تی ہے ۔یعنی عقد کو نا فذ بھی کہتے ہیں اور معتد بہ بھی اور عبا دت کو معتد بہ  تو کہتے ہیں ۔نا فذ نہیں کہتے ۔جیسے عقد نکاح ان ار کان و شرا ئط کے ساتھ ہو جو شرعا معتبر ہیں تو یہ کہا جا ئے گا کہ عقد نکاح ''نا فذ اور معتد بہ ''ہے اور نماز ان ار کان و شرائط کے سا تھ ہو جو شرعا معتبر ہیں تو یہ کہا جا ئے گا کہ نماز ''معتد بہ ''ہے ۔اس طرح نہیں کہا جا ئے گا کہ نماز ''نا فذ اور معتد بہ ''ہے ۔</w:t>
      </w:r>
    </w:p>
    <w:p w14:paraId="3BFAFC6E" w14:textId="51B70303" w:rsidR="00462B4C" w:rsidRPr="001C059F" w:rsidRDefault="00462B4C" w:rsidP="00AE1C4A">
      <w:pPr>
        <w:pStyle w:val="Heading1"/>
      </w:pPr>
      <w:r w:rsidRPr="001C059F">
        <w:rPr>
          <w:rtl/>
        </w:rPr>
        <w:t>(الفاظ مترادف )</w:t>
      </w:r>
    </w:p>
    <w:p w14:paraId="26B2DD02" w14:textId="77777777" w:rsidR="00462B4C" w:rsidRPr="00EA2957" w:rsidRDefault="00462B4C" w:rsidP="00F21BFF">
      <w:r w:rsidRPr="00EA2957">
        <w:rPr>
          <w:rtl/>
        </w:rPr>
        <w:t xml:space="preserve">  با طل اور فا سد </w:t>
      </w:r>
      <w:r w:rsidR="000C195E">
        <w:rPr>
          <w:rtl/>
        </w:rPr>
        <w:t>دونوں ہم معنی ہ</w:t>
      </w:r>
      <w:r w:rsidR="000C195E">
        <w:rPr>
          <w:rFonts w:hint="cs"/>
          <w:rtl/>
        </w:rPr>
        <w:t>یں</w:t>
      </w:r>
      <w:r w:rsidR="001C059F">
        <w:rPr>
          <w:rtl/>
        </w:rPr>
        <w:t xml:space="preserve"> ۔  </w:t>
      </w:r>
      <w:r w:rsidR="00F21BFF">
        <w:rPr>
          <w:rFonts w:hint="cs"/>
          <w:rtl/>
        </w:rPr>
        <w:t>(</w:t>
      </w:r>
      <w:r w:rsidR="001C059F">
        <w:rPr>
          <w:rtl/>
        </w:rPr>
        <w:t xml:space="preserve">شرح ورقات </w:t>
      </w:r>
      <w:r w:rsidR="00F21BFF">
        <w:rPr>
          <w:rFonts w:hint="cs"/>
          <w:rtl/>
        </w:rPr>
        <w:t>)</w:t>
      </w:r>
    </w:p>
    <w:p w14:paraId="36D54F6C" w14:textId="2F208715" w:rsidR="00462B4C" w:rsidRPr="00F21BFF" w:rsidRDefault="00462B4C" w:rsidP="00EB1FCA">
      <w:pPr>
        <w:rPr>
          <w:w w:val="98"/>
        </w:rPr>
      </w:pPr>
      <w:r w:rsidRPr="00F21BFF">
        <w:rPr>
          <w:w w:val="98"/>
          <w:rtl/>
        </w:rPr>
        <w:t xml:space="preserve">  (</w:t>
      </w:r>
      <w:r w:rsidR="00AE1C4A" w:rsidRPr="00AE1C4A">
        <w:rPr>
          <w:rStyle w:val="arabic"/>
          <w:rtl/>
        </w:rPr>
        <w:t>وَ الْفِقْہُ أَ خَصُّ مِنَ الْعِلْمِ</w:t>
      </w:r>
      <w:r w:rsidRPr="00F21BFF">
        <w:rPr>
          <w:w w:val="98"/>
          <w:rtl/>
        </w:rPr>
        <w:t xml:space="preserve"> </w:t>
      </w:r>
      <w:r w:rsidR="00EB1FCA">
        <w:rPr>
          <w:rFonts w:hint="cs"/>
          <w:w w:val="98"/>
          <w:rtl/>
        </w:rPr>
        <w:t>.</w:t>
      </w:r>
      <w:r w:rsidRPr="00F21BFF">
        <w:rPr>
          <w:w w:val="98"/>
          <w:rtl/>
        </w:rPr>
        <w:t>اور فقہ )شر عی م</w:t>
      </w:r>
      <w:r w:rsidR="001C059F" w:rsidRPr="00F21BFF">
        <w:rPr>
          <w:w w:val="98"/>
          <w:rtl/>
        </w:rPr>
        <w:t>عنی کے اعتبار سے (علم سے اخص ہے</w:t>
      </w:r>
      <w:r w:rsidRPr="00F21BFF">
        <w:rPr>
          <w:w w:val="98"/>
          <w:rtl/>
        </w:rPr>
        <w:t>)</w:t>
      </w:r>
      <w:r w:rsidR="001C059F" w:rsidRPr="00F21BFF">
        <w:rPr>
          <w:rFonts w:hint="cs"/>
          <w:w w:val="98"/>
          <w:rtl/>
        </w:rPr>
        <w:t xml:space="preserve"> </w:t>
      </w:r>
      <w:r w:rsidRPr="00F21BFF">
        <w:rPr>
          <w:w w:val="98"/>
          <w:rtl/>
        </w:rPr>
        <w:t xml:space="preserve"> </w:t>
      </w:r>
      <w:r w:rsidR="00F21BFF" w:rsidRPr="00F21BFF">
        <w:rPr>
          <w:rFonts w:hint="cs"/>
          <w:w w:val="98"/>
          <w:rtl/>
        </w:rPr>
        <w:t>(</w:t>
      </w:r>
      <w:r w:rsidRPr="00F21BFF">
        <w:rPr>
          <w:w w:val="98"/>
          <w:rtl/>
        </w:rPr>
        <w:t>فق</w:t>
      </w:r>
      <w:r w:rsidR="001C059F" w:rsidRPr="00F21BFF">
        <w:rPr>
          <w:w w:val="98"/>
          <w:rtl/>
        </w:rPr>
        <w:t>ہ کاشرعی معنی ابتدامیں دیکھ</w:t>
      </w:r>
      <w:r w:rsidR="001C059F" w:rsidRPr="00F21BFF">
        <w:rPr>
          <w:rFonts w:hint="cs"/>
          <w:w w:val="98"/>
          <w:rtl/>
        </w:rPr>
        <w:t>ئے</w:t>
      </w:r>
      <w:r w:rsidR="00F21BFF" w:rsidRPr="00F21BFF">
        <w:rPr>
          <w:rFonts w:hint="cs"/>
          <w:w w:val="98"/>
          <w:rtl/>
        </w:rPr>
        <w:t>)</w:t>
      </w:r>
      <w:r w:rsidRPr="00F21BFF">
        <w:rPr>
          <w:w w:val="98"/>
          <w:rtl/>
        </w:rPr>
        <w:t>مطلب یہ ہے کہ علم میں علم نحو ،علم صرف اور علم فقہ و غیرہ دا خل ہیں لیکن  فقہ میں علم نحو اور علم صرف وغیرہ دا خل نہیں ہے بلکہ فقہ سے مراد فقہ ہی ہو تا ہے اس لئے فقہ علم سے اخص  ہے ۔معلوم ہوا فقہ کا ہر مسئلہ علم ہے لیکن علم کا ہر مسئلہ فقہ نہیں ۔جیسے انسان اخص ہے حیوان سے۔ ہر  انسان حیوان ہے لیکن ہر حیوان انسان نہیں ۔اونٹ حیوان ہے انسان نہیں ۔گھوڑا حیوان ہے انسان   نہیں ۔</w:t>
      </w:r>
    </w:p>
    <w:p w14:paraId="3054B6D4" w14:textId="77777777" w:rsidR="00462B4C" w:rsidRPr="00EA2957" w:rsidRDefault="00462B4C" w:rsidP="00462B4C">
      <w:r w:rsidRPr="00EA2957">
        <w:rPr>
          <w:rtl/>
        </w:rPr>
        <w:lastRenderedPageBreak/>
        <w:t xml:space="preserve">  دیکھئے :  جیسے سبزی اس میں سبزی کی ہر قسم : گا جر ،  بھینڈی اور ٹما ٹر و غیرہ دا خل ہیں لیکن ٹماٹر میں سبزی کی ہر قسم دا خل نہیں ہے بلکہ ٹما ٹر سے مراد ٹما ٹر ہی ہو تا ہے معلوم ہوا ہر ٹما ٹر سبزی ہے لیکن ہر سبزی ٹما ٹر نہیں جی</w:t>
      </w:r>
      <w:r w:rsidR="001C059F">
        <w:rPr>
          <w:rtl/>
        </w:rPr>
        <w:t>سے کدو سبزی ہے لیکن ٹما ٹر نہیں</w:t>
      </w:r>
      <w:r w:rsidRPr="00EA2957">
        <w:rPr>
          <w:rtl/>
        </w:rPr>
        <w:t>۔</w:t>
      </w:r>
    </w:p>
    <w:p w14:paraId="3CF6BFA1" w14:textId="74FB77DB" w:rsidR="00462B4C" w:rsidRPr="001C059F" w:rsidRDefault="00462B4C" w:rsidP="00AE1C4A">
      <w:pPr>
        <w:pStyle w:val="Heading1"/>
      </w:pPr>
      <w:r w:rsidRPr="001C059F">
        <w:rPr>
          <w:rtl/>
        </w:rPr>
        <w:t>(علم اور معلوم کی تعریف )</w:t>
      </w:r>
    </w:p>
    <w:p w14:paraId="61224A72" w14:textId="5C7F45D3" w:rsidR="00462B4C" w:rsidRPr="00EA2957" w:rsidRDefault="00462B4C" w:rsidP="00EB1FCA">
      <w:r w:rsidRPr="00EA2957">
        <w:rPr>
          <w:rtl/>
        </w:rPr>
        <w:t xml:space="preserve">  (</w:t>
      </w:r>
      <w:r w:rsidR="00AE1C4A" w:rsidRPr="00AE1C4A">
        <w:rPr>
          <w:rStyle w:val="arabic"/>
          <w:rtl/>
        </w:rPr>
        <w:t>وَالْعِلْمُ مَعْرِ فَةُ الْمَعْلُوْمِ عَلَی مَا ھُوَ بِہِ فِی الْوَا قِعِ</w:t>
      </w:r>
      <w:r w:rsidR="00EB1FCA">
        <w:rPr>
          <w:rFonts w:hint="cs"/>
          <w:rtl/>
        </w:rPr>
        <w:t>.</w:t>
      </w:r>
      <w:r w:rsidRPr="00EA2957">
        <w:rPr>
          <w:rtl/>
        </w:rPr>
        <w:t xml:space="preserve">معلوم کو جا ننا اسی حال پر جس حال پر وہ وا قع میں ہے اسے علم کہتے ہیں )  جس چیز کے با رے میں معلومات حا صل ہو سکتی ہو اسے  معلوم کہتے ہیں جیسے کتاب کے با رے میں معلوما ت حا صل </w:t>
      </w:r>
      <w:r w:rsidR="00F21BFF">
        <w:rPr>
          <w:rtl/>
        </w:rPr>
        <w:t>ہو سکتی ہے کہ اس میں لکھے ہو</w:t>
      </w:r>
      <w:r w:rsidR="00F21BFF">
        <w:rPr>
          <w:rFonts w:hint="cs"/>
          <w:rtl/>
        </w:rPr>
        <w:t>ئے</w:t>
      </w:r>
      <w:r w:rsidRPr="00EA2957">
        <w:rPr>
          <w:rtl/>
        </w:rPr>
        <w:t xml:space="preserve"> اوراق  ہو تے ہیں ۔  اور بیاض کے با رے میں معلومات حا صل ہو سکتی ہے کہ اس میں اوراق لکھا ئی سے خا لی  ہو تے ہیں ۔اسی طرح انسان کے با رے میں معلومات حا صل ہو سکتی ہے کہ وہ ''حیوان ناطق'' ہے ۔  اس طرح ہر چیز کو سمجھو ۔</w:t>
      </w:r>
    </w:p>
    <w:p w14:paraId="7B8ED1C6" w14:textId="77777777" w:rsidR="00462B4C" w:rsidRPr="00EA2957" w:rsidRDefault="00462B4C" w:rsidP="00F21BFF">
      <w:r w:rsidRPr="00EA2957">
        <w:rPr>
          <w:rtl/>
        </w:rPr>
        <w:t xml:space="preserve">  علم کا مطلب یہ ہے کہ معلوم جس حا لت پر وا قع ہے اسی حا لت پر اس کو جا ننا مثلا کو ئی شخص کتاب کے   با رے </w:t>
      </w:r>
      <w:r w:rsidR="00F21BFF">
        <w:rPr>
          <w:rtl/>
        </w:rPr>
        <w:t>میں جا نے کہ کتاب میں لکھے ہو</w:t>
      </w:r>
      <w:r w:rsidR="00F21BFF">
        <w:rPr>
          <w:rFonts w:hint="cs"/>
          <w:rtl/>
        </w:rPr>
        <w:t>ئے</w:t>
      </w:r>
      <w:r w:rsidRPr="00EA2957">
        <w:rPr>
          <w:rtl/>
        </w:rPr>
        <w:t xml:space="preserve"> اوراق ہو تے ہیں ،اسی طرح یہ جا نے کہ گائے ،بکری کو   سینگ ہو تے ہیں تو یہ جا ننا معلوم جس حا لت پر وا قع ہے اسی حا لت کے مطا بق ہے لہذا اس کو علم   کہیں گے لیکن کو ئی شخص کتاب کے با رے می</w:t>
      </w:r>
      <w:r w:rsidR="00F21BFF">
        <w:rPr>
          <w:rtl/>
        </w:rPr>
        <w:t>ں یہ جا نے کہ اس میں لکھے ہو</w:t>
      </w:r>
      <w:r w:rsidR="00F21BFF">
        <w:rPr>
          <w:rFonts w:hint="cs"/>
          <w:rtl/>
        </w:rPr>
        <w:t>ئے</w:t>
      </w:r>
      <w:r w:rsidRPr="00EA2957">
        <w:rPr>
          <w:rtl/>
        </w:rPr>
        <w:t xml:space="preserve"> اوراق نہیں ہو تے </w:t>
      </w:r>
      <w:r w:rsidR="0021515F">
        <w:rPr>
          <w:rtl/>
        </w:rPr>
        <w:t>۔  اسی طرح یہ جا نے کہ اونٹ، ہا</w:t>
      </w:r>
      <w:r w:rsidR="002C09E4">
        <w:rPr>
          <w:rtl/>
        </w:rPr>
        <w:t>تھی اور گ</w:t>
      </w:r>
      <w:r w:rsidR="000C195E">
        <w:rPr>
          <w:rFonts w:hint="cs"/>
          <w:rtl/>
        </w:rPr>
        <w:t>دھ</w:t>
      </w:r>
      <w:r w:rsidRPr="00EA2957">
        <w:rPr>
          <w:rtl/>
        </w:rPr>
        <w:t>ے کے سر پر سینگ ہو تے ہیں ،گھو ڑے کو پر ہو تے ہیں تو یہ   جا ننا معلوم جس حا لت پر وا قع ہے اسی حا لت کے مطا بق نہیں ہے لہذا اس کو علم نہیں کہی</w:t>
      </w:r>
      <w:r w:rsidR="00B54625">
        <w:rPr>
          <w:rtl/>
        </w:rPr>
        <w:t xml:space="preserve">ں گے ۔  اس طرح ہر چیز کو سمجھو </w:t>
      </w:r>
      <w:r w:rsidR="00B54625">
        <w:rPr>
          <w:rFonts w:hint="cs"/>
          <w:rtl/>
        </w:rPr>
        <w:t>۔</w:t>
      </w:r>
    </w:p>
    <w:p w14:paraId="31129B62" w14:textId="6E3210BB" w:rsidR="00462B4C" w:rsidRPr="0021515F" w:rsidRDefault="00462B4C" w:rsidP="00AE1C4A">
      <w:pPr>
        <w:pStyle w:val="Heading1"/>
      </w:pPr>
      <w:r w:rsidRPr="0021515F">
        <w:rPr>
          <w:rtl/>
        </w:rPr>
        <w:lastRenderedPageBreak/>
        <w:t>(ج</w:t>
      </w:r>
      <w:r w:rsidR="0021515F" w:rsidRPr="0021515F">
        <w:rPr>
          <w:rFonts w:hint="cs"/>
          <w:rtl/>
        </w:rPr>
        <w:t>ہ</w:t>
      </w:r>
      <w:r w:rsidRPr="0021515F">
        <w:rPr>
          <w:rtl/>
        </w:rPr>
        <w:t>ل کی تعریف )</w:t>
      </w:r>
    </w:p>
    <w:p w14:paraId="31DFBB38" w14:textId="7E85F838" w:rsidR="00462B4C" w:rsidRPr="00EA2957" w:rsidRDefault="00462B4C" w:rsidP="00EB1FCA">
      <w:r w:rsidRPr="00EA2957">
        <w:rPr>
          <w:rtl/>
        </w:rPr>
        <w:t xml:space="preserve">  (</w:t>
      </w:r>
      <w:r w:rsidR="00AE1C4A" w:rsidRPr="00AE1C4A">
        <w:rPr>
          <w:rStyle w:val="arabic"/>
          <w:rtl/>
        </w:rPr>
        <w:t>وَالْجَھْلُ تَصَوُّرُ الشَّیٔ عَلَی خِلاَ فِ مَا ھُوَ بِہِ فیِ الْوَا قِعِ</w:t>
      </w:r>
      <w:r w:rsidRPr="00EA2957">
        <w:rPr>
          <w:rtl/>
        </w:rPr>
        <w:t xml:space="preserve"> </w:t>
      </w:r>
      <w:r w:rsidR="00EB1FCA">
        <w:rPr>
          <w:rFonts w:hint="cs"/>
          <w:rtl/>
        </w:rPr>
        <w:t>.</w:t>
      </w:r>
      <w:r w:rsidRPr="00EA2957">
        <w:rPr>
          <w:rtl/>
        </w:rPr>
        <w:t>کسی چیز کو وا قع کے خلاف جا ننا جھل کہلا تا ہے )مطلب</w:t>
      </w:r>
      <w:r w:rsidR="002C09E4">
        <w:rPr>
          <w:rFonts w:hint="cs"/>
          <w:rtl/>
        </w:rPr>
        <w:t xml:space="preserve"> یہ ہے کہ</w:t>
      </w:r>
      <w:r w:rsidRPr="00EA2957">
        <w:rPr>
          <w:rtl/>
        </w:rPr>
        <w:t xml:space="preserve"> جو چیز جس حا لت پر ہے اس کو اس کے خلاف جا ننا جیسے  فلا </w:t>
      </w:r>
      <w:r w:rsidR="00632962">
        <w:rPr>
          <w:rtl/>
        </w:rPr>
        <w:t xml:space="preserve">سفہ کا جا ننا کہ عا لم قدیم ہے </w:t>
      </w:r>
      <w:r w:rsidR="002C09E4">
        <w:rPr>
          <w:rFonts w:hint="cs"/>
          <w:rtl/>
        </w:rPr>
        <w:t>(</w:t>
      </w:r>
      <w:r w:rsidR="00632962">
        <w:rPr>
          <w:rtl/>
        </w:rPr>
        <w:t>شرح ورقات ص٤</w:t>
      </w:r>
      <w:r w:rsidR="002C09E4">
        <w:rPr>
          <w:rFonts w:hint="cs"/>
          <w:rtl/>
        </w:rPr>
        <w:t>)</w:t>
      </w:r>
      <w:r w:rsidRPr="00EA2957">
        <w:rPr>
          <w:rtl/>
        </w:rPr>
        <w:t xml:space="preserve">یہ جہل ہے کیونکہ عا لم قدیم نہیں ہے حا دث ہے پہلے نہیں تھا اللہ کے پیدا کر نے سے و جود میں آ یا تو عا لم سے متعلق وا قع میں ایسا ہے لیکن فلا سفہ نے  واقع کے خلاف جا نا لہذا اس کو جہل کہیں گے ۔اسی طرح کو ئی یہ جا نے کہ غیر منصرف پر تنو ین آ تی </w:t>
      </w:r>
      <w:r w:rsidR="002C09E4">
        <w:rPr>
          <w:rtl/>
        </w:rPr>
        <w:t>ہے ،  فعل میں زما نہ نہیں ہوتا</w:t>
      </w:r>
      <w:r w:rsidRPr="00EA2957">
        <w:rPr>
          <w:rtl/>
        </w:rPr>
        <w:t>،آ لو پھل ہے اور سیب سبزی ہے تو یہ جا ننا  وا قع کے</w:t>
      </w:r>
      <w:r w:rsidR="002C09E4">
        <w:rPr>
          <w:rtl/>
        </w:rPr>
        <w:t xml:space="preserve"> خلاف ہے لہذا اس کو جہل کہیں گے</w:t>
      </w:r>
      <w:r w:rsidRPr="00EA2957">
        <w:rPr>
          <w:rtl/>
        </w:rPr>
        <w:t>۔</w:t>
      </w:r>
    </w:p>
    <w:p w14:paraId="6F1E2B28" w14:textId="77777777" w:rsidR="00462B4C" w:rsidRPr="00EA2957" w:rsidRDefault="00462B4C" w:rsidP="002C09E4">
      <w:r w:rsidRPr="00EA2957">
        <w:rPr>
          <w:rtl/>
        </w:rPr>
        <w:t xml:space="preserve">  بس کی مثال دیکھئے : کو ئی آ دمی بس کے با رے میں یہ جانے کہ ا س کو ٹا ئ</w:t>
      </w:r>
      <w:r w:rsidR="00632962">
        <w:rPr>
          <w:rtl/>
        </w:rPr>
        <w:t xml:space="preserve">یر نہیں ہے تو یہ جا ننا وا قع  </w:t>
      </w:r>
      <w:r w:rsidR="002C09E4">
        <w:rPr>
          <w:rFonts w:hint="cs"/>
          <w:rtl/>
        </w:rPr>
        <w:t>(</w:t>
      </w:r>
      <w:r w:rsidR="00632962">
        <w:rPr>
          <w:rtl/>
        </w:rPr>
        <w:t>حقیقت</w:t>
      </w:r>
      <w:r w:rsidR="002C09E4">
        <w:rPr>
          <w:rFonts w:hint="cs"/>
          <w:rtl/>
        </w:rPr>
        <w:t>)</w:t>
      </w:r>
      <w:r w:rsidRPr="00EA2957">
        <w:rPr>
          <w:rtl/>
        </w:rPr>
        <w:t xml:space="preserve"> کے خلاف ہے لہذا اس کو جہل کہیں گے ،لیکن کو ئی بس کو اسی طرح جا نے جس طرح وہ وا ق</w:t>
      </w:r>
      <w:r w:rsidR="00632962">
        <w:rPr>
          <w:rtl/>
        </w:rPr>
        <w:t>ع میں ہے تو اس کو علم کہیں گے ۔</w:t>
      </w:r>
      <w:r w:rsidR="002C09E4">
        <w:rPr>
          <w:rFonts w:hint="cs"/>
          <w:rtl/>
        </w:rPr>
        <w:t>(</w:t>
      </w:r>
      <w:r w:rsidRPr="00EA2957">
        <w:rPr>
          <w:rtl/>
        </w:rPr>
        <w:t>علم اور</w:t>
      </w:r>
      <w:r w:rsidR="00632962">
        <w:rPr>
          <w:rtl/>
        </w:rPr>
        <w:t xml:space="preserve"> معلوم کی تشر یح ما قبل میں دیک</w:t>
      </w:r>
      <w:r w:rsidR="002C09E4">
        <w:rPr>
          <w:rFonts w:hint="cs"/>
          <w:rtl/>
        </w:rPr>
        <w:t>ھئے)</w:t>
      </w:r>
    </w:p>
    <w:p w14:paraId="736A993C" w14:textId="77777777" w:rsidR="00462B4C" w:rsidRPr="00EA2957" w:rsidRDefault="00462B4C" w:rsidP="00462B4C">
      <w:r w:rsidRPr="00EA2957">
        <w:rPr>
          <w:rtl/>
        </w:rPr>
        <w:t xml:space="preserve">  مصنف</w:t>
      </w:r>
      <w:r w:rsidR="00DE0414">
        <w:rPr>
          <w:rFonts w:hint="cs"/>
          <w:rtl/>
        </w:rPr>
        <w:t>ؒ</w:t>
      </w:r>
      <w:r w:rsidRPr="00EA2957">
        <w:rPr>
          <w:rtl/>
        </w:rPr>
        <w:t xml:space="preserve">  نے جہل کی جو تعر یف کی ہے کہ :''کسی چیز کو وا قع کے خلاف جا ننا ''اس جہل کو بعضوں کے نز دیک جہل مر کب کہتے ہیں ۔جہل نہیں کہتے ۔ہاں ان کے نز دیک کسی چیز کے با رے میں علم کا نہ ہو نا جہل کہلا تا ہے ۔ان کے اعتبار سے جہل کی مثال دیکھئے :</w:t>
      </w:r>
    </w:p>
    <w:p w14:paraId="5B858ECD" w14:textId="77777777" w:rsidR="00462B4C" w:rsidRPr="00EA2957" w:rsidRDefault="00462B4C" w:rsidP="00462B4C">
      <w:r w:rsidRPr="00EA2957">
        <w:rPr>
          <w:rtl/>
        </w:rPr>
        <w:t xml:space="preserve">  جیسے زمینوں کے نیچے اور سمندروں کے شکم میں کیا ہے ؟</w:t>
      </w:r>
    </w:p>
    <w:p w14:paraId="2DC43FFE" w14:textId="77777777" w:rsidR="00462B4C" w:rsidRPr="00EA2957" w:rsidRDefault="00632962" w:rsidP="002C09E4">
      <w:r>
        <w:rPr>
          <w:rtl/>
        </w:rPr>
        <w:t xml:space="preserve">  جواب ہو گا :  معلوم نہیں ہے ۔</w:t>
      </w:r>
      <w:r w:rsidR="002C09E4">
        <w:rPr>
          <w:rFonts w:hint="cs"/>
          <w:rtl/>
        </w:rPr>
        <w:t>(</w:t>
      </w:r>
      <w:r>
        <w:rPr>
          <w:rtl/>
        </w:rPr>
        <w:t>شرح ورقات ص٤</w:t>
      </w:r>
      <w:r w:rsidR="002C09E4">
        <w:rPr>
          <w:rFonts w:hint="cs"/>
          <w:rtl/>
        </w:rPr>
        <w:t>)</w:t>
      </w:r>
      <w:r w:rsidR="00462B4C" w:rsidRPr="00EA2957">
        <w:rPr>
          <w:rtl/>
        </w:rPr>
        <w:t>تو اس کو جہل کہیں گے۔</w:t>
      </w:r>
      <w:r>
        <w:rPr>
          <w:rFonts w:hint="cs"/>
          <w:rtl/>
        </w:rPr>
        <w:t xml:space="preserve"> </w:t>
      </w:r>
      <w:r w:rsidR="00462B4C" w:rsidRPr="00EA2957">
        <w:rPr>
          <w:rtl/>
        </w:rPr>
        <w:t>مطلب</w:t>
      </w:r>
      <w:r w:rsidR="002C09E4">
        <w:rPr>
          <w:rFonts w:hint="cs"/>
          <w:rtl/>
        </w:rPr>
        <w:t xml:space="preserve"> یہ ہے کہ</w:t>
      </w:r>
      <w:r w:rsidR="00462B4C" w:rsidRPr="00EA2957">
        <w:rPr>
          <w:rtl/>
        </w:rPr>
        <w:t xml:space="preserve"> ان کے نز دیک کسی چیز کے با رے میں صرف اتنا کہنا کہ معلوم نہیں ہے اس کو جہل کہتے ہیں ۔</w:t>
      </w:r>
    </w:p>
    <w:p w14:paraId="5CD7ADDE" w14:textId="77777777" w:rsidR="00462B4C" w:rsidRPr="00EA2957" w:rsidRDefault="00462B4C" w:rsidP="00462B4C">
      <w:r w:rsidRPr="00EA2957">
        <w:rPr>
          <w:rtl/>
        </w:rPr>
        <w:lastRenderedPageBreak/>
        <w:t xml:space="preserve">  اب مشتر کہ مثا ل سے ذہن کو تا زہ اور ضمیر کو روشن کیجئے:</w:t>
      </w:r>
    </w:p>
    <w:p w14:paraId="5935F922" w14:textId="77777777" w:rsidR="00462B4C" w:rsidRPr="00EA2957" w:rsidRDefault="00462B4C" w:rsidP="002C09E4">
      <w:r w:rsidRPr="00EA2957">
        <w:rPr>
          <w:rtl/>
        </w:rPr>
        <w:t xml:space="preserve">  جیسے تلو جہ گا ؤں اس کے با رے میں کسی کا یہ کہنا کہ تلو جہ کہاں ہے معلوم نہیں تو اس کو بعضوں کے اعتبار  سے جہل کہیں گے لیکن کو ئی یہ کہے کہ تلو جہ مدراس میں ہے تو یہ وا قع کے خلاف ہے کیونکہ تلو جہ تو مہا را شٹر میں </w:t>
      </w:r>
      <w:r w:rsidR="002C09E4">
        <w:rPr>
          <w:rFonts w:hint="cs"/>
          <w:rtl/>
        </w:rPr>
        <w:t>کھار گھر</w:t>
      </w:r>
      <w:r w:rsidRPr="00EA2957">
        <w:rPr>
          <w:rtl/>
        </w:rPr>
        <w:t xml:space="preserve"> سے قر یب ہے لہذا اس کو مصنف</w:t>
      </w:r>
      <w:r w:rsidR="007E6BD7">
        <w:rPr>
          <w:rFonts w:hint="cs"/>
          <w:rtl/>
        </w:rPr>
        <w:t>ؒ</w:t>
      </w:r>
      <w:r w:rsidRPr="00EA2957">
        <w:rPr>
          <w:rtl/>
        </w:rPr>
        <w:t xml:space="preserve"> کے اعتبار سے جہل کہیں گے اور وہی بعض لو گوں کے اعتبار سے جہل مر کب کہیں گے ۔</w:t>
      </w:r>
    </w:p>
    <w:p w14:paraId="06A3853E" w14:textId="11B8BFA9" w:rsidR="00462B4C" w:rsidRPr="00632962" w:rsidRDefault="00462B4C" w:rsidP="00AE1C4A">
      <w:pPr>
        <w:pStyle w:val="Heading1"/>
      </w:pPr>
      <w:r w:rsidRPr="00632962">
        <w:rPr>
          <w:rtl/>
        </w:rPr>
        <w:t>(جہل کی قسمیں )</w:t>
      </w:r>
    </w:p>
    <w:p w14:paraId="4A3B409D" w14:textId="77777777" w:rsidR="00462B4C" w:rsidRPr="00EA2957" w:rsidRDefault="00462B4C" w:rsidP="002C09E4">
      <w:r w:rsidRPr="00EA2957">
        <w:rPr>
          <w:rtl/>
        </w:rPr>
        <w:t xml:space="preserve">  بعض لو گوں کے اعتبار سے جہل کی </w:t>
      </w:r>
      <w:r w:rsidR="002C09E4">
        <w:rPr>
          <w:rFonts w:hint="cs"/>
          <w:rtl/>
        </w:rPr>
        <w:t>دو</w:t>
      </w:r>
      <w:r w:rsidRPr="00EA2957">
        <w:rPr>
          <w:rtl/>
        </w:rPr>
        <w:t xml:space="preserve"> قسمیں ہیں :</w:t>
      </w:r>
    </w:p>
    <w:p w14:paraId="5E2A9D80" w14:textId="200DCBFD" w:rsidR="00462B4C" w:rsidRPr="00EA2957" w:rsidRDefault="002C09E4" w:rsidP="002C09E4">
      <w:r>
        <w:rPr>
          <w:rFonts w:hint="cs"/>
          <w:rtl/>
        </w:rPr>
        <w:t>(</w:t>
      </w:r>
      <w:r w:rsidR="00632962">
        <w:rPr>
          <w:rtl/>
        </w:rPr>
        <w:t>١</w:t>
      </w:r>
      <w:r>
        <w:rPr>
          <w:rFonts w:hint="cs"/>
          <w:rtl/>
        </w:rPr>
        <w:t>)</w:t>
      </w:r>
      <w:r w:rsidR="00462B4C" w:rsidRPr="00EA2957">
        <w:rPr>
          <w:rtl/>
        </w:rPr>
        <w:t>جہل بسیط :</w:t>
      </w:r>
      <w:r w:rsidR="00AE1C4A" w:rsidRPr="00AE1C4A">
        <w:rPr>
          <w:rStyle w:val="arabic"/>
          <w:rtl/>
        </w:rPr>
        <w:t>عدم العلم با لشئی</w:t>
      </w:r>
      <w:r w:rsidR="00462B4C" w:rsidRPr="00EA2957">
        <w:rPr>
          <w:rtl/>
        </w:rPr>
        <w:t>۔کسی شئی کو نہ جا ننا ''جہل بسیط ''کہلا تا ہے ۔</w:t>
      </w:r>
    </w:p>
    <w:p w14:paraId="23E928DE" w14:textId="77777777" w:rsidR="00462B4C" w:rsidRPr="00EA2957" w:rsidRDefault="002C09E4" w:rsidP="002C09E4">
      <w:r>
        <w:rPr>
          <w:rFonts w:hint="cs"/>
          <w:rtl/>
        </w:rPr>
        <w:t>(</w:t>
      </w:r>
      <w:r w:rsidR="00632962">
        <w:rPr>
          <w:rtl/>
        </w:rPr>
        <w:t>٢</w:t>
      </w:r>
      <w:r>
        <w:rPr>
          <w:rFonts w:hint="cs"/>
          <w:rtl/>
        </w:rPr>
        <w:t>)</w:t>
      </w:r>
      <w:r>
        <w:rPr>
          <w:rtl/>
        </w:rPr>
        <w:t xml:space="preserve">  کسی ش</w:t>
      </w:r>
      <w:r>
        <w:rPr>
          <w:rFonts w:hint="cs"/>
          <w:rtl/>
        </w:rPr>
        <w:t>ے</w:t>
      </w:r>
      <w:r w:rsidR="00462B4C" w:rsidRPr="00EA2957">
        <w:rPr>
          <w:rtl/>
        </w:rPr>
        <w:t>کو وا قع اور حقیقت کے خلاف جا ننا ''جہل مر کب ''کہلا تا ہے ۔</w:t>
      </w:r>
    </w:p>
    <w:p w14:paraId="42D19FAB" w14:textId="779D7542" w:rsidR="00462B4C" w:rsidRPr="00632962" w:rsidRDefault="00462B4C" w:rsidP="00AE1C4A">
      <w:pPr>
        <w:pStyle w:val="Heading1"/>
      </w:pPr>
      <w:r w:rsidRPr="00632962">
        <w:rPr>
          <w:rtl/>
        </w:rPr>
        <w:t>(عالم کی تعریف )</w:t>
      </w:r>
    </w:p>
    <w:p w14:paraId="7EE746D9" w14:textId="41DA376F" w:rsidR="00462B4C" w:rsidRPr="00EA2957" w:rsidRDefault="00AE1C4A" w:rsidP="002C09E4">
      <w:r w:rsidRPr="00AE1C4A">
        <w:rPr>
          <w:rStyle w:val="arabic"/>
          <w:rtl/>
        </w:rPr>
        <w:t xml:space="preserve"> و ھو ما سوی اللہ تعا لی</w:t>
      </w:r>
      <w:r w:rsidR="00632962">
        <w:rPr>
          <w:rtl/>
        </w:rPr>
        <w:t xml:space="preserve"> </w:t>
      </w:r>
      <w:r w:rsidR="002C09E4">
        <w:rPr>
          <w:rFonts w:hint="cs"/>
          <w:rtl/>
        </w:rPr>
        <w:t>(</w:t>
      </w:r>
      <w:r w:rsidR="00632962">
        <w:rPr>
          <w:rtl/>
        </w:rPr>
        <w:t>شرح ورقات ص٤</w:t>
      </w:r>
      <w:r w:rsidR="002C09E4">
        <w:rPr>
          <w:rFonts w:hint="cs"/>
          <w:rtl/>
        </w:rPr>
        <w:t>)</w:t>
      </w:r>
      <w:r w:rsidR="00462B4C" w:rsidRPr="00EA2957">
        <w:rPr>
          <w:rtl/>
        </w:rPr>
        <w:t xml:space="preserve"> اللہ کے علا وہ چیز کو عا لم کہتے ہیں ۔</w:t>
      </w:r>
    </w:p>
    <w:p w14:paraId="0995E9F9" w14:textId="6EA84E06" w:rsidR="00462B4C" w:rsidRPr="00632962" w:rsidRDefault="00462B4C" w:rsidP="00AE1C4A">
      <w:pPr>
        <w:pStyle w:val="Heading1"/>
      </w:pPr>
      <w:r w:rsidRPr="00632962">
        <w:rPr>
          <w:rtl/>
        </w:rPr>
        <w:t xml:space="preserve">(علم کی </w:t>
      </w:r>
      <w:r w:rsidR="002C09E4">
        <w:rPr>
          <w:rFonts w:hint="cs"/>
          <w:rtl/>
        </w:rPr>
        <w:t>دو</w:t>
      </w:r>
      <w:r w:rsidRPr="00632962">
        <w:rPr>
          <w:rtl/>
        </w:rPr>
        <w:t>قسمیں ہیں )</w:t>
      </w:r>
    </w:p>
    <w:p w14:paraId="573DA1BD" w14:textId="77777777" w:rsidR="00462B4C" w:rsidRPr="00EA2957" w:rsidRDefault="002C09E4" w:rsidP="002C09E4">
      <w:r>
        <w:rPr>
          <w:rFonts w:hint="cs"/>
          <w:rtl/>
        </w:rPr>
        <w:t>(۱)</w:t>
      </w:r>
      <w:r w:rsidR="00462B4C" w:rsidRPr="00EA2957">
        <w:rPr>
          <w:rtl/>
        </w:rPr>
        <w:t xml:space="preserve">  علم حا دث  </w:t>
      </w:r>
      <w:r>
        <w:rPr>
          <w:rFonts w:hint="cs"/>
          <w:rtl/>
        </w:rPr>
        <w:t>(</w:t>
      </w:r>
      <w:r w:rsidR="00632962">
        <w:rPr>
          <w:rtl/>
        </w:rPr>
        <w:t>٢</w:t>
      </w:r>
      <w:r>
        <w:rPr>
          <w:rFonts w:hint="cs"/>
          <w:rtl/>
        </w:rPr>
        <w:t>)</w:t>
      </w:r>
      <w:r w:rsidR="00462B4C" w:rsidRPr="00EA2957">
        <w:rPr>
          <w:rtl/>
        </w:rPr>
        <w:t xml:space="preserve"> علم قدیم ۔اس سے مراد :  اللہ تعا لی کا علم ہے ۔  اللہ تعا لی کے علم کو ضروری اور  مکتسب نہیں کہا جا تا ۔  </w:t>
      </w:r>
      <w:r>
        <w:rPr>
          <w:rFonts w:hint="cs"/>
          <w:rtl/>
        </w:rPr>
        <w:t>(</w:t>
      </w:r>
      <w:r w:rsidR="00632962">
        <w:rPr>
          <w:rtl/>
        </w:rPr>
        <w:t>شرح ورقات ص٥</w:t>
      </w:r>
      <w:r>
        <w:rPr>
          <w:rFonts w:hint="cs"/>
          <w:rtl/>
        </w:rPr>
        <w:t>)</w:t>
      </w:r>
    </w:p>
    <w:p w14:paraId="7272B6E9" w14:textId="49C62F7E" w:rsidR="00462B4C" w:rsidRPr="00632962" w:rsidRDefault="00462B4C" w:rsidP="00AE1C4A">
      <w:pPr>
        <w:pStyle w:val="Heading1"/>
      </w:pPr>
      <w:r w:rsidRPr="00632962">
        <w:rPr>
          <w:rtl/>
        </w:rPr>
        <w:t xml:space="preserve">(علم حا دث کی </w:t>
      </w:r>
      <w:r w:rsidR="002C09E4">
        <w:rPr>
          <w:rFonts w:hint="cs"/>
          <w:rtl/>
        </w:rPr>
        <w:t>دو</w:t>
      </w:r>
      <w:r w:rsidRPr="00632962">
        <w:rPr>
          <w:rtl/>
        </w:rPr>
        <w:t xml:space="preserve"> قسمیں ہیں )</w:t>
      </w:r>
    </w:p>
    <w:p w14:paraId="35DFEE06" w14:textId="77777777" w:rsidR="00462B4C" w:rsidRPr="00EA2957" w:rsidRDefault="002C09E4" w:rsidP="002C09E4">
      <w:r>
        <w:rPr>
          <w:rFonts w:hint="cs"/>
          <w:rtl/>
        </w:rPr>
        <w:t>(</w:t>
      </w:r>
      <w:r w:rsidR="00632962">
        <w:rPr>
          <w:rtl/>
        </w:rPr>
        <w:t>١</w:t>
      </w:r>
      <w:r>
        <w:rPr>
          <w:rFonts w:hint="cs"/>
          <w:rtl/>
        </w:rPr>
        <w:t>)</w:t>
      </w:r>
      <w:r w:rsidR="00462B4C" w:rsidRPr="00EA2957">
        <w:rPr>
          <w:rtl/>
        </w:rPr>
        <w:t>علم ضروری</w:t>
      </w:r>
      <w:r>
        <w:rPr>
          <w:rFonts w:hint="cs"/>
          <w:rtl/>
        </w:rPr>
        <w:t>(</w:t>
      </w:r>
      <w:r w:rsidR="00632962">
        <w:rPr>
          <w:rtl/>
        </w:rPr>
        <w:t>٢</w:t>
      </w:r>
      <w:r>
        <w:rPr>
          <w:rFonts w:hint="cs"/>
          <w:rtl/>
        </w:rPr>
        <w:t>)</w:t>
      </w:r>
      <w:r w:rsidR="00462B4C" w:rsidRPr="00EA2957">
        <w:rPr>
          <w:rtl/>
        </w:rPr>
        <w:t xml:space="preserve">  علم مکتسب ۔ </w:t>
      </w:r>
      <w:r>
        <w:rPr>
          <w:rFonts w:hint="cs"/>
          <w:rtl/>
        </w:rPr>
        <w:t>(</w:t>
      </w:r>
      <w:r w:rsidR="00632962">
        <w:rPr>
          <w:rtl/>
        </w:rPr>
        <w:t>شرح ورقات ص٨٠</w:t>
      </w:r>
      <w:r>
        <w:rPr>
          <w:rFonts w:hint="cs"/>
          <w:rtl/>
        </w:rPr>
        <w:t>)</w:t>
      </w:r>
    </w:p>
    <w:p w14:paraId="6ABB2CE0" w14:textId="77777777" w:rsidR="00462B4C" w:rsidRPr="00EA2957" w:rsidRDefault="00462B4C" w:rsidP="00462B4C">
      <w:r w:rsidRPr="00EA2957">
        <w:rPr>
          <w:rtl/>
        </w:rPr>
        <w:lastRenderedPageBreak/>
        <w:t xml:space="preserve">  آ گے مصنف</w:t>
      </w:r>
      <w:r w:rsidR="00632962">
        <w:rPr>
          <w:rFonts w:hint="cs"/>
          <w:rtl/>
        </w:rPr>
        <w:t xml:space="preserve">ؒ </w:t>
      </w:r>
      <w:r w:rsidRPr="00EA2957">
        <w:rPr>
          <w:rtl/>
        </w:rPr>
        <w:t xml:space="preserve">  علم ضروری اور علم مکتسب و غیرہ کی تعر یف بیان فر ما رہے ہیں :</w:t>
      </w:r>
    </w:p>
    <w:p w14:paraId="29B57F45" w14:textId="01E4CB26" w:rsidR="00462B4C" w:rsidRPr="00EA2957" w:rsidRDefault="00462B4C" w:rsidP="00EB1FCA">
      <w:r w:rsidRPr="00EA2957">
        <w:rPr>
          <w:rtl/>
        </w:rPr>
        <w:t xml:space="preserve">  (</w:t>
      </w:r>
      <w:r w:rsidR="00AE1C4A" w:rsidRPr="00AE1C4A">
        <w:rPr>
          <w:rStyle w:val="arabic"/>
          <w:rtl/>
        </w:rPr>
        <w:t>وَ الْعِلْمُ الضَّرُوْرِ یُّ مَا لَا یَقَعُ عَنْ نَظْرٍ وَا سْتِدْلاَ لٍ</w:t>
      </w:r>
      <w:r w:rsidR="00EB1FCA">
        <w:rPr>
          <w:rFonts w:hint="cs"/>
          <w:rtl/>
        </w:rPr>
        <w:t>.</w:t>
      </w:r>
      <w:r w:rsidRPr="00EA2957">
        <w:rPr>
          <w:rtl/>
        </w:rPr>
        <w:t xml:space="preserve">علم ضروری ) وہ ہے (جو نظرو استدلال سے حا صل نہیں ہو تا )  </w:t>
      </w:r>
      <w:r w:rsidR="00AE1C4A" w:rsidRPr="00AE1C4A">
        <w:rPr>
          <w:rStyle w:val="arabic"/>
          <w:rtl/>
        </w:rPr>
        <w:t>فا نہ یحصل بمجر د الا حساس بھا من غیر نظر واستد لال.</w:t>
      </w:r>
      <w:r w:rsidR="00632962">
        <w:rPr>
          <w:rtl/>
        </w:rPr>
        <w:t xml:space="preserve"> </w:t>
      </w:r>
      <w:r w:rsidR="002C09E4">
        <w:rPr>
          <w:rFonts w:hint="cs"/>
          <w:rtl/>
        </w:rPr>
        <w:t>(</w:t>
      </w:r>
      <w:r w:rsidR="00632962">
        <w:rPr>
          <w:rtl/>
        </w:rPr>
        <w:t xml:space="preserve">شرح ورقات </w:t>
      </w:r>
      <w:r w:rsidR="002C09E4">
        <w:rPr>
          <w:rFonts w:hint="cs"/>
          <w:rtl/>
        </w:rPr>
        <w:t>)</w:t>
      </w:r>
    </w:p>
    <w:p w14:paraId="32E03124" w14:textId="77777777" w:rsidR="00462B4C" w:rsidRPr="00EA2957" w:rsidRDefault="00462B4C" w:rsidP="000C195E">
      <w:r w:rsidRPr="00EA2957">
        <w:rPr>
          <w:rtl/>
        </w:rPr>
        <w:t xml:space="preserve">  مطلب یہ ہے کہ علم ضروری نظرو استدلال </w:t>
      </w:r>
      <w:r w:rsidR="00632962">
        <w:rPr>
          <w:rtl/>
        </w:rPr>
        <w:t>کے بغیر صرف احسا س و شعور سے حا</w:t>
      </w:r>
      <w:r w:rsidRPr="00EA2957">
        <w:rPr>
          <w:rtl/>
        </w:rPr>
        <w:t xml:space="preserve">صل ہو تا ہے ،جس کا  حصول نظرو استدلال پر مو قوف نہیں ہو تا ۔جیسے وہ علم جو حواس خمسہ ظا ہر ہ میں سے کسی ایک سے حا صل  ہو ۔اور حواس خمسہ ظا ہرہ </w:t>
      </w:r>
      <w:r w:rsidR="002C09E4">
        <w:rPr>
          <w:rFonts w:hint="cs"/>
          <w:rtl/>
        </w:rPr>
        <w:t>پانچ</w:t>
      </w:r>
      <w:r w:rsidRPr="00EA2957">
        <w:rPr>
          <w:rtl/>
        </w:rPr>
        <w:t xml:space="preserve"> ہیں ۔</w:t>
      </w:r>
      <w:r w:rsidR="002C09E4">
        <w:rPr>
          <w:rFonts w:hint="cs"/>
          <w:rtl/>
        </w:rPr>
        <w:t xml:space="preserve"> (</w:t>
      </w:r>
      <w:r w:rsidR="00632962">
        <w:rPr>
          <w:rtl/>
        </w:rPr>
        <w:t>١</w:t>
      </w:r>
      <w:r w:rsidR="002C09E4">
        <w:rPr>
          <w:rFonts w:hint="cs"/>
          <w:rtl/>
        </w:rPr>
        <w:t>)</w:t>
      </w:r>
      <w:r w:rsidRPr="00EA2957">
        <w:rPr>
          <w:rtl/>
        </w:rPr>
        <w:t xml:space="preserve">سننا یعنی آ واز کوسننے سے علم حا صل ہو تا ہے کہ آ واز بلند ہے یا  آ ہستہ اس کے لئے نظرو استدلال یعنی غورو فکر کر نے کی ضرورت نہیں پڑ تی </w:t>
      </w:r>
      <w:r w:rsidR="002C09E4">
        <w:rPr>
          <w:rFonts w:hint="cs"/>
          <w:rtl/>
        </w:rPr>
        <w:t>(</w:t>
      </w:r>
      <w:r w:rsidR="00632962">
        <w:rPr>
          <w:rtl/>
        </w:rPr>
        <w:t>٢</w:t>
      </w:r>
      <w:r w:rsidR="002C09E4">
        <w:rPr>
          <w:rFonts w:hint="cs"/>
          <w:rtl/>
        </w:rPr>
        <w:t>)</w:t>
      </w:r>
      <w:r w:rsidRPr="00EA2957">
        <w:rPr>
          <w:rtl/>
        </w:rPr>
        <w:t>دیکھنا مثلا کلر کو دیکھنے  سے علم حا صل ہو تا ہے کہ کلر سفید ہے یا سیاہ ۔اس کے لئے نظ</w:t>
      </w:r>
      <w:r w:rsidR="00632962">
        <w:rPr>
          <w:rtl/>
        </w:rPr>
        <w:t>ر و استد لال کی ضرورت نہیں پڑتی</w:t>
      </w:r>
      <w:r w:rsidRPr="00EA2957">
        <w:rPr>
          <w:rtl/>
        </w:rPr>
        <w:t>۔</w:t>
      </w:r>
      <w:r w:rsidR="002C09E4">
        <w:rPr>
          <w:rFonts w:hint="cs"/>
          <w:rtl/>
        </w:rPr>
        <w:t>(</w:t>
      </w:r>
      <w:r w:rsidR="00632962">
        <w:rPr>
          <w:rFonts w:hint="cs"/>
          <w:rtl/>
        </w:rPr>
        <w:t>۳</w:t>
      </w:r>
      <w:r w:rsidR="002C09E4">
        <w:rPr>
          <w:rFonts w:hint="cs"/>
          <w:rtl/>
        </w:rPr>
        <w:t>)</w:t>
      </w:r>
      <w:r w:rsidRPr="00EA2957">
        <w:rPr>
          <w:rtl/>
        </w:rPr>
        <w:t xml:space="preserve"> چھو نا ۔</w:t>
      </w:r>
      <w:r w:rsidR="000C195E">
        <w:rPr>
          <w:rFonts w:hint="cs"/>
          <w:rtl/>
        </w:rPr>
        <w:t>یعنی</w:t>
      </w:r>
      <w:r w:rsidRPr="00EA2957">
        <w:rPr>
          <w:rtl/>
        </w:rPr>
        <w:t xml:space="preserve"> چھو نے سے علم حا صل ہو تا ہے کہ یہ نرم ہے یا سخت ،اس کے لئے نظرو استدلال کی ضرورت نہیں پڑ تی ۔</w:t>
      </w:r>
      <w:r w:rsidR="002C09E4">
        <w:rPr>
          <w:rFonts w:hint="cs"/>
          <w:rtl/>
        </w:rPr>
        <w:t>(</w:t>
      </w:r>
      <w:r w:rsidR="00632962">
        <w:rPr>
          <w:rtl/>
        </w:rPr>
        <w:t>٤</w:t>
      </w:r>
      <w:r w:rsidR="002C09E4">
        <w:rPr>
          <w:rFonts w:hint="cs"/>
          <w:rtl/>
        </w:rPr>
        <w:t>)</w:t>
      </w:r>
      <w:r w:rsidRPr="00EA2957">
        <w:rPr>
          <w:rtl/>
        </w:rPr>
        <w:t>سو نگھن</w:t>
      </w:r>
      <w:r w:rsidR="00B32476">
        <w:rPr>
          <w:rtl/>
        </w:rPr>
        <w:t>ا ۔یعنی سو نگھنے سے علم حاصل ہو</w:t>
      </w:r>
      <w:r w:rsidRPr="00EA2957">
        <w:rPr>
          <w:rtl/>
        </w:rPr>
        <w:t>تا ہے کہ یہ خو شبو ہے یا بدبو، اس کے لئ</w:t>
      </w:r>
      <w:r w:rsidR="002C09E4">
        <w:rPr>
          <w:rtl/>
        </w:rPr>
        <w:t>ے نظرو استدلال کی ضرورت نہیں پڑ</w:t>
      </w:r>
      <w:r w:rsidRPr="00EA2957">
        <w:rPr>
          <w:rtl/>
        </w:rPr>
        <w:t>تی ۔</w:t>
      </w:r>
      <w:r w:rsidR="00632962">
        <w:rPr>
          <w:rFonts w:hint="cs"/>
          <w:rtl/>
        </w:rPr>
        <w:t xml:space="preserve"> </w:t>
      </w:r>
      <w:r w:rsidR="002C09E4">
        <w:rPr>
          <w:rFonts w:hint="cs"/>
          <w:rtl/>
        </w:rPr>
        <w:t>(</w:t>
      </w:r>
      <w:r w:rsidR="00632962">
        <w:rPr>
          <w:rtl/>
        </w:rPr>
        <w:t>٥</w:t>
      </w:r>
      <w:r w:rsidR="002C09E4">
        <w:rPr>
          <w:rFonts w:hint="cs"/>
          <w:rtl/>
        </w:rPr>
        <w:t>)</w:t>
      </w:r>
      <w:r w:rsidRPr="00EA2957">
        <w:rPr>
          <w:rtl/>
        </w:rPr>
        <w:t xml:space="preserve">چکھنا ۔یعنی چکھنے سے علم حا صل ہو تا ہے کہ چیز میٹھی ہے یا کھٹی ،اس کے لئے نظر </w:t>
      </w:r>
      <w:r w:rsidR="00632962">
        <w:rPr>
          <w:rtl/>
        </w:rPr>
        <w:t>و استدلال کی ضرورت نہیں پڑ تی ۔</w:t>
      </w:r>
      <w:r w:rsidR="002C09E4">
        <w:rPr>
          <w:rFonts w:hint="cs"/>
          <w:rtl/>
        </w:rPr>
        <w:t>(</w:t>
      </w:r>
      <w:r w:rsidR="00632962">
        <w:rPr>
          <w:rtl/>
        </w:rPr>
        <w:t>شرح ورقات ص٧٥</w:t>
      </w:r>
      <w:r w:rsidR="002C09E4">
        <w:rPr>
          <w:rFonts w:hint="cs"/>
          <w:rtl/>
        </w:rPr>
        <w:t>)</w:t>
      </w:r>
    </w:p>
    <w:p w14:paraId="5DC9F8F5" w14:textId="5318E397" w:rsidR="00462B4C" w:rsidRPr="00632962" w:rsidRDefault="00462B4C" w:rsidP="00AE1C4A">
      <w:pPr>
        <w:pStyle w:val="Heading1"/>
      </w:pPr>
      <w:r w:rsidRPr="00632962">
        <w:rPr>
          <w:rtl/>
        </w:rPr>
        <w:t>(علم حسی کسے کہتے ہیں )</w:t>
      </w:r>
    </w:p>
    <w:p w14:paraId="2860C8C4" w14:textId="77777777" w:rsidR="00462B4C" w:rsidRPr="00EA2957" w:rsidRDefault="00462B4C" w:rsidP="002C09E4">
      <w:r w:rsidRPr="00EA2957">
        <w:rPr>
          <w:rtl/>
        </w:rPr>
        <w:t xml:space="preserve">  حواس خمسہ سے حا صل ہو نے وا لے علم کو علم حسی کہتے ہیں ۔</w:t>
      </w:r>
      <w:r w:rsidR="002C09E4">
        <w:rPr>
          <w:rFonts w:hint="cs"/>
          <w:rtl/>
        </w:rPr>
        <w:t>(</w:t>
      </w:r>
      <w:r w:rsidRPr="00EA2957">
        <w:rPr>
          <w:rtl/>
        </w:rPr>
        <w:t xml:space="preserve">شرح ورقات </w:t>
      </w:r>
      <w:r w:rsidR="00632962">
        <w:rPr>
          <w:rtl/>
        </w:rPr>
        <w:t>ص٨٠</w:t>
      </w:r>
      <w:r w:rsidR="002C09E4">
        <w:rPr>
          <w:rFonts w:hint="cs"/>
          <w:rtl/>
        </w:rPr>
        <w:t>)</w:t>
      </w:r>
    </w:p>
    <w:p w14:paraId="2402C10D" w14:textId="6F2E37D3" w:rsidR="00462B4C" w:rsidRPr="00EA2957" w:rsidRDefault="00462B4C" w:rsidP="00EB1FCA">
      <w:r w:rsidRPr="00EA2957">
        <w:rPr>
          <w:rtl/>
        </w:rPr>
        <w:t xml:space="preserve">  (</w:t>
      </w:r>
      <w:r w:rsidR="00AE1C4A" w:rsidRPr="00AE1C4A">
        <w:rPr>
          <w:rStyle w:val="arabic"/>
          <w:rtl/>
        </w:rPr>
        <w:t>وَأَ مَّا الْعِلْمُ الْمُکْتَسَبُ فَھُوَ الْمَوْقُوْفُ عَلَی النَّظْرِ وَالْاِ سْتِدْ لاَلِ</w:t>
      </w:r>
      <w:r w:rsidR="00EB1FCA">
        <w:rPr>
          <w:rFonts w:hint="cs"/>
          <w:rtl/>
        </w:rPr>
        <w:t>.</w:t>
      </w:r>
      <w:r w:rsidRPr="00EA2957">
        <w:rPr>
          <w:rtl/>
        </w:rPr>
        <w:t xml:space="preserve">  علم مکتسب وہ علم ہے جو نظرو استد لال پر مو قوف ہو )جیسے ک</w:t>
      </w:r>
      <w:r w:rsidR="00632962">
        <w:rPr>
          <w:rtl/>
        </w:rPr>
        <w:t>ہ عا لم کے حا دث</w:t>
      </w:r>
      <w:r w:rsidR="00632962">
        <w:rPr>
          <w:rFonts w:hint="cs"/>
          <w:rtl/>
        </w:rPr>
        <w:t xml:space="preserve"> </w:t>
      </w:r>
      <w:r w:rsidR="00632962">
        <w:rPr>
          <w:rtl/>
        </w:rPr>
        <w:lastRenderedPageBreak/>
        <w:t>ہو</w:t>
      </w:r>
      <w:r w:rsidRPr="00EA2957">
        <w:rPr>
          <w:rtl/>
        </w:rPr>
        <w:t>نے</w:t>
      </w:r>
      <w:r w:rsidR="00632962">
        <w:rPr>
          <w:rFonts w:hint="cs"/>
          <w:rtl/>
        </w:rPr>
        <w:t xml:space="preserve">  </w:t>
      </w:r>
      <w:r w:rsidRPr="00EA2957">
        <w:rPr>
          <w:rtl/>
        </w:rPr>
        <w:t xml:space="preserve"> کا علم مو قوف ہو تا   ہے عالم میں نظر کر نے پر اور اس تغیر میں نظر </w:t>
      </w:r>
      <w:r w:rsidR="00632962">
        <w:rPr>
          <w:rtl/>
        </w:rPr>
        <w:t xml:space="preserve">کر نے پر جس کا ہم عالم میں مشا </w:t>
      </w:r>
      <w:r w:rsidR="00632962">
        <w:rPr>
          <w:rFonts w:hint="cs"/>
          <w:rtl/>
        </w:rPr>
        <w:t>ہ</w:t>
      </w:r>
      <w:r w:rsidRPr="00EA2957">
        <w:rPr>
          <w:rtl/>
        </w:rPr>
        <w:t xml:space="preserve">دہ کر تے ہیں پھر منتقل   ہو تے ہیں عا لم کے تغیر سے عا لم کے حدوث کی جا نب </w:t>
      </w:r>
      <w:r w:rsidR="002C09E4">
        <w:rPr>
          <w:rFonts w:hint="cs"/>
          <w:rtl/>
        </w:rPr>
        <w:t>(</w:t>
      </w:r>
      <w:r w:rsidR="00632962">
        <w:rPr>
          <w:rtl/>
        </w:rPr>
        <w:t>شرح ورقات ص٤</w:t>
      </w:r>
      <w:r w:rsidR="002C09E4">
        <w:rPr>
          <w:rFonts w:hint="cs"/>
          <w:rtl/>
        </w:rPr>
        <w:t>)</w:t>
      </w:r>
      <w:r w:rsidRPr="00EA2957">
        <w:rPr>
          <w:rtl/>
        </w:rPr>
        <w:t>مطلب یہ ہے کہ عا لم   حا دث ہے اس کا علم کیسے ہوا تو عالم کے تغیرانہ نظام میں غورو فکر کر نے پر عالم کے حا دث ہو نے کا علم  ہوا ۔</w:t>
      </w:r>
    </w:p>
    <w:p w14:paraId="18B4CBE5" w14:textId="77777777" w:rsidR="00462B4C" w:rsidRPr="00EA2957" w:rsidRDefault="00462B4C" w:rsidP="00462B4C">
      <w:r w:rsidRPr="00EA2957">
        <w:rPr>
          <w:rtl/>
        </w:rPr>
        <w:t xml:space="preserve">  دیکھئے پہلی مثال:  العا لم متغیر و کل متغیر حا دث فا لعا لم حا دث ۔یعنی عالم متغیر ہے اور ہر متغیر چیز حا دث ہے لہذا عالم حا دث ہے ۔</w:t>
      </w:r>
    </w:p>
    <w:p w14:paraId="6AFEBE32" w14:textId="44681E9A" w:rsidR="00462B4C" w:rsidRPr="00EA2957" w:rsidRDefault="00462B4C" w:rsidP="00462B4C">
      <w:r w:rsidRPr="00EA2957">
        <w:rPr>
          <w:rtl/>
        </w:rPr>
        <w:t xml:space="preserve">  دوسری مثال:  </w:t>
      </w:r>
      <w:r w:rsidR="00AE1C4A" w:rsidRPr="00AE1C4A">
        <w:rPr>
          <w:rStyle w:val="arabic"/>
          <w:rtl/>
        </w:rPr>
        <w:t>جاء زید</w:t>
      </w:r>
      <w:r w:rsidRPr="00EA2957">
        <w:rPr>
          <w:rtl/>
        </w:rPr>
        <w:t xml:space="preserve"> میں: زید کے احوال میں</w:t>
      </w:r>
      <w:r w:rsidR="002C09E4">
        <w:rPr>
          <w:rFonts w:hint="cs"/>
          <w:rtl/>
        </w:rPr>
        <w:t xml:space="preserve"> </w:t>
      </w:r>
      <w:r w:rsidRPr="00EA2957">
        <w:rPr>
          <w:rtl/>
        </w:rPr>
        <w:t xml:space="preserve">غورو فکر کر نے پر معلوم ہو تا ہے کہ زید فاعل ہے اور ہر فا عل مر فوع ہو تا ہے لہذا'' </w:t>
      </w:r>
      <w:r w:rsidR="00AE1C4A" w:rsidRPr="00AE1C4A">
        <w:rPr>
          <w:rStyle w:val="arabic"/>
          <w:rtl/>
        </w:rPr>
        <w:t>جاء زید</w:t>
      </w:r>
      <w:r w:rsidRPr="00EA2957">
        <w:rPr>
          <w:rtl/>
        </w:rPr>
        <w:t xml:space="preserve"> میں ''زید مر فوع ہے ۔</w:t>
      </w:r>
    </w:p>
    <w:p w14:paraId="49D3723C" w14:textId="3EE115D4" w:rsidR="00462B4C" w:rsidRPr="00EA2957" w:rsidRDefault="00462B4C" w:rsidP="00462B4C">
      <w:r w:rsidRPr="00EA2957">
        <w:rPr>
          <w:rtl/>
        </w:rPr>
        <w:t xml:space="preserve">  تیسری مثال :  </w:t>
      </w:r>
      <w:r w:rsidR="00AE1C4A" w:rsidRPr="00AE1C4A">
        <w:rPr>
          <w:rStyle w:val="arabic"/>
          <w:rtl/>
        </w:rPr>
        <w:t>ضربت زیدا</w:t>
      </w:r>
      <w:r w:rsidRPr="00EA2957">
        <w:rPr>
          <w:rtl/>
        </w:rPr>
        <w:t xml:space="preserve"> میں : زید کے احوال میں غور و فکر کر نے پر معلوم ہو تا ہے کہ زید مفعول ہے اور ہر مفعول منصوب ہو تا ہے لہذا ''</w:t>
      </w:r>
      <w:r w:rsidR="00AE1C4A" w:rsidRPr="00AE1C4A">
        <w:rPr>
          <w:rStyle w:val="arabic"/>
          <w:rtl/>
        </w:rPr>
        <w:t xml:space="preserve">ضربت زیدا </w:t>
      </w:r>
      <w:r w:rsidRPr="00EA2957">
        <w:rPr>
          <w:rtl/>
        </w:rPr>
        <w:t xml:space="preserve">میں ''  زید منصوب ہے ۔ </w:t>
      </w:r>
    </w:p>
    <w:p w14:paraId="4FD23B31" w14:textId="2D666F31" w:rsidR="00462B4C" w:rsidRPr="00EA2957" w:rsidRDefault="00462B4C" w:rsidP="00EB1FCA">
      <w:r w:rsidRPr="00EA2957">
        <w:rPr>
          <w:rtl/>
        </w:rPr>
        <w:t xml:space="preserve">  (</w:t>
      </w:r>
      <w:r w:rsidR="00AE1C4A" w:rsidRPr="00AE1C4A">
        <w:rPr>
          <w:rStyle w:val="arabic"/>
          <w:rtl/>
        </w:rPr>
        <w:t>وَالنَّظْرُ ھُوَ الْفِکْرُ فیِ حَا لِ الْمَنْظُوْرِ فِیْہِ</w:t>
      </w:r>
      <w:r w:rsidRPr="00EA2957">
        <w:rPr>
          <w:rtl/>
        </w:rPr>
        <w:t xml:space="preserve"> </w:t>
      </w:r>
      <w:r w:rsidR="00EB1FCA">
        <w:rPr>
          <w:rFonts w:hint="cs"/>
          <w:rtl/>
        </w:rPr>
        <w:t>.</w:t>
      </w:r>
      <w:r w:rsidRPr="00EA2957">
        <w:rPr>
          <w:rtl/>
        </w:rPr>
        <w:t xml:space="preserve"> نظر کہتے ہیں : منظور فیہ کے حال میں غورو فکر کرنا )تا کہ غورو </w:t>
      </w:r>
      <w:r w:rsidR="008836AE">
        <w:rPr>
          <w:rtl/>
        </w:rPr>
        <w:t>فکر مطلوب و مقصود تک پہنچا دے ۔</w:t>
      </w:r>
      <w:r w:rsidR="002C09E4">
        <w:rPr>
          <w:rFonts w:hint="cs"/>
          <w:rtl/>
        </w:rPr>
        <w:t>(</w:t>
      </w:r>
      <w:r w:rsidR="008836AE">
        <w:rPr>
          <w:rtl/>
        </w:rPr>
        <w:t>شرح ورقات ص٤</w:t>
      </w:r>
      <w:r w:rsidR="002C09E4">
        <w:rPr>
          <w:rFonts w:hint="cs"/>
          <w:rtl/>
        </w:rPr>
        <w:t>)</w:t>
      </w:r>
    </w:p>
    <w:p w14:paraId="4F35A702" w14:textId="77777777" w:rsidR="00462B4C" w:rsidRPr="00EA2957" w:rsidRDefault="00462B4C" w:rsidP="00462B4C">
      <w:r w:rsidRPr="00EA2957">
        <w:rPr>
          <w:rtl/>
        </w:rPr>
        <w:t xml:space="preserve">  علم مکتسب کی تشریح میں ذکر کی ہو ئیں تینوں مثا لوں میں منظور فیہ کون ہے اسے دیکھئے :</w:t>
      </w:r>
    </w:p>
    <w:p w14:paraId="5854DA42" w14:textId="77777777" w:rsidR="00462B4C" w:rsidRPr="00EA2957" w:rsidRDefault="00462B4C" w:rsidP="00462B4C">
      <w:r w:rsidRPr="00EA2957">
        <w:rPr>
          <w:rtl/>
        </w:rPr>
        <w:t xml:space="preserve">  پہلی مثال میں :  عالم منظور فیہ ہے ۔اس کے حال میں غورو فکر  نے مطلوب ومقصود تک پہنچا دیا وہ یہ کہ عا لم کے حا دث ہو نے کا علم ہوا ۔</w:t>
      </w:r>
    </w:p>
    <w:p w14:paraId="4A45EA58" w14:textId="77777777" w:rsidR="00462B4C" w:rsidRPr="00EA2957" w:rsidRDefault="00462B4C" w:rsidP="00462B4C">
      <w:r w:rsidRPr="00EA2957">
        <w:rPr>
          <w:rtl/>
        </w:rPr>
        <w:t xml:space="preserve">  دوسری مثال میں :  زید منظور فیہ ہے ۔ اس کے حال میں غورو فکر نے مطلوب و مقصود تک پہنچا دیا وہ یہ کہ زید کے مر فوع ہو نے کا علم ہوا ۔</w:t>
      </w:r>
    </w:p>
    <w:p w14:paraId="773C2009" w14:textId="77777777" w:rsidR="00462B4C" w:rsidRPr="00EA2957" w:rsidRDefault="00462B4C" w:rsidP="00462B4C">
      <w:r w:rsidRPr="00EA2957">
        <w:rPr>
          <w:rtl/>
        </w:rPr>
        <w:t xml:space="preserve">  تیسری مثال میں :زید منظور فیہ ہے ۔اس کے حال میں غورو فکر نے مطلوب و </w:t>
      </w:r>
      <w:r w:rsidRPr="00EA2957">
        <w:rPr>
          <w:rtl/>
        </w:rPr>
        <w:lastRenderedPageBreak/>
        <w:t>مقصود تک پہنچا دیا وہ یہ کہ زید کے منصوب ہو نے کا علم ہوا ۔</w:t>
      </w:r>
    </w:p>
    <w:p w14:paraId="58A5F2F4" w14:textId="019E1CE9" w:rsidR="00462B4C" w:rsidRPr="00EA2957" w:rsidRDefault="00462B4C" w:rsidP="00EB1FCA">
      <w:r w:rsidRPr="00EA2957">
        <w:rPr>
          <w:rtl/>
        </w:rPr>
        <w:t xml:space="preserve">  (</w:t>
      </w:r>
      <w:r w:rsidR="00AE1C4A" w:rsidRPr="00AE1C4A">
        <w:rPr>
          <w:rStyle w:val="arabic"/>
          <w:rtl/>
        </w:rPr>
        <w:t>وَ الْاِ سْتِدْ لاَ لُ طَلَبُ الدَّ لِیْلِ</w:t>
      </w:r>
      <w:r w:rsidRPr="00EA2957">
        <w:rPr>
          <w:rtl/>
        </w:rPr>
        <w:t xml:space="preserve"> </w:t>
      </w:r>
      <w:r w:rsidR="00EB1FCA">
        <w:rPr>
          <w:rFonts w:hint="cs"/>
          <w:rtl/>
        </w:rPr>
        <w:t>.</w:t>
      </w:r>
      <w:r w:rsidRPr="00EA2957">
        <w:rPr>
          <w:rtl/>
        </w:rPr>
        <w:t xml:space="preserve"> اور استدلال کہتے ہیں : دلیل کو طلب کر نا )تا کہ دلیل مطلوب و مقصود تک پہنچا دے ۔نظر اور استدلال دونوں کا حا صل ایک ہے ۔</w:t>
      </w:r>
    </w:p>
    <w:p w14:paraId="716653E1" w14:textId="4D19F36D" w:rsidR="00462B4C" w:rsidRPr="00EA2957" w:rsidRDefault="00462B4C" w:rsidP="002C09E4">
      <w:r w:rsidRPr="00EA2957">
        <w:rPr>
          <w:rtl/>
        </w:rPr>
        <w:t xml:space="preserve">  شا رح محلی</w:t>
      </w:r>
      <w:r w:rsidR="008836AE">
        <w:rPr>
          <w:rFonts w:hint="cs"/>
          <w:rtl/>
        </w:rPr>
        <w:t>ؒ</w:t>
      </w:r>
      <w:r w:rsidRPr="00EA2957">
        <w:rPr>
          <w:rtl/>
        </w:rPr>
        <w:t xml:space="preserve">   فر ما تے ہیں :  </w:t>
      </w:r>
      <w:r w:rsidR="00AE1C4A" w:rsidRPr="00AE1C4A">
        <w:rPr>
          <w:rStyle w:val="arabic"/>
          <w:rtl/>
        </w:rPr>
        <w:t>و جمع المصنف  بینھما فی الا ثبات والنفی تا کید</w:t>
      </w:r>
      <w:r w:rsidRPr="00EA2957">
        <w:rPr>
          <w:rtl/>
        </w:rPr>
        <w:t xml:space="preserve">  </w:t>
      </w:r>
      <w:r w:rsidR="00EB1FCA">
        <w:rPr>
          <w:rFonts w:hint="cs"/>
          <w:rtl/>
        </w:rPr>
        <w:t xml:space="preserve">. </w:t>
      </w:r>
      <w:r w:rsidR="002C09E4">
        <w:rPr>
          <w:rFonts w:hint="cs"/>
          <w:rtl/>
        </w:rPr>
        <w:t>(</w:t>
      </w:r>
      <w:r w:rsidR="008836AE">
        <w:rPr>
          <w:rtl/>
        </w:rPr>
        <w:t>شرح ورقات ص٤</w:t>
      </w:r>
      <w:r w:rsidR="002C09E4">
        <w:rPr>
          <w:rFonts w:hint="cs"/>
          <w:rtl/>
        </w:rPr>
        <w:t>)</w:t>
      </w:r>
      <w:r w:rsidRPr="00EA2957">
        <w:rPr>
          <w:rtl/>
        </w:rPr>
        <w:t xml:space="preserve"> مصنف  نے نظرو استد لال کو </w:t>
      </w:r>
      <w:r w:rsidR="008836AE">
        <w:rPr>
          <w:rtl/>
        </w:rPr>
        <w:t>اثبات اورنفی دونوں پہلوں میں تاکید کے لئے جمع کیا ہے۔</w:t>
      </w:r>
      <w:r w:rsidR="002C09E4">
        <w:rPr>
          <w:rFonts w:hint="cs"/>
          <w:rtl/>
        </w:rPr>
        <w:t>(</w:t>
      </w:r>
      <w:r w:rsidRPr="00EA2957">
        <w:rPr>
          <w:rtl/>
        </w:rPr>
        <w:t xml:space="preserve">اصل میں  یہ ایک اعتراض کا جواب ہے جو </w:t>
      </w:r>
      <w:r w:rsidR="008836AE">
        <w:rPr>
          <w:rtl/>
        </w:rPr>
        <w:t>آ گے آ رہا ہ</w:t>
      </w:r>
      <w:r w:rsidR="002C09E4">
        <w:rPr>
          <w:rFonts w:hint="cs"/>
          <w:rtl/>
        </w:rPr>
        <w:t>ے)</w:t>
      </w:r>
    </w:p>
    <w:p w14:paraId="7DACC563" w14:textId="6243DDDA" w:rsidR="00462B4C" w:rsidRPr="00EA2957" w:rsidRDefault="00462B4C" w:rsidP="002C09E4">
      <w:r w:rsidRPr="00EA2957">
        <w:rPr>
          <w:rtl/>
        </w:rPr>
        <w:t xml:space="preserve">  نفی کا پہلو :  (</w:t>
      </w:r>
      <w:r w:rsidR="00AE1C4A" w:rsidRPr="00AE1C4A">
        <w:rPr>
          <w:rStyle w:val="arabic"/>
          <w:rtl/>
        </w:rPr>
        <w:t>والعلم الضروری ما لا یقع عن نظر و استدلال</w:t>
      </w:r>
      <w:r w:rsidRPr="00EA2957">
        <w:rPr>
          <w:rtl/>
        </w:rPr>
        <w:t xml:space="preserve"> )  </w:t>
      </w:r>
      <w:r w:rsidR="002C09E4">
        <w:rPr>
          <w:rFonts w:hint="cs"/>
          <w:rtl/>
        </w:rPr>
        <w:t>(</w:t>
      </w:r>
      <w:r w:rsidR="008836AE">
        <w:rPr>
          <w:rtl/>
        </w:rPr>
        <w:t xml:space="preserve">ورقات </w:t>
      </w:r>
      <w:r w:rsidR="002C09E4">
        <w:rPr>
          <w:rFonts w:hint="cs"/>
          <w:rtl/>
        </w:rPr>
        <w:t>)</w:t>
      </w:r>
      <w:r w:rsidRPr="00EA2957">
        <w:rPr>
          <w:rtl/>
        </w:rPr>
        <w:t xml:space="preserve">  دیکھئے: اس میں </w:t>
      </w:r>
      <w:r w:rsidR="002C09E4">
        <w:rPr>
          <w:rFonts w:hint="cs"/>
          <w:rtl/>
        </w:rPr>
        <w:t>(</w:t>
      </w:r>
      <w:r w:rsidR="008836AE">
        <w:rPr>
          <w:rtl/>
        </w:rPr>
        <w:t>١</w:t>
      </w:r>
      <w:r w:rsidR="002C09E4">
        <w:rPr>
          <w:rFonts w:hint="cs"/>
          <w:rtl/>
        </w:rPr>
        <w:t>)</w:t>
      </w:r>
      <w:r w:rsidRPr="00EA2957">
        <w:rPr>
          <w:rtl/>
        </w:rPr>
        <w:t xml:space="preserve">  نظر اور  </w:t>
      </w:r>
      <w:r w:rsidR="002C09E4">
        <w:rPr>
          <w:rFonts w:hint="cs"/>
          <w:rtl/>
        </w:rPr>
        <w:t>(</w:t>
      </w:r>
      <w:r w:rsidR="008836AE">
        <w:rPr>
          <w:rtl/>
        </w:rPr>
        <w:t>٢</w:t>
      </w:r>
      <w:r w:rsidR="002C09E4">
        <w:rPr>
          <w:rFonts w:hint="cs"/>
          <w:rtl/>
        </w:rPr>
        <w:t>)</w:t>
      </w:r>
      <w:r w:rsidRPr="00EA2957">
        <w:rPr>
          <w:rtl/>
        </w:rPr>
        <w:t xml:space="preserve">  استدلال دونوں کا ذکر ہے ۔</w:t>
      </w:r>
    </w:p>
    <w:p w14:paraId="681D6178" w14:textId="4F510C35" w:rsidR="00462B4C" w:rsidRPr="00EA2957" w:rsidRDefault="00462B4C" w:rsidP="002C09E4">
      <w:r w:rsidRPr="00EA2957">
        <w:rPr>
          <w:rtl/>
        </w:rPr>
        <w:t xml:space="preserve">  اثبات کا پہلو :( </w:t>
      </w:r>
      <w:r w:rsidR="00AE1C4A" w:rsidRPr="00AE1C4A">
        <w:rPr>
          <w:rStyle w:val="arabic"/>
          <w:rtl/>
        </w:rPr>
        <w:t>وأما العلم المکتسب فھو المو قوف علی النظر و الا ستدلال</w:t>
      </w:r>
      <w:r w:rsidRPr="00EA2957">
        <w:rPr>
          <w:rtl/>
        </w:rPr>
        <w:t xml:space="preserve">) دیکھئے : اس میں بھی </w:t>
      </w:r>
      <w:r w:rsidR="002C09E4">
        <w:rPr>
          <w:rFonts w:hint="cs"/>
          <w:rtl/>
        </w:rPr>
        <w:t>(</w:t>
      </w:r>
      <w:r w:rsidR="008836AE">
        <w:rPr>
          <w:rtl/>
        </w:rPr>
        <w:t>١</w:t>
      </w:r>
      <w:r w:rsidR="002C09E4">
        <w:rPr>
          <w:rFonts w:hint="cs"/>
          <w:rtl/>
        </w:rPr>
        <w:t>)</w:t>
      </w:r>
      <w:r w:rsidR="008836AE">
        <w:rPr>
          <w:rtl/>
        </w:rPr>
        <w:t xml:space="preserve">نظر اور </w:t>
      </w:r>
      <w:r w:rsidR="002C09E4">
        <w:rPr>
          <w:rFonts w:hint="cs"/>
          <w:rtl/>
        </w:rPr>
        <w:t>(</w:t>
      </w:r>
      <w:r w:rsidR="008836AE">
        <w:rPr>
          <w:rtl/>
        </w:rPr>
        <w:t>٢</w:t>
      </w:r>
      <w:r w:rsidR="002C09E4">
        <w:rPr>
          <w:rFonts w:hint="cs"/>
          <w:rtl/>
        </w:rPr>
        <w:t>)</w:t>
      </w:r>
      <w:r w:rsidRPr="00EA2957">
        <w:rPr>
          <w:rtl/>
        </w:rPr>
        <w:t xml:space="preserve"> استدلال دونوں کا ذکر ہے ۔</w:t>
      </w:r>
    </w:p>
    <w:p w14:paraId="4A313832" w14:textId="7CE00A7E" w:rsidR="00462B4C" w:rsidRPr="008836AE" w:rsidRDefault="00462B4C" w:rsidP="00AE1C4A">
      <w:pPr>
        <w:pStyle w:val="Heading1"/>
      </w:pPr>
      <w:r w:rsidRPr="008836AE">
        <w:rPr>
          <w:rtl/>
        </w:rPr>
        <w:t>(اعتراض اور جواب )</w:t>
      </w:r>
    </w:p>
    <w:p w14:paraId="5D45BCD0" w14:textId="77777777" w:rsidR="00462B4C" w:rsidRPr="00EA2957" w:rsidRDefault="00462B4C" w:rsidP="00462B4C">
      <w:r w:rsidRPr="00EA2957">
        <w:rPr>
          <w:rtl/>
        </w:rPr>
        <w:t xml:space="preserve">  اعتراض :مطلب یہ ہے کہ جب نظر اور استدلال دونوں کا حا صل ایک ہی ہے تو مصنف</w:t>
      </w:r>
      <w:r w:rsidR="008836AE">
        <w:rPr>
          <w:rFonts w:hint="cs"/>
          <w:rtl/>
        </w:rPr>
        <w:t>ؒ</w:t>
      </w:r>
      <w:r w:rsidRPr="00EA2957">
        <w:rPr>
          <w:rtl/>
        </w:rPr>
        <w:t xml:space="preserve">  کا دونوں پہلوں میں صرف لفظ نظر یا صرف لفظ استدلال ذکر کر نا کا فی تھا یا ایک پہلو میں صرف لفظ ''نظر'' ذکر کر تے اور دوسرے پہلو میں صرف لفظ ''استدلال''ذکر کر تے تو یہ بھی کا فی ہو تا پھر آپ نے ہر ایک پہلو میں نظر اور استدلال دونوں کا ذکر کیوں کیا؟</w:t>
      </w:r>
    </w:p>
    <w:p w14:paraId="576971EB" w14:textId="77777777" w:rsidR="00462B4C" w:rsidRPr="00EA2957" w:rsidRDefault="00462B4C" w:rsidP="00462B4C">
      <w:r w:rsidRPr="00EA2957">
        <w:rPr>
          <w:rtl/>
        </w:rPr>
        <w:t xml:space="preserve">  جواب:  ہر ایک پہلو میں نظر اور استدلال دونوں کا ذکر تا کیدکے لئے کیا ۔</w:t>
      </w:r>
    </w:p>
    <w:p w14:paraId="034435F7" w14:textId="39FF8088" w:rsidR="00462B4C" w:rsidRDefault="00462B4C" w:rsidP="00AE1C4A">
      <w:pPr>
        <w:pStyle w:val="Heading1"/>
        <w:rPr>
          <w:rtl/>
        </w:rPr>
      </w:pPr>
      <w:r w:rsidRPr="008836AE">
        <w:rPr>
          <w:rtl/>
        </w:rPr>
        <w:lastRenderedPageBreak/>
        <w:t>(تا کید کی تعریف )</w:t>
      </w:r>
    </w:p>
    <w:p w14:paraId="6AD7064A" w14:textId="77777777" w:rsidR="002C09E4" w:rsidRPr="00A568C6" w:rsidRDefault="002C09E4" w:rsidP="00A568C6">
      <w:r w:rsidRPr="00A568C6">
        <w:rPr>
          <w:rFonts w:hint="cs"/>
          <w:rtl/>
        </w:rPr>
        <w:t>لغت میں تاکید کہتے ہیں:</w:t>
      </w:r>
      <w:r w:rsidR="00A568C6" w:rsidRPr="00A568C6">
        <w:rPr>
          <w:rFonts w:hint="cs"/>
          <w:rtl/>
        </w:rPr>
        <w:t xml:space="preserve"> مضبوط کرنے کو۔</w:t>
      </w:r>
    </w:p>
    <w:p w14:paraId="5619429D" w14:textId="77777777" w:rsidR="00462B4C" w:rsidRPr="00EA2957" w:rsidRDefault="00462B4C" w:rsidP="008836AE">
      <w:r w:rsidRPr="00EA2957">
        <w:rPr>
          <w:rtl/>
        </w:rPr>
        <w:t xml:space="preserve">  اصطلاح میں کہت</w:t>
      </w:r>
      <w:r w:rsidR="00A568C6">
        <w:rPr>
          <w:rtl/>
        </w:rPr>
        <w:t>ے ہیں :  دوسرا لفظ وہی معنی ادا کرے جو پہلے لفظ نے ادا</w:t>
      </w:r>
      <w:r w:rsidRPr="00EA2957">
        <w:rPr>
          <w:rtl/>
        </w:rPr>
        <w:t>کیا ہو۔</w:t>
      </w:r>
    </w:p>
    <w:p w14:paraId="221D6A03" w14:textId="19F2A585" w:rsidR="00462B4C" w:rsidRPr="008836AE" w:rsidRDefault="00462B4C" w:rsidP="00AE1C4A">
      <w:pPr>
        <w:pStyle w:val="Heading1"/>
      </w:pPr>
      <w:r w:rsidRPr="008836AE">
        <w:rPr>
          <w:rtl/>
        </w:rPr>
        <w:t>(دلیل کی لغوی تعریف )</w:t>
      </w:r>
    </w:p>
    <w:p w14:paraId="5D78BAEC" w14:textId="7F21B5F6" w:rsidR="008836AE" w:rsidRDefault="00462B4C" w:rsidP="00EB1FCA">
      <w:pPr>
        <w:spacing w:line="440" w:lineRule="exact"/>
        <w:contextualSpacing/>
        <w:rPr>
          <w:rtl/>
        </w:rPr>
      </w:pPr>
      <w:r w:rsidRPr="00EA2957">
        <w:rPr>
          <w:rtl/>
        </w:rPr>
        <w:t xml:space="preserve">  (</w:t>
      </w:r>
      <w:r w:rsidR="00AE1C4A" w:rsidRPr="00AE1C4A">
        <w:rPr>
          <w:rStyle w:val="arabic"/>
          <w:rtl/>
        </w:rPr>
        <w:t>وَالدَّلِیْلُ ھُوَ الْمُرْشِدُ اِلَی الْمَطْلُوْبِ</w:t>
      </w:r>
      <w:r w:rsidR="00EB1FCA">
        <w:rPr>
          <w:rFonts w:hint="cs"/>
          <w:rtl/>
        </w:rPr>
        <w:t>.</w:t>
      </w:r>
      <w:r w:rsidR="000574EC">
        <w:rPr>
          <w:rtl/>
        </w:rPr>
        <w:t>دلیل)لغت میں اس ش</w:t>
      </w:r>
      <w:r w:rsidR="000574EC">
        <w:rPr>
          <w:rFonts w:hint="cs"/>
          <w:rtl/>
        </w:rPr>
        <w:t>ے</w:t>
      </w:r>
      <w:r w:rsidRPr="00EA2957">
        <w:rPr>
          <w:rtl/>
        </w:rPr>
        <w:t xml:space="preserve"> کو(کہتے ہیں جو مطلوب تک پہنچا دے )اس لئے کہ دلیل مطلوب کے لئ</w:t>
      </w:r>
      <w:r w:rsidR="008836AE">
        <w:rPr>
          <w:rtl/>
        </w:rPr>
        <w:t>ے علا مت ہو تی ہے</w:t>
      </w:r>
      <w:r w:rsidR="00B32476">
        <w:rPr>
          <w:rFonts w:hint="cs"/>
          <w:rtl/>
        </w:rPr>
        <w:t>۔</w:t>
      </w:r>
      <w:r w:rsidR="008836AE">
        <w:rPr>
          <w:rtl/>
        </w:rPr>
        <w:t xml:space="preserve"> </w:t>
      </w:r>
      <w:r w:rsidR="000574EC">
        <w:rPr>
          <w:rFonts w:hint="cs"/>
          <w:rtl/>
        </w:rPr>
        <w:t>(</w:t>
      </w:r>
      <w:r w:rsidR="008836AE">
        <w:rPr>
          <w:rtl/>
        </w:rPr>
        <w:t>شرح ورقات ص٤</w:t>
      </w:r>
      <w:r w:rsidR="000574EC">
        <w:rPr>
          <w:rFonts w:hint="cs"/>
          <w:rtl/>
        </w:rPr>
        <w:t>)</w:t>
      </w:r>
    </w:p>
    <w:p w14:paraId="7BA7D4A9" w14:textId="77777777" w:rsidR="00462B4C" w:rsidRPr="00EA2957" w:rsidRDefault="00462B4C" w:rsidP="00722819">
      <w:pPr>
        <w:spacing w:line="440" w:lineRule="exact"/>
        <w:contextualSpacing/>
      </w:pPr>
      <w:r w:rsidRPr="00EA2957">
        <w:rPr>
          <w:rtl/>
        </w:rPr>
        <w:t xml:space="preserve"> پہلی مثال : جیسے کہ عالم علا مت ہے وجود صا نع</w:t>
      </w:r>
      <w:r w:rsidR="008836AE">
        <w:rPr>
          <w:rtl/>
        </w:rPr>
        <w:t xml:space="preserve"> کے لئے ۔مطلب یہ ہے کہ عا لم حا</w:t>
      </w:r>
      <w:r w:rsidRPr="00EA2957">
        <w:rPr>
          <w:rtl/>
        </w:rPr>
        <w:t>دث ہے اور ہر حادث چیز کے لئے صا نع ہو تا ہے لہذا عا لم کے لئے صا نع ہے ۔</w:t>
      </w:r>
    </w:p>
    <w:p w14:paraId="70964AEE" w14:textId="77777777" w:rsidR="00462B4C" w:rsidRPr="00EA2957" w:rsidRDefault="00462B4C" w:rsidP="00722819">
      <w:pPr>
        <w:spacing w:line="440" w:lineRule="exact"/>
        <w:contextualSpacing/>
      </w:pPr>
      <w:r w:rsidRPr="00EA2957">
        <w:rPr>
          <w:rtl/>
        </w:rPr>
        <w:t xml:space="preserve">  دوسری مثال:  جیسے کہ آگ علا مت ہے دھویں کے لئے ۔مطلب یہ ہے کہ آ گ جلا نے والی چیز ہے اور ہر جلا نے وا لی چیز کے لئے دھواں ہو تا ہے لہذا آگ کے لئے دھواں ہے </w:t>
      </w:r>
      <w:r w:rsidR="000574EC">
        <w:rPr>
          <w:rFonts w:hint="cs"/>
          <w:rtl/>
        </w:rPr>
        <w:t>(</w:t>
      </w:r>
      <w:r w:rsidR="008836AE">
        <w:rPr>
          <w:rtl/>
        </w:rPr>
        <w:t>شرح ورقات ص٨٢</w:t>
      </w:r>
      <w:r w:rsidR="000574EC">
        <w:rPr>
          <w:rFonts w:hint="cs"/>
          <w:rtl/>
        </w:rPr>
        <w:t>)</w:t>
      </w:r>
    </w:p>
    <w:p w14:paraId="50C59042" w14:textId="0CC49711" w:rsidR="00462B4C" w:rsidRPr="008836AE" w:rsidRDefault="00462B4C" w:rsidP="00AE1C4A">
      <w:pPr>
        <w:pStyle w:val="Heading1"/>
      </w:pPr>
      <w:r w:rsidRPr="008836AE">
        <w:rPr>
          <w:rtl/>
        </w:rPr>
        <w:t>(دلیل کی اصطلا حی تعریف )</w:t>
      </w:r>
    </w:p>
    <w:p w14:paraId="463C214C" w14:textId="77777777" w:rsidR="00462B4C" w:rsidRPr="00EA2957" w:rsidRDefault="000574EC" w:rsidP="00722819">
      <w:pPr>
        <w:spacing w:line="440" w:lineRule="exact"/>
        <w:contextualSpacing/>
      </w:pPr>
      <w:r>
        <w:rPr>
          <w:rtl/>
        </w:rPr>
        <w:t xml:space="preserve">  دلیل اصطلاح میں اس ش</w:t>
      </w:r>
      <w:r>
        <w:rPr>
          <w:rFonts w:hint="cs"/>
          <w:rtl/>
        </w:rPr>
        <w:t>ے</w:t>
      </w:r>
      <w:r w:rsidR="00462B4C" w:rsidRPr="00EA2957">
        <w:rPr>
          <w:rtl/>
        </w:rPr>
        <w:t xml:space="preserve">کو کہتے ہیں : جس میں صحیح نظر کر نے سے </w:t>
      </w:r>
      <w:r w:rsidR="008836AE">
        <w:rPr>
          <w:rtl/>
        </w:rPr>
        <w:t xml:space="preserve">مطلوب خبری تک رسائی ممکن ہو ۔  </w:t>
      </w:r>
      <w:r>
        <w:rPr>
          <w:rFonts w:hint="cs"/>
          <w:rtl/>
        </w:rPr>
        <w:t>(</w:t>
      </w:r>
      <w:r w:rsidR="008836AE">
        <w:rPr>
          <w:rtl/>
        </w:rPr>
        <w:t>جمع الجوامع</w:t>
      </w:r>
      <w:r>
        <w:rPr>
          <w:rFonts w:hint="cs"/>
          <w:rtl/>
        </w:rPr>
        <w:t>)</w:t>
      </w:r>
    </w:p>
    <w:p w14:paraId="0BD63AFA" w14:textId="6CE4200B" w:rsidR="00462B4C" w:rsidRPr="008836AE" w:rsidRDefault="00462B4C" w:rsidP="00AE1C4A">
      <w:pPr>
        <w:pStyle w:val="Heading1"/>
      </w:pPr>
      <w:r w:rsidRPr="008836AE">
        <w:rPr>
          <w:rtl/>
        </w:rPr>
        <w:t>(ظن ،شک اور وہم کی تعریف )</w:t>
      </w:r>
    </w:p>
    <w:p w14:paraId="34A13E8B" w14:textId="1124752A" w:rsidR="00462B4C" w:rsidRPr="00EA2957" w:rsidRDefault="00462B4C" w:rsidP="00EB1FCA">
      <w:pPr>
        <w:spacing w:line="440" w:lineRule="exact"/>
        <w:contextualSpacing/>
      </w:pPr>
      <w:r w:rsidRPr="00EA2957">
        <w:rPr>
          <w:rtl/>
        </w:rPr>
        <w:t xml:space="preserve">  (</w:t>
      </w:r>
      <w:r w:rsidR="00AE1C4A" w:rsidRPr="00AE1C4A">
        <w:rPr>
          <w:rStyle w:val="arabic"/>
          <w:rtl/>
        </w:rPr>
        <w:t>وَالظَّنُّ تَجْوِ یْزُ أَمْرَیْنِ أَ حَدُھُمَا أَظْہَرُ مِنَ الْآ خَرِ</w:t>
      </w:r>
      <w:r w:rsidRPr="00EA2957">
        <w:rPr>
          <w:rtl/>
        </w:rPr>
        <w:t xml:space="preserve"> </w:t>
      </w:r>
      <w:r w:rsidR="00EB1FCA">
        <w:rPr>
          <w:rFonts w:hint="cs"/>
          <w:rtl/>
        </w:rPr>
        <w:t>.</w:t>
      </w:r>
      <w:r w:rsidR="000574EC">
        <w:rPr>
          <w:rFonts w:hint="cs"/>
          <w:rtl/>
        </w:rPr>
        <w:t>دو</w:t>
      </w:r>
      <w:r w:rsidRPr="00EA2957">
        <w:rPr>
          <w:rtl/>
        </w:rPr>
        <w:t xml:space="preserve">امر کو اس طرح جا ئز سمجھنا کہ ان </w:t>
      </w:r>
      <w:r w:rsidR="000574EC">
        <w:rPr>
          <w:rFonts w:hint="cs"/>
          <w:rtl/>
        </w:rPr>
        <w:t>دو</w:t>
      </w:r>
      <w:r w:rsidRPr="00EA2957">
        <w:rPr>
          <w:rtl/>
        </w:rPr>
        <w:t xml:space="preserve"> میں سے ایک غا لب ہو دوسرے پر اسے ظن کہتے ہیں )</w:t>
      </w:r>
      <w:r w:rsidR="000C195E">
        <w:rPr>
          <w:rFonts w:hint="cs"/>
          <w:rtl/>
        </w:rPr>
        <w:t>۔</w:t>
      </w:r>
    </w:p>
    <w:p w14:paraId="28E93D67" w14:textId="41228139" w:rsidR="00462B4C" w:rsidRPr="00EA2957" w:rsidRDefault="00462B4C" w:rsidP="00EB1FCA">
      <w:pPr>
        <w:spacing w:line="440" w:lineRule="exact"/>
        <w:contextualSpacing/>
      </w:pPr>
      <w:r w:rsidRPr="00EA2957">
        <w:rPr>
          <w:rtl/>
        </w:rPr>
        <w:t xml:space="preserve">  (</w:t>
      </w:r>
      <w:r w:rsidR="00AE1C4A" w:rsidRPr="00AE1C4A">
        <w:rPr>
          <w:rStyle w:val="arabic"/>
          <w:rtl/>
        </w:rPr>
        <w:t>وَالشَّکُّ تَجْوِیْزُ أَمْرَیْنِ لَا مَرِبَّة لِأَ حَدِ ھِمَا عَلَی الْآ خَرِ</w:t>
      </w:r>
      <w:r w:rsidR="00EB1FCA">
        <w:rPr>
          <w:rFonts w:hint="cs"/>
          <w:rtl/>
        </w:rPr>
        <w:t>.</w:t>
      </w:r>
      <w:r w:rsidR="000574EC">
        <w:rPr>
          <w:rFonts w:hint="cs"/>
          <w:rtl/>
        </w:rPr>
        <w:t>دو</w:t>
      </w:r>
      <w:r w:rsidR="000574EC">
        <w:rPr>
          <w:rtl/>
        </w:rPr>
        <w:t xml:space="preserve">  </w:t>
      </w:r>
      <w:r w:rsidR="000574EC">
        <w:rPr>
          <w:rtl/>
        </w:rPr>
        <w:lastRenderedPageBreak/>
        <w:t>امر کو اس طرح جا</w:t>
      </w:r>
      <w:r w:rsidRPr="00EA2957">
        <w:rPr>
          <w:rtl/>
        </w:rPr>
        <w:t>ئز سمجھنا کہ ان</w:t>
      </w:r>
      <w:r w:rsidR="000574EC">
        <w:rPr>
          <w:rFonts w:hint="cs"/>
          <w:rtl/>
        </w:rPr>
        <w:t xml:space="preserve"> دو</w:t>
      </w:r>
      <w:r w:rsidRPr="00EA2957">
        <w:rPr>
          <w:rtl/>
        </w:rPr>
        <w:t xml:space="preserve"> میں سے کسی ایک کو دوسرے پر غلبہ نہ ہو اسے شک کہتے ہیں )</w:t>
      </w:r>
    </w:p>
    <w:p w14:paraId="16E56945" w14:textId="77777777" w:rsidR="00462B4C" w:rsidRPr="00EA2957" w:rsidRDefault="00462B4C" w:rsidP="00722819">
      <w:pPr>
        <w:spacing w:line="440" w:lineRule="exact"/>
        <w:contextualSpacing/>
      </w:pPr>
      <w:r w:rsidRPr="00EA2957">
        <w:rPr>
          <w:rtl/>
        </w:rPr>
        <w:t xml:space="preserve">  اب مثال دیکھئے: </w:t>
      </w:r>
      <w:r w:rsidR="000574EC">
        <w:rPr>
          <w:rFonts w:hint="cs"/>
          <w:rtl/>
        </w:rPr>
        <w:t>(</w:t>
      </w:r>
      <w:r w:rsidR="0069319A">
        <w:rPr>
          <w:rtl/>
        </w:rPr>
        <w:t>١</w:t>
      </w:r>
      <w:r w:rsidR="000574EC">
        <w:rPr>
          <w:rFonts w:hint="cs"/>
          <w:rtl/>
        </w:rPr>
        <w:t>)</w:t>
      </w:r>
      <w:r w:rsidR="0069319A">
        <w:rPr>
          <w:rtl/>
        </w:rPr>
        <w:t xml:space="preserve"> زید کے کھڑا ہو نے اور </w:t>
      </w:r>
      <w:r w:rsidR="000574EC">
        <w:rPr>
          <w:rFonts w:hint="cs"/>
          <w:rtl/>
        </w:rPr>
        <w:t>(</w:t>
      </w:r>
      <w:r w:rsidR="0069319A">
        <w:rPr>
          <w:rtl/>
        </w:rPr>
        <w:t>٢</w:t>
      </w:r>
      <w:r w:rsidR="000574EC">
        <w:rPr>
          <w:rFonts w:hint="cs"/>
          <w:rtl/>
        </w:rPr>
        <w:t>)</w:t>
      </w:r>
      <w:r w:rsidRPr="00EA2957">
        <w:rPr>
          <w:rtl/>
        </w:rPr>
        <w:t xml:space="preserve"> کھڑا  نہ ہو نے میں تردد یکساں ہو یع</w:t>
      </w:r>
      <w:r w:rsidR="0069319A">
        <w:rPr>
          <w:rtl/>
        </w:rPr>
        <w:t xml:space="preserve">نی ٥٠ ٥٠ فیصد ہو تو شک کہیں گے </w:t>
      </w:r>
      <w:r w:rsidR="000574EC">
        <w:rPr>
          <w:rFonts w:hint="cs"/>
          <w:rtl/>
        </w:rPr>
        <w:t>(</w:t>
      </w:r>
      <w:r w:rsidR="0069319A">
        <w:rPr>
          <w:rtl/>
        </w:rPr>
        <w:t>شرح ورقات ٤</w:t>
      </w:r>
      <w:r w:rsidR="000574EC">
        <w:rPr>
          <w:rFonts w:hint="cs"/>
          <w:rtl/>
        </w:rPr>
        <w:t>)</w:t>
      </w:r>
      <w:r w:rsidRPr="00EA2957">
        <w:rPr>
          <w:rtl/>
        </w:rPr>
        <w:t xml:space="preserve">کیونکہ زید کا کھڑا ہو نا اور کھڑا نہ ہو نا ان </w:t>
      </w:r>
      <w:r w:rsidR="000574EC">
        <w:rPr>
          <w:rFonts w:hint="cs"/>
          <w:rtl/>
        </w:rPr>
        <w:t>دو</w:t>
      </w:r>
      <w:r w:rsidRPr="00EA2957">
        <w:rPr>
          <w:rtl/>
        </w:rPr>
        <w:t xml:space="preserve"> امر میں سے کسی ایک کو دوسرے پر غلبہ نہیں ہے ۔</w:t>
      </w:r>
    </w:p>
    <w:p w14:paraId="7A042F2A" w14:textId="77777777" w:rsidR="00462B4C" w:rsidRPr="00EA2957" w:rsidRDefault="00462B4C" w:rsidP="000574EC">
      <w:r w:rsidRPr="00EA2957">
        <w:rPr>
          <w:rtl/>
        </w:rPr>
        <w:t xml:space="preserve">  اگر زید کا کھڑا ہو نا را جح ہو یا کھڑا نہ ہو نا را جح ہو یعنی کھڑا ہو نا ٦٠ فیصد ہو یا ٧٠یا ٨٠ یا ٩٠فیصد  ہو تو کھڑا ہو نے کو ظن کہیں گے ۔یا کھڑا نہ ہو نا٦٠ فیصد یا ٧٠ یا ٨٠ یا٩٠ فیصد ہو توکھڑا نہ ہو نے کو  ظن کہیں گے ۔</w:t>
      </w:r>
      <w:r w:rsidR="000574EC">
        <w:rPr>
          <w:rFonts w:hint="cs"/>
          <w:rtl/>
        </w:rPr>
        <w:t>(</w:t>
      </w:r>
      <w:r w:rsidRPr="00EA2957">
        <w:rPr>
          <w:rtl/>
        </w:rPr>
        <w:t>شرح ورقات ص٤</w:t>
      </w:r>
      <w:r w:rsidR="000574EC">
        <w:rPr>
          <w:rFonts w:hint="cs"/>
          <w:rtl/>
        </w:rPr>
        <w:t>)</w:t>
      </w:r>
      <w:r w:rsidR="000574EC">
        <w:rPr>
          <w:rtl/>
        </w:rPr>
        <w:t>کیونکہ زید کے کھڑا ہو نے وا</w:t>
      </w:r>
      <w:r w:rsidRPr="00EA2957">
        <w:rPr>
          <w:rtl/>
        </w:rPr>
        <w:t xml:space="preserve">لے امر کو غلبہ ہے یا کھڑا نہ ہو نے  وا لے امر کو غلبہ ہے ۔اب اس میں جو پہلو مر جوح ہو گا اس کو وہم کہیں گے یعنی اگر کھڑا ہو نا ٦٠ فیصد ہو تو کھڑا نہ ہو نا مر جوح پہلو ہو گا اور اگر کھڑا ہو نا ٧٠ فیصد ہو تو کھڑا نہ ہو نا مر جوح پہلو ہو گا ۔ اسی طرح اگر کھڑا نہ ہو نا ٦٠فیصد ہو تو کھڑا ہو نا مر جوح پہلو ہو گا اور اگر کھڑا نہ ہو نا ٧٠ فیصد ہو </w:t>
      </w:r>
      <w:r w:rsidR="000574EC">
        <w:rPr>
          <w:rtl/>
        </w:rPr>
        <w:t>تو کھڑا ہو نا مر جوح پہلو ہو گا</w:t>
      </w:r>
      <w:r w:rsidRPr="00EA2957">
        <w:rPr>
          <w:rtl/>
        </w:rPr>
        <w:t>۔</w:t>
      </w:r>
      <w:r w:rsidR="000574EC">
        <w:rPr>
          <w:rFonts w:hint="cs"/>
          <w:rtl/>
        </w:rPr>
        <w:t xml:space="preserve"> </w:t>
      </w:r>
      <w:r w:rsidRPr="00EA2957">
        <w:rPr>
          <w:rtl/>
        </w:rPr>
        <w:t>اس طرح سمجھو ۔</w:t>
      </w:r>
    </w:p>
    <w:p w14:paraId="0D9259D1" w14:textId="77777777" w:rsidR="00462B4C" w:rsidRPr="00EA2957" w:rsidRDefault="00462B4C" w:rsidP="000C195E">
      <w:r w:rsidRPr="00EA2957">
        <w:rPr>
          <w:rtl/>
        </w:rPr>
        <w:t xml:space="preserve">  مذ کو رہ تعر یفات کے متقا رب تعر</w:t>
      </w:r>
      <w:r w:rsidR="000C195E">
        <w:rPr>
          <w:rtl/>
        </w:rPr>
        <w:t xml:space="preserve"> یفات شا رح عمدہ نے اس طرح کی ہ</w:t>
      </w:r>
      <w:r w:rsidR="000C195E">
        <w:rPr>
          <w:rFonts w:hint="cs"/>
          <w:rtl/>
        </w:rPr>
        <w:t>ے</w:t>
      </w:r>
      <w:r w:rsidRPr="00EA2957">
        <w:rPr>
          <w:rtl/>
        </w:rPr>
        <w:t xml:space="preserve"> :</w:t>
      </w:r>
    </w:p>
    <w:p w14:paraId="428C6EA2" w14:textId="77777777" w:rsidR="00462B4C" w:rsidRPr="00EA2957" w:rsidRDefault="00462B4C" w:rsidP="00462B4C">
      <w:r w:rsidRPr="00EA2957">
        <w:rPr>
          <w:rtl/>
        </w:rPr>
        <w:t xml:space="preserve">  ظن کہتے ہیں : طرف را جح کے ادراک کو ۔جیسے پا نی کے و جود کا گمان را جح ہو ۔</w:t>
      </w:r>
    </w:p>
    <w:p w14:paraId="207D102D" w14:textId="77777777" w:rsidR="00462B4C" w:rsidRPr="00EA2957" w:rsidRDefault="00462B4C" w:rsidP="00462B4C">
      <w:r w:rsidRPr="00EA2957">
        <w:rPr>
          <w:rtl/>
        </w:rPr>
        <w:t xml:space="preserve">  شک کہتے ہیں :  وجود اور عدم دونوں کا ادراک برا بر ہو ۔جیسے پا نی کا ملنا اور نہ ملنا دونوں اس کے گمان و خیال میں یکساں ہو ۔</w:t>
      </w:r>
    </w:p>
    <w:p w14:paraId="78E24139" w14:textId="77777777" w:rsidR="00462B4C" w:rsidRPr="00EA2957" w:rsidRDefault="00462B4C" w:rsidP="000574EC">
      <w:r w:rsidRPr="00EA2957">
        <w:rPr>
          <w:rtl/>
        </w:rPr>
        <w:t xml:space="preserve">  وہم کہتے ہیں :  مر جوح پہلو کے ادراک کو ۔جیسے پا نی کے و جود کا گمان و خیال ضعیف ہو ۔</w:t>
      </w:r>
      <w:r w:rsidR="000574EC">
        <w:rPr>
          <w:rFonts w:hint="cs"/>
          <w:rtl/>
        </w:rPr>
        <w:t>(</w:t>
      </w:r>
      <w:r w:rsidRPr="00EA2957">
        <w:rPr>
          <w:rtl/>
        </w:rPr>
        <w:t>فیض الالہ المالک ج١ص٥٨</w:t>
      </w:r>
      <w:r w:rsidR="000574EC">
        <w:rPr>
          <w:rFonts w:hint="cs"/>
          <w:rtl/>
        </w:rPr>
        <w:t>)</w:t>
      </w:r>
    </w:p>
    <w:p w14:paraId="1AED0E5D" w14:textId="77777777" w:rsidR="00462B4C" w:rsidRPr="00EA2957" w:rsidRDefault="00462B4C" w:rsidP="0069319A">
      <w:r w:rsidRPr="00EA2957">
        <w:rPr>
          <w:rtl/>
        </w:rPr>
        <w:t xml:space="preserve">  شا رح محلی</w:t>
      </w:r>
      <w:r w:rsidR="000574EC">
        <w:rPr>
          <w:rFonts w:hint="cs"/>
          <w:rtl/>
        </w:rPr>
        <w:t>ؒ</w:t>
      </w:r>
      <w:r w:rsidRPr="00EA2957">
        <w:rPr>
          <w:rtl/>
        </w:rPr>
        <w:t xml:space="preserve">  نے ''عند المجوز'' کی قید لگا ئی ہے </w:t>
      </w:r>
      <w:r w:rsidR="000574EC">
        <w:rPr>
          <w:rFonts w:hint="cs"/>
          <w:rtl/>
        </w:rPr>
        <w:t>(</w:t>
      </w:r>
      <w:r w:rsidRPr="00EA2957">
        <w:rPr>
          <w:rtl/>
        </w:rPr>
        <w:t>ص٤</w:t>
      </w:r>
      <w:r w:rsidR="000574EC">
        <w:rPr>
          <w:rFonts w:hint="cs"/>
          <w:rtl/>
        </w:rPr>
        <w:t>)</w:t>
      </w:r>
      <w:r w:rsidR="000574EC">
        <w:rPr>
          <w:rtl/>
        </w:rPr>
        <w:t>یعنی مجوز کے خیال میں مثلا و</w:t>
      </w:r>
      <w:r w:rsidRPr="00EA2957">
        <w:rPr>
          <w:rtl/>
        </w:rPr>
        <w:t>جود ماء کا پہلو را جح  ہو تو اس کو ظن کہیں گے چا ہے خیال وا ق</w:t>
      </w:r>
      <w:r w:rsidR="000574EC">
        <w:rPr>
          <w:rtl/>
        </w:rPr>
        <w:t xml:space="preserve">ع کے موا فق ہو یا موا فق نہ </w:t>
      </w:r>
      <w:r w:rsidR="000574EC">
        <w:rPr>
          <w:rtl/>
        </w:rPr>
        <w:lastRenderedPageBreak/>
        <w:t>ہو</w:t>
      </w:r>
      <w:r w:rsidRPr="00EA2957">
        <w:rPr>
          <w:rtl/>
        </w:rPr>
        <w:t>۔</w:t>
      </w:r>
      <w:r w:rsidR="0069319A">
        <w:rPr>
          <w:rFonts w:hint="cs"/>
          <w:rtl/>
        </w:rPr>
        <w:t xml:space="preserve"> </w:t>
      </w:r>
      <w:r w:rsidR="000574EC">
        <w:rPr>
          <w:rFonts w:hint="cs"/>
          <w:rtl/>
        </w:rPr>
        <w:t xml:space="preserve"> </w:t>
      </w:r>
      <w:r w:rsidRPr="00EA2957">
        <w:rPr>
          <w:rtl/>
        </w:rPr>
        <w:t>اسی طرح اگر دونوں پہلو یکساں ہو تو شک کہیں گے ۔</w:t>
      </w:r>
    </w:p>
    <w:p w14:paraId="134CB392" w14:textId="1658B9FE" w:rsidR="00462B4C" w:rsidRPr="00EA2957" w:rsidRDefault="00462B4C" w:rsidP="00EB1FCA">
      <w:r w:rsidRPr="00EA2957">
        <w:rPr>
          <w:rtl/>
        </w:rPr>
        <w:t xml:space="preserve">  (</w:t>
      </w:r>
      <w:r w:rsidR="00AE1C4A" w:rsidRPr="00AE1C4A">
        <w:rPr>
          <w:rStyle w:val="arabic"/>
          <w:rtl/>
        </w:rPr>
        <w:t xml:space="preserve"> وَ اُ صُوْلُ الْفِقْہِ طُرُ قُہُ عَلَی سَبِیْلِ الْاِ جْمَالِ</w:t>
      </w:r>
      <w:r w:rsidRPr="00EA2957">
        <w:rPr>
          <w:rtl/>
        </w:rPr>
        <w:t xml:space="preserve"> </w:t>
      </w:r>
      <w:r w:rsidR="00EB1FCA">
        <w:rPr>
          <w:rFonts w:hint="cs"/>
          <w:rtl/>
        </w:rPr>
        <w:t>.</w:t>
      </w:r>
      <w:r w:rsidRPr="00EA2957">
        <w:rPr>
          <w:rtl/>
        </w:rPr>
        <w:t>اور اصول فقہ )یعنی جس کے  بیان کے</w:t>
      </w:r>
      <w:r w:rsidR="0069319A">
        <w:rPr>
          <w:rtl/>
        </w:rPr>
        <w:t xml:space="preserve"> لئے ان ورقات کو و ضع کیا گیا ۔</w:t>
      </w:r>
      <w:r w:rsidR="000574EC">
        <w:rPr>
          <w:rFonts w:hint="cs"/>
          <w:rtl/>
        </w:rPr>
        <w:t>(</w:t>
      </w:r>
      <w:r w:rsidR="0069319A">
        <w:rPr>
          <w:rtl/>
        </w:rPr>
        <w:t>شرح ورقات ص٤</w:t>
      </w:r>
      <w:r w:rsidR="000574EC">
        <w:rPr>
          <w:rFonts w:hint="cs"/>
          <w:rtl/>
        </w:rPr>
        <w:t>)</w:t>
      </w:r>
      <w:r w:rsidRPr="00EA2957">
        <w:rPr>
          <w:rtl/>
        </w:rPr>
        <w:t>(اس کے طرق ہیں )یعنی فقہ کے طرق ہیں ۔</w:t>
      </w:r>
      <w:r w:rsidR="000574EC">
        <w:rPr>
          <w:rFonts w:hint="cs"/>
          <w:rtl/>
        </w:rPr>
        <w:t>(</w:t>
      </w:r>
      <w:r w:rsidRPr="00EA2957">
        <w:rPr>
          <w:rtl/>
        </w:rPr>
        <w:t>ایضا</w:t>
      </w:r>
      <w:r w:rsidR="000574EC">
        <w:rPr>
          <w:rFonts w:hint="cs"/>
          <w:rtl/>
        </w:rPr>
        <w:t>)</w:t>
      </w:r>
      <w:r w:rsidRPr="00EA2957">
        <w:rPr>
          <w:rtl/>
        </w:rPr>
        <w:t xml:space="preserve">  (بطور اجمال )مصنف یہ بتلانا چا ہتے ہیں کہ فقہ کے طرق بطور اجمال بیان ہو ں گے نہ کہ بطور تفصیل اس لئے کہ تفصیلی دلائل و طرق اصول فقہ میں دا خل نہیں ،اور تفصیلی دلائل تو فقیہ کا  مقصد ہے ،فقیہ کو ہی اس کی معر فت ہو تی ہے اور فقہ کے اجمالی طرق و دلائل اصولی کا فن مشغلہ ہے ۔  </w:t>
      </w:r>
      <w:r w:rsidR="000574EC">
        <w:rPr>
          <w:rFonts w:hint="cs"/>
          <w:rtl/>
        </w:rPr>
        <w:t>(</w:t>
      </w:r>
      <w:r w:rsidR="0069319A">
        <w:rPr>
          <w:rtl/>
        </w:rPr>
        <w:t>شرح ورقات ص٩٤</w:t>
      </w:r>
      <w:r w:rsidR="000574EC">
        <w:rPr>
          <w:rFonts w:hint="cs"/>
          <w:rtl/>
        </w:rPr>
        <w:t>)</w:t>
      </w:r>
    </w:p>
    <w:p w14:paraId="00919AD8" w14:textId="77777777" w:rsidR="00462B4C" w:rsidRPr="00EA2957" w:rsidRDefault="00462B4C" w:rsidP="0069319A">
      <w:pPr>
        <w:ind w:firstLine="0"/>
        <w:jc w:val="center"/>
      </w:pPr>
      <w:r w:rsidRPr="00EA2957">
        <w:rPr>
          <w:rtl/>
        </w:rPr>
        <w:t>۔۔۔۔</w:t>
      </w:r>
    </w:p>
    <w:p w14:paraId="6CEE09C9" w14:textId="77777777" w:rsidR="00462B4C" w:rsidRPr="00EA2957" w:rsidRDefault="00462B4C" w:rsidP="0069319A">
      <w:r w:rsidRPr="00EA2957">
        <w:rPr>
          <w:rtl/>
        </w:rPr>
        <w:t xml:space="preserve">  اب دیکھئے :شا رح محلی </w:t>
      </w:r>
      <w:r w:rsidR="007E6BD7">
        <w:rPr>
          <w:rFonts w:hint="cs"/>
          <w:rtl/>
        </w:rPr>
        <w:t>ؒ</w:t>
      </w:r>
      <w:r w:rsidRPr="00EA2957">
        <w:rPr>
          <w:rtl/>
        </w:rPr>
        <w:t xml:space="preserve"> فقہ کے اجما لی طرق بیان فر ما ر ہے ہیں :  جیسے مطلق امر، مطلق نہی،مطلق  نبی کریم  </w:t>
      </w:r>
      <w:r w:rsidR="0069319A">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فعل</w:t>
      </w:r>
      <w:r w:rsidRPr="00EA2957">
        <w:rPr>
          <w:rtl/>
        </w:rPr>
        <w:t xml:space="preserve"> </w:t>
      </w:r>
      <w:r w:rsidRPr="00EA2957">
        <w:rPr>
          <w:rFonts w:hint="cs"/>
          <w:rtl/>
        </w:rPr>
        <w:t>،مطلق</w:t>
      </w:r>
      <w:r w:rsidRPr="00EA2957">
        <w:rPr>
          <w:rtl/>
        </w:rPr>
        <w:t xml:space="preserve"> </w:t>
      </w:r>
      <w:r w:rsidRPr="00EA2957">
        <w:rPr>
          <w:rFonts w:hint="cs"/>
          <w:rtl/>
        </w:rPr>
        <w:t>اجماع</w:t>
      </w:r>
      <w:r w:rsidRPr="00EA2957">
        <w:rPr>
          <w:rtl/>
        </w:rPr>
        <w:t xml:space="preserve"> </w:t>
      </w:r>
      <w:r w:rsidRPr="00EA2957">
        <w:rPr>
          <w:rFonts w:hint="cs"/>
          <w:rtl/>
        </w:rPr>
        <w:t>،مطلق</w:t>
      </w:r>
      <w:r w:rsidRPr="00EA2957">
        <w:rPr>
          <w:rtl/>
        </w:rPr>
        <w:t xml:space="preserve"> </w:t>
      </w:r>
      <w:r w:rsidRPr="00EA2957">
        <w:rPr>
          <w:rFonts w:hint="cs"/>
          <w:rtl/>
        </w:rPr>
        <w:t>ق</w:t>
      </w:r>
      <w:r w:rsidRPr="00EA2957">
        <w:rPr>
          <w:rtl/>
        </w:rPr>
        <w:t>یاس،مطلق استصحاب ۔</w:t>
      </w:r>
    </w:p>
    <w:p w14:paraId="02FA6281" w14:textId="77777777" w:rsidR="00462B4C" w:rsidRPr="00EA2957" w:rsidRDefault="00462B4C" w:rsidP="0069319A">
      <w:r w:rsidRPr="00EA2957">
        <w:rPr>
          <w:rtl/>
        </w:rPr>
        <w:t xml:space="preserve">  آ گے ان کے با رے میں شروع سے ذکر فر ما رہے ہیں : کہ مطلق امر و جوب کے لئے آ تا ہے ،مطلق نہی حر مت کے لئے آ تی ہے ،اور با قی یعنی فعل نبی  </w:t>
      </w:r>
      <w:r w:rsidR="0069319A">
        <w:rPr>
          <w:rFonts w:ascii="Times New Roman" w:hAnsi="Times New Roman" w:cs="Times New Roman" w:hint="cs"/>
          <w:rtl/>
        </w:rPr>
        <w:t>ﷺ</w:t>
      </w:r>
      <w:r w:rsidRPr="00EA2957">
        <w:rPr>
          <w:rtl/>
        </w:rPr>
        <w:t xml:space="preserve"> </w:t>
      </w:r>
      <w:r w:rsidRPr="00EA2957">
        <w:rPr>
          <w:rFonts w:hint="cs"/>
          <w:rtl/>
        </w:rPr>
        <w:t>،اجماع،</w:t>
      </w:r>
      <w:r w:rsidR="0069319A">
        <w:rPr>
          <w:rFonts w:hint="cs"/>
          <w:rtl/>
        </w:rPr>
        <w:t xml:space="preserve"> </w:t>
      </w:r>
      <w:r w:rsidRPr="00EA2957">
        <w:rPr>
          <w:rFonts w:hint="cs"/>
          <w:rtl/>
        </w:rPr>
        <w:t>ق</w:t>
      </w:r>
      <w:r w:rsidRPr="00EA2957">
        <w:rPr>
          <w:rtl/>
        </w:rPr>
        <w:t>یاس،اور استصحاب حجتیں ہیں یعنی ان میں سے ہر ایک سے استدلال و احتجاج درست اور صحیح ہے ان کی شر طوں کے ساتھ ۔</w:t>
      </w:r>
    </w:p>
    <w:p w14:paraId="5AA19EE4" w14:textId="77777777" w:rsidR="00462B4C" w:rsidRPr="00EA2957" w:rsidRDefault="00462B4C" w:rsidP="006A5C1F">
      <w:r w:rsidRPr="00EA2957">
        <w:rPr>
          <w:rtl/>
        </w:rPr>
        <w:t xml:space="preserve">  ان کے علاوہ اور بھی طرق اپنے متعلقات کے سا</w:t>
      </w:r>
      <w:r w:rsidR="0069319A">
        <w:rPr>
          <w:rtl/>
        </w:rPr>
        <w:t>تھ آ گے آ ئیں گے ۔</w:t>
      </w:r>
      <w:r w:rsidR="006A5C1F">
        <w:rPr>
          <w:rFonts w:hint="cs"/>
          <w:rtl/>
        </w:rPr>
        <w:t>(</w:t>
      </w:r>
      <w:r w:rsidR="0069319A">
        <w:rPr>
          <w:rtl/>
        </w:rPr>
        <w:t>شرح ورقات ص٥</w:t>
      </w:r>
      <w:r w:rsidR="006A5C1F">
        <w:rPr>
          <w:rFonts w:hint="cs"/>
          <w:rtl/>
        </w:rPr>
        <w:t>)</w:t>
      </w:r>
      <w:r w:rsidRPr="00EA2957">
        <w:rPr>
          <w:rtl/>
        </w:rPr>
        <w:t>جیسے : عام ،خاص ،مطلق، مقید ،  مجمل،مبین ،ظا ہر، مؤول،نا سخ ،منسوخ ،  خبر آ حاد۔ان میں مثلا عام کبھی  خاص ہو گا اور خاص کبھی عام ہو گا اور مطلق مقید پر محمول ہوگا شرط کے ساتھ و غیرہ</w:t>
      </w:r>
      <w:r w:rsidR="0022388B">
        <w:rPr>
          <w:rFonts w:hint="cs"/>
          <w:rtl/>
        </w:rPr>
        <w:t>۔</w:t>
      </w:r>
      <w:r w:rsidRPr="00EA2957">
        <w:rPr>
          <w:rtl/>
        </w:rPr>
        <w:t xml:space="preserve">  </w:t>
      </w:r>
      <w:r w:rsidR="006A5C1F">
        <w:rPr>
          <w:rFonts w:hint="cs"/>
          <w:rtl/>
        </w:rPr>
        <w:t>(</w:t>
      </w:r>
      <w:r w:rsidR="0069319A">
        <w:rPr>
          <w:rtl/>
        </w:rPr>
        <w:t xml:space="preserve">شرح ورقات </w:t>
      </w:r>
      <w:r w:rsidR="006A5C1F">
        <w:rPr>
          <w:rFonts w:hint="cs"/>
          <w:rtl/>
        </w:rPr>
        <w:t>)</w:t>
      </w:r>
    </w:p>
    <w:p w14:paraId="05597B3C" w14:textId="2CBE8FC2" w:rsidR="00462B4C" w:rsidRPr="00EA2957" w:rsidRDefault="00462B4C" w:rsidP="00EB1FCA">
      <w:r w:rsidRPr="00EA2957">
        <w:rPr>
          <w:rtl/>
        </w:rPr>
        <w:t xml:space="preserve">  مذ کو رہ با لا اجما لی طرق کے بر خلاف تفصیلی طرق :جیسے</w:t>
      </w:r>
      <w:r w:rsidR="00AE1C4A" w:rsidRPr="00AE1C4A">
        <w:rPr>
          <w:rStyle w:val="arabic"/>
          <w:rtl/>
        </w:rPr>
        <w:t xml:space="preserve"> أ قیموا ا لصلاة ،ولا تقربوا الز نا و صلاتہ  </w:t>
      </w:r>
      <w:r w:rsidR="0069319A">
        <w:rPr>
          <w:rFonts w:ascii="Times New Roman" w:hAnsi="Times New Roman" w:cs="Times New Roman" w:hint="cs"/>
          <w:rtl/>
        </w:rPr>
        <w:t>ﷺ</w:t>
      </w:r>
      <w:r w:rsidR="00AE1C4A" w:rsidRPr="00AE1C4A">
        <w:rPr>
          <w:rStyle w:val="arabic"/>
          <w:rtl/>
        </w:rPr>
        <w:t xml:space="preserve">فی  الکعبة والا جماع علی أن </w:t>
      </w:r>
      <w:r w:rsidR="00AE1C4A" w:rsidRPr="00AE1C4A">
        <w:rPr>
          <w:rStyle w:val="arabic"/>
          <w:rtl/>
        </w:rPr>
        <w:lastRenderedPageBreak/>
        <w:t>لبنت الا بن السدس مع بنت الصلب حیث لا معصب لھما و قیاس الأ رز علی البر فی امتناع بیع  بعضہ ببعض الا مثلا بمثل یدا بید وا ستصحاب الطہارة لمن شک فی بقا ئھا</w:t>
      </w:r>
      <w:r w:rsidRPr="00EA2957">
        <w:rPr>
          <w:rtl/>
        </w:rPr>
        <w:t xml:space="preserve"> </w:t>
      </w:r>
      <w:r w:rsidR="00EB1FCA">
        <w:rPr>
          <w:rFonts w:hint="cs"/>
          <w:rtl/>
        </w:rPr>
        <w:t>.</w:t>
      </w:r>
      <w:r w:rsidRPr="00EA2957">
        <w:rPr>
          <w:rtl/>
        </w:rPr>
        <w:t xml:space="preserve">یہ سب اصول فقہ میں سے نہیں ہے اگر چہ تفصیلی طرق میں سے بعض جیسا کہ </w:t>
      </w:r>
      <w:r w:rsidR="00AE1C4A" w:rsidRPr="00AE1C4A">
        <w:rPr>
          <w:rStyle w:val="arabic"/>
          <w:rtl/>
        </w:rPr>
        <w:t>''أ قیموا الصلاة الخ</w:t>
      </w:r>
      <w:r w:rsidRPr="00EA2957">
        <w:rPr>
          <w:rtl/>
        </w:rPr>
        <w:t xml:space="preserve"> ''کو اصول فقہ کی کتا بوں میں وضاحت کے لئے ذکر کیا گیا ہے ۔</w:t>
      </w:r>
    </w:p>
    <w:p w14:paraId="54D94E37" w14:textId="1E3CFFAA" w:rsidR="00462B4C" w:rsidRPr="00EA2957" w:rsidRDefault="00462B4C" w:rsidP="0069319A">
      <w:r w:rsidRPr="00EA2957">
        <w:rPr>
          <w:rtl/>
        </w:rPr>
        <w:t xml:space="preserve">  اصول فقہ میں: مطلق امر،مطلق نہی ،مطلق فعل نبی  </w:t>
      </w:r>
      <w:r w:rsidR="0069319A">
        <w:rPr>
          <w:rFonts w:ascii="Times New Roman" w:hAnsi="Times New Roman" w:cs="Times New Roman" w:hint="cs"/>
          <w:rtl/>
        </w:rPr>
        <w:t>ﷺ</w:t>
      </w:r>
      <w:r w:rsidRPr="00EA2957">
        <w:rPr>
          <w:rtl/>
        </w:rPr>
        <w:t xml:space="preserve"> </w:t>
      </w:r>
      <w:r w:rsidRPr="00EA2957">
        <w:rPr>
          <w:rFonts w:hint="cs"/>
          <w:rtl/>
        </w:rPr>
        <w:t>،مطلق</w:t>
      </w:r>
      <w:r w:rsidRPr="00EA2957">
        <w:rPr>
          <w:rtl/>
        </w:rPr>
        <w:t xml:space="preserve"> </w:t>
      </w:r>
      <w:r w:rsidRPr="00EA2957">
        <w:rPr>
          <w:rFonts w:hint="cs"/>
          <w:rtl/>
        </w:rPr>
        <w:t>اجماع،مطلق</w:t>
      </w:r>
      <w:r w:rsidRPr="00EA2957">
        <w:rPr>
          <w:rtl/>
        </w:rPr>
        <w:t xml:space="preserve"> </w:t>
      </w:r>
      <w:r w:rsidRPr="00EA2957">
        <w:rPr>
          <w:rFonts w:hint="cs"/>
          <w:rtl/>
        </w:rPr>
        <w:t>ق</w:t>
      </w:r>
      <w:r w:rsidRPr="00EA2957">
        <w:rPr>
          <w:rtl/>
        </w:rPr>
        <w:t xml:space="preserve">یاس ،  اور مطلق  استصحاب کے متعلق بحث ہو تی ہے ۔یعنی امر و جوب کے لئے ہے حقیقت میں ،نہی تحر یم کے لئے ہے  حقیقت میں ،نبی کریم  </w:t>
      </w:r>
      <w:r w:rsidR="0069319A">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ہر</w:t>
      </w:r>
      <w:r w:rsidRPr="00EA2957">
        <w:rPr>
          <w:rtl/>
        </w:rPr>
        <w:t xml:space="preserve"> </w:t>
      </w:r>
      <w:r w:rsidRPr="00EA2957">
        <w:rPr>
          <w:rFonts w:hint="cs"/>
          <w:rtl/>
        </w:rPr>
        <w:t>فعل</w:t>
      </w:r>
      <w:r w:rsidRPr="00EA2957">
        <w:rPr>
          <w:rtl/>
        </w:rPr>
        <w:t xml:space="preserve"> </w:t>
      </w:r>
      <w:r w:rsidRPr="00EA2957">
        <w:rPr>
          <w:rFonts w:hint="cs"/>
          <w:rtl/>
        </w:rPr>
        <w:t>حجت</w:t>
      </w:r>
      <w:r w:rsidRPr="00EA2957">
        <w:rPr>
          <w:rtl/>
        </w:rPr>
        <w:t xml:space="preserve"> </w:t>
      </w:r>
      <w:r w:rsidRPr="00EA2957">
        <w:rPr>
          <w:rFonts w:hint="cs"/>
          <w:rtl/>
        </w:rPr>
        <w:t>ہے</w:t>
      </w:r>
      <w:r w:rsidRPr="00EA2957">
        <w:rPr>
          <w:rtl/>
        </w:rPr>
        <w:t xml:space="preserve"> </w:t>
      </w:r>
      <w:r w:rsidRPr="00EA2957">
        <w:rPr>
          <w:rFonts w:hint="cs"/>
          <w:rtl/>
        </w:rPr>
        <w:t>الخ</w:t>
      </w:r>
      <w:r w:rsidRPr="00EA2957">
        <w:rPr>
          <w:rtl/>
        </w:rPr>
        <w:t xml:space="preserve"> </w:t>
      </w:r>
      <w:r w:rsidRPr="00EA2957">
        <w:rPr>
          <w:rFonts w:hint="cs"/>
          <w:rtl/>
        </w:rPr>
        <w:t>۔</w:t>
      </w:r>
      <w:r w:rsidR="0069319A">
        <w:rPr>
          <w:rFonts w:hint="cs"/>
          <w:rtl/>
        </w:rPr>
        <w:t xml:space="preserve"> </w:t>
      </w:r>
      <w:r w:rsidRPr="00EA2957">
        <w:rPr>
          <w:rFonts w:hint="cs"/>
          <w:rtl/>
        </w:rPr>
        <w:t>اور</w:t>
      </w:r>
      <w:r w:rsidRPr="00EA2957">
        <w:rPr>
          <w:rtl/>
        </w:rPr>
        <w:t xml:space="preserve">'' </w:t>
      </w:r>
      <w:r w:rsidR="00AE1C4A" w:rsidRPr="00AE1C4A">
        <w:rPr>
          <w:rStyle w:val="arabic"/>
          <w:rtl/>
        </w:rPr>
        <w:t>أقیموا الصلاة</w:t>
      </w:r>
      <w:r w:rsidRPr="00EA2957">
        <w:rPr>
          <w:rtl/>
        </w:rPr>
        <w:t>'' میں لفظ صلا ة ہو نے کی و جہ  سے امر معین ہو گیا مطلق کی قید سے نکل گیا ۔''</w:t>
      </w:r>
      <w:r w:rsidR="00AE1C4A" w:rsidRPr="00AE1C4A">
        <w:rPr>
          <w:rStyle w:val="arabic"/>
          <w:rtl/>
        </w:rPr>
        <w:t xml:space="preserve">ولا تقر بوا الز نا </w:t>
      </w:r>
      <w:r w:rsidRPr="00EA2957">
        <w:rPr>
          <w:rtl/>
        </w:rPr>
        <w:t>''میں لفظ زنا ہو نے کی و جہ سے نہی معین  ہو گئی ۔</w:t>
      </w:r>
      <w:r w:rsidR="00AE1C4A" w:rsidRPr="00AE1C4A">
        <w:rPr>
          <w:rStyle w:val="arabic"/>
          <w:rtl/>
        </w:rPr>
        <w:t xml:space="preserve">''صلاتہ  </w:t>
      </w:r>
      <w:r w:rsidR="0069319A">
        <w:rPr>
          <w:rFonts w:ascii="Times New Roman" w:hAnsi="Times New Roman" w:cs="Times New Roman" w:hint="cs"/>
          <w:rtl/>
        </w:rPr>
        <w:t>ﷺ</w:t>
      </w:r>
      <w:r w:rsidR="00AE1C4A" w:rsidRPr="00AE1C4A">
        <w:rPr>
          <w:rStyle w:val="arabic"/>
          <w:rtl/>
        </w:rPr>
        <w:t xml:space="preserve"> فی الکعبة '' </w:t>
      </w:r>
      <w:r w:rsidRPr="00EA2957">
        <w:rPr>
          <w:rtl/>
        </w:rPr>
        <w:t xml:space="preserve">میں معین فعل نبی  </w:t>
      </w:r>
      <w:r w:rsidR="0069319A">
        <w:rPr>
          <w:rFonts w:ascii="Times New Roman" w:hAnsi="Times New Roman" w:cs="Times New Roman" w:hint="cs"/>
          <w:rtl/>
        </w:rPr>
        <w:t>ﷺ</w:t>
      </w:r>
      <w:r w:rsidRPr="00EA2957">
        <w:rPr>
          <w:rtl/>
        </w:rPr>
        <w:t xml:space="preserve"> </w:t>
      </w:r>
      <w:r w:rsidRPr="00EA2957">
        <w:rPr>
          <w:rFonts w:hint="cs"/>
          <w:rtl/>
        </w:rPr>
        <w:t>ہے</w:t>
      </w:r>
      <w:r w:rsidRPr="00EA2957">
        <w:rPr>
          <w:rtl/>
        </w:rPr>
        <w:t xml:space="preserve"> </w:t>
      </w:r>
      <w:r w:rsidRPr="00EA2957">
        <w:rPr>
          <w:rFonts w:hint="cs"/>
          <w:rtl/>
        </w:rPr>
        <w:t>۔</w:t>
      </w:r>
      <w:r w:rsidR="00AE1C4A" w:rsidRPr="00AE1C4A">
        <w:rPr>
          <w:rStyle w:val="arabic"/>
          <w:rtl/>
        </w:rPr>
        <w:t>''علی أن لبنت الا بن السدس مع بنت  الصلب حیث لا معصب لھما</w:t>
      </w:r>
      <w:r w:rsidRPr="00EA2957">
        <w:rPr>
          <w:rtl/>
        </w:rPr>
        <w:t xml:space="preserve"> ''اجماع معین ہے ۔تر جمہ:  اجماع اس بات پر</w:t>
      </w:r>
      <w:r w:rsidR="006A5C1F">
        <w:rPr>
          <w:rFonts w:hint="cs"/>
          <w:rtl/>
        </w:rPr>
        <w:t xml:space="preserve"> ہے</w:t>
      </w:r>
      <w:r w:rsidR="006A5C1F">
        <w:rPr>
          <w:rtl/>
        </w:rPr>
        <w:t xml:space="preserve"> کہ پو</w:t>
      </w:r>
      <w:r w:rsidRPr="00EA2957">
        <w:rPr>
          <w:rtl/>
        </w:rPr>
        <w:t>تی کے لئے حقیقی بیٹی کی مو جودگی میں سدس ہے جبکہ ان کا کو ئی عا صب نہ ہو ۔</w:t>
      </w:r>
    </w:p>
    <w:p w14:paraId="2F9A6E45" w14:textId="715D0B40" w:rsidR="00462B4C" w:rsidRPr="00EA2957" w:rsidRDefault="00462B4C" w:rsidP="006A5C1F">
      <w:r w:rsidRPr="00EA2957">
        <w:rPr>
          <w:rtl/>
        </w:rPr>
        <w:t xml:space="preserve">  ''</w:t>
      </w:r>
      <w:r w:rsidR="00AE1C4A" w:rsidRPr="00AE1C4A">
        <w:rPr>
          <w:rStyle w:val="arabic"/>
          <w:rtl/>
        </w:rPr>
        <w:t xml:space="preserve">قیا س الأ رز علی البر فی امتناع بیع بعضہ ببعض الا مثلا بمثل یدا بید </w:t>
      </w:r>
      <w:r w:rsidRPr="00EA2957">
        <w:rPr>
          <w:rtl/>
        </w:rPr>
        <w:t xml:space="preserve">''قیاس معین ہے ۔تر جمہ : چا ول کو  قیاس کر نا </w:t>
      </w:r>
      <w:r w:rsidR="008A680A">
        <w:rPr>
          <w:rtl/>
        </w:rPr>
        <w:t>گیہوں پر بعض کی بیع بعض کے بد ل</w:t>
      </w:r>
      <w:r w:rsidR="008A680A">
        <w:rPr>
          <w:rFonts w:hint="cs"/>
          <w:rtl/>
        </w:rPr>
        <w:t>ے</w:t>
      </w:r>
      <w:r w:rsidRPr="00EA2957">
        <w:rPr>
          <w:rtl/>
        </w:rPr>
        <w:t xml:space="preserve"> ممتنع ہو نے میں مگر برابری کے ساتھ بیع نقد ہو ۔</w:t>
      </w:r>
      <w:r w:rsidR="006A5C1F">
        <w:rPr>
          <w:rFonts w:hint="cs"/>
          <w:rtl/>
        </w:rPr>
        <w:t>(</w:t>
      </w:r>
      <w:r w:rsidRPr="00EA2957">
        <w:rPr>
          <w:rtl/>
        </w:rPr>
        <w:t>اس کی تشریح کے لئے آ سان شا فعی فقہ حصہ</w:t>
      </w:r>
      <w:r w:rsidR="00E40D32">
        <w:rPr>
          <w:rFonts w:hint="cs"/>
          <w:rtl/>
        </w:rPr>
        <w:t>ٔ</w:t>
      </w:r>
      <w:r w:rsidRPr="00EA2957">
        <w:rPr>
          <w:rtl/>
        </w:rPr>
        <w:t xml:space="preserve"> سوم سود کا بیان ملا حظہ فرمائیں</w:t>
      </w:r>
      <w:r w:rsidR="006A5C1F">
        <w:rPr>
          <w:rFonts w:hint="cs"/>
          <w:rtl/>
        </w:rPr>
        <w:t>)</w:t>
      </w:r>
      <w:r w:rsidRPr="00EA2957">
        <w:rPr>
          <w:rtl/>
        </w:rPr>
        <w:t xml:space="preserve">اور '' </w:t>
      </w:r>
      <w:r w:rsidR="00AE1C4A" w:rsidRPr="00AE1C4A">
        <w:rPr>
          <w:rStyle w:val="arabic"/>
          <w:rtl/>
        </w:rPr>
        <w:t>الطہارة لمن شک فی بقا ئھا</w:t>
      </w:r>
      <w:r w:rsidR="00E40D32" w:rsidRPr="00EA2957">
        <w:rPr>
          <w:rtl/>
        </w:rPr>
        <w:t xml:space="preserve"> '' </w:t>
      </w:r>
      <w:r w:rsidRPr="00EA2957">
        <w:rPr>
          <w:rtl/>
        </w:rPr>
        <w:t>استصحاب معین ہے ۔</w:t>
      </w:r>
      <w:r w:rsidR="00E40D32">
        <w:rPr>
          <w:rFonts w:hint="cs"/>
          <w:rtl/>
        </w:rPr>
        <w:t xml:space="preserve"> </w:t>
      </w:r>
      <w:r w:rsidRPr="00EA2957">
        <w:rPr>
          <w:rtl/>
        </w:rPr>
        <w:t>لہذا یہ سب مطلق کی قید سے نکل</w:t>
      </w:r>
      <w:r w:rsidR="008A680A">
        <w:rPr>
          <w:rtl/>
        </w:rPr>
        <w:t xml:space="preserve"> گئے ۔اصول فقہ میں دا خل نہیں ہ</w:t>
      </w:r>
      <w:r w:rsidR="008A680A">
        <w:rPr>
          <w:rFonts w:hint="cs"/>
          <w:rtl/>
        </w:rPr>
        <w:t>یں</w:t>
      </w:r>
      <w:r w:rsidRPr="00EA2957">
        <w:rPr>
          <w:rtl/>
        </w:rPr>
        <w:t xml:space="preserve"> ۔</w:t>
      </w:r>
    </w:p>
    <w:p w14:paraId="5285222F" w14:textId="4517D283" w:rsidR="00462B4C" w:rsidRPr="00EA2957" w:rsidRDefault="00462B4C" w:rsidP="006A5C1F">
      <w:r w:rsidRPr="00EA2957">
        <w:rPr>
          <w:rtl/>
        </w:rPr>
        <w:t xml:space="preserve">  ''</w:t>
      </w:r>
      <w:r w:rsidR="00AE1C4A" w:rsidRPr="00AE1C4A">
        <w:rPr>
          <w:rStyle w:val="arabic"/>
          <w:rtl/>
        </w:rPr>
        <w:t xml:space="preserve">الطہارة لمن شک فی بقائھا </w:t>
      </w:r>
      <w:r w:rsidRPr="00EA2957">
        <w:rPr>
          <w:rtl/>
        </w:rPr>
        <w:t xml:space="preserve">''کی عبارت اس طرح ہے :  </w:t>
      </w:r>
      <w:r w:rsidR="00AE1C4A" w:rsidRPr="00AE1C4A">
        <w:rPr>
          <w:rStyle w:val="arabic"/>
          <w:rtl/>
        </w:rPr>
        <w:t xml:space="preserve">و من تیقن </w:t>
      </w:r>
      <w:r w:rsidR="00AE1C4A" w:rsidRPr="00AE1C4A">
        <w:rPr>
          <w:rStyle w:val="arabic"/>
          <w:rtl/>
        </w:rPr>
        <w:lastRenderedPageBreak/>
        <w:t>طہرا و شک فی ار تفا عہ فھو متطہر</w:t>
      </w:r>
      <w:r w:rsidRPr="00EA2957">
        <w:rPr>
          <w:rtl/>
        </w:rPr>
        <w:t xml:space="preserve"> '' </w:t>
      </w:r>
      <w:r w:rsidR="006A5C1F">
        <w:rPr>
          <w:rFonts w:hint="cs"/>
          <w:rtl/>
        </w:rPr>
        <w:t>(</w:t>
      </w:r>
      <w:r w:rsidR="00E40D32">
        <w:rPr>
          <w:rtl/>
        </w:rPr>
        <w:t xml:space="preserve">عمدة السا لک با ب اسبا ب الحدث </w:t>
      </w:r>
      <w:r w:rsidR="006A5C1F">
        <w:rPr>
          <w:rFonts w:hint="cs"/>
          <w:rtl/>
        </w:rPr>
        <w:t>)</w:t>
      </w:r>
      <w:r w:rsidRPr="00EA2957">
        <w:rPr>
          <w:rtl/>
        </w:rPr>
        <w:t xml:space="preserve">جس کو یقین ہو طہر کا اور شک ہو ار تفاع طہر میں ۔یعنی طہر کے بعد حدث لا حق ہو نے میں شک ہو </w:t>
      </w:r>
      <w:r w:rsidR="000C195E">
        <w:rPr>
          <w:rtl/>
        </w:rPr>
        <w:t>تو وہ متطہر ہو گا یعنی با و ضو</w:t>
      </w:r>
      <w:r w:rsidRPr="00EA2957">
        <w:rPr>
          <w:rtl/>
        </w:rPr>
        <w:t xml:space="preserve">ہو گا یقین پر عمل کر تے ہو ئے ۔  </w:t>
      </w:r>
      <w:r w:rsidR="006A5C1F">
        <w:rPr>
          <w:rFonts w:hint="cs"/>
          <w:rtl/>
        </w:rPr>
        <w:t>(</w:t>
      </w:r>
      <w:r w:rsidR="00E40D32">
        <w:rPr>
          <w:rtl/>
        </w:rPr>
        <w:t>من</w:t>
      </w:r>
      <w:r w:rsidR="00E40D32">
        <w:rPr>
          <w:rFonts w:hint="cs"/>
          <w:rtl/>
        </w:rPr>
        <w:t>یۃ</w:t>
      </w:r>
      <w:r w:rsidR="00E40D32">
        <w:rPr>
          <w:rtl/>
        </w:rPr>
        <w:t xml:space="preserve"> الطا لب ج١ص١٠٦</w:t>
      </w:r>
      <w:r w:rsidR="006A5C1F">
        <w:rPr>
          <w:rFonts w:hint="cs"/>
          <w:rtl/>
        </w:rPr>
        <w:t>)</w:t>
      </w:r>
    </w:p>
    <w:p w14:paraId="587D4C19" w14:textId="06AE4108" w:rsidR="00462B4C" w:rsidRPr="00E40D32" w:rsidRDefault="00462B4C" w:rsidP="00AE1C4A">
      <w:pPr>
        <w:pStyle w:val="Heading1"/>
      </w:pPr>
      <w:r w:rsidRPr="00E40D32">
        <w:rPr>
          <w:rtl/>
        </w:rPr>
        <w:t>(اصول فقہ )</w:t>
      </w:r>
    </w:p>
    <w:p w14:paraId="59DD51EB" w14:textId="73A1E7F6" w:rsidR="00462B4C" w:rsidRPr="00EA2957" w:rsidRDefault="00462B4C" w:rsidP="006A5C1F">
      <w:r w:rsidRPr="00EA2957">
        <w:rPr>
          <w:rtl/>
        </w:rPr>
        <w:t xml:space="preserve">  (</w:t>
      </w:r>
      <w:r w:rsidR="00AE1C4A" w:rsidRPr="00AE1C4A">
        <w:rPr>
          <w:rStyle w:val="arabic"/>
          <w:rtl/>
        </w:rPr>
        <w:t>وَ کَیْفِیَّةُ الْاِ سْتِدْ لاَ لِ بِھَا</w:t>
      </w:r>
      <w:r w:rsidRPr="00EA2957">
        <w:rPr>
          <w:rtl/>
        </w:rPr>
        <w:t xml:space="preserve"> ۔ اور طرق فقہ سے استدلال کی کیفیت )یعنی اصو ل فقہ نام ہے :  فقہ کے اجمالی طرق کا اور فقہ کے تفصیلی دلا ئل و طرق میں تعا رض کی صورت میں استدلال کی کیفیت  </w:t>
      </w:r>
      <w:r w:rsidR="006A5C1F">
        <w:rPr>
          <w:rFonts w:hint="cs"/>
          <w:rtl/>
        </w:rPr>
        <w:t>(</w:t>
      </w:r>
      <w:r w:rsidR="00E40D32">
        <w:rPr>
          <w:rtl/>
        </w:rPr>
        <w:t>یعنی صورت و نو عیت</w:t>
      </w:r>
      <w:r w:rsidR="006A5C1F">
        <w:rPr>
          <w:rFonts w:hint="cs"/>
          <w:rtl/>
        </w:rPr>
        <w:t xml:space="preserve">) </w:t>
      </w:r>
      <w:r w:rsidRPr="00EA2957">
        <w:rPr>
          <w:rtl/>
        </w:rPr>
        <w:t>کا ۔</w:t>
      </w:r>
    </w:p>
    <w:p w14:paraId="1A9C815C" w14:textId="08B9D96C" w:rsidR="00462B4C" w:rsidRPr="00EA2957" w:rsidRDefault="00462B4C" w:rsidP="008A680A">
      <w:r w:rsidRPr="00EA2957">
        <w:rPr>
          <w:rtl/>
        </w:rPr>
        <w:t xml:space="preserve">  جمع الجو ا مع میں ہے :  </w:t>
      </w:r>
      <w:r w:rsidR="00AE1C4A" w:rsidRPr="00AE1C4A">
        <w:rPr>
          <w:rStyle w:val="arabic"/>
          <w:rtl/>
        </w:rPr>
        <w:t>فا لصواب ما صنعوا ......اصول الفقہ</w:t>
      </w:r>
      <w:r w:rsidRPr="00EA2957">
        <w:rPr>
          <w:rtl/>
        </w:rPr>
        <w:t xml:space="preserve"> :</w:t>
      </w:r>
      <w:r w:rsidR="00AE1C4A" w:rsidRPr="00AE1C4A">
        <w:rPr>
          <w:rStyle w:val="arabic"/>
          <w:rtl/>
        </w:rPr>
        <w:t xml:space="preserve">دلا ئل الفقہ الا جمالیة و طرق استفا دة و  مستفید جز ئیا تھا </w:t>
      </w:r>
      <w:r w:rsidR="008A680A">
        <w:rPr>
          <w:rFonts w:hint="cs"/>
          <w:rtl/>
        </w:rPr>
        <w:t>(</w:t>
      </w:r>
      <w:r w:rsidR="008A680A">
        <w:rPr>
          <w:rtl/>
        </w:rPr>
        <w:t>ج١ص٤١</w:t>
      </w:r>
      <w:r w:rsidR="008A680A">
        <w:rPr>
          <w:rFonts w:hint="cs"/>
          <w:rtl/>
        </w:rPr>
        <w:t>)</w:t>
      </w:r>
      <w:r w:rsidR="00AE1C4A" w:rsidRPr="00AE1C4A">
        <w:rPr>
          <w:rStyle w:val="arabic"/>
          <w:rtl/>
        </w:rPr>
        <w:t>''طرق استفادة جزئیاتھا</w:t>
      </w:r>
      <w:r w:rsidRPr="00EA2957">
        <w:rPr>
          <w:rtl/>
        </w:rPr>
        <w:t xml:space="preserve"> ''سے مراد: '' مر جحات ''  ہیں ۔</w:t>
      </w:r>
    </w:p>
    <w:p w14:paraId="011B69DD" w14:textId="77777777" w:rsidR="00462B4C" w:rsidRPr="00EA2957" w:rsidRDefault="00462B4C" w:rsidP="007122EE">
      <w:r w:rsidRPr="00EA2957">
        <w:rPr>
          <w:rtl/>
        </w:rPr>
        <w:t xml:space="preserve">  دلا ئل تفصیلیہ میں جب تعا رض ہو تا ہے تو مر جحات کے ذریع</w:t>
      </w:r>
      <w:r w:rsidR="008A680A">
        <w:rPr>
          <w:rFonts w:hint="cs"/>
          <w:rtl/>
        </w:rPr>
        <w:t>ے</w:t>
      </w:r>
      <w:r w:rsidRPr="00EA2957">
        <w:rPr>
          <w:rtl/>
        </w:rPr>
        <w:t xml:space="preserve"> دلا ئل فقہ یعنی فقہ پر دلا لت کر نے وا لے  دلا ئل حاصل کئے جا تے ہیں ۔</w:t>
      </w:r>
      <w:r w:rsidR="00E40D32">
        <w:rPr>
          <w:rtl/>
        </w:rPr>
        <w:t>مثلا امام کے پیچھے سو ر</w:t>
      </w:r>
      <w:r w:rsidR="00E40D32">
        <w:rPr>
          <w:rFonts w:hint="cs"/>
          <w:rtl/>
        </w:rPr>
        <w:t>ۂ</w:t>
      </w:r>
      <w:r w:rsidRPr="00EA2957">
        <w:rPr>
          <w:rtl/>
        </w:rPr>
        <w:t xml:space="preserve"> فا تحہ پڑھی جا ئے یا نہیں ؟تو یہاں </w:t>
      </w:r>
      <w:r w:rsidR="007122EE">
        <w:rPr>
          <w:rFonts w:hint="cs"/>
          <w:rtl/>
        </w:rPr>
        <w:t>دو</w:t>
      </w:r>
      <w:r w:rsidRPr="00EA2957">
        <w:rPr>
          <w:rtl/>
        </w:rPr>
        <w:t xml:space="preserve">  دلیلیں ہیں جن کا اس متعین مسئلہ سے تعلق ہے اسی لئے ان دلائل کو دلائل تفصیلیہ کہتے ہیں ۔</w:t>
      </w:r>
    </w:p>
    <w:p w14:paraId="13B8E2AF" w14:textId="388C1809" w:rsidR="00462B4C" w:rsidRPr="00EA2957" w:rsidRDefault="00462B4C" w:rsidP="00EB1FCA">
      <w:r w:rsidRPr="00EA2957">
        <w:rPr>
          <w:rtl/>
        </w:rPr>
        <w:t xml:space="preserve">  اول:  </w:t>
      </w:r>
      <w:r w:rsidR="00AE1C4A" w:rsidRPr="00AE1C4A">
        <w:rPr>
          <w:rStyle w:val="arabic"/>
          <w:rtl/>
        </w:rPr>
        <w:t>وَ اِ ذَا قُرِ یَٔ الْقُرْ آ نُ فَا سْتَمِعُوْا لَہُ وَاَ نْصِتُوْا</w:t>
      </w:r>
      <w:r w:rsidRPr="00EA2957">
        <w:rPr>
          <w:rtl/>
        </w:rPr>
        <w:t xml:space="preserve"> </w:t>
      </w:r>
      <w:r w:rsidR="00EB1FCA">
        <w:rPr>
          <w:rFonts w:hint="cs"/>
          <w:rtl/>
        </w:rPr>
        <w:t>.</w:t>
      </w:r>
      <w:r w:rsidR="007122EE">
        <w:rPr>
          <w:rFonts w:hint="cs"/>
          <w:rtl/>
        </w:rPr>
        <w:t>(</w:t>
      </w:r>
      <w:r w:rsidR="00E40D32">
        <w:rPr>
          <w:rtl/>
        </w:rPr>
        <w:t>سو ر</w:t>
      </w:r>
      <w:r w:rsidR="00E40D32">
        <w:rPr>
          <w:rFonts w:hint="cs"/>
          <w:rtl/>
        </w:rPr>
        <w:t>ۂ</w:t>
      </w:r>
      <w:r w:rsidR="00E40D32">
        <w:rPr>
          <w:rtl/>
        </w:rPr>
        <w:t xml:space="preserve"> اعراف ٢٠٤</w:t>
      </w:r>
      <w:r w:rsidR="007122EE">
        <w:rPr>
          <w:rFonts w:hint="cs"/>
          <w:rtl/>
        </w:rPr>
        <w:t>)</w:t>
      </w:r>
    </w:p>
    <w:p w14:paraId="36DD0B2C" w14:textId="32C9B4E0" w:rsidR="00462B4C" w:rsidRPr="00EA2957" w:rsidRDefault="00462B4C" w:rsidP="000C195E">
      <w:r w:rsidRPr="00EA2957">
        <w:rPr>
          <w:rtl/>
        </w:rPr>
        <w:t xml:space="preserve">  ثا نی : </w:t>
      </w:r>
      <w:r w:rsidR="00AE1C4A" w:rsidRPr="00AE1C4A">
        <w:rPr>
          <w:rStyle w:val="arabic"/>
          <w:rtl/>
        </w:rPr>
        <w:t>لا صلوة ا لا بفا تحة الکتاب</w:t>
      </w:r>
      <w:r w:rsidRPr="00EA2957">
        <w:rPr>
          <w:rtl/>
        </w:rPr>
        <w:t xml:space="preserve"> ۔اول دلا لت کر ر ہی ہے کہ جب قر آن مجید پڑھا جا ئے تو غور سے سنو اور خا موش ر ہو ۔اس سے معلوم ہوا کہ امام پڑھے تو مقتد یوں کو خا موش رہنا چاہیئے ،پڑھنا نہیں چا ہیئے اور دوسری دلیل </w:t>
      </w:r>
      <w:r w:rsidR="00E40D32">
        <w:rPr>
          <w:rtl/>
        </w:rPr>
        <w:t xml:space="preserve">دلا لت کر رہی ہے </w:t>
      </w:r>
      <w:r w:rsidR="00E40D32">
        <w:rPr>
          <w:rtl/>
        </w:rPr>
        <w:lastRenderedPageBreak/>
        <w:t>کہ نماز بلا فا</w:t>
      </w:r>
      <w:r w:rsidRPr="00EA2957">
        <w:rPr>
          <w:rtl/>
        </w:rPr>
        <w:t xml:space="preserve">تحہ نہیں ہو </w:t>
      </w:r>
      <w:r w:rsidR="00E40D32">
        <w:rPr>
          <w:rtl/>
        </w:rPr>
        <w:t>تی تو سو ر</w:t>
      </w:r>
      <w:r w:rsidR="00E40D32">
        <w:rPr>
          <w:rFonts w:hint="cs"/>
          <w:rtl/>
        </w:rPr>
        <w:t>ۂ</w:t>
      </w:r>
      <w:r w:rsidRPr="00EA2957">
        <w:rPr>
          <w:rtl/>
        </w:rPr>
        <w:t xml:space="preserve"> فا تحہ پڑ ھنی چاہیئے ۔دونوں میں تعا رض ہو گیا ۔تو شوا فع   نے فر ما یا اول دلیل عام ہے ،اس میں نما ز کا ذکر نہیں ۔ معنی ہے جب قرآن پڑھا جا ئے تو خا موش رہو چا ہے نماز میں یا خا رج نماز ،دونوں صو رتوں کو شا مل ہے۔اور ثانی دلیل نماز کے ساتھ خاص ہے تو دوسری دلیل سے اول کی تخصیص ہو گی اور اول کو خا رج صلاة پر محمول کیا جا ئے گا اور دلیل ثا نی کو نماز پر محمول کیا جا ئے گا ۔تو مذ کو رہ مسئلہ کے لئے دلیل فقط دلیل ثا نی ہے  یہ و جہ</w:t>
      </w:r>
      <w:r w:rsidR="000C195E">
        <w:rPr>
          <w:rFonts w:hint="cs"/>
          <w:rtl/>
        </w:rPr>
        <w:t>ٔ</w:t>
      </w:r>
      <w:r w:rsidRPr="00EA2957">
        <w:rPr>
          <w:rtl/>
        </w:rPr>
        <w:t xml:space="preserve"> تر جیح سے معلوم ہوا ۔یہ ہو ئی عام اور خاص کی مثال اب آ گے مطلق اور مقید کی مثال دیکھئے:  اللہ نے سو ر</w:t>
      </w:r>
      <w:r w:rsidR="007122EE">
        <w:rPr>
          <w:rFonts w:hint="cs"/>
          <w:rtl/>
        </w:rPr>
        <w:t>ۂ</w:t>
      </w:r>
      <w:r w:rsidRPr="00EA2957">
        <w:rPr>
          <w:rtl/>
        </w:rPr>
        <w:t xml:space="preserve"> ما ئدہ میں فر ما یا :  </w:t>
      </w:r>
      <w:r w:rsidR="00AE1C4A" w:rsidRPr="00AE1C4A">
        <w:rPr>
          <w:rStyle w:val="arabic"/>
          <w:rtl/>
        </w:rPr>
        <w:t>حُرِّمَتْ عَلَیْکُمُ الْمَیْتَةَ وَ الدَّمَ وَ لَحْمَ الْخِنْزِ یْرِ</w:t>
      </w:r>
      <w:r w:rsidRPr="00EA2957">
        <w:rPr>
          <w:rtl/>
        </w:rPr>
        <w:t xml:space="preserve"> </w:t>
      </w:r>
      <w:r w:rsidR="007122EE">
        <w:rPr>
          <w:rFonts w:hint="cs"/>
          <w:rtl/>
        </w:rPr>
        <w:t>(</w:t>
      </w:r>
      <w:r w:rsidR="00E40D32">
        <w:rPr>
          <w:rtl/>
        </w:rPr>
        <w:t>٣</w:t>
      </w:r>
      <w:r w:rsidR="007122EE">
        <w:rPr>
          <w:rFonts w:hint="cs"/>
          <w:rtl/>
        </w:rPr>
        <w:t>)</w:t>
      </w:r>
      <w:r w:rsidRPr="00EA2957">
        <w:rPr>
          <w:rtl/>
        </w:rPr>
        <w:t xml:space="preserve">تم پر حرام کئے گئے ہیں  مردار اور </w:t>
      </w:r>
      <w:r w:rsidR="00E40D32">
        <w:rPr>
          <w:rtl/>
        </w:rPr>
        <w:t xml:space="preserve">خون اور خنزیر کا گو شت </w:t>
      </w:r>
      <w:r w:rsidR="007122EE">
        <w:rPr>
          <w:rFonts w:hint="cs"/>
          <w:rtl/>
        </w:rPr>
        <w:t>(</w:t>
      </w:r>
      <w:r w:rsidR="00E40D32">
        <w:rPr>
          <w:rtl/>
        </w:rPr>
        <w:t>تر جم</w:t>
      </w:r>
      <w:r w:rsidR="00E40D32">
        <w:rPr>
          <w:rFonts w:hint="cs"/>
          <w:rtl/>
        </w:rPr>
        <w:t xml:space="preserve">ۂ </w:t>
      </w:r>
      <w:r w:rsidR="00E40D32">
        <w:rPr>
          <w:rtl/>
        </w:rPr>
        <w:t>قرآن</w:t>
      </w:r>
      <w:r w:rsidR="007122EE">
        <w:rPr>
          <w:rFonts w:hint="cs"/>
          <w:rtl/>
        </w:rPr>
        <w:t>)</w:t>
      </w:r>
      <w:r w:rsidR="00E40D32">
        <w:rPr>
          <w:rtl/>
        </w:rPr>
        <w:t xml:space="preserve">  اور سو ر</w:t>
      </w:r>
      <w:r w:rsidR="00E40D32">
        <w:rPr>
          <w:rFonts w:hint="cs"/>
          <w:rtl/>
        </w:rPr>
        <w:t>ۂ</w:t>
      </w:r>
      <w:r w:rsidRPr="00EA2957">
        <w:rPr>
          <w:rtl/>
        </w:rPr>
        <w:t xml:space="preserve"> انعام میں فر ما یا :  </w:t>
      </w:r>
      <w:r w:rsidR="00AE1C4A" w:rsidRPr="00AE1C4A">
        <w:rPr>
          <w:rStyle w:val="arabic"/>
          <w:rtl/>
        </w:rPr>
        <w:t>قُلْ لاَّ اَجِدُ فِی مَا اُوْحِیَ اِلَیَّ  مُحَرَّمًا عَلیٰ طَا عِمِ یَّطْعَمُہُ اِلاَّ اَن یَکُوْنَ مَیْتَةً اَوْ دَ مًا مَّسْفُوْ حًا اَوْ لَحْمَ خِنْزِ یْرٍ.</w:t>
      </w:r>
      <w:r w:rsidR="007122EE">
        <w:rPr>
          <w:rFonts w:hint="cs"/>
          <w:rtl/>
        </w:rPr>
        <w:t>(</w:t>
      </w:r>
      <w:r w:rsidR="00E40D32">
        <w:rPr>
          <w:rtl/>
        </w:rPr>
        <w:t>١٤٥</w:t>
      </w:r>
      <w:r w:rsidR="007122EE">
        <w:rPr>
          <w:rFonts w:hint="cs"/>
          <w:rtl/>
        </w:rPr>
        <w:t>)</w:t>
      </w:r>
      <w:r w:rsidRPr="00EA2957">
        <w:rPr>
          <w:rtl/>
        </w:rPr>
        <w:t xml:space="preserve">آ پ کہد یجئے کہ جو کچھ  احکام بذر یعہ و حی میرے پاس آ ئیں ہیں ان میں تو میں کو ئی حرام غذا پا تا نہیں کسی کھا نے وا لے کے  لئے جو اس کو کھا وے مگر یہ کہ وہ مر دار </w:t>
      </w:r>
      <w:r w:rsidR="007122EE">
        <w:rPr>
          <w:rFonts w:hint="cs"/>
          <w:rtl/>
        </w:rPr>
        <w:t>(</w:t>
      </w:r>
      <w:r w:rsidR="00E40D32">
        <w:rPr>
          <w:rtl/>
        </w:rPr>
        <w:t>جا نور</w:t>
      </w:r>
      <w:r w:rsidR="007122EE">
        <w:rPr>
          <w:rFonts w:hint="cs"/>
          <w:rtl/>
        </w:rPr>
        <w:t>)</w:t>
      </w:r>
      <w:r w:rsidRPr="00EA2957">
        <w:rPr>
          <w:rtl/>
        </w:rPr>
        <w:t>ہو یا یہ کہ بہتا ہوا خون ہو یا خنزیر کا گوشت ہو ،الخ۔  دیکھئے : پہلی آ یت میں دم کے ساتھ کسی قید کا ذکر نہیں ہے بلکہ مطلق ہے اور دو سری آ یت میں لفظ  ''  مسفوح ''کی قید</w:t>
      </w:r>
      <w:r w:rsidR="00EB1FCA">
        <w:rPr>
          <w:rtl/>
        </w:rPr>
        <w:t xml:space="preserve"> کا ذکر ہے دم کے ساتھ تو اس تعا</w:t>
      </w:r>
      <w:r w:rsidRPr="00EA2957">
        <w:rPr>
          <w:rtl/>
        </w:rPr>
        <w:t xml:space="preserve">رض کی صو رت میں استد لال کر تے ہو ئے مقید کو مقدم کیا گیا ہے مطلق پر  </w:t>
      </w:r>
      <w:r w:rsidR="007122EE">
        <w:rPr>
          <w:rFonts w:hint="cs"/>
          <w:rtl/>
        </w:rPr>
        <w:t>(</w:t>
      </w:r>
      <w:r w:rsidRPr="00EA2957">
        <w:rPr>
          <w:rtl/>
        </w:rPr>
        <w:t>تیسیر الا صول ص٢٣٠</w:t>
      </w:r>
      <w:r w:rsidR="007122EE">
        <w:rPr>
          <w:rFonts w:hint="cs"/>
          <w:rtl/>
        </w:rPr>
        <w:t>)</w:t>
      </w:r>
      <w:r w:rsidR="000C195E">
        <w:rPr>
          <w:rtl/>
        </w:rPr>
        <w:t>اور ی</w:t>
      </w:r>
      <w:r w:rsidRPr="00EA2957">
        <w:rPr>
          <w:rtl/>
        </w:rPr>
        <w:t xml:space="preserve">ہی و جہ ہے کہ حضرات شوافع  بہتے ہو </w:t>
      </w:r>
      <w:r w:rsidR="00E40D32">
        <w:rPr>
          <w:rtl/>
        </w:rPr>
        <w:t>ئے خون کو حرام کہتے ہیں ،</w:t>
      </w:r>
      <w:r w:rsidR="00EB1FCA">
        <w:rPr>
          <w:rFonts w:hint="cs"/>
          <w:rtl/>
        </w:rPr>
        <w:t xml:space="preserve"> </w:t>
      </w:r>
      <w:r w:rsidR="00E40D32">
        <w:rPr>
          <w:rtl/>
        </w:rPr>
        <w:t>جمے ہو</w:t>
      </w:r>
      <w:r w:rsidRPr="00EA2957">
        <w:rPr>
          <w:rtl/>
        </w:rPr>
        <w:t>ئے خون کو نہیں ۔یہ و جہ</w:t>
      </w:r>
      <w:r w:rsidR="000C195E">
        <w:rPr>
          <w:rFonts w:hint="cs"/>
          <w:rtl/>
        </w:rPr>
        <w:t>ٔ</w:t>
      </w:r>
      <w:r w:rsidRPr="00EA2957">
        <w:rPr>
          <w:rtl/>
        </w:rPr>
        <w:t xml:space="preserve"> تر جیح سے معلوم ہوا ۔اس طرح ان کے علا وہ میں غور کیجئے ۔</w:t>
      </w:r>
    </w:p>
    <w:p w14:paraId="590273C8" w14:textId="77777777" w:rsidR="00462B4C" w:rsidRPr="00EA2957" w:rsidRDefault="00462B4C" w:rsidP="00462B4C">
      <w:r w:rsidRPr="00EA2957">
        <w:rPr>
          <w:rtl/>
        </w:rPr>
        <w:t xml:space="preserve">  تو اصول فقہ  نام ہے :  فقہ کے اجما لی طرق کا اور فقہ کے تفصیلی دلا ئل و طرق میں تعا رض کی صورت میں استد لال کی کیفیت کا ۔یہ ما تن  کے اعتبار سے ہے ۔</w:t>
      </w:r>
    </w:p>
    <w:p w14:paraId="4E20AB41" w14:textId="290646CB" w:rsidR="00462B4C" w:rsidRPr="00EA2957" w:rsidRDefault="00462B4C" w:rsidP="00EB1FCA">
      <w:r w:rsidRPr="00EA2957">
        <w:rPr>
          <w:rtl/>
        </w:rPr>
        <w:t xml:space="preserve">  شا رح محلی</w:t>
      </w:r>
      <w:r w:rsidR="00E40D32">
        <w:rPr>
          <w:rFonts w:hint="cs"/>
          <w:rtl/>
        </w:rPr>
        <w:t>ؒ</w:t>
      </w:r>
      <w:r w:rsidRPr="00EA2957">
        <w:rPr>
          <w:rtl/>
        </w:rPr>
        <w:t xml:space="preserve">  فر ما تے ہیں :  </w:t>
      </w:r>
      <w:r w:rsidR="00AE1C4A" w:rsidRPr="00AE1C4A">
        <w:rPr>
          <w:rStyle w:val="arabic"/>
          <w:rtl/>
        </w:rPr>
        <w:t xml:space="preserve">وکیفیة الا ستد لال بھا تجر الی صفات من </w:t>
      </w:r>
      <w:r w:rsidR="00AE1C4A" w:rsidRPr="00AE1C4A">
        <w:rPr>
          <w:rStyle w:val="arabic"/>
          <w:rtl/>
        </w:rPr>
        <w:lastRenderedPageBreak/>
        <w:t>یستدل بھا و ھو المجتہد</w:t>
      </w:r>
      <w:r w:rsidR="00EB1FCA">
        <w:rPr>
          <w:rFonts w:hint="cs"/>
          <w:rtl/>
        </w:rPr>
        <w:t>.</w:t>
      </w:r>
      <w:r w:rsidRPr="00EA2957">
        <w:rPr>
          <w:rtl/>
        </w:rPr>
        <w:t xml:space="preserve"> اور استدلال با لطرق کی کیفیت پہنچا دیتی ہے صفات مستدل تک اور مستدل مجتہد ہے ۔اس اعتبار سے اصول فقہ نام  ہے :  فقہ کے اجما لی طرق کا اور فقہ کے تفصیلی دلا ئل و طرق میں تعا رض کی صورت میں استد لال کی کیفیت اور صفات مجتہد کا ۔</w:t>
      </w:r>
    </w:p>
    <w:p w14:paraId="5656B028" w14:textId="05CFF179" w:rsidR="00462B4C" w:rsidRPr="00EA2957" w:rsidRDefault="000D6097" w:rsidP="00EB1FCA">
      <w:r>
        <w:rPr>
          <w:rFonts w:hint="cs"/>
          <w:rtl/>
        </w:rPr>
        <w:t>(</w:t>
      </w:r>
      <w:r w:rsidR="00E40D32">
        <w:rPr>
          <w:rtl/>
        </w:rPr>
        <w:t>١</w:t>
      </w:r>
      <w:r>
        <w:rPr>
          <w:rFonts w:hint="cs"/>
          <w:rtl/>
        </w:rPr>
        <w:t>)</w:t>
      </w:r>
      <w:r w:rsidR="00E40D32">
        <w:rPr>
          <w:rtl/>
        </w:rPr>
        <w:t xml:space="preserve">  </w:t>
      </w:r>
      <w:r w:rsidR="00AE1C4A" w:rsidRPr="00AE1C4A">
        <w:rPr>
          <w:rStyle w:val="arabic"/>
          <w:rtl/>
        </w:rPr>
        <w:t>طرق الفقہ الا جما لیة</w:t>
      </w:r>
      <w:r w:rsidR="00E40D32">
        <w:rPr>
          <w:rtl/>
        </w:rPr>
        <w:t xml:space="preserve"> </w:t>
      </w:r>
      <w:r>
        <w:rPr>
          <w:rFonts w:hint="cs"/>
          <w:rtl/>
        </w:rPr>
        <w:t>(</w:t>
      </w:r>
      <w:r w:rsidR="004C76BF" w:rsidRPr="004C76BF">
        <w:rPr>
          <w:rFonts w:hint="cs"/>
          <w:rtl/>
        </w:rPr>
        <w:t>2</w:t>
      </w:r>
      <w:r>
        <w:rPr>
          <w:rFonts w:hint="cs"/>
          <w:rtl/>
        </w:rPr>
        <w:t>)</w:t>
      </w:r>
      <w:r w:rsidR="00AE1C4A" w:rsidRPr="00AE1C4A">
        <w:rPr>
          <w:rStyle w:val="arabic"/>
          <w:rtl/>
        </w:rPr>
        <w:t>و کیفیة الا ستد لال بھا</w:t>
      </w:r>
      <w:r w:rsidR="004C76BF">
        <w:rPr>
          <w:rtl/>
        </w:rPr>
        <w:t xml:space="preserve"> </w:t>
      </w:r>
      <w:r>
        <w:rPr>
          <w:rFonts w:hint="cs"/>
          <w:rtl/>
        </w:rPr>
        <w:t>(۳)</w:t>
      </w:r>
      <w:r w:rsidR="00462B4C" w:rsidRPr="00EA2957">
        <w:rPr>
          <w:rtl/>
        </w:rPr>
        <w:t xml:space="preserve">  </w:t>
      </w:r>
      <w:r w:rsidR="00AE1C4A" w:rsidRPr="00AE1C4A">
        <w:rPr>
          <w:rStyle w:val="arabic"/>
          <w:rtl/>
        </w:rPr>
        <w:t>و صفات من یستدل بھا</w:t>
      </w:r>
      <w:r w:rsidR="00EB1FCA">
        <w:rPr>
          <w:rFonts w:hint="cs"/>
          <w:rtl/>
        </w:rPr>
        <w:t>.</w:t>
      </w:r>
      <w:r w:rsidR="00462B4C" w:rsidRPr="00EA2957">
        <w:rPr>
          <w:rtl/>
        </w:rPr>
        <w:t xml:space="preserve">یہ </w:t>
      </w:r>
      <w:r>
        <w:rPr>
          <w:rFonts w:hint="cs"/>
          <w:rtl/>
        </w:rPr>
        <w:t xml:space="preserve">تین </w:t>
      </w:r>
      <w:r w:rsidR="00462B4C" w:rsidRPr="00EA2957">
        <w:rPr>
          <w:rtl/>
        </w:rPr>
        <w:t>چیز یں ہی وہ فن ہے جس کا نام اصول فقہ ہے اس لئے کہ فقہ اس فن پر مو قوف ہے یعنی مذ کو</w:t>
      </w:r>
      <w:r>
        <w:rPr>
          <w:rtl/>
        </w:rPr>
        <w:t xml:space="preserve"> رہ</w:t>
      </w:r>
      <w:r>
        <w:rPr>
          <w:rFonts w:hint="cs"/>
          <w:rtl/>
        </w:rPr>
        <w:t xml:space="preserve"> تین </w:t>
      </w:r>
      <w:r w:rsidR="004C76BF">
        <w:rPr>
          <w:rtl/>
        </w:rPr>
        <w:t xml:space="preserve">چیزوں پر ۔  </w:t>
      </w:r>
      <w:r>
        <w:rPr>
          <w:rFonts w:hint="cs"/>
          <w:rtl/>
        </w:rPr>
        <w:t>(</w:t>
      </w:r>
      <w:r w:rsidR="004C76BF">
        <w:rPr>
          <w:rtl/>
        </w:rPr>
        <w:t>شرح ورقات ص٥</w:t>
      </w:r>
      <w:r>
        <w:rPr>
          <w:rFonts w:hint="cs"/>
          <w:rtl/>
        </w:rPr>
        <w:t>)</w:t>
      </w:r>
    </w:p>
    <w:p w14:paraId="56B0DCAD" w14:textId="4351A247" w:rsidR="00462B4C" w:rsidRPr="00EA2957" w:rsidRDefault="00462B4C" w:rsidP="00EB1FCA">
      <w:r w:rsidRPr="00EA2957">
        <w:rPr>
          <w:rtl/>
        </w:rPr>
        <w:t xml:space="preserve">  دلا ئل تفصیلیہ میں تعا رض ظنی ہو نے کی صورت میں ہو تاہے ۔دلائل قطعیہ میں تعا رض نہیں ہو تا ۔  جمع الجوا مع میں ہے :  </w:t>
      </w:r>
      <w:r w:rsidR="00AE1C4A" w:rsidRPr="00AE1C4A">
        <w:rPr>
          <w:rStyle w:val="arabic"/>
          <w:rtl/>
        </w:rPr>
        <w:t>''یمتنع تعا دل القا طعین ''أی تقا بلھما بأن یدل کل منھما علی منا فی ما یدل علیہ  الآ خر ،اذ لو جاز ذٰ لک لثبت مد لو لا ھما فیجتمع المتنا فیان ،فلا و جود لقا طعین متنا فیین ،کدال علی حدوث العالم  ودال علی قدمہ</w:t>
      </w:r>
      <w:r w:rsidR="00EB1FCA">
        <w:rPr>
          <w:rFonts w:hint="cs"/>
          <w:rtl/>
        </w:rPr>
        <w:t>.</w:t>
      </w:r>
      <w:r w:rsidR="000D6097">
        <w:rPr>
          <w:rFonts w:hint="cs"/>
          <w:rtl/>
        </w:rPr>
        <w:t>دو</w:t>
      </w:r>
      <w:r w:rsidRPr="00EA2957">
        <w:rPr>
          <w:rtl/>
        </w:rPr>
        <w:t xml:space="preserve"> دلیلیں قطعی کا تقا بل و تعارض ممتنع ہے کہ ہر دلیل دلالت کرے دوسری دلیل کے  مد لول کے منا فی پر اس لئے کہ دلیل </w:t>
      </w:r>
      <w:r w:rsidR="000D6097">
        <w:rPr>
          <w:rtl/>
        </w:rPr>
        <w:t>قطعی کے ساتھ مد لول کا ہو نا لا</w:t>
      </w:r>
      <w:r w:rsidRPr="00EA2957">
        <w:rPr>
          <w:rtl/>
        </w:rPr>
        <w:t xml:space="preserve">زم ہے اس صورت میں اگر ایسی </w:t>
      </w:r>
      <w:r w:rsidR="000D6097">
        <w:rPr>
          <w:rFonts w:hint="cs"/>
          <w:rtl/>
        </w:rPr>
        <w:t>دو</w:t>
      </w:r>
      <w:r w:rsidRPr="00EA2957">
        <w:rPr>
          <w:rtl/>
        </w:rPr>
        <w:t xml:space="preserve"> دلیلیں ہو</w:t>
      </w:r>
      <w:r w:rsidR="000D6097">
        <w:rPr>
          <w:rtl/>
        </w:rPr>
        <w:t xml:space="preserve">ں گی تو مد لول بھی </w:t>
      </w:r>
      <w:r w:rsidR="000D6097">
        <w:rPr>
          <w:rFonts w:hint="cs"/>
          <w:rtl/>
        </w:rPr>
        <w:t>دو</w:t>
      </w:r>
      <w:r w:rsidR="000D6097">
        <w:rPr>
          <w:rtl/>
        </w:rPr>
        <w:t xml:space="preserve"> ہوں گے تو </w:t>
      </w:r>
      <w:r w:rsidR="000D6097">
        <w:rPr>
          <w:rFonts w:hint="cs"/>
          <w:rtl/>
        </w:rPr>
        <w:t>دو</w:t>
      </w:r>
      <w:r w:rsidRPr="00EA2957">
        <w:rPr>
          <w:rtl/>
        </w:rPr>
        <w:t xml:space="preserve"> منا فی چیزوں کا و جود لازم آ ئے گا ،لہذا </w:t>
      </w:r>
      <w:r w:rsidR="000D6097">
        <w:rPr>
          <w:rFonts w:hint="cs"/>
          <w:rtl/>
        </w:rPr>
        <w:t>دو</w:t>
      </w:r>
      <w:r w:rsidRPr="00EA2957">
        <w:rPr>
          <w:rtl/>
        </w:rPr>
        <w:t xml:space="preserve"> متنا فی دلیلیں  قطعی کا و جود نہیں ہو سکتا مثلا عا لم کے حدوث پر دلیل قطعی ہو اور قدیم پر بھی دلیل قطعی ہو نہیں ہو سکتا ۔</w:t>
      </w:r>
    </w:p>
    <w:p w14:paraId="5A0EB323" w14:textId="0550741C" w:rsidR="00462B4C" w:rsidRPr="00EA2957" w:rsidRDefault="00462B4C" w:rsidP="00EB1FCA">
      <w:pPr>
        <w:ind w:firstLine="0"/>
      </w:pPr>
      <w:r w:rsidRPr="00EA2957">
        <w:rPr>
          <w:rtl/>
        </w:rPr>
        <w:t xml:space="preserve">  </w:t>
      </w:r>
      <w:r w:rsidR="00AE1C4A" w:rsidRPr="00AE1C4A">
        <w:rPr>
          <w:rStyle w:val="arabic"/>
          <w:rtl/>
        </w:rPr>
        <w:t xml:space="preserve">(وَأَبْوَابُ اُ صُوْلِ الْفِقْہِ أَ قْسَا مُ ا لْکَلاَمُ وَ الْأَ مْرُ وَ النَّھْیُ وَ الْعَا مُّ وَ الْخَا   صُّ وَالْمُجْمَلُ وَ الْمُبَیَّنُ وَ الظَّا ھِرُ وَ الْاَ فْعَالُ وَ النَّا سِخُ وَ الْمَنْسُوْخُ   وَ الْاِ جْمَا عُ وَ الْاِ خْبَارُ وَ الْقِیَا سُ وَ الْحَظَرُ وَ الْاِ بَا حَةُ وَ تَرْ تِیْبُ الْأَ دِ لَّةِ  وَصِفَةُ الْمُفْتِیْ وَ الْمُسْتَفْتِی وَ أَ حْکَا </w:t>
      </w:r>
      <w:r w:rsidR="00AE1C4A" w:rsidRPr="00AE1C4A">
        <w:rPr>
          <w:rStyle w:val="arabic"/>
          <w:rtl/>
        </w:rPr>
        <w:lastRenderedPageBreak/>
        <w:t>مُ الْمُجْتَھِدِیْنَ فَأَ مَّا أَ قْسَا مُ الْکَلاَمِ   فَأَ قَلُّ مَا یَتَرَ کَّبُ مِنْہُ الْکَلاَ مُ اِسْمَانِ أَ وِ ا سْم وَ فِعْل أَوْ فِعْل وَ حَرْف  أَوِ ا سْم وَ حَرْف</w:t>
      </w:r>
      <w:r w:rsidR="00EB1FCA">
        <w:rPr>
          <w:rFonts w:hint="cs"/>
          <w:rtl/>
        </w:rPr>
        <w:t>.</w:t>
      </w:r>
      <w:r w:rsidRPr="00EA2957">
        <w:rPr>
          <w:rtl/>
        </w:rPr>
        <w:t xml:space="preserve">اقسام کلام،امر، نہی ،عام،خاص،مجمل، مبین، ظا ہر ،افعال نبی  </w:t>
      </w:r>
      <w:r w:rsidR="007328BB">
        <w:rPr>
          <w:rFonts w:ascii="Times New Roman" w:hAnsi="Times New Roman" w:cs="Times New Roman" w:hint="cs"/>
          <w:rtl/>
        </w:rPr>
        <w:t>ﷺ</w:t>
      </w:r>
      <w:r w:rsidRPr="00EA2957">
        <w:rPr>
          <w:rtl/>
        </w:rPr>
        <w:t xml:space="preserve"> </w:t>
      </w:r>
      <w:r w:rsidRPr="00EA2957">
        <w:rPr>
          <w:rFonts w:hint="cs"/>
          <w:rtl/>
        </w:rPr>
        <w:t>،</w:t>
      </w:r>
      <w:r w:rsidR="007328BB">
        <w:rPr>
          <w:rFonts w:hint="cs"/>
          <w:rtl/>
        </w:rPr>
        <w:t xml:space="preserve"> </w:t>
      </w:r>
      <w:r w:rsidRPr="00EA2957">
        <w:rPr>
          <w:rtl/>
        </w:rPr>
        <w:t xml:space="preserve">  ناسخ،منسوخ، اجماع،اخبار ،قیاس، حظر،ابا حت ، تر تیب ادلہ </w:t>
      </w:r>
      <w:r w:rsidR="000D6097">
        <w:rPr>
          <w:rFonts w:hint="cs"/>
          <w:rtl/>
        </w:rPr>
        <w:t>(</w:t>
      </w:r>
      <w:r w:rsidR="000D6097">
        <w:rPr>
          <w:rtl/>
        </w:rPr>
        <w:t xml:space="preserve">دلا ئل کی تر تیب </w:t>
      </w:r>
      <w:r w:rsidR="000D6097">
        <w:rPr>
          <w:rFonts w:hint="cs"/>
          <w:rtl/>
        </w:rPr>
        <w:t>)</w:t>
      </w:r>
      <w:r w:rsidRPr="00EA2957">
        <w:rPr>
          <w:rtl/>
        </w:rPr>
        <w:t xml:space="preserve">مفتی اور مستفتی کی   </w:t>
      </w:r>
      <w:r w:rsidR="007328BB">
        <w:rPr>
          <w:rtl/>
        </w:rPr>
        <w:t>صفت اور مجت</w:t>
      </w:r>
      <w:r w:rsidR="007328BB">
        <w:rPr>
          <w:rFonts w:hint="cs"/>
          <w:rtl/>
        </w:rPr>
        <w:t>ہ</w:t>
      </w:r>
      <w:r w:rsidRPr="00EA2957">
        <w:rPr>
          <w:rtl/>
        </w:rPr>
        <w:t>دین کے احکام ۔یہ سب اصول فقہ کے ابواب ہیں )بعض نسخہ میں مؤو ل بھی ہے ،  اس کے با رے میں</w:t>
      </w:r>
      <w:r w:rsidR="007328BB">
        <w:rPr>
          <w:rFonts w:hint="cs"/>
          <w:rtl/>
        </w:rPr>
        <w:t xml:space="preserve"> </w:t>
      </w:r>
      <w:r w:rsidRPr="00EA2957">
        <w:rPr>
          <w:rtl/>
        </w:rPr>
        <w:t xml:space="preserve">ان شا ء </w:t>
      </w:r>
      <w:r w:rsidR="000D6097">
        <w:rPr>
          <w:rFonts w:hint="cs"/>
          <w:rtl/>
        </w:rPr>
        <w:t>ا</w:t>
      </w:r>
      <w:r w:rsidRPr="00EA2957">
        <w:rPr>
          <w:rtl/>
        </w:rPr>
        <w:t>للہ آ گے آ ئے گا ۔</w:t>
      </w:r>
    </w:p>
    <w:p w14:paraId="00FB1AD6" w14:textId="66018D45" w:rsidR="00462B4C" w:rsidRPr="007328BB" w:rsidRDefault="00462B4C" w:rsidP="00AE1C4A">
      <w:pPr>
        <w:pStyle w:val="Heading1"/>
      </w:pPr>
      <w:r w:rsidRPr="007328BB">
        <w:rPr>
          <w:rtl/>
        </w:rPr>
        <w:t>(اعتراض اور جواب )</w:t>
      </w:r>
    </w:p>
    <w:p w14:paraId="3C414468" w14:textId="77777777" w:rsidR="00462B4C" w:rsidRPr="00EA2957" w:rsidRDefault="00462B4C" w:rsidP="00462B4C">
      <w:r w:rsidRPr="00EA2957">
        <w:rPr>
          <w:rtl/>
        </w:rPr>
        <w:t xml:space="preserve">  اعتراض :  اصول فقہ کے ابواب میں مطلق اور مقید کا ذکر کیوں نہیں کیا گیا ؟</w:t>
      </w:r>
    </w:p>
    <w:p w14:paraId="2EEA1A42" w14:textId="77777777" w:rsidR="00462B4C" w:rsidRPr="00EA2957" w:rsidRDefault="00462B4C" w:rsidP="000D6097">
      <w:r w:rsidRPr="00EA2957">
        <w:rPr>
          <w:rtl/>
        </w:rPr>
        <w:t xml:space="preserve">  جواب :  شا رح محلی</w:t>
      </w:r>
      <w:r w:rsidR="000D6097">
        <w:rPr>
          <w:rFonts w:hint="cs"/>
          <w:rtl/>
        </w:rPr>
        <w:t>ؒ</w:t>
      </w:r>
      <w:r w:rsidRPr="00EA2957">
        <w:rPr>
          <w:rtl/>
        </w:rPr>
        <w:t xml:space="preserve"> فر ما تے ہیں :  عام اور خاص میں مطلق اور مقید کا ذکر کیا جائے گا </w:t>
      </w:r>
      <w:r w:rsidR="000D6097">
        <w:rPr>
          <w:rFonts w:hint="cs"/>
          <w:rtl/>
        </w:rPr>
        <w:t>(</w:t>
      </w:r>
      <w:r w:rsidRPr="00EA2957">
        <w:rPr>
          <w:rtl/>
        </w:rPr>
        <w:t xml:space="preserve">اس لئے مستقل ان کا ذکر نہیں کیا گیا </w:t>
      </w:r>
      <w:r w:rsidR="000D6097">
        <w:rPr>
          <w:rFonts w:hint="cs"/>
          <w:rtl/>
        </w:rPr>
        <w:t>)</w:t>
      </w:r>
      <w:r w:rsidR="0022388B">
        <w:rPr>
          <w:rFonts w:hint="cs"/>
          <w:rtl/>
        </w:rPr>
        <w:t>۔</w:t>
      </w:r>
      <w:r w:rsidR="000D6097">
        <w:rPr>
          <w:rFonts w:hint="cs"/>
          <w:rtl/>
        </w:rPr>
        <w:t xml:space="preserve"> (</w:t>
      </w:r>
      <w:r w:rsidRPr="00EA2957">
        <w:rPr>
          <w:rtl/>
        </w:rPr>
        <w:t>شرح ورقات ص٥</w:t>
      </w:r>
      <w:r w:rsidR="000D6097">
        <w:rPr>
          <w:rFonts w:hint="cs"/>
          <w:rtl/>
        </w:rPr>
        <w:t>)</w:t>
      </w:r>
    </w:p>
    <w:p w14:paraId="65FE1810" w14:textId="77777777" w:rsidR="00462B4C" w:rsidRPr="00EA2957" w:rsidRDefault="00462B4C" w:rsidP="00EE2C85">
      <w:r w:rsidRPr="00EA2957">
        <w:rPr>
          <w:rtl/>
        </w:rPr>
        <w:t xml:space="preserve">  آ گے مصنف</w:t>
      </w:r>
      <w:r w:rsidR="007328BB">
        <w:rPr>
          <w:rFonts w:hint="cs"/>
          <w:rtl/>
        </w:rPr>
        <w:t>ؒ</w:t>
      </w:r>
      <w:r w:rsidRPr="00EA2957">
        <w:rPr>
          <w:rtl/>
        </w:rPr>
        <w:t xml:space="preserve">   ابواب کو شروع فر ما رہے ہیں :  (بہر حال اقسام کلام :  وہ کلمات جس سے کلام مرکب  ہو تا ہے اس کی کم سے کم مقدار </w:t>
      </w:r>
      <w:r w:rsidR="00EE2C85">
        <w:rPr>
          <w:rFonts w:hint="cs"/>
          <w:rtl/>
        </w:rPr>
        <w:t>دو</w:t>
      </w:r>
      <w:r w:rsidRPr="00EA2957">
        <w:rPr>
          <w:rtl/>
        </w:rPr>
        <w:t xml:space="preserve"> اسم ہیں یا ایک اسم اور ایک فعل ہے یا ایک فعل اور ایک حرف ہے یا  ایک اسم اور ایک حرف ہے )</w:t>
      </w:r>
      <w:r w:rsidR="000C195E">
        <w:rPr>
          <w:rFonts w:hint="cs"/>
          <w:rtl/>
        </w:rPr>
        <w:t>۔</w:t>
      </w:r>
    </w:p>
    <w:p w14:paraId="5FEDFF98" w14:textId="0A4FFBED" w:rsidR="00462B4C" w:rsidRPr="00EA2957" w:rsidRDefault="00462B4C" w:rsidP="00EE2C85">
      <w:r w:rsidRPr="00EA2957">
        <w:rPr>
          <w:rtl/>
        </w:rPr>
        <w:t xml:space="preserve">  </w:t>
      </w:r>
      <w:r w:rsidR="007328BB">
        <w:rPr>
          <w:rtl/>
        </w:rPr>
        <w:t>اب ہر ایک کی مثال دیکھ</w:t>
      </w:r>
      <w:r w:rsidR="007328BB">
        <w:rPr>
          <w:rFonts w:hint="cs"/>
          <w:rtl/>
        </w:rPr>
        <w:t>ئے</w:t>
      </w:r>
      <w:r w:rsidRPr="00EA2957">
        <w:rPr>
          <w:rtl/>
        </w:rPr>
        <w:t xml:space="preserve"> :  جیسے </w:t>
      </w:r>
      <w:r w:rsidR="00AE1C4A" w:rsidRPr="00AE1C4A">
        <w:rPr>
          <w:rStyle w:val="arabic"/>
          <w:rtl/>
        </w:rPr>
        <w:t>زَیْد قَا ئِم</w:t>
      </w:r>
      <w:r w:rsidRPr="00EA2957">
        <w:rPr>
          <w:rtl/>
        </w:rPr>
        <w:t xml:space="preserve"> ،اس میں </w:t>
      </w:r>
      <w:r w:rsidR="00AE1C4A" w:rsidRPr="00AE1C4A">
        <w:rPr>
          <w:rStyle w:val="arabic"/>
          <w:rtl/>
        </w:rPr>
        <w:t>زید</w:t>
      </w:r>
      <w:r w:rsidRPr="00EA2957">
        <w:rPr>
          <w:rtl/>
        </w:rPr>
        <w:t xml:space="preserve"> بھی اسم ہے اور </w:t>
      </w:r>
      <w:r w:rsidR="00AE1C4A" w:rsidRPr="00AE1C4A">
        <w:rPr>
          <w:rStyle w:val="arabic"/>
          <w:rtl/>
        </w:rPr>
        <w:t>قا ئم</w:t>
      </w:r>
      <w:r w:rsidRPr="00EA2957">
        <w:rPr>
          <w:rtl/>
        </w:rPr>
        <w:t xml:space="preserve"> بھی اسم ہے۔جیسے  </w:t>
      </w:r>
      <w:r w:rsidR="00AE1C4A" w:rsidRPr="00AE1C4A">
        <w:rPr>
          <w:rStyle w:val="arabic"/>
          <w:rtl/>
        </w:rPr>
        <w:t>زَیْد قَا مَ</w:t>
      </w:r>
      <w:r w:rsidRPr="00EA2957">
        <w:rPr>
          <w:rtl/>
        </w:rPr>
        <w:t xml:space="preserve"> ،اس میں </w:t>
      </w:r>
      <w:r w:rsidR="00AE1C4A" w:rsidRPr="00AE1C4A">
        <w:rPr>
          <w:rStyle w:val="arabic"/>
          <w:rtl/>
        </w:rPr>
        <w:t>زید</w:t>
      </w:r>
      <w:r w:rsidRPr="00EA2957">
        <w:rPr>
          <w:rtl/>
        </w:rPr>
        <w:t xml:space="preserve"> اسم ہے اور </w:t>
      </w:r>
      <w:r w:rsidR="00AE1C4A" w:rsidRPr="00AE1C4A">
        <w:rPr>
          <w:rStyle w:val="arabic"/>
          <w:rtl/>
        </w:rPr>
        <w:t xml:space="preserve">قام </w:t>
      </w:r>
      <w:r w:rsidRPr="00EA2957">
        <w:rPr>
          <w:rtl/>
        </w:rPr>
        <w:t xml:space="preserve">فعل ہے ۔جیسے </w:t>
      </w:r>
      <w:r w:rsidR="00AE1C4A" w:rsidRPr="00AE1C4A">
        <w:rPr>
          <w:rStyle w:val="arabic"/>
          <w:rtl/>
        </w:rPr>
        <w:t>مَا قَا مَ</w:t>
      </w:r>
      <w:r w:rsidRPr="00EA2957">
        <w:rPr>
          <w:rtl/>
        </w:rPr>
        <w:t xml:space="preserve"> ،اس میں </w:t>
      </w:r>
      <w:r w:rsidR="00AE1C4A" w:rsidRPr="00AE1C4A">
        <w:rPr>
          <w:rStyle w:val="arabic"/>
          <w:rtl/>
        </w:rPr>
        <w:t xml:space="preserve">ما </w:t>
      </w:r>
      <w:r w:rsidRPr="00EA2957">
        <w:rPr>
          <w:rtl/>
        </w:rPr>
        <w:t xml:space="preserve">حرف ہے اور قام فعل ہے ۔ قام میں مثلا زید کی طرف لو ٹنے وا لی جو ضمیر ہے اس ضمیر کو بعض حضرات نے کلمہ شمار نہیں کیا ضمیر کے  لفظا ظا ہر نہ ہو نے کی و جہ سے اس لئے </w:t>
      </w:r>
      <w:r w:rsidR="00AE1C4A" w:rsidRPr="00AE1C4A">
        <w:rPr>
          <w:rStyle w:val="arabic"/>
          <w:rtl/>
        </w:rPr>
        <w:t xml:space="preserve">ما قام </w:t>
      </w:r>
      <w:r w:rsidRPr="00EA2957">
        <w:rPr>
          <w:rtl/>
        </w:rPr>
        <w:t>کو ایک فعل اور ایک حرف سے مرکب کلام شمار کیا ہے ۔ لیکن جمہور نے قا م میں جو ضمیر ہے اس ضمیر کو کلمہ شمار کیا ہے ۔</w:t>
      </w:r>
      <w:r w:rsidR="00EE2C85">
        <w:rPr>
          <w:rFonts w:hint="cs"/>
          <w:rtl/>
        </w:rPr>
        <w:t>(</w:t>
      </w:r>
      <w:r w:rsidRPr="00EA2957">
        <w:rPr>
          <w:rtl/>
        </w:rPr>
        <w:t>شرح ورقات ص٦</w:t>
      </w:r>
      <w:r w:rsidR="00EE2C85">
        <w:rPr>
          <w:rFonts w:hint="cs"/>
          <w:rtl/>
        </w:rPr>
        <w:t>)</w:t>
      </w:r>
      <w:r w:rsidRPr="00EA2957">
        <w:rPr>
          <w:rtl/>
        </w:rPr>
        <w:t xml:space="preserve">لہذا جمہور کے  نز دیک یہاں پر </w:t>
      </w:r>
      <w:r w:rsidR="00EE2C85">
        <w:rPr>
          <w:rFonts w:hint="cs"/>
          <w:rtl/>
        </w:rPr>
        <w:t xml:space="preserve">تین </w:t>
      </w:r>
      <w:r w:rsidRPr="00EA2957">
        <w:rPr>
          <w:rtl/>
        </w:rPr>
        <w:t>کلموں سے مل</w:t>
      </w:r>
      <w:r w:rsidR="00EE2C85">
        <w:rPr>
          <w:rFonts w:hint="cs"/>
          <w:rtl/>
        </w:rPr>
        <w:t xml:space="preserve"> </w:t>
      </w:r>
      <w:r w:rsidRPr="00EA2957">
        <w:rPr>
          <w:rtl/>
        </w:rPr>
        <w:t>کر کلام بنا ہے ۔</w:t>
      </w:r>
    </w:p>
    <w:p w14:paraId="487345A2" w14:textId="03C73419" w:rsidR="00462B4C" w:rsidRPr="00EA2957" w:rsidRDefault="000C195E" w:rsidP="00EE2C85">
      <w:r>
        <w:rPr>
          <w:rtl/>
        </w:rPr>
        <w:lastRenderedPageBreak/>
        <w:t xml:space="preserve">  ایک اسم اور ایک حرف یہ ندا</w:t>
      </w:r>
      <w:r w:rsidR="00462B4C" w:rsidRPr="00EA2957">
        <w:rPr>
          <w:rtl/>
        </w:rPr>
        <w:t xml:space="preserve"> میں ہو تا ہے جیسے ''</w:t>
      </w:r>
      <w:r w:rsidR="00AE1C4A" w:rsidRPr="00AE1C4A">
        <w:rPr>
          <w:rStyle w:val="arabic"/>
          <w:rtl/>
        </w:rPr>
        <w:t>یا زید</w:t>
      </w:r>
      <w:r w:rsidR="00462B4C" w:rsidRPr="00EA2957">
        <w:rPr>
          <w:rtl/>
        </w:rPr>
        <w:t>''۔اس میں ''</w:t>
      </w:r>
      <w:r w:rsidR="00AE1C4A" w:rsidRPr="00AE1C4A">
        <w:rPr>
          <w:rStyle w:val="arabic"/>
          <w:rtl/>
        </w:rPr>
        <w:t xml:space="preserve">یا </w:t>
      </w:r>
      <w:r w:rsidR="00462B4C" w:rsidRPr="00EA2957">
        <w:rPr>
          <w:rtl/>
        </w:rPr>
        <w:t>'' حرف ہے اور ''</w:t>
      </w:r>
      <w:r w:rsidR="00AE1C4A" w:rsidRPr="00AE1C4A">
        <w:rPr>
          <w:rStyle w:val="arabic"/>
          <w:rtl/>
        </w:rPr>
        <w:t>زید</w:t>
      </w:r>
      <w:r w:rsidR="00462B4C" w:rsidRPr="00EA2957">
        <w:rPr>
          <w:rtl/>
        </w:rPr>
        <w:t xml:space="preserve">'' اسم ہے ۔ اگر چہ یا زید کا معنی </w:t>
      </w:r>
      <w:r w:rsidR="00AE1C4A" w:rsidRPr="00AE1C4A">
        <w:rPr>
          <w:rStyle w:val="arabic"/>
          <w:rtl/>
        </w:rPr>
        <w:t>''أد عو زیدا''یا</w:t>
      </w:r>
      <w:r w:rsidR="00462B4C" w:rsidRPr="00EA2957">
        <w:rPr>
          <w:rtl/>
        </w:rPr>
        <w:t xml:space="preserve"> ''</w:t>
      </w:r>
      <w:r w:rsidR="00AE1C4A" w:rsidRPr="00AE1C4A">
        <w:rPr>
          <w:rStyle w:val="arabic"/>
          <w:rtl/>
        </w:rPr>
        <w:t>أنا دی زیدا</w:t>
      </w:r>
      <w:r w:rsidR="00462B4C" w:rsidRPr="00EA2957">
        <w:rPr>
          <w:rtl/>
        </w:rPr>
        <w:t xml:space="preserve">'' ہے </w:t>
      </w:r>
      <w:r w:rsidR="00EE2C85">
        <w:rPr>
          <w:rFonts w:hint="cs"/>
          <w:rtl/>
        </w:rPr>
        <w:t>(</w:t>
      </w:r>
      <w:r w:rsidR="00462B4C" w:rsidRPr="00EA2957">
        <w:rPr>
          <w:rtl/>
        </w:rPr>
        <w:t>ایضا</w:t>
      </w:r>
      <w:r w:rsidR="00EE2C85">
        <w:rPr>
          <w:rFonts w:hint="cs"/>
          <w:rtl/>
        </w:rPr>
        <w:t>)</w:t>
      </w:r>
      <w:r w:rsidR="00462B4C" w:rsidRPr="00EA2957">
        <w:rPr>
          <w:rtl/>
        </w:rPr>
        <w:t xml:space="preserve">یعنی اس میں معنی کے اعتبار سے </w:t>
      </w:r>
      <w:r w:rsidR="00EE2C85">
        <w:rPr>
          <w:rFonts w:hint="cs"/>
          <w:rtl/>
        </w:rPr>
        <w:t>تین تین</w:t>
      </w:r>
      <w:r w:rsidR="00462B4C" w:rsidRPr="00EA2957">
        <w:rPr>
          <w:rtl/>
        </w:rPr>
        <w:t xml:space="preserve"> کلمات ہیں وہ اس طرح کہ </w:t>
      </w:r>
      <w:r w:rsidR="00AE1C4A" w:rsidRPr="00AE1C4A">
        <w:rPr>
          <w:rStyle w:val="arabic"/>
          <w:rtl/>
        </w:rPr>
        <w:t>أد عو</w:t>
      </w:r>
      <w:r w:rsidR="00462B4C" w:rsidRPr="00EA2957">
        <w:rPr>
          <w:rtl/>
        </w:rPr>
        <w:t>فعل ہے ،</w:t>
      </w:r>
      <w:r w:rsidR="007328BB">
        <w:rPr>
          <w:rFonts w:hint="cs"/>
          <w:rtl/>
        </w:rPr>
        <w:t xml:space="preserve"> </w:t>
      </w:r>
      <w:r w:rsidR="00462B4C" w:rsidRPr="00EA2957">
        <w:rPr>
          <w:rtl/>
        </w:rPr>
        <w:t>اس میں ضمیر متکلم فا عل اور زید مفعول ہے ۔لیکن پھر بھی ظا ہرا</w:t>
      </w:r>
      <w:r w:rsidR="00EE2C85">
        <w:rPr>
          <w:rFonts w:hint="cs"/>
          <w:rtl/>
        </w:rPr>
        <w:t>دو</w:t>
      </w:r>
      <w:r w:rsidR="00462B4C" w:rsidRPr="00EA2957">
        <w:rPr>
          <w:rtl/>
        </w:rPr>
        <w:t xml:space="preserve"> لفظ ہو نے کی وجہ سے ایک اسم اور ایک ہی حرف سے مرکب کلام ہو نا شمار کیا ہے ۔</w:t>
      </w:r>
    </w:p>
    <w:p w14:paraId="09432269" w14:textId="55CB90ED" w:rsidR="00462B4C" w:rsidRPr="00EA2957" w:rsidRDefault="00462B4C" w:rsidP="00EB1FCA">
      <w:r w:rsidRPr="00EA2957">
        <w:rPr>
          <w:rtl/>
        </w:rPr>
        <w:t xml:space="preserve">  (</w:t>
      </w:r>
      <w:r w:rsidR="00AE1C4A" w:rsidRPr="00AE1C4A">
        <w:rPr>
          <w:rStyle w:val="arabic"/>
          <w:rtl/>
        </w:rPr>
        <w:t>وَ الْکَلاَ مُ یَنْقَسِمُ اِ لَی أَمْرٍ وَ نَھْیٍ وَ خَبَرٍ وَ اسْتِخْبَا رٍ</w:t>
      </w:r>
      <w:r w:rsidRPr="00EA2957">
        <w:rPr>
          <w:rtl/>
        </w:rPr>
        <w:t xml:space="preserve"> </w:t>
      </w:r>
      <w:r w:rsidR="00EB1FCA">
        <w:rPr>
          <w:rFonts w:hint="cs"/>
          <w:rtl/>
        </w:rPr>
        <w:t>.</w:t>
      </w:r>
      <w:r w:rsidRPr="00EA2957">
        <w:rPr>
          <w:rtl/>
        </w:rPr>
        <w:t xml:space="preserve">اور کلام تقسیم ہو تا ہے : امر،نہی، خبر اور </w:t>
      </w:r>
      <w:r w:rsidR="00A528CD">
        <w:rPr>
          <w:rtl/>
        </w:rPr>
        <w:t xml:space="preserve">استخبار کی جا نب )یعنی کلام کی </w:t>
      </w:r>
      <w:r w:rsidR="00A528CD">
        <w:rPr>
          <w:rFonts w:hint="cs"/>
          <w:rtl/>
        </w:rPr>
        <w:t>چار</w:t>
      </w:r>
      <w:r w:rsidRPr="00EA2957">
        <w:rPr>
          <w:rtl/>
        </w:rPr>
        <w:t>قسمی</w:t>
      </w:r>
      <w:r w:rsidR="006778F5">
        <w:rPr>
          <w:rtl/>
        </w:rPr>
        <w:t>ں ہیں :امر، نہی،خبر اور استخبار</w:t>
      </w:r>
      <w:r w:rsidRPr="00EA2957">
        <w:rPr>
          <w:rtl/>
        </w:rPr>
        <w:t>۔</w:t>
      </w:r>
      <w:r w:rsidR="006778F5">
        <w:rPr>
          <w:rFonts w:hint="cs"/>
          <w:rtl/>
        </w:rPr>
        <w:t xml:space="preserve"> </w:t>
      </w:r>
      <w:r w:rsidRPr="00EA2957">
        <w:rPr>
          <w:rtl/>
        </w:rPr>
        <w:t xml:space="preserve">  اب ہر ایک کی مثال دیکھئے :</w:t>
      </w:r>
    </w:p>
    <w:p w14:paraId="6F8BBF5A" w14:textId="36704F43" w:rsidR="00462B4C" w:rsidRPr="00EA2957" w:rsidRDefault="00462B4C" w:rsidP="00462B4C">
      <w:r w:rsidRPr="00EA2957">
        <w:rPr>
          <w:rtl/>
        </w:rPr>
        <w:t xml:space="preserve">  امر کی مثال :  </w:t>
      </w:r>
      <w:r w:rsidR="00AE1C4A" w:rsidRPr="00AE1C4A">
        <w:rPr>
          <w:rStyle w:val="arabic"/>
          <w:rtl/>
        </w:rPr>
        <w:t xml:space="preserve">قم </w:t>
      </w:r>
      <w:r w:rsidR="00EB1FCA">
        <w:rPr>
          <w:rFonts w:hint="cs"/>
          <w:rtl/>
        </w:rPr>
        <w:t>.</w:t>
      </w:r>
    </w:p>
    <w:p w14:paraId="5F38DC26" w14:textId="1B2D0A74" w:rsidR="00462B4C" w:rsidRPr="00EA2957" w:rsidRDefault="00462B4C" w:rsidP="00462B4C">
      <w:r w:rsidRPr="00EA2957">
        <w:rPr>
          <w:rtl/>
        </w:rPr>
        <w:t xml:space="preserve">  نہی کی مثال :  </w:t>
      </w:r>
      <w:r w:rsidR="00AE1C4A" w:rsidRPr="00AE1C4A">
        <w:rPr>
          <w:rStyle w:val="arabic"/>
          <w:rtl/>
        </w:rPr>
        <w:t>لا تقعد</w:t>
      </w:r>
      <w:r w:rsidR="00EB1FCA">
        <w:rPr>
          <w:rtl/>
        </w:rPr>
        <w:t xml:space="preserve"> </w:t>
      </w:r>
      <w:r w:rsidR="00EB1FCA">
        <w:rPr>
          <w:rFonts w:hint="cs"/>
          <w:rtl/>
        </w:rPr>
        <w:t>.</w:t>
      </w:r>
    </w:p>
    <w:p w14:paraId="236292C5" w14:textId="431AA3B2" w:rsidR="00462B4C" w:rsidRPr="00EA2957" w:rsidRDefault="00462B4C" w:rsidP="00462B4C">
      <w:r w:rsidRPr="00EA2957">
        <w:rPr>
          <w:rtl/>
        </w:rPr>
        <w:t xml:space="preserve">  خبر کی مثال:  </w:t>
      </w:r>
      <w:r w:rsidR="00AE1C4A" w:rsidRPr="00AE1C4A">
        <w:rPr>
          <w:rStyle w:val="arabic"/>
          <w:rtl/>
        </w:rPr>
        <w:t>جاء زید</w:t>
      </w:r>
      <w:r w:rsidR="00EB1FCA">
        <w:rPr>
          <w:rtl/>
        </w:rPr>
        <w:t xml:space="preserve"> </w:t>
      </w:r>
      <w:r w:rsidR="00EB1FCA">
        <w:rPr>
          <w:rFonts w:hint="cs"/>
          <w:rtl/>
        </w:rPr>
        <w:t>.</w:t>
      </w:r>
    </w:p>
    <w:p w14:paraId="17A557CD" w14:textId="77777777" w:rsidR="00462B4C" w:rsidRPr="00EA2957" w:rsidRDefault="00462B4C" w:rsidP="00F22809">
      <w:r w:rsidRPr="00EA2957">
        <w:rPr>
          <w:rtl/>
        </w:rPr>
        <w:t xml:space="preserve">  استخبار </w:t>
      </w:r>
      <w:r w:rsidR="006778F5">
        <w:rPr>
          <w:rFonts w:hint="cs"/>
          <w:rtl/>
        </w:rPr>
        <w:t>(</w:t>
      </w:r>
      <w:r w:rsidR="00C8777A">
        <w:rPr>
          <w:rtl/>
        </w:rPr>
        <w:t xml:space="preserve">یعنی طلب خبر </w:t>
      </w:r>
      <w:r w:rsidR="006778F5">
        <w:rPr>
          <w:rFonts w:hint="cs"/>
          <w:rtl/>
        </w:rPr>
        <w:t>)</w:t>
      </w:r>
      <w:r w:rsidR="00F22809">
        <w:rPr>
          <w:rtl/>
        </w:rPr>
        <w:t>ی</w:t>
      </w:r>
      <w:r w:rsidRPr="00EA2957">
        <w:rPr>
          <w:rtl/>
        </w:rPr>
        <w:t>ہی ا</w:t>
      </w:r>
      <w:r w:rsidR="00F22809">
        <w:rPr>
          <w:rtl/>
        </w:rPr>
        <w:t>ستفہام ہے ۔یعنی دونوں ہم معنی ہ</w:t>
      </w:r>
      <w:r w:rsidR="00F22809">
        <w:rPr>
          <w:rFonts w:hint="cs"/>
          <w:rtl/>
        </w:rPr>
        <w:t>یں</w:t>
      </w:r>
      <w:r w:rsidRPr="00EA2957">
        <w:rPr>
          <w:rtl/>
        </w:rPr>
        <w:t xml:space="preserve"> ۔</w:t>
      </w:r>
    </w:p>
    <w:p w14:paraId="3D260AD8" w14:textId="54D44F33" w:rsidR="00462B4C" w:rsidRPr="00EA2957" w:rsidRDefault="00462B4C" w:rsidP="00C8777A">
      <w:r w:rsidRPr="00EA2957">
        <w:rPr>
          <w:rtl/>
        </w:rPr>
        <w:t xml:space="preserve">  اس کی مثال : ھل قام زید ؟اس میں طلب خبر ہے ۔اب'' </w:t>
      </w:r>
      <w:r w:rsidR="00AE1C4A" w:rsidRPr="00AE1C4A">
        <w:rPr>
          <w:rStyle w:val="arabic"/>
          <w:rtl/>
        </w:rPr>
        <w:t xml:space="preserve">نعم </w:t>
      </w:r>
      <w:r w:rsidRPr="00C8777A">
        <w:rPr>
          <w:rtl/>
        </w:rPr>
        <w:t>'</w:t>
      </w:r>
      <w:r w:rsidRPr="00EA2957">
        <w:rPr>
          <w:rtl/>
        </w:rPr>
        <w:t>'یا ''</w:t>
      </w:r>
      <w:r w:rsidR="00AE1C4A" w:rsidRPr="00AE1C4A">
        <w:rPr>
          <w:rStyle w:val="arabic"/>
          <w:rtl/>
        </w:rPr>
        <w:t>لا</w:t>
      </w:r>
      <w:r w:rsidRPr="00EA2957">
        <w:rPr>
          <w:rtl/>
        </w:rPr>
        <w:t>'' سے خبر دی جا ئے گی ۔</w:t>
      </w:r>
      <w:r w:rsidR="006778F5">
        <w:rPr>
          <w:rFonts w:hint="cs"/>
          <w:rtl/>
        </w:rPr>
        <w:t>(</w:t>
      </w:r>
      <w:r w:rsidR="00C8777A">
        <w:rPr>
          <w:rtl/>
        </w:rPr>
        <w:t>ایضا</w:t>
      </w:r>
      <w:r w:rsidR="006778F5">
        <w:rPr>
          <w:rFonts w:hint="cs"/>
          <w:rtl/>
        </w:rPr>
        <w:t>)</w:t>
      </w:r>
    </w:p>
    <w:p w14:paraId="777AE339" w14:textId="67899FD1" w:rsidR="00462B4C" w:rsidRPr="00EA2957" w:rsidRDefault="00462B4C" w:rsidP="00EB1FCA">
      <w:r w:rsidRPr="00EA2957">
        <w:rPr>
          <w:rtl/>
        </w:rPr>
        <w:t xml:space="preserve">  (</w:t>
      </w:r>
      <w:r w:rsidR="00AE1C4A" w:rsidRPr="00AE1C4A">
        <w:rPr>
          <w:rStyle w:val="arabic"/>
          <w:rtl/>
        </w:rPr>
        <w:t>وَیَنْقَسِمُ أَ یْضًا اِلَی تَمَنٍّ وَ عَرَضٍ وَقَسَمٍ</w:t>
      </w:r>
      <w:r w:rsidR="00EB1FCA">
        <w:rPr>
          <w:rFonts w:hint="cs"/>
          <w:rtl/>
        </w:rPr>
        <w:t>.</w:t>
      </w:r>
      <w:r w:rsidRPr="00EA2957">
        <w:rPr>
          <w:rtl/>
        </w:rPr>
        <w:t xml:space="preserve"> او</w:t>
      </w:r>
      <w:r w:rsidR="00F22809">
        <w:rPr>
          <w:rtl/>
        </w:rPr>
        <w:t>ر کلام :تمنی ،عرض اور قسم کی جا</w:t>
      </w:r>
      <w:r w:rsidRPr="00EA2957">
        <w:rPr>
          <w:rtl/>
        </w:rPr>
        <w:t xml:space="preserve">نب بھی منقسم ہو تا ہے )  اس اعتبار سے کلام کی </w:t>
      </w:r>
      <w:r w:rsidR="006778F5">
        <w:rPr>
          <w:rFonts w:hint="cs"/>
          <w:rtl/>
        </w:rPr>
        <w:t>تین</w:t>
      </w:r>
      <w:r w:rsidRPr="00EA2957">
        <w:rPr>
          <w:rtl/>
        </w:rPr>
        <w:t xml:space="preserve"> قسمیں ہیں :  </w:t>
      </w:r>
      <w:r w:rsidR="006778F5">
        <w:rPr>
          <w:rFonts w:hint="cs"/>
          <w:rtl/>
        </w:rPr>
        <w:t>(</w:t>
      </w:r>
      <w:r w:rsidR="00C8777A">
        <w:rPr>
          <w:rtl/>
        </w:rPr>
        <w:t>١</w:t>
      </w:r>
      <w:r w:rsidR="006778F5">
        <w:rPr>
          <w:rFonts w:hint="cs"/>
          <w:rtl/>
        </w:rPr>
        <w:t>)</w:t>
      </w:r>
      <w:r w:rsidRPr="00EA2957">
        <w:rPr>
          <w:rtl/>
        </w:rPr>
        <w:t xml:space="preserve">تمنی </w:t>
      </w:r>
      <w:r w:rsidR="006778F5">
        <w:rPr>
          <w:rFonts w:hint="cs"/>
          <w:rtl/>
        </w:rPr>
        <w:t>(</w:t>
      </w:r>
      <w:r w:rsidR="00C8777A">
        <w:rPr>
          <w:rtl/>
        </w:rPr>
        <w:t>٢</w:t>
      </w:r>
      <w:r w:rsidR="006778F5">
        <w:rPr>
          <w:rFonts w:hint="cs"/>
          <w:rtl/>
        </w:rPr>
        <w:t>)</w:t>
      </w:r>
      <w:r w:rsidRPr="00EA2957">
        <w:rPr>
          <w:rtl/>
        </w:rPr>
        <w:t xml:space="preserve">عرض </w:t>
      </w:r>
      <w:r w:rsidR="006778F5">
        <w:rPr>
          <w:rFonts w:hint="cs"/>
          <w:rtl/>
        </w:rPr>
        <w:t>(</w:t>
      </w:r>
      <w:r w:rsidR="00C8777A">
        <w:rPr>
          <w:rtl/>
        </w:rPr>
        <w:t>٣</w:t>
      </w:r>
      <w:r w:rsidR="006778F5">
        <w:rPr>
          <w:rFonts w:hint="cs"/>
          <w:rtl/>
        </w:rPr>
        <w:t>)</w:t>
      </w:r>
      <w:r w:rsidRPr="00EA2957">
        <w:rPr>
          <w:rtl/>
        </w:rPr>
        <w:t>قسم ۔ اب ہر ایک کی مثال دیکھئے:</w:t>
      </w:r>
    </w:p>
    <w:p w14:paraId="406BEAFB" w14:textId="4FCDBAF5" w:rsidR="00462B4C" w:rsidRPr="00EA2957" w:rsidRDefault="00462B4C" w:rsidP="006778F5">
      <w:r w:rsidRPr="00EA2957">
        <w:rPr>
          <w:rtl/>
        </w:rPr>
        <w:t xml:space="preserve">  تمنی کی مثا ل: </w:t>
      </w:r>
      <w:r w:rsidR="00AE1C4A" w:rsidRPr="00AE1C4A">
        <w:rPr>
          <w:rStyle w:val="arabic"/>
          <w:rtl/>
        </w:rPr>
        <w:t>لیت الشباب یعود یوما</w:t>
      </w:r>
      <w:r w:rsidR="00EB1FCA">
        <w:rPr>
          <w:rtl/>
        </w:rPr>
        <w:t xml:space="preserve">  </w:t>
      </w:r>
      <w:r w:rsidR="00EB1FCA">
        <w:rPr>
          <w:rFonts w:hint="cs"/>
          <w:rtl/>
        </w:rPr>
        <w:t>.</w:t>
      </w:r>
      <w:r w:rsidRPr="00EA2957">
        <w:rPr>
          <w:rtl/>
        </w:rPr>
        <w:t>کاش جوانی ایک دن لوٹ آ تی ۔</w:t>
      </w:r>
    </w:p>
    <w:p w14:paraId="072280F8" w14:textId="24837D71" w:rsidR="00462B4C" w:rsidRPr="00EA2957" w:rsidRDefault="00C8777A" w:rsidP="00EB1FCA">
      <w:r>
        <w:rPr>
          <w:rtl/>
        </w:rPr>
        <w:t xml:space="preserve">  عرض</w:t>
      </w:r>
      <w:r w:rsidR="006778F5">
        <w:rPr>
          <w:rFonts w:hint="cs"/>
          <w:rtl/>
        </w:rPr>
        <w:t>(</w:t>
      </w:r>
      <w:r w:rsidR="006778F5">
        <w:rPr>
          <w:rtl/>
        </w:rPr>
        <w:t>بمعنی در خواست</w:t>
      </w:r>
      <w:r w:rsidR="006778F5">
        <w:rPr>
          <w:rFonts w:hint="cs"/>
          <w:rtl/>
        </w:rPr>
        <w:t>)</w:t>
      </w:r>
      <w:r w:rsidR="00462B4C" w:rsidRPr="00EA2957">
        <w:rPr>
          <w:rtl/>
        </w:rPr>
        <w:t xml:space="preserve">کی مثال: </w:t>
      </w:r>
      <w:r w:rsidR="00AE1C4A" w:rsidRPr="00AE1C4A">
        <w:rPr>
          <w:rStyle w:val="arabic"/>
          <w:rtl/>
        </w:rPr>
        <w:t>ألا تنزل عندنا</w:t>
      </w:r>
      <w:r w:rsidR="00462B4C" w:rsidRPr="00EA2957">
        <w:rPr>
          <w:rtl/>
        </w:rPr>
        <w:t>۔کیا تم ہما رے پاس نہیں</w:t>
      </w:r>
      <w:r>
        <w:rPr>
          <w:rFonts w:hint="cs"/>
          <w:rtl/>
        </w:rPr>
        <w:t xml:space="preserve"> </w:t>
      </w:r>
      <w:r w:rsidR="00462B4C" w:rsidRPr="00EA2957">
        <w:rPr>
          <w:rtl/>
        </w:rPr>
        <w:t>اتروں</w:t>
      </w:r>
      <w:r>
        <w:rPr>
          <w:rFonts w:hint="cs"/>
          <w:rtl/>
        </w:rPr>
        <w:t xml:space="preserve"> </w:t>
      </w:r>
      <w:r w:rsidR="00462B4C" w:rsidRPr="00EA2957">
        <w:rPr>
          <w:rtl/>
        </w:rPr>
        <w:t xml:space="preserve"> گے ۔یعنی قیام نہیں کروں گے ۔  قسم کی مثال : </w:t>
      </w:r>
      <w:r w:rsidR="00AE1C4A" w:rsidRPr="00AE1C4A">
        <w:rPr>
          <w:rStyle w:val="arabic"/>
          <w:rtl/>
        </w:rPr>
        <w:t>واللہ لأ فعلن کذا</w:t>
      </w:r>
      <w:r w:rsidR="00EB1FCA">
        <w:rPr>
          <w:rFonts w:hint="cs"/>
          <w:rtl/>
        </w:rPr>
        <w:t>.</w:t>
      </w:r>
      <w:r w:rsidR="00462B4C" w:rsidRPr="00EA2957">
        <w:rPr>
          <w:rtl/>
        </w:rPr>
        <w:t>خدا کی قسم میں ضرور ایسا کروں گا</w:t>
      </w:r>
      <w:r w:rsidR="00EB1FCA">
        <w:rPr>
          <w:rFonts w:hint="cs"/>
          <w:rtl/>
        </w:rPr>
        <w:t>۔</w:t>
      </w:r>
      <w:r w:rsidR="00462B4C" w:rsidRPr="00EA2957">
        <w:rPr>
          <w:rtl/>
        </w:rPr>
        <w:t xml:space="preserve"> </w:t>
      </w:r>
      <w:r w:rsidR="006778F5">
        <w:rPr>
          <w:rFonts w:hint="cs"/>
          <w:rtl/>
        </w:rPr>
        <w:t>(</w:t>
      </w:r>
      <w:r>
        <w:rPr>
          <w:rtl/>
        </w:rPr>
        <w:t>ایضا</w:t>
      </w:r>
      <w:r w:rsidR="006778F5">
        <w:rPr>
          <w:rFonts w:hint="cs"/>
          <w:rtl/>
        </w:rPr>
        <w:t>)</w:t>
      </w:r>
    </w:p>
    <w:p w14:paraId="51BA5F24" w14:textId="64958733" w:rsidR="00462B4C" w:rsidRPr="00C8777A" w:rsidRDefault="00462B4C" w:rsidP="00AE1C4A">
      <w:pPr>
        <w:pStyle w:val="Heading1"/>
      </w:pPr>
      <w:r w:rsidRPr="00C8777A">
        <w:rPr>
          <w:rtl/>
        </w:rPr>
        <w:lastRenderedPageBreak/>
        <w:t>(امر ،نہی اور خبر و غیرہ کی تعریف )</w:t>
      </w:r>
    </w:p>
    <w:p w14:paraId="75E0D8FE" w14:textId="731C592F" w:rsidR="00462B4C" w:rsidRPr="00EA2957" w:rsidRDefault="00462B4C" w:rsidP="00462B4C">
      <w:r w:rsidRPr="00EA2957">
        <w:rPr>
          <w:rtl/>
        </w:rPr>
        <w:t xml:space="preserve">  امر کہتے ہیں :وہ کلام جو طلب فعل پر دلالت کر تا ہو ۔جیسے </w:t>
      </w:r>
      <w:r w:rsidR="00AE1C4A" w:rsidRPr="00AE1C4A">
        <w:rPr>
          <w:rStyle w:val="arabic"/>
          <w:rtl/>
        </w:rPr>
        <w:t>قم</w:t>
      </w:r>
      <w:r w:rsidRPr="00EA2957">
        <w:rPr>
          <w:rtl/>
        </w:rPr>
        <w:t xml:space="preserve"> ۔</w:t>
      </w:r>
      <w:r w:rsidR="00AE1C4A" w:rsidRPr="00AE1C4A">
        <w:rPr>
          <w:rStyle w:val="arabic"/>
          <w:rtl/>
        </w:rPr>
        <w:t>و ھو ما یدل علی طلب الفعل ،نحو:  قم</w:t>
      </w:r>
      <w:r w:rsidR="00EB1FCA">
        <w:rPr>
          <w:rFonts w:hint="cs"/>
          <w:rtl/>
        </w:rPr>
        <w:t>.</w:t>
      </w:r>
    </w:p>
    <w:p w14:paraId="5AE9292B" w14:textId="77777777" w:rsidR="00AE1C4A" w:rsidRPr="00AE1C4A" w:rsidRDefault="00462B4C" w:rsidP="00462B4C">
      <w:pPr>
        <w:rPr>
          <w:rStyle w:val="arabic"/>
        </w:rPr>
      </w:pPr>
      <w:r w:rsidRPr="00EA2957">
        <w:rPr>
          <w:rtl/>
        </w:rPr>
        <w:tab/>
        <w:t xml:space="preserve">  نہی کہتے ہیں :وہ کلام جو طلب ترک پر دلا لت کر تا ہو ۔جیسے </w:t>
      </w:r>
      <w:r w:rsidR="00AE1C4A" w:rsidRPr="00AE1C4A">
        <w:rPr>
          <w:rStyle w:val="arabic"/>
          <w:rtl/>
        </w:rPr>
        <w:t>لا تقم۔وھو ما یدل علی طلب الترک نحو :لا تقم.</w:t>
      </w:r>
    </w:p>
    <w:p w14:paraId="4483B3DC" w14:textId="066BB811" w:rsidR="00462B4C" w:rsidRPr="00EA2957" w:rsidRDefault="00462B4C" w:rsidP="00462B4C">
      <w:r w:rsidRPr="00EA2957">
        <w:rPr>
          <w:rtl/>
        </w:rPr>
        <w:tab/>
        <w:t xml:space="preserve">  خبر کہتے ہیں : جس میں صدق اور کذب کا احتمال ہو ۔جیسے زید آ یا یا نہیں آ یا ۔</w:t>
      </w:r>
      <w:r w:rsidR="00AE1C4A" w:rsidRPr="00AE1C4A">
        <w:rPr>
          <w:rStyle w:val="arabic"/>
          <w:rtl/>
        </w:rPr>
        <w:t>و ھو ما یحتمل الصدق و الکذب نحو جاء زید و ما جا ء زید .</w:t>
      </w:r>
    </w:p>
    <w:p w14:paraId="0B97DB63" w14:textId="77777777" w:rsidR="00462B4C" w:rsidRPr="00EA2957" w:rsidRDefault="00462B4C" w:rsidP="006778F5">
      <w:r w:rsidRPr="00EA2957">
        <w:rPr>
          <w:rtl/>
        </w:rPr>
        <w:t xml:space="preserve">  تمنی کہتے ہیں :اس چیز کو طلب ک</w:t>
      </w:r>
      <w:r w:rsidR="00C8777A">
        <w:rPr>
          <w:rtl/>
        </w:rPr>
        <w:t xml:space="preserve">ر نا جس کے و قوع کی امید نہ ہو </w:t>
      </w:r>
      <w:r w:rsidR="006778F5">
        <w:rPr>
          <w:rFonts w:hint="cs"/>
          <w:rtl/>
        </w:rPr>
        <w:t>(</w:t>
      </w:r>
      <w:r w:rsidR="00C8777A">
        <w:rPr>
          <w:rtl/>
        </w:rPr>
        <w:t>یعنی و جود ممتنع ہو</w:t>
      </w:r>
      <w:r w:rsidRPr="00EA2957">
        <w:rPr>
          <w:rtl/>
        </w:rPr>
        <w:t>،</w:t>
      </w:r>
      <w:r w:rsidR="00C8777A">
        <w:rPr>
          <w:rFonts w:hint="cs"/>
          <w:rtl/>
        </w:rPr>
        <w:t xml:space="preserve"> </w:t>
      </w:r>
      <w:r w:rsidR="00C8777A">
        <w:rPr>
          <w:rtl/>
        </w:rPr>
        <w:t>محال ہو</w:t>
      </w:r>
      <w:r w:rsidR="006778F5">
        <w:rPr>
          <w:rFonts w:hint="cs"/>
          <w:rtl/>
        </w:rPr>
        <w:t>)</w:t>
      </w:r>
      <w:r w:rsidRPr="00EA2957">
        <w:rPr>
          <w:rtl/>
        </w:rPr>
        <w:t xml:space="preserve"> یا اس چیز کو طلب کر نا جس کا و قوع ممکن تو ہو لیکن دشوار ہو ۔                                                      </w:t>
      </w:r>
    </w:p>
    <w:p w14:paraId="5BC81DFC" w14:textId="77777777" w:rsidR="00462B4C" w:rsidRPr="00EA2957" w:rsidRDefault="00462B4C" w:rsidP="006778F5">
      <w:r w:rsidRPr="00EA2957">
        <w:rPr>
          <w:rtl/>
        </w:rPr>
        <w:t xml:space="preserve">  جس چیز کا و جود لازم و واجب ہو تو تمنی درست نہیں ۔</w:t>
      </w:r>
      <w:r w:rsidR="006778F5">
        <w:rPr>
          <w:rFonts w:hint="cs"/>
          <w:rtl/>
        </w:rPr>
        <w:t>(</w:t>
      </w:r>
      <w:r w:rsidR="00C8777A">
        <w:rPr>
          <w:rtl/>
        </w:rPr>
        <w:t>شرح ورقات ص١٠٤</w:t>
      </w:r>
      <w:r w:rsidR="006778F5">
        <w:rPr>
          <w:rFonts w:hint="cs"/>
          <w:rtl/>
        </w:rPr>
        <w:t>)</w:t>
      </w:r>
    </w:p>
    <w:p w14:paraId="27332F28" w14:textId="77777777" w:rsidR="00462B4C" w:rsidRPr="00EA2957" w:rsidRDefault="00462B4C" w:rsidP="006778F5">
      <w:r w:rsidRPr="00EA2957">
        <w:rPr>
          <w:rtl/>
        </w:rPr>
        <w:t xml:space="preserve">  وضاحت :  امور کی و جود کے اعتبار سے</w:t>
      </w:r>
      <w:r w:rsidR="006778F5">
        <w:rPr>
          <w:rFonts w:hint="cs"/>
          <w:rtl/>
        </w:rPr>
        <w:t>تین</w:t>
      </w:r>
      <w:r w:rsidRPr="00EA2957">
        <w:rPr>
          <w:rtl/>
        </w:rPr>
        <w:t xml:space="preserve"> قسمیں ہیں : </w:t>
      </w:r>
      <w:r w:rsidR="006778F5">
        <w:rPr>
          <w:rFonts w:hint="cs"/>
          <w:rtl/>
        </w:rPr>
        <w:t>(</w:t>
      </w:r>
      <w:r w:rsidR="00C8777A">
        <w:rPr>
          <w:rtl/>
        </w:rPr>
        <w:t>١</w:t>
      </w:r>
      <w:r w:rsidR="006778F5">
        <w:rPr>
          <w:rFonts w:hint="cs"/>
          <w:rtl/>
        </w:rPr>
        <w:t>)</w:t>
      </w:r>
      <w:r w:rsidRPr="00EA2957">
        <w:rPr>
          <w:rtl/>
        </w:rPr>
        <w:t xml:space="preserve"> ممکن الو جود </w:t>
      </w:r>
      <w:r w:rsidR="006778F5">
        <w:rPr>
          <w:rFonts w:hint="cs"/>
          <w:rtl/>
        </w:rPr>
        <w:t>(</w:t>
      </w:r>
      <w:r w:rsidR="00C8777A">
        <w:rPr>
          <w:rtl/>
        </w:rPr>
        <w:t>٢</w:t>
      </w:r>
      <w:r w:rsidR="006778F5">
        <w:rPr>
          <w:rFonts w:hint="cs"/>
          <w:rtl/>
        </w:rPr>
        <w:t>)</w:t>
      </w:r>
      <w:r w:rsidR="006778F5">
        <w:rPr>
          <w:rtl/>
        </w:rPr>
        <w:t xml:space="preserve">  وا</w:t>
      </w:r>
      <w:r w:rsidR="00C8777A">
        <w:rPr>
          <w:rtl/>
        </w:rPr>
        <w:t xml:space="preserve">جب الوجود </w:t>
      </w:r>
      <w:r w:rsidR="006778F5">
        <w:rPr>
          <w:rFonts w:hint="cs"/>
          <w:rtl/>
        </w:rPr>
        <w:t>(</w:t>
      </w:r>
      <w:r w:rsidR="00C8777A">
        <w:rPr>
          <w:rtl/>
        </w:rPr>
        <w:t>٣</w:t>
      </w:r>
      <w:r w:rsidR="006778F5">
        <w:rPr>
          <w:rFonts w:hint="cs"/>
          <w:rtl/>
        </w:rPr>
        <w:t>)</w:t>
      </w:r>
      <w:r w:rsidRPr="00EA2957">
        <w:rPr>
          <w:rtl/>
        </w:rPr>
        <w:t xml:space="preserve"> ممتنع الو جود ۔</w:t>
      </w:r>
    </w:p>
    <w:p w14:paraId="71A4C681" w14:textId="77777777" w:rsidR="00462B4C" w:rsidRPr="00EA2957" w:rsidRDefault="00462B4C" w:rsidP="00462B4C">
      <w:r w:rsidRPr="00EA2957">
        <w:rPr>
          <w:rtl/>
        </w:rPr>
        <w:t xml:space="preserve">  و جود و عدم دونوں ضروری نہ ہو ۔وجود بھی ہو سکتا ہ</w:t>
      </w:r>
      <w:r w:rsidR="00C8777A">
        <w:rPr>
          <w:rtl/>
        </w:rPr>
        <w:t>و ،عدم بھی ہو سکتا ہو ،ممکن الو</w:t>
      </w:r>
      <w:r w:rsidRPr="00EA2957">
        <w:rPr>
          <w:rtl/>
        </w:rPr>
        <w:t>جود کہلا تا ہے ۔جیسے انسان ۔</w:t>
      </w:r>
    </w:p>
    <w:p w14:paraId="59602CD0" w14:textId="77777777" w:rsidR="00462B4C" w:rsidRPr="00EA2957" w:rsidRDefault="00462B4C" w:rsidP="00462B4C">
      <w:r w:rsidRPr="00EA2957">
        <w:rPr>
          <w:rtl/>
        </w:rPr>
        <w:t xml:space="preserve">  و جود ضروری ہو ،عدم کی گنجا ئش و امکان نہ ہو ۔ وا جب الو جود کہلا تا ہے ۔ جیسے اللہ تعا لی اور اللہ تعا لی کی صفات ۔</w:t>
      </w:r>
    </w:p>
    <w:p w14:paraId="59A3FB68" w14:textId="77777777" w:rsidR="00462B4C" w:rsidRPr="00EA2957" w:rsidRDefault="00462B4C" w:rsidP="00462B4C">
      <w:r w:rsidRPr="00EA2957">
        <w:rPr>
          <w:rtl/>
        </w:rPr>
        <w:t xml:space="preserve">  عدم ضروری ہو ،و جود کی گنجا ئش نہ ہو ۔ممتنع الوجود کہلا تا ہے ۔جیسے اللہ تعا لی کا شریک۔</w:t>
      </w:r>
    </w:p>
    <w:p w14:paraId="02F0A871" w14:textId="1F1875B6" w:rsidR="00462B4C" w:rsidRPr="00EA2957" w:rsidRDefault="00462B4C" w:rsidP="003A57D8">
      <w:r w:rsidRPr="00EA2957">
        <w:rPr>
          <w:rtl/>
        </w:rPr>
        <w:t xml:space="preserve">  اب سمجھئے : ممتنع الو جود کی تمنی ہو سکتی ہے ۔جیسے لیت الشباب یعود ۔آپ جا نتے ہوں کہ بوڑھے  انسان کی جوا نی دنیا میں عا د</w:t>
      </w:r>
      <w:r w:rsidR="003A57D8">
        <w:rPr>
          <w:rFonts w:hint="cs"/>
          <w:rtl/>
        </w:rPr>
        <w:t>تاً</w:t>
      </w:r>
      <w:r w:rsidRPr="00EA2957">
        <w:rPr>
          <w:rtl/>
        </w:rPr>
        <w:t xml:space="preserve"> وا پس نہیں آ تی ۔ جوا نی کا وا پس آ نا عا د</w:t>
      </w:r>
      <w:r w:rsidR="003A57D8">
        <w:rPr>
          <w:rFonts w:hint="cs"/>
          <w:rtl/>
        </w:rPr>
        <w:t>تاً</w:t>
      </w:r>
      <w:r w:rsidRPr="00EA2957">
        <w:rPr>
          <w:rtl/>
        </w:rPr>
        <w:t xml:space="preserve"> ممتنع ہے ۔تو جوا نی کے واپس آ نے کی طلب کو تمنی کہیں گے ۔اور یہ جملہ ''</w:t>
      </w:r>
      <w:r w:rsidR="00AE1C4A" w:rsidRPr="00AE1C4A">
        <w:rPr>
          <w:rStyle w:val="arabic"/>
          <w:rtl/>
        </w:rPr>
        <w:t xml:space="preserve">لیت </w:t>
      </w:r>
      <w:r w:rsidR="00AE1C4A" w:rsidRPr="00AE1C4A">
        <w:rPr>
          <w:rStyle w:val="arabic"/>
          <w:rtl/>
        </w:rPr>
        <w:lastRenderedPageBreak/>
        <w:t>الخ</w:t>
      </w:r>
      <w:r w:rsidRPr="00EA2957">
        <w:rPr>
          <w:rtl/>
        </w:rPr>
        <w:t>''درست ہے ۔اور ایک غریب آ دمی جس کے  پاس ہزار رو پے بھی نہیں وہ کہے ''</w:t>
      </w:r>
      <w:r w:rsidR="00AE1C4A" w:rsidRPr="00AE1C4A">
        <w:rPr>
          <w:rStyle w:val="arabic"/>
          <w:rtl/>
        </w:rPr>
        <w:t>لیت لی ما لا فأحج بہ</w:t>
      </w:r>
      <w:r w:rsidRPr="00EA2957">
        <w:rPr>
          <w:rtl/>
        </w:rPr>
        <w:t xml:space="preserve">''۔تو ایسے غریب آ دمی کے پاس اتنے رو پے کا آنا ممکن ہے کہ وہ حج کرے لیکن اس کو امید نہیں تو یہ جملہ درست ہے اور تمنی کہلا ئے گا ۔                 </w:t>
      </w:r>
    </w:p>
    <w:p w14:paraId="657A9A7D" w14:textId="4900ACC3" w:rsidR="00462B4C" w:rsidRPr="00EA2957" w:rsidRDefault="00462B4C" w:rsidP="00462B4C">
      <w:r w:rsidRPr="00EA2957">
        <w:rPr>
          <w:rtl/>
        </w:rPr>
        <w:t xml:space="preserve">  ''  </w:t>
      </w:r>
      <w:r w:rsidR="00AE1C4A" w:rsidRPr="00AE1C4A">
        <w:rPr>
          <w:rStyle w:val="arabic"/>
          <w:rtl/>
        </w:rPr>
        <w:t>غدا</w:t>
      </w:r>
      <w:r w:rsidRPr="00EA2957">
        <w:rPr>
          <w:rtl/>
        </w:rPr>
        <w:t xml:space="preserve"> '' یعنی آ ئندہ کل کا آ نا طے ہے ،لازم ہے ۔اب کو ئی کہے ''  </w:t>
      </w:r>
      <w:r w:rsidR="00AE1C4A" w:rsidRPr="00AE1C4A">
        <w:rPr>
          <w:rStyle w:val="arabic"/>
          <w:rtl/>
        </w:rPr>
        <w:t>لیت غدا یجیٔ</w:t>
      </w:r>
      <w:r w:rsidRPr="00EA2957">
        <w:rPr>
          <w:rtl/>
        </w:rPr>
        <w:t xml:space="preserve"> ''تو درست نہیں اس لئے کہ اس کا و جود وا جب و لازم ہے ۔ہاں البتہ کو ئی '' </w:t>
      </w:r>
      <w:r w:rsidR="00AE1C4A" w:rsidRPr="00AE1C4A">
        <w:rPr>
          <w:rStyle w:val="arabic"/>
          <w:rtl/>
        </w:rPr>
        <w:t>لیت غدا یجیٔ</w:t>
      </w:r>
      <w:r w:rsidRPr="00EA2957">
        <w:rPr>
          <w:rtl/>
        </w:rPr>
        <w:t>''اتوار کو کہے اور اتوار ہی میں ''</w:t>
      </w:r>
      <w:r w:rsidR="00AE1C4A" w:rsidRPr="00AE1C4A">
        <w:rPr>
          <w:rStyle w:val="arabic"/>
          <w:rtl/>
        </w:rPr>
        <w:t>غدا</w:t>
      </w:r>
      <w:r w:rsidRPr="00EA2957">
        <w:rPr>
          <w:rtl/>
        </w:rPr>
        <w:t>''  کے آ نے کو طلب کرے تو تمنی درست ہے اس لئے کہ یہ محال و ممتنع ہے ۔کیونکہ اتوار کا ''</w:t>
      </w:r>
      <w:r w:rsidR="00AE1C4A" w:rsidRPr="00AE1C4A">
        <w:rPr>
          <w:rStyle w:val="arabic"/>
          <w:rtl/>
        </w:rPr>
        <w:t>غدا</w:t>
      </w:r>
      <w:r w:rsidRPr="00EA2957">
        <w:rPr>
          <w:rtl/>
        </w:rPr>
        <w:t>''  پیر ہے جو اتوار میں نہیں آ سکتا ۔</w:t>
      </w:r>
    </w:p>
    <w:p w14:paraId="2B85AA65" w14:textId="77E979DD" w:rsidR="00462B4C" w:rsidRPr="00EA2957" w:rsidRDefault="00462B4C" w:rsidP="003A57D8">
      <w:r w:rsidRPr="00EA2957">
        <w:rPr>
          <w:rtl/>
        </w:rPr>
        <w:t xml:space="preserve">  عرض کہتے ہیں :طلب رفق </w:t>
      </w:r>
      <w:r w:rsidR="003A57D8">
        <w:rPr>
          <w:rFonts w:hint="cs"/>
          <w:rtl/>
        </w:rPr>
        <w:t>(</w:t>
      </w:r>
      <w:r w:rsidR="003A57D8">
        <w:rPr>
          <w:rtl/>
        </w:rPr>
        <w:t xml:space="preserve">نر می </w:t>
      </w:r>
      <w:r w:rsidR="003A57D8">
        <w:rPr>
          <w:rFonts w:hint="cs"/>
          <w:rtl/>
        </w:rPr>
        <w:t>)</w:t>
      </w:r>
      <w:r w:rsidRPr="00EA2957">
        <w:rPr>
          <w:rtl/>
        </w:rPr>
        <w:t xml:space="preserve"> کو ۔</w:t>
      </w:r>
      <w:r w:rsidR="00AE1C4A" w:rsidRPr="00AE1C4A">
        <w:rPr>
          <w:rStyle w:val="arabic"/>
          <w:rtl/>
        </w:rPr>
        <w:t>و ھو الطلب برفق نحو:أ لا تنزل عند نا</w:t>
      </w:r>
      <w:r w:rsidR="00F5663E">
        <w:rPr>
          <w:rFonts w:hint="cs"/>
          <w:rtl/>
        </w:rPr>
        <w:t>.</w:t>
      </w:r>
    </w:p>
    <w:p w14:paraId="41E6AE45" w14:textId="037233BA" w:rsidR="00462B4C" w:rsidRPr="00EA2957" w:rsidRDefault="00462B4C" w:rsidP="00F5663E">
      <w:r w:rsidRPr="00EA2957">
        <w:rPr>
          <w:rtl/>
        </w:rPr>
        <w:t xml:space="preserve">  قسم کہتے ہیں : حلف کو ۔</w:t>
      </w:r>
      <w:r w:rsidR="00AE1C4A" w:rsidRPr="00AE1C4A">
        <w:rPr>
          <w:rStyle w:val="arabic"/>
          <w:rtl/>
        </w:rPr>
        <w:t>و ھوالحلف نحو : واللہ لأ فعلن کذا</w:t>
      </w:r>
      <w:r w:rsidR="00F5663E">
        <w:rPr>
          <w:rFonts w:hint="cs"/>
          <w:rtl/>
        </w:rPr>
        <w:t>.</w:t>
      </w:r>
      <w:r w:rsidR="003A57D8">
        <w:rPr>
          <w:rFonts w:hint="cs"/>
          <w:rtl/>
        </w:rPr>
        <w:t>(</w:t>
      </w:r>
      <w:r w:rsidR="00C8777A">
        <w:rPr>
          <w:rtl/>
        </w:rPr>
        <w:t>شرح ورقات ص١٠٤</w:t>
      </w:r>
      <w:r w:rsidR="003A57D8">
        <w:rPr>
          <w:rFonts w:hint="cs"/>
          <w:rtl/>
        </w:rPr>
        <w:t>)</w:t>
      </w:r>
    </w:p>
    <w:p w14:paraId="49B87524" w14:textId="69C1DC44" w:rsidR="00462B4C" w:rsidRPr="00EA2957" w:rsidRDefault="00462B4C" w:rsidP="00F5663E">
      <w:r w:rsidRPr="00EA2957">
        <w:rPr>
          <w:rtl/>
        </w:rPr>
        <w:t xml:space="preserve">  ( </w:t>
      </w:r>
      <w:r w:rsidR="00AE1C4A" w:rsidRPr="00AE1C4A">
        <w:rPr>
          <w:rStyle w:val="arabic"/>
          <w:rtl/>
        </w:rPr>
        <w:t>وَمِنْ وَجْہٍ آ خَرَ یَنْقَسِمُ اِلَی حَقِیْقَةٍ وَ مَجَا زٍ ، فَا لْحَقِیْقَةُ   مَا یَبْقَی فِی الْاِسْتِعْمَا لِ عَلَی مَوْضُوْعِہِ  وَقِیْلَ مَااسْتُعْمِلَ فِیْمَا اصْطُلِحَ عَلَیْہِ مِنَ  الْمُخَاطِبَةِ</w:t>
      </w:r>
      <w:r w:rsidR="00F5663E">
        <w:rPr>
          <w:rFonts w:hint="cs"/>
          <w:rtl/>
        </w:rPr>
        <w:t>.</w:t>
      </w:r>
      <w:r w:rsidRPr="00EA2957">
        <w:rPr>
          <w:rtl/>
        </w:rPr>
        <w:t xml:space="preserve"> اورایک اور اعتبار سے کلام منقسم ہو تا ہے حقیقت اور مجاز کی جا نب )اس اعتبار سے کلام کی</w:t>
      </w:r>
      <w:r w:rsidR="003A57D8">
        <w:rPr>
          <w:rFonts w:hint="cs"/>
          <w:rtl/>
        </w:rPr>
        <w:t xml:space="preserve"> دو</w:t>
      </w:r>
      <w:r w:rsidRPr="00EA2957">
        <w:rPr>
          <w:rtl/>
        </w:rPr>
        <w:t xml:space="preserve"> قسمیں ہیں :  </w:t>
      </w:r>
      <w:r w:rsidR="003A57D8">
        <w:rPr>
          <w:rFonts w:hint="cs"/>
          <w:rtl/>
        </w:rPr>
        <w:t>(</w:t>
      </w:r>
      <w:r w:rsidR="00C8777A">
        <w:rPr>
          <w:rtl/>
        </w:rPr>
        <w:t>١</w:t>
      </w:r>
      <w:r w:rsidR="003A57D8">
        <w:rPr>
          <w:rFonts w:hint="cs"/>
          <w:rtl/>
        </w:rPr>
        <w:t>)</w:t>
      </w:r>
      <w:r w:rsidRPr="00EA2957">
        <w:rPr>
          <w:rtl/>
        </w:rPr>
        <w:t xml:space="preserve">  حقیقت </w:t>
      </w:r>
      <w:r w:rsidR="003A57D8">
        <w:rPr>
          <w:rFonts w:hint="cs"/>
          <w:rtl/>
        </w:rPr>
        <w:t>(</w:t>
      </w:r>
      <w:r w:rsidRPr="00EA2957">
        <w:rPr>
          <w:rtl/>
        </w:rPr>
        <w:t>٢</w:t>
      </w:r>
      <w:r w:rsidR="003A57D8">
        <w:rPr>
          <w:rFonts w:hint="cs"/>
          <w:rtl/>
        </w:rPr>
        <w:t>)</w:t>
      </w:r>
      <w:r w:rsidR="00296783">
        <w:rPr>
          <w:rtl/>
        </w:rPr>
        <w:t xml:space="preserve">مجاز </w:t>
      </w:r>
      <w:r w:rsidR="00296783">
        <w:rPr>
          <w:rFonts w:hint="cs"/>
          <w:rtl/>
        </w:rPr>
        <w:t>۔</w:t>
      </w:r>
    </w:p>
    <w:p w14:paraId="4472CB62" w14:textId="5770A863" w:rsidR="00462B4C" w:rsidRPr="00C8777A" w:rsidRDefault="00462B4C" w:rsidP="00AE1C4A">
      <w:pPr>
        <w:pStyle w:val="Heading1"/>
      </w:pPr>
      <w:r w:rsidRPr="00C8777A">
        <w:rPr>
          <w:rtl/>
        </w:rPr>
        <w:t>(حقیقت کی لغوی اور اصطلا حی تعریف )</w:t>
      </w:r>
    </w:p>
    <w:p w14:paraId="02F13843" w14:textId="7184B3C7" w:rsidR="00462B4C" w:rsidRPr="00EA2957" w:rsidRDefault="00462B4C" w:rsidP="00F5663E">
      <w:r w:rsidRPr="00EA2957">
        <w:rPr>
          <w:rtl/>
        </w:rPr>
        <w:t xml:space="preserve">  لغوی تعریف : جس کی حفا ظت و حما یت ضروری ہو ۔  </w:t>
      </w:r>
      <w:r w:rsidR="00AE1C4A" w:rsidRPr="00AE1C4A">
        <w:rPr>
          <w:rStyle w:val="arabic"/>
          <w:rtl/>
        </w:rPr>
        <w:t>(فا لحقیقة )فی اللغة :ما یجب حفظہ و حمایتہ</w:t>
      </w:r>
      <w:r w:rsidR="00F5663E">
        <w:rPr>
          <w:rFonts w:hint="cs"/>
          <w:rtl/>
        </w:rPr>
        <w:t>.</w:t>
      </w:r>
      <w:r w:rsidR="00C8777A">
        <w:rPr>
          <w:rtl/>
        </w:rPr>
        <w:t xml:space="preserve">  </w:t>
      </w:r>
      <w:r w:rsidR="003A57D8">
        <w:rPr>
          <w:rFonts w:hint="cs"/>
          <w:rtl/>
        </w:rPr>
        <w:t>(</w:t>
      </w:r>
      <w:r w:rsidR="00C8777A">
        <w:rPr>
          <w:rtl/>
        </w:rPr>
        <w:t>شرح ورقات ص١١٤</w:t>
      </w:r>
      <w:r w:rsidR="003A57D8">
        <w:rPr>
          <w:rFonts w:hint="cs"/>
          <w:rtl/>
        </w:rPr>
        <w:t>)</w:t>
      </w:r>
    </w:p>
    <w:p w14:paraId="7B0804A7" w14:textId="77777777" w:rsidR="00462B4C" w:rsidRPr="00EA2957" w:rsidRDefault="00462B4C" w:rsidP="00462B4C">
      <w:r w:rsidRPr="00EA2957">
        <w:rPr>
          <w:rtl/>
        </w:rPr>
        <w:t xml:space="preserve">  اصطلا حی پہلی تعریف :  (حقیقت وہ لفظ ہے جو با قی رہے استعمال میں اپنے مو ضوع پر)</w:t>
      </w:r>
      <w:r w:rsidR="00F04258">
        <w:rPr>
          <w:rFonts w:hint="cs"/>
          <w:rtl/>
        </w:rPr>
        <w:t xml:space="preserve"> </w:t>
      </w:r>
      <w:r w:rsidRPr="00EA2957">
        <w:rPr>
          <w:rtl/>
        </w:rPr>
        <w:t xml:space="preserve">یعنی لفظ با قی رہے استعمال میں اس معنی پر جس معنی کے لئے لفظ لغت میں و ضع کیا گیا </w:t>
      </w:r>
      <w:r w:rsidRPr="00EA2957">
        <w:rPr>
          <w:rtl/>
        </w:rPr>
        <w:lastRenderedPageBreak/>
        <w:t>ہو ۔جیسے اسد اس میں اسد سے شیر مراد لیاجا ئے ۔</w:t>
      </w:r>
    </w:p>
    <w:p w14:paraId="7DA78236" w14:textId="77777777" w:rsidR="00462B4C" w:rsidRPr="00EA2957" w:rsidRDefault="00462B4C" w:rsidP="00722819">
      <w:pPr>
        <w:spacing w:line="240" w:lineRule="auto"/>
      </w:pPr>
      <w:r w:rsidRPr="00EA2957">
        <w:rPr>
          <w:rtl/>
        </w:rPr>
        <w:t xml:space="preserve">  اصطلاحی دوسری تعریف :  (اور دوسرے قول کے مطا بق حقیقت وہ لفظ ہے جو استعمال کیا گیا ہو اس  معنی میں جس معنی پر اتفاق کیا گیا ہو مخا طبین کی طرف سے )اگر چہ وہ لفظ با قی نہ رہا ہو اس معنی پر جس کے لئے لغت میں و ضع کیا گیا ۔جیسے لفظ صلاة کو وضع کیا گیا ہے لغت میں :خیر کی دعاکے لئے لیکن  لفظ صلاة اس معنی پر با قی نہیں رہا </w:t>
      </w:r>
      <w:r w:rsidR="003A57D8">
        <w:rPr>
          <w:rtl/>
        </w:rPr>
        <w:t>بلکہ اس کا استعمال شر یعت میں ب</w:t>
      </w:r>
      <w:r w:rsidR="003A57D8">
        <w:rPr>
          <w:rFonts w:hint="cs"/>
          <w:rtl/>
        </w:rPr>
        <w:t>ا</w:t>
      </w:r>
      <w:r w:rsidR="003A57D8">
        <w:rPr>
          <w:rtl/>
        </w:rPr>
        <w:t xml:space="preserve">تفاق </w:t>
      </w:r>
      <w:r w:rsidR="003A57D8">
        <w:rPr>
          <w:rFonts w:hint="cs"/>
          <w:rtl/>
        </w:rPr>
        <w:t>ہ</w:t>
      </w:r>
      <w:r w:rsidRPr="00EA2957">
        <w:rPr>
          <w:rtl/>
        </w:rPr>
        <w:t xml:space="preserve">یئت مخصو صہ </w:t>
      </w:r>
      <w:r w:rsidR="003A57D8">
        <w:rPr>
          <w:rFonts w:hint="cs"/>
          <w:rtl/>
        </w:rPr>
        <w:t>(</w:t>
      </w:r>
      <w:r w:rsidRPr="00EA2957">
        <w:rPr>
          <w:rtl/>
        </w:rPr>
        <w:t>نما</w:t>
      </w:r>
      <w:r w:rsidR="00F04258">
        <w:rPr>
          <w:rtl/>
        </w:rPr>
        <w:t>ز</w:t>
      </w:r>
      <w:r w:rsidR="003A57D8">
        <w:rPr>
          <w:rFonts w:hint="cs"/>
          <w:rtl/>
        </w:rPr>
        <w:t>)</w:t>
      </w:r>
      <w:r w:rsidRPr="00EA2957">
        <w:rPr>
          <w:rtl/>
        </w:rPr>
        <w:t>کے لئے کیا گیا ۔</w:t>
      </w:r>
    </w:p>
    <w:p w14:paraId="1E3B5904" w14:textId="77777777" w:rsidR="00462B4C" w:rsidRPr="00EA2957" w:rsidRDefault="00F04258" w:rsidP="00722819">
      <w:pPr>
        <w:spacing w:line="240" w:lineRule="auto"/>
      </w:pPr>
      <w:r>
        <w:rPr>
          <w:rtl/>
        </w:rPr>
        <w:t xml:space="preserve">  اور لفظ دا </w:t>
      </w:r>
      <w:r>
        <w:rPr>
          <w:rFonts w:hint="cs"/>
          <w:rtl/>
        </w:rPr>
        <w:t>بۃ</w:t>
      </w:r>
      <w:r w:rsidR="00462B4C" w:rsidRPr="00EA2957">
        <w:rPr>
          <w:rtl/>
        </w:rPr>
        <w:t xml:space="preserve"> کو وضع کیا گیا ہے لغت میں :  زمین پر چلنے وا لے ہر جا ن</w:t>
      </w:r>
      <w:r w:rsidR="004965F5">
        <w:rPr>
          <w:rFonts w:hint="cs"/>
          <w:rtl/>
        </w:rPr>
        <w:t xml:space="preserve"> </w:t>
      </w:r>
      <w:r w:rsidR="00462B4C" w:rsidRPr="00EA2957">
        <w:rPr>
          <w:rtl/>
        </w:rPr>
        <w:t>دار کے لئے ۔</w:t>
      </w:r>
      <w:r>
        <w:rPr>
          <w:rFonts w:hint="cs"/>
          <w:rtl/>
        </w:rPr>
        <w:t xml:space="preserve"> </w:t>
      </w:r>
      <w:r w:rsidR="00462B4C" w:rsidRPr="00EA2957">
        <w:rPr>
          <w:rtl/>
        </w:rPr>
        <w:t>اس میں انسان و</w:t>
      </w:r>
      <w:r>
        <w:rPr>
          <w:rtl/>
        </w:rPr>
        <w:t xml:space="preserve"> غیرہ بھی شا مل ہے لیکن لفظ دا</w:t>
      </w:r>
      <w:r>
        <w:rPr>
          <w:rFonts w:hint="cs"/>
          <w:rtl/>
        </w:rPr>
        <w:t>بۃ</w:t>
      </w:r>
      <w:r w:rsidR="00462B4C" w:rsidRPr="00EA2957">
        <w:rPr>
          <w:rtl/>
        </w:rPr>
        <w:t xml:space="preserve"> اس معنی پر با ق</w:t>
      </w:r>
      <w:r w:rsidR="004965F5">
        <w:rPr>
          <w:rtl/>
        </w:rPr>
        <w:t>ی نہیں رہا بلکہ اس کا استعمال ب</w:t>
      </w:r>
      <w:r w:rsidR="00462B4C" w:rsidRPr="00EA2957">
        <w:rPr>
          <w:rtl/>
        </w:rPr>
        <w:t xml:space="preserve">اتفاق چو </w:t>
      </w:r>
      <w:r>
        <w:rPr>
          <w:rtl/>
        </w:rPr>
        <w:t xml:space="preserve">پا یہ کے لئے کیا گیا جیسے گدھا </w:t>
      </w:r>
      <w:r w:rsidR="003A57D8">
        <w:rPr>
          <w:rFonts w:hint="cs"/>
          <w:rtl/>
        </w:rPr>
        <w:t>(</w:t>
      </w:r>
      <w:r w:rsidR="00462B4C" w:rsidRPr="00EA2957">
        <w:rPr>
          <w:rtl/>
        </w:rPr>
        <w:t xml:space="preserve">اونٹ اور بھینس و </w:t>
      </w:r>
      <w:r>
        <w:rPr>
          <w:rtl/>
        </w:rPr>
        <w:t>غیرہ</w:t>
      </w:r>
      <w:r w:rsidR="003A57D8">
        <w:rPr>
          <w:rFonts w:hint="cs"/>
          <w:rtl/>
        </w:rPr>
        <w:t>)</w:t>
      </w:r>
      <w:r w:rsidR="007C2FDE">
        <w:rPr>
          <w:rFonts w:hint="cs"/>
          <w:rtl/>
        </w:rPr>
        <w:t>۔</w:t>
      </w:r>
    </w:p>
    <w:p w14:paraId="65D2AA9E" w14:textId="17F8B748" w:rsidR="00462B4C" w:rsidRPr="00F04258" w:rsidRDefault="00462B4C" w:rsidP="00AE1C4A">
      <w:pPr>
        <w:pStyle w:val="Heading1"/>
      </w:pPr>
      <w:r w:rsidRPr="00F04258">
        <w:rPr>
          <w:rtl/>
        </w:rPr>
        <w:t>(مجاز کی تعریف )</w:t>
      </w:r>
    </w:p>
    <w:p w14:paraId="5DE86A21" w14:textId="0E4AB8E5" w:rsidR="00462B4C" w:rsidRPr="00EA2957" w:rsidRDefault="00462B4C" w:rsidP="00F5663E">
      <w:r w:rsidRPr="00EA2957">
        <w:rPr>
          <w:rtl/>
        </w:rPr>
        <w:t xml:space="preserve">  (</w:t>
      </w:r>
      <w:r w:rsidR="00AE1C4A" w:rsidRPr="00AE1C4A">
        <w:rPr>
          <w:rStyle w:val="arabic"/>
          <w:rtl/>
        </w:rPr>
        <w:t>وَالْمَجَازُ مَا تُجَوِّزَ عَنْ مَوْ ضُوْعِہِ</w:t>
      </w:r>
      <w:r w:rsidRPr="00EA2957">
        <w:rPr>
          <w:rtl/>
        </w:rPr>
        <w:t xml:space="preserve"> </w:t>
      </w:r>
      <w:r w:rsidR="00F5663E">
        <w:rPr>
          <w:rFonts w:hint="cs"/>
          <w:rtl/>
        </w:rPr>
        <w:t>.</w:t>
      </w:r>
      <w:r w:rsidRPr="00EA2957">
        <w:rPr>
          <w:rtl/>
        </w:rPr>
        <w:t>مجاز وہ لفظ ہے جس کو ہٹا دیا گیا ہو اس معنی سے جس معنی کے لئے لفظ لغت میں و ضع کیا گیا ہو )یہ مجاز کی پہلی تعریف حقیقت کی پہلی تعریف کے اعتبار سے ہے ۔حقیقت کی پہلی تعریف میں ''لفظ''کو با قی رکھا جا تا ہے اس معنی پر جس معنی کے لئے لفظ  لغت میں و ضع کیا گیا ہو ۔اور مجاز کی پہلی تعریف میں :''لفظ'' کو ہٹا یا جا تا ہے اس معنی سے جس معنی کے لئے لفظ لغت میں و ضع کیا گیا ہو ۔</w:t>
      </w:r>
    </w:p>
    <w:p w14:paraId="383C620F" w14:textId="77777777" w:rsidR="00462B4C" w:rsidRPr="00EA2957" w:rsidRDefault="00462B4C" w:rsidP="00F04258">
      <w:r w:rsidRPr="00EA2957">
        <w:rPr>
          <w:rtl/>
        </w:rPr>
        <w:t xml:space="preserve">  مجاز وہ لفظ ہے جو استعمال کیا گیا ہو اس معنی کے علا وہ میں جس معنی پر مخا طبین نے اتفاق کیا ہو ۔  یہ مجاز کی دوسری تعریف حقیقت کی دوسری تعریف کے اعتبار سے ہے ۔</w:t>
      </w:r>
      <w:r w:rsidR="00F04258">
        <w:rPr>
          <w:rFonts w:hint="cs"/>
          <w:rtl/>
        </w:rPr>
        <w:t xml:space="preserve"> </w:t>
      </w:r>
      <w:r w:rsidRPr="00EA2957">
        <w:rPr>
          <w:rtl/>
        </w:rPr>
        <w:t xml:space="preserve">حقیقت کی دوسری تعریف   میں :  جس معنی پر مخا طبین کی طرف سے اتفاق ہو تا ہے اس </w:t>
      </w:r>
      <w:r w:rsidRPr="00EA2957">
        <w:rPr>
          <w:rtl/>
        </w:rPr>
        <w:lastRenderedPageBreak/>
        <w:t>معنی میں لفظ کو استعمال کر نا ہے ۔اور مجاز  کی دوسری تعریف میں :جس معنی پر مخا طبین نے اتفاق کیا ہو اس معنی کے علا وہ میں لفظ کو استعمال کر نا   ہے ۔</w:t>
      </w:r>
    </w:p>
    <w:p w14:paraId="7F8AACC4" w14:textId="77777777" w:rsidR="00462B4C" w:rsidRPr="00EA2957" w:rsidRDefault="00462B4C" w:rsidP="004965F5">
      <w:r w:rsidRPr="00EA2957">
        <w:rPr>
          <w:rtl/>
        </w:rPr>
        <w:t xml:space="preserve"> مصنف</w:t>
      </w:r>
      <w:r w:rsidR="004965F5">
        <w:rPr>
          <w:rFonts w:hint="cs"/>
          <w:rtl/>
        </w:rPr>
        <w:t>ؒ</w:t>
      </w:r>
      <w:r w:rsidRPr="00EA2957">
        <w:rPr>
          <w:rtl/>
        </w:rPr>
        <w:t xml:space="preserve">   کی ذکر کر دہ حقیقت کی </w:t>
      </w:r>
      <w:r w:rsidR="004965F5">
        <w:rPr>
          <w:rFonts w:hint="cs"/>
          <w:rtl/>
        </w:rPr>
        <w:t>دو</w:t>
      </w:r>
      <w:r w:rsidRPr="00EA2957">
        <w:rPr>
          <w:rtl/>
        </w:rPr>
        <w:t>تعر یفیں :</w:t>
      </w:r>
    </w:p>
    <w:p w14:paraId="0612DACF" w14:textId="77777777" w:rsidR="00462B4C" w:rsidRPr="00EA2957" w:rsidRDefault="004965F5" w:rsidP="00F04258">
      <w:r>
        <w:rPr>
          <w:rFonts w:hint="cs"/>
          <w:rtl/>
        </w:rPr>
        <w:t>(</w:t>
      </w:r>
      <w:r w:rsidR="00462B4C" w:rsidRPr="00EA2957">
        <w:rPr>
          <w:rtl/>
        </w:rPr>
        <w:t>١</w:t>
      </w:r>
      <w:r>
        <w:rPr>
          <w:rFonts w:hint="cs"/>
          <w:rtl/>
        </w:rPr>
        <w:t>)</w:t>
      </w:r>
      <w:r w:rsidR="00462B4C" w:rsidRPr="00EA2957">
        <w:rPr>
          <w:rtl/>
        </w:rPr>
        <w:t xml:space="preserve">  (حقیقت وہ لفظ ہے جو با قی رہے استعمال میں اپنے مو ضوع پر )</w:t>
      </w:r>
      <w:r w:rsidR="00F22809">
        <w:rPr>
          <w:rFonts w:hint="cs"/>
          <w:rtl/>
        </w:rPr>
        <w:t>۔</w:t>
      </w:r>
    </w:p>
    <w:p w14:paraId="1C60F791" w14:textId="77777777" w:rsidR="00462B4C" w:rsidRPr="00EA2957" w:rsidRDefault="004965F5" w:rsidP="00462B4C">
      <w:r>
        <w:rPr>
          <w:rFonts w:hint="cs"/>
          <w:rtl/>
        </w:rPr>
        <w:t>(</w:t>
      </w:r>
      <w:r w:rsidR="00F04258">
        <w:rPr>
          <w:rtl/>
        </w:rPr>
        <w:t>٢</w:t>
      </w:r>
      <w:r>
        <w:rPr>
          <w:rFonts w:hint="cs"/>
          <w:rtl/>
        </w:rPr>
        <w:t>)</w:t>
      </w:r>
      <w:r w:rsidR="00462B4C" w:rsidRPr="00EA2957">
        <w:rPr>
          <w:rtl/>
        </w:rPr>
        <w:t xml:space="preserve">  (اور دوسرے قول کے مطا بق حقیقت وہ لفظ ہے جو استعمال کیا گیا ہو اس معنی میں جس معنی پر اتفاق کیا گیا ہو مخا طبین کی طرف سے )</w:t>
      </w:r>
      <w:r w:rsidR="00F22809">
        <w:rPr>
          <w:rFonts w:hint="cs"/>
          <w:rtl/>
        </w:rPr>
        <w:t>۔</w:t>
      </w:r>
    </w:p>
    <w:p w14:paraId="4F062A46" w14:textId="77777777" w:rsidR="00462B4C" w:rsidRPr="00EA2957" w:rsidRDefault="00462B4C" w:rsidP="004965F5">
      <w:r w:rsidRPr="00EA2957">
        <w:rPr>
          <w:rtl/>
        </w:rPr>
        <w:t xml:space="preserve">  ان </w:t>
      </w:r>
      <w:r w:rsidR="004965F5">
        <w:rPr>
          <w:rFonts w:hint="cs"/>
          <w:rtl/>
        </w:rPr>
        <w:t>دو</w:t>
      </w:r>
      <w:r w:rsidRPr="00EA2957">
        <w:rPr>
          <w:rtl/>
        </w:rPr>
        <w:t>میں سے دوسری تعریف کے اعتبار سے</w:t>
      </w:r>
      <w:r w:rsidR="00F04258">
        <w:rPr>
          <w:rtl/>
        </w:rPr>
        <w:t xml:space="preserve"> حقیقت تقسم ہو تی ہے :حقیقت لغو</w:t>
      </w:r>
      <w:r w:rsidRPr="00EA2957">
        <w:rPr>
          <w:rtl/>
        </w:rPr>
        <w:t>یہ ،شر عیہ اور عر فیہ پر ۔</w:t>
      </w:r>
    </w:p>
    <w:p w14:paraId="3A90ACE7" w14:textId="77777777" w:rsidR="00462B4C" w:rsidRPr="00EA2957" w:rsidRDefault="00462B4C" w:rsidP="00907664">
      <w:r w:rsidRPr="00EA2957">
        <w:rPr>
          <w:rtl/>
        </w:rPr>
        <w:t xml:space="preserve">  مطلب</w:t>
      </w:r>
      <w:r w:rsidR="004965F5">
        <w:rPr>
          <w:rFonts w:hint="cs"/>
          <w:rtl/>
        </w:rPr>
        <w:t xml:space="preserve"> یہ ہے کہ</w:t>
      </w:r>
      <w:r w:rsidRPr="00EA2957">
        <w:rPr>
          <w:rtl/>
        </w:rPr>
        <w:t xml:space="preserve"> حقیقت کی دوسری تعریف کے اعتبار سے </w:t>
      </w:r>
      <w:r w:rsidR="004965F5">
        <w:rPr>
          <w:rFonts w:hint="cs"/>
          <w:rtl/>
        </w:rPr>
        <w:t xml:space="preserve">تین </w:t>
      </w:r>
      <w:r w:rsidRPr="00EA2957">
        <w:rPr>
          <w:rtl/>
        </w:rPr>
        <w:t xml:space="preserve">قسمیں ہیں </w:t>
      </w:r>
      <w:r w:rsidR="00907664">
        <w:rPr>
          <w:rFonts w:hint="cs"/>
          <w:rtl/>
        </w:rPr>
        <w:t>(۱)</w:t>
      </w:r>
      <w:r w:rsidRPr="00EA2957">
        <w:rPr>
          <w:rtl/>
        </w:rPr>
        <w:t>حقیقت لغو یہ</w:t>
      </w:r>
      <w:r w:rsidR="00907664">
        <w:rPr>
          <w:rFonts w:hint="cs"/>
          <w:rtl/>
        </w:rPr>
        <w:t>(</w:t>
      </w:r>
      <w:r w:rsidR="00F04258">
        <w:rPr>
          <w:rtl/>
        </w:rPr>
        <w:t>٢</w:t>
      </w:r>
      <w:r w:rsidR="00907664">
        <w:rPr>
          <w:rFonts w:hint="cs"/>
          <w:rtl/>
        </w:rPr>
        <w:t>)</w:t>
      </w:r>
      <w:r w:rsidRPr="00EA2957">
        <w:rPr>
          <w:rtl/>
        </w:rPr>
        <w:t xml:space="preserve">حقیقت شر عیہ </w:t>
      </w:r>
      <w:r w:rsidR="00907664">
        <w:rPr>
          <w:rFonts w:hint="cs"/>
          <w:rtl/>
        </w:rPr>
        <w:t>(</w:t>
      </w:r>
      <w:r w:rsidR="00F04258">
        <w:rPr>
          <w:rtl/>
        </w:rPr>
        <w:t>٣</w:t>
      </w:r>
      <w:r w:rsidR="00907664">
        <w:rPr>
          <w:rFonts w:hint="cs"/>
          <w:rtl/>
        </w:rPr>
        <w:t>)</w:t>
      </w:r>
      <w:r w:rsidRPr="00EA2957">
        <w:rPr>
          <w:rtl/>
        </w:rPr>
        <w:t xml:space="preserve">  حقیقت عر فیہ ۔</w:t>
      </w:r>
    </w:p>
    <w:p w14:paraId="5B45DBDB" w14:textId="77777777" w:rsidR="00462B4C" w:rsidRPr="00EA2957" w:rsidRDefault="00462B4C" w:rsidP="00462B4C">
      <w:r w:rsidRPr="00EA2957">
        <w:rPr>
          <w:rtl/>
        </w:rPr>
        <w:t xml:space="preserve">  حقیقت کی پہلی تعریف کے اعتبار سے تقسیم نہیں ہو گی چو نکہ پہلی تعریف حقیقت لغو یہ کے سا تھ خاص ہو نے کی و جہ سے وہ حقیقت شر عیہ اور عر فیہ پر مشتمل نہیں ہو گی۔</w:t>
      </w:r>
    </w:p>
    <w:p w14:paraId="22103468" w14:textId="1187717D" w:rsidR="00462B4C" w:rsidRPr="00EA2957" w:rsidRDefault="00AE1C4A" w:rsidP="00F5663E">
      <w:r w:rsidRPr="00AE1C4A">
        <w:rPr>
          <w:rStyle w:val="arabic"/>
          <w:rtl/>
        </w:rPr>
        <w:t xml:space="preserve">  و ھذا التقسیم ما ش علی التعریف الثا نی للحقیقة دون الأول القا صر علی اللغو یة</w:t>
      </w:r>
      <w:r w:rsidR="00462B4C" w:rsidRPr="00EA2957">
        <w:rPr>
          <w:rtl/>
        </w:rPr>
        <w:t xml:space="preserve"> </w:t>
      </w:r>
      <w:r w:rsidR="00F5663E">
        <w:rPr>
          <w:rFonts w:hint="cs"/>
          <w:rtl/>
        </w:rPr>
        <w:t>.</w:t>
      </w:r>
      <w:r w:rsidR="00907664">
        <w:rPr>
          <w:rFonts w:hint="cs"/>
          <w:rtl/>
        </w:rPr>
        <w:t>(</w:t>
      </w:r>
      <w:r w:rsidR="00462B4C" w:rsidRPr="00EA2957">
        <w:rPr>
          <w:rtl/>
        </w:rPr>
        <w:t>ش</w:t>
      </w:r>
      <w:r w:rsidR="00F04258">
        <w:rPr>
          <w:rtl/>
        </w:rPr>
        <w:t>رح ورقات ص٧</w:t>
      </w:r>
      <w:r w:rsidR="00907664">
        <w:rPr>
          <w:rFonts w:hint="cs"/>
          <w:rtl/>
        </w:rPr>
        <w:t>)</w:t>
      </w:r>
      <w:r w:rsidR="00462B4C" w:rsidRPr="00EA2957">
        <w:rPr>
          <w:rtl/>
        </w:rPr>
        <w:t>اب مصنف</w:t>
      </w:r>
      <w:r w:rsidR="00907664">
        <w:rPr>
          <w:rFonts w:hint="cs"/>
          <w:rtl/>
        </w:rPr>
        <w:t>ؒ</w:t>
      </w:r>
      <w:r w:rsidR="00462B4C" w:rsidRPr="00EA2957">
        <w:rPr>
          <w:rtl/>
        </w:rPr>
        <w:t xml:space="preserve"> کی ذکر کر دہ تینوں قسمیں دیکھئے : </w:t>
      </w:r>
    </w:p>
    <w:p w14:paraId="62B73712" w14:textId="722BE852" w:rsidR="00462B4C" w:rsidRPr="00EA2957" w:rsidRDefault="00462B4C" w:rsidP="00907664">
      <w:r w:rsidRPr="00EA2957">
        <w:rPr>
          <w:rtl/>
        </w:rPr>
        <w:t xml:space="preserve">  (</w:t>
      </w:r>
      <w:r w:rsidR="00AE1C4A" w:rsidRPr="00AE1C4A">
        <w:rPr>
          <w:rStyle w:val="arabic"/>
          <w:rtl/>
        </w:rPr>
        <w:t>وَ الْحَقِیْقَةُ اِ مَّا لُغَوِ یَّة</w:t>
      </w:r>
      <w:r w:rsidRPr="00EA2957">
        <w:rPr>
          <w:rtl/>
        </w:rPr>
        <w:t xml:space="preserve"> ۔حقیقت یا تو لغوی ہو گی)لغوی ہو نے سے مراد یہ ہے کہ اہل لغت نے لفظ کو کسی معنی کے لئے وضع کیا ہو جیسے لفظ ''اسد ''  حیوان مفتر</w:t>
      </w:r>
      <w:r w:rsidR="00F04258">
        <w:rPr>
          <w:rFonts w:hint="cs"/>
          <w:rtl/>
        </w:rPr>
        <w:t>س</w:t>
      </w:r>
      <w:r w:rsidRPr="00EA2957">
        <w:rPr>
          <w:rtl/>
        </w:rPr>
        <w:t xml:space="preserve"> کے لئے </w:t>
      </w:r>
      <w:r w:rsidR="00907664">
        <w:rPr>
          <w:rFonts w:hint="cs"/>
          <w:rtl/>
        </w:rPr>
        <w:t>(</w:t>
      </w:r>
      <w:r w:rsidRPr="00EA2957">
        <w:rPr>
          <w:rtl/>
        </w:rPr>
        <w:t>حیوان مفتر</w:t>
      </w:r>
      <w:r w:rsidR="00F04258">
        <w:rPr>
          <w:rFonts w:hint="cs"/>
          <w:rtl/>
        </w:rPr>
        <w:t>س</w:t>
      </w:r>
      <w:r w:rsidRPr="00EA2957">
        <w:rPr>
          <w:rtl/>
        </w:rPr>
        <w:t xml:space="preserve"> یعنی چیر پھ</w:t>
      </w:r>
      <w:r w:rsidR="00F04258">
        <w:rPr>
          <w:rtl/>
        </w:rPr>
        <w:t>اڑ کر نے وا لا جا نور</w:t>
      </w:r>
      <w:r w:rsidR="00907664">
        <w:rPr>
          <w:rFonts w:hint="cs"/>
          <w:rtl/>
        </w:rPr>
        <w:t>)</w:t>
      </w:r>
      <w:r w:rsidR="00F22809">
        <w:rPr>
          <w:rFonts w:hint="cs"/>
          <w:rtl/>
        </w:rPr>
        <w:t>۔</w:t>
      </w:r>
    </w:p>
    <w:p w14:paraId="29C89DB5" w14:textId="77777777" w:rsidR="00462B4C" w:rsidRPr="00EA2957" w:rsidRDefault="00462B4C" w:rsidP="00462B4C">
      <w:r w:rsidRPr="00EA2957">
        <w:rPr>
          <w:rtl/>
        </w:rPr>
        <w:t xml:space="preserve">  دیکھئے :  یہاں لفظ ''اسد '' کو حیوان مفترس کے معنی میں اہل لغت نے و ضع کیا ہے اس لئے لفظ 'اسد' کو حیوان مفترس کے معنی میں استعمال کر نا حقیقت لغو یہ کہلا ئے گا ۔</w:t>
      </w:r>
    </w:p>
    <w:p w14:paraId="1056FF60" w14:textId="239B70A7" w:rsidR="00462B4C" w:rsidRPr="00EA2957" w:rsidRDefault="00462B4C" w:rsidP="00F04258">
      <w:r w:rsidRPr="00EA2957">
        <w:rPr>
          <w:rtl/>
        </w:rPr>
        <w:lastRenderedPageBreak/>
        <w:t xml:space="preserve">  (</w:t>
      </w:r>
      <w:r w:rsidR="00AE1C4A" w:rsidRPr="00AE1C4A">
        <w:rPr>
          <w:rStyle w:val="arabic"/>
          <w:rtl/>
        </w:rPr>
        <w:t>وَ اِمَّا شَرَ عِیَّة</w:t>
      </w:r>
      <w:r w:rsidRPr="00EA2957">
        <w:rPr>
          <w:rtl/>
        </w:rPr>
        <w:t xml:space="preserve"> ۔یا )حقیقت (شرعی ہو گی)شر عی ہو نے سے مراد یہ ہے کہ شا رع نے لفظ کو کسی معنی کے لئے و ضع کیا ہو جیسے لفظ'' </w:t>
      </w:r>
      <w:r w:rsidR="00AE1C4A" w:rsidRPr="00AE1C4A">
        <w:rPr>
          <w:rStyle w:val="arabic"/>
          <w:rtl/>
        </w:rPr>
        <w:t>صلاة</w:t>
      </w:r>
      <w:r w:rsidRPr="00EA2957">
        <w:rPr>
          <w:rtl/>
        </w:rPr>
        <w:t>''  مخصوص عبا دت کے لئے یعنی نماز کے لئے ۔</w:t>
      </w:r>
    </w:p>
    <w:p w14:paraId="748FB873" w14:textId="008A2C39" w:rsidR="00462B4C" w:rsidRPr="00EA2957" w:rsidRDefault="00462B4C" w:rsidP="00462B4C">
      <w:r w:rsidRPr="00EA2957">
        <w:rPr>
          <w:rtl/>
        </w:rPr>
        <w:t xml:space="preserve">  دیکھئے :  یہاں لفظ ''</w:t>
      </w:r>
      <w:r w:rsidR="00AE1C4A" w:rsidRPr="00AE1C4A">
        <w:rPr>
          <w:rStyle w:val="arabic"/>
          <w:rtl/>
        </w:rPr>
        <w:t>صلاة</w:t>
      </w:r>
      <w:r w:rsidRPr="00EA2957">
        <w:rPr>
          <w:rtl/>
        </w:rPr>
        <w:t>'' کو نماز کے معنی میں شارع نے و ضع کیا ہے اس لئے لفظ ''</w:t>
      </w:r>
      <w:r w:rsidR="00AE1C4A" w:rsidRPr="00AE1C4A">
        <w:rPr>
          <w:rStyle w:val="arabic"/>
          <w:rtl/>
        </w:rPr>
        <w:t>صلاة</w:t>
      </w:r>
      <w:r w:rsidRPr="00EA2957">
        <w:rPr>
          <w:rtl/>
        </w:rPr>
        <w:t>'' کو نماز  کے معنی میں استعمال کر نا حقیقت شر عیہ کہلا ئے گا ۔</w:t>
      </w:r>
    </w:p>
    <w:p w14:paraId="48A404EB" w14:textId="42F4DE7B" w:rsidR="00462B4C" w:rsidRPr="00EA2957" w:rsidRDefault="00462B4C" w:rsidP="00233333">
      <w:r w:rsidRPr="00EA2957">
        <w:rPr>
          <w:rtl/>
        </w:rPr>
        <w:t xml:space="preserve">  (</w:t>
      </w:r>
      <w:r w:rsidR="00AE1C4A" w:rsidRPr="00AE1C4A">
        <w:rPr>
          <w:rStyle w:val="arabic"/>
          <w:rtl/>
        </w:rPr>
        <w:t>وَ اِ مَّا عُرْ فِیَّة</w:t>
      </w:r>
      <w:r w:rsidRPr="00EA2957">
        <w:rPr>
          <w:rtl/>
        </w:rPr>
        <w:t xml:space="preserve"> ۔یا ) حقیقت (عر فی ہو گی)عر فی ہو نے سے مراد یہ ہے کہ عرف عام والوں نے لفظ کو کسی معنی کے لئے وضع کیا ہو جیسے لفظ ''</w:t>
      </w:r>
      <w:r w:rsidR="00AE1C4A" w:rsidRPr="00AE1C4A">
        <w:rPr>
          <w:rStyle w:val="arabic"/>
          <w:rtl/>
        </w:rPr>
        <w:t>دابة</w:t>
      </w:r>
      <w:r w:rsidRPr="00EA2957">
        <w:rPr>
          <w:rtl/>
        </w:rPr>
        <w:t>''چو پا یہ کے لئے جیسے خچر ،اونٹ،گھوڑا وغیرہ۔</w:t>
      </w:r>
    </w:p>
    <w:p w14:paraId="575D9000" w14:textId="224A5B8C" w:rsidR="00462B4C" w:rsidRPr="00EA2957" w:rsidRDefault="00462B4C" w:rsidP="00907664">
      <w:r w:rsidRPr="00EA2957">
        <w:rPr>
          <w:rtl/>
        </w:rPr>
        <w:t xml:space="preserve">  دیکھئے : یہاں لفظ ''</w:t>
      </w:r>
      <w:r w:rsidR="00AE1C4A" w:rsidRPr="00AE1C4A">
        <w:rPr>
          <w:rStyle w:val="arabic"/>
          <w:rtl/>
        </w:rPr>
        <w:t>دابة</w:t>
      </w:r>
      <w:r w:rsidRPr="00EA2957">
        <w:rPr>
          <w:rtl/>
        </w:rPr>
        <w:t>'' کو صرف چو پا یہ کے معنی میں عرف عام و الوں نے وضع کیا ہے۔ حا لا نکہ  لفظ ''</w:t>
      </w:r>
      <w:r w:rsidR="00AE1C4A" w:rsidRPr="00AE1C4A">
        <w:rPr>
          <w:rStyle w:val="arabic"/>
          <w:rtl/>
        </w:rPr>
        <w:t>دابة</w:t>
      </w:r>
      <w:r w:rsidRPr="00EA2957">
        <w:rPr>
          <w:rtl/>
        </w:rPr>
        <w:t xml:space="preserve"> ''  لغت میں ہر اس جا ن</w:t>
      </w:r>
      <w:r w:rsidR="00907664">
        <w:rPr>
          <w:rFonts w:hint="cs"/>
          <w:rtl/>
        </w:rPr>
        <w:t xml:space="preserve"> </w:t>
      </w:r>
      <w:r w:rsidRPr="00EA2957">
        <w:rPr>
          <w:rtl/>
        </w:rPr>
        <w:t>دار کو کہتے ہیں :جو زمین پر پیٹ کے بل یا قدم سے چلتا ہو ۔ اس لئے  لفظ ''</w:t>
      </w:r>
      <w:r w:rsidR="00AE1C4A" w:rsidRPr="00AE1C4A">
        <w:rPr>
          <w:rStyle w:val="arabic"/>
          <w:rtl/>
        </w:rPr>
        <w:t>دابة</w:t>
      </w:r>
      <w:r w:rsidRPr="00EA2957">
        <w:rPr>
          <w:rtl/>
        </w:rPr>
        <w:t xml:space="preserve"> '' کو چو پا یہ کے معنی میں استعمال کر نا حقیقت عر فیہ کہلا ئے گا ۔اور اسی طرح عرف خاص وا لوں نے لفظ کو کسی معنی کے لئے و ضع کیا ہو جیسے لفظ ''فا عل '' کو اہل نحو نے وضع کیا ہے اس اسم کے لئے جو نحو یوں کے نز دیک معروف ہے ۔مطلب </w:t>
      </w:r>
      <w:r w:rsidR="00F22809">
        <w:rPr>
          <w:rFonts w:hint="cs"/>
          <w:rtl/>
        </w:rPr>
        <w:t xml:space="preserve">یہ ہے کہ </w:t>
      </w:r>
      <w:r w:rsidRPr="00EA2957">
        <w:rPr>
          <w:rtl/>
        </w:rPr>
        <w:t>جب اسم پر فعل کو یا شبہ فعل کو مقدم کیا گیا ہو اور اسم کی طرف فعل کی یا شبہ فعل کی اسناد کی گئی ہو فعل اور شبہ فعل کے اسم کے ساتھ قیام کے اعتبار سے یا اسم سے و قوع کے اعتبار سے ۔</w:t>
      </w:r>
      <w:r w:rsidR="00907664">
        <w:rPr>
          <w:rFonts w:hint="cs"/>
          <w:rtl/>
        </w:rPr>
        <w:t>(</w:t>
      </w:r>
      <w:r w:rsidR="00233333">
        <w:rPr>
          <w:rtl/>
        </w:rPr>
        <w:t>شذور الذہب</w:t>
      </w:r>
      <w:r w:rsidR="00907664">
        <w:rPr>
          <w:rFonts w:hint="cs"/>
          <w:rtl/>
        </w:rPr>
        <w:t>)</w:t>
      </w:r>
      <w:r w:rsidRPr="00EA2957">
        <w:rPr>
          <w:rtl/>
        </w:rPr>
        <w:t xml:space="preserve">  تو اہل نحو نے اس اسم خاص کے لئے لفظ ''فاعل '' کو وضع کیا ہے ۔</w:t>
      </w:r>
      <w:r w:rsidR="00AE1C4A" w:rsidRPr="00AE1C4A">
        <w:rPr>
          <w:rStyle w:val="arabic"/>
          <w:rtl/>
        </w:rPr>
        <w:t>وھو ما قد م الفعل أو شبہہ علیہ واسند الیہ علی جھة قیا مہ بہ أو و قو عہ منہ. (</w:t>
      </w:r>
      <w:r w:rsidR="00233333">
        <w:rPr>
          <w:rtl/>
        </w:rPr>
        <w:t>شذور الذہب</w:t>
      </w:r>
      <w:r w:rsidR="00907664">
        <w:rPr>
          <w:rFonts w:hint="cs"/>
          <w:rtl/>
        </w:rPr>
        <w:t>)</w:t>
      </w:r>
      <w:r w:rsidRPr="00EA2957">
        <w:rPr>
          <w:rtl/>
        </w:rPr>
        <w:t xml:space="preserve">جیسے علم زید ۔    </w:t>
      </w:r>
    </w:p>
    <w:p w14:paraId="3B6A27AB" w14:textId="77777777" w:rsidR="00462B4C" w:rsidRPr="00EA2957" w:rsidRDefault="00462B4C" w:rsidP="00462B4C">
      <w:r w:rsidRPr="00EA2957">
        <w:rPr>
          <w:rtl/>
        </w:rPr>
        <w:t xml:space="preserve">  دیکھئے : اس میں فعل اسم پر مقدم ہے اور اسم کی طرف علم کی اسناد ہے اسم کے ساتھ قیام فعل کے اعتبار سے ۔اس لئے لفظ ''فا عل'' کو اہل نحو کا اسم کے معنی میں </w:t>
      </w:r>
      <w:r w:rsidRPr="00EA2957">
        <w:rPr>
          <w:rtl/>
        </w:rPr>
        <w:lastRenderedPageBreak/>
        <w:t>استعمال کر نا عرف خاص کہلا ئے گا ۔</w:t>
      </w:r>
    </w:p>
    <w:p w14:paraId="72809286" w14:textId="4708C517" w:rsidR="00462B4C" w:rsidRPr="00EA2957" w:rsidRDefault="00462B4C" w:rsidP="00F5663E">
      <w:r w:rsidRPr="00EA2957">
        <w:rPr>
          <w:rtl/>
        </w:rPr>
        <w:t xml:space="preserve">  (</w:t>
      </w:r>
      <w:r w:rsidR="00AE1C4A" w:rsidRPr="00AE1C4A">
        <w:rPr>
          <w:rStyle w:val="arabic"/>
          <w:rtl/>
        </w:rPr>
        <w:t>وَ الْمَجَازُ اِ مَّا أَنْ یَکُوْنَ بِزِ یَا دَةٍ أَوْ نُقْصَانٍ أَوْنَقْلٍ أَوِاسْتِعَا رَ ةٍ فَا لْمَجَازُ  بِالزِّیَا دَةِ مِثْلُ قَوْلِہِ تَعَا لٰی لَیْسَ کَمِثْلِہِ شَیٔ</w:t>
      </w:r>
      <w:r w:rsidRPr="00EA2957">
        <w:rPr>
          <w:rtl/>
        </w:rPr>
        <w:t xml:space="preserve"> </w:t>
      </w:r>
      <w:r w:rsidR="00F5663E">
        <w:rPr>
          <w:rFonts w:hint="cs"/>
          <w:rtl/>
        </w:rPr>
        <w:t>.</w:t>
      </w:r>
      <w:r w:rsidRPr="00EA2957">
        <w:rPr>
          <w:rtl/>
        </w:rPr>
        <w:t>اور مجاز یا تو زیا دتی سے ہو گا یا نقصان سے یا نقل سے)</w:t>
      </w:r>
      <w:r w:rsidR="00233333">
        <w:rPr>
          <w:rFonts w:hint="cs"/>
          <w:rtl/>
        </w:rPr>
        <w:t xml:space="preserve"> </w:t>
      </w:r>
      <w:r w:rsidRPr="00EA2957">
        <w:rPr>
          <w:rtl/>
        </w:rPr>
        <w:t>ہو گا (یا استعارہ سے )  اب آ گے ہر ایک کو بیان فر ما رہے ہیں :  (پس مجاز با لز یا د</w:t>
      </w:r>
      <w:r w:rsidR="00F22809">
        <w:rPr>
          <w:rFonts w:hint="cs"/>
          <w:rtl/>
        </w:rPr>
        <w:t>ۃ</w:t>
      </w:r>
      <w:r w:rsidRPr="00EA2957">
        <w:rPr>
          <w:rtl/>
        </w:rPr>
        <w:t xml:space="preserve"> اللہ تعا لی کے قول </w:t>
      </w:r>
      <w:r w:rsidR="00AE1C4A" w:rsidRPr="00AE1C4A">
        <w:rPr>
          <w:rStyle w:val="arabic"/>
          <w:rtl/>
        </w:rPr>
        <w:t>لیس کمثلہ شیٔ</w:t>
      </w:r>
      <w:r w:rsidRPr="00EA2957">
        <w:rPr>
          <w:rtl/>
        </w:rPr>
        <w:t xml:space="preserve"> کے )  اور اس کے(ما نند)  اقوال ہیں۔</w:t>
      </w:r>
      <w:r w:rsidR="00AE1C4A" w:rsidRPr="00AE1C4A">
        <w:rPr>
          <w:rStyle w:val="arabic"/>
          <w:rtl/>
        </w:rPr>
        <w:t>کمثلہ شیٔ</w:t>
      </w:r>
      <w:r w:rsidRPr="00EA2957">
        <w:rPr>
          <w:rtl/>
        </w:rPr>
        <w:t xml:space="preserve"> میں ''کاف'' زا ئد ہے ور نہ یعنی اگر ''کاف'' کو زا ئد نہ ما نا جا ئے تو ''کاف'' مثل کے معنی میں ہو گا پھر عبارت اس طرح بنے گی : </w:t>
      </w:r>
      <w:r w:rsidR="00AE1C4A" w:rsidRPr="00AE1C4A">
        <w:rPr>
          <w:rStyle w:val="arabic"/>
          <w:rtl/>
        </w:rPr>
        <w:t>لیس مثل مثلہ شیٔ</w:t>
      </w:r>
      <w:r w:rsidRPr="00EA2957">
        <w:rPr>
          <w:rtl/>
        </w:rPr>
        <w:t xml:space="preserve"> </w:t>
      </w:r>
      <w:r w:rsidR="00F5663E">
        <w:rPr>
          <w:rFonts w:hint="cs"/>
          <w:rtl/>
        </w:rPr>
        <w:t>.</w:t>
      </w:r>
      <w:r w:rsidRPr="00EA2957">
        <w:rPr>
          <w:rtl/>
        </w:rPr>
        <w:t xml:space="preserve">تر جمہ ہو گا :اللہ تعا لی کے مثل کے مثل کو ئی چیز نہیں ۔  معلوم ہوا اللہ تعا لی کے لئے مثل ہے کیونکہ مثل کے مثل کی نفی ہے ۔اللہ کے مثل کی نفی نہیں ہے اور یہ  نا ممکن ہے اور'' </w:t>
      </w:r>
      <w:r w:rsidR="00AE1C4A" w:rsidRPr="00AE1C4A">
        <w:rPr>
          <w:rStyle w:val="arabic"/>
          <w:rtl/>
        </w:rPr>
        <w:t>لیس کمثلہ شیٔ</w:t>
      </w:r>
      <w:r w:rsidRPr="00EA2957">
        <w:rPr>
          <w:rtl/>
        </w:rPr>
        <w:t xml:space="preserve"> ''اس کلام سے مقصود اللہ کے مثل کی نفی ہے نہ کہ اللہ کے مثل ک</w:t>
      </w:r>
      <w:r w:rsidR="00233333">
        <w:rPr>
          <w:rtl/>
        </w:rPr>
        <w:t>ا اثبات ، اور مثل کے مثل کی نفی</w:t>
      </w:r>
      <w:r w:rsidRPr="00EA2957">
        <w:rPr>
          <w:rtl/>
        </w:rPr>
        <w:t>۔</w:t>
      </w:r>
    </w:p>
    <w:p w14:paraId="498222DA" w14:textId="190CD8BB" w:rsidR="00462B4C" w:rsidRPr="00EA2957" w:rsidRDefault="00907664" w:rsidP="00462B4C">
      <w:r>
        <w:rPr>
          <w:rtl/>
        </w:rPr>
        <w:t xml:space="preserve">  خلا ص</w:t>
      </w:r>
      <w:r w:rsidR="00462B4C" w:rsidRPr="00EA2957">
        <w:rPr>
          <w:rtl/>
        </w:rPr>
        <w:t>ہ</w:t>
      </w:r>
      <w:r>
        <w:rPr>
          <w:rFonts w:hint="cs"/>
          <w:rtl/>
        </w:rPr>
        <w:t xml:space="preserve">ٔ   </w:t>
      </w:r>
      <w:r w:rsidR="00462B4C" w:rsidRPr="00EA2957">
        <w:rPr>
          <w:rtl/>
        </w:rPr>
        <w:t xml:space="preserve"> کلام یہ</w:t>
      </w:r>
      <w:r>
        <w:rPr>
          <w:rFonts w:hint="cs"/>
          <w:rtl/>
        </w:rPr>
        <w:t xml:space="preserve"> ہے</w:t>
      </w:r>
      <w:r w:rsidR="00462B4C" w:rsidRPr="00EA2957">
        <w:rPr>
          <w:rtl/>
        </w:rPr>
        <w:t xml:space="preserve"> کہ : ''</w:t>
      </w:r>
      <w:r w:rsidR="00AE1C4A" w:rsidRPr="00AE1C4A">
        <w:rPr>
          <w:rStyle w:val="arabic"/>
          <w:rtl/>
        </w:rPr>
        <w:t xml:space="preserve">لیس کمثلہ شیٔ </w:t>
      </w:r>
      <w:r w:rsidR="00462B4C" w:rsidRPr="00EA2957">
        <w:rPr>
          <w:rtl/>
        </w:rPr>
        <w:t>'' میں کاف زائد ہے او</w:t>
      </w:r>
      <w:r>
        <w:rPr>
          <w:rtl/>
        </w:rPr>
        <w:t>ر اس قول کے ما</w:t>
      </w:r>
      <w:r w:rsidR="00462B4C" w:rsidRPr="00EA2957">
        <w:rPr>
          <w:rtl/>
        </w:rPr>
        <w:t>نند اقوال جہاں وارد ہوں۔</w:t>
      </w:r>
    </w:p>
    <w:p w14:paraId="207FEEEC" w14:textId="3B9C0C6A" w:rsidR="00462B4C" w:rsidRPr="00233333" w:rsidRDefault="00462B4C" w:rsidP="00AE1C4A">
      <w:pPr>
        <w:pStyle w:val="Heading1"/>
      </w:pPr>
      <w:r w:rsidRPr="00233333">
        <w:rPr>
          <w:rtl/>
        </w:rPr>
        <w:t>(مجاز با لز یا د</w:t>
      </w:r>
      <w:r w:rsidR="00907664">
        <w:rPr>
          <w:rFonts w:hint="cs"/>
          <w:rtl/>
        </w:rPr>
        <w:t>ۃ</w:t>
      </w:r>
      <w:r w:rsidR="00907664">
        <w:rPr>
          <w:rtl/>
        </w:rPr>
        <w:t xml:space="preserve"> کو مجاز با لزیاد</w:t>
      </w:r>
      <w:r w:rsidR="00907664">
        <w:rPr>
          <w:rFonts w:hint="cs"/>
          <w:rtl/>
        </w:rPr>
        <w:t>ۃ</w:t>
      </w:r>
      <w:r w:rsidRPr="00233333">
        <w:rPr>
          <w:rtl/>
        </w:rPr>
        <w:t xml:space="preserve"> کیوں کہتے ہیں )</w:t>
      </w:r>
    </w:p>
    <w:p w14:paraId="66FD9286" w14:textId="77777777" w:rsidR="00462B4C" w:rsidRPr="00EA2957" w:rsidRDefault="00462B4C" w:rsidP="00F22809">
      <w:r w:rsidRPr="00EA2957">
        <w:rPr>
          <w:rtl/>
        </w:rPr>
        <w:t xml:space="preserve">  مجاز با لز یا د</w:t>
      </w:r>
      <w:r w:rsidR="00907664">
        <w:rPr>
          <w:rFonts w:hint="cs"/>
          <w:rtl/>
        </w:rPr>
        <w:t>ۃ</w:t>
      </w:r>
      <w:r w:rsidRPr="00EA2957">
        <w:rPr>
          <w:rtl/>
        </w:rPr>
        <w:t xml:space="preserve"> میں کلمہ زا ئد ہو تا ہے اس لئے اس کو مجاز با لز یا د</w:t>
      </w:r>
      <w:r w:rsidR="00F22809">
        <w:rPr>
          <w:rFonts w:hint="cs"/>
          <w:rtl/>
        </w:rPr>
        <w:t>ۃ</w:t>
      </w:r>
      <w:r w:rsidRPr="00EA2957">
        <w:rPr>
          <w:rtl/>
        </w:rPr>
        <w:t xml:space="preserve"> کہتے ہیں ۔</w:t>
      </w:r>
    </w:p>
    <w:p w14:paraId="28EB00C3" w14:textId="08EDEA3C" w:rsidR="00462B4C" w:rsidRPr="00EA2957" w:rsidRDefault="00462B4C" w:rsidP="00F5663E">
      <w:r w:rsidRPr="00EA2957">
        <w:rPr>
          <w:rtl/>
        </w:rPr>
        <w:t xml:space="preserve"> (</w:t>
      </w:r>
      <w:r w:rsidR="00AE1C4A" w:rsidRPr="00AE1C4A">
        <w:rPr>
          <w:rStyle w:val="arabic"/>
          <w:rtl/>
        </w:rPr>
        <w:t>وَالْمَجَا زُ باِ لنُّقْصَانِ مِثْلُ قَوْلِہِ تَعَالٰی وَاسْأَ لِ الْقَرْیَةَ</w:t>
      </w:r>
      <w:r w:rsidRPr="00EA2957">
        <w:rPr>
          <w:rtl/>
        </w:rPr>
        <w:t xml:space="preserve"> </w:t>
      </w:r>
      <w:r w:rsidR="00F5663E">
        <w:rPr>
          <w:rFonts w:hint="cs"/>
          <w:rtl/>
        </w:rPr>
        <w:t>.</w:t>
      </w:r>
      <w:r w:rsidRPr="00EA2957">
        <w:rPr>
          <w:rtl/>
        </w:rPr>
        <w:t>اور مجاز با لنقصان ال</w:t>
      </w:r>
      <w:r w:rsidR="00907664">
        <w:rPr>
          <w:rtl/>
        </w:rPr>
        <w:t xml:space="preserve">لہ   تعا لی کے قول </w:t>
      </w:r>
      <w:r w:rsidR="00AE1C4A" w:rsidRPr="00AE1C4A">
        <w:rPr>
          <w:rStyle w:val="arabic"/>
          <w:rtl/>
        </w:rPr>
        <w:t>واسأل القریة</w:t>
      </w:r>
      <w:r w:rsidRPr="00EA2957">
        <w:rPr>
          <w:rtl/>
        </w:rPr>
        <w:t xml:space="preserve"> کے )  اور اس کے (ما نند )  اقوال ہیں۔قر یہ سے مراد : اہل قر یہ ہے ۔</w:t>
      </w:r>
    </w:p>
    <w:p w14:paraId="5A8909C3" w14:textId="77777777" w:rsidR="00462B4C" w:rsidRPr="00EA2957" w:rsidRDefault="00907664" w:rsidP="00233333">
      <w:r>
        <w:rPr>
          <w:rtl/>
        </w:rPr>
        <w:t xml:space="preserve">  مجاز کی تعریف </w:t>
      </w:r>
      <w:r w:rsidR="00462B4C" w:rsidRPr="00EA2957">
        <w:rPr>
          <w:rtl/>
        </w:rPr>
        <w:t>(مجاز وہ لفظ ہے جس کو ہٹا دیا گیا ہو اس معنی سے جس معنی کے لئے لفظ لغت میں و ضع   کیا گیا ہے )</w:t>
      </w:r>
      <w:r w:rsidR="00F22809">
        <w:rPr>
          <w:rFonts w:hint="cs"/>
          <w:rtl/>
        </w:rPr>
        <w:t>۔</w:t>
      </w:r>
    </w:p>
    <w:p w14:paraId="56485E46" w14:textId="77777777" w:rsidR="00462B4C" w:rsidRPr="00EA2957" w:rsidRDefault="00907664" w:rsidP="00907664">
      <w:r>
        <w:rPr>
          <w:rtl/>
        </w:rPr>
        <w:lastRenderedPageBreak/>
        <w:t xml:space="preserve">  مجاز کی تعریف </w:t>
      </w:r>
      <w:r w:rsidR="00462B4C" w:rsidRPr="00EA2957">
        <w:rPr>
          <w:rtl/>
        </w:rPr>
        <w:t xml:space="preserve">  مجاز با لزیاد</w:t>
      </w:r>
      <w:r>
        <w:rPr>
          <w:rFonts w:hint="cs"/>
          <w:rtl/>
        </w:rPr>
        <w:t>ۃ</w:t>
      </w:r>
      <w:r w:rsidR="00462B4C" w:rsidRPr="00EA2957">
        <w:rPr>
          <w:rtl/>
        </w:rPr>
        <w:t xml:space="preserve"> اور مجاز با لنقصان پر صا دق آ رہی ہے ۔</w:t>
      </w:r>
    </w:p>
    <w:p w14:paraId="31557481" w14:textId="77777777" w:rsidR="00462B4C" w:rsidRPr="00EA2957" w:rsidRDefault="00462B4C" w:rsidP="00F22809">
      <w:r w:rsidRPr="00EA2957">
        <w:rPr>
          <w:rtl/>
        </w:rPr>
        <w:t xml:space="preserve"> پہلے مجاز با لز یاد</w:t>
      </w:r>
      <w:r w:rsidR="00F22809">
        <w:rPr>
          <w:rFonts w:hint="cs"/>
          <w:rtl/>
        </w:rPr>
        <w:t>ۃ</w:t>
      </w:r>
      <w:r w:rsidRPr="00EA2957">
        <w:rPr>
          <w:rtl/>
        </w:rPr>
        <w:t xml:space="preserve"> پر ک</w:t>
      </w:r>
      <w:r w:rsidR="00233333">
        <w:rPr>
          <w:rtl/>
        </w:rPr>
        <w:t>س طرح صا دق آ رہی ہے اسے دیکھ</w:t>
      </w:r>
      <w:r w:rsidR="00233333">
        <w:rPr>
          <w:rFonts w:hint="cs"/>
          <w:rtl/>
        </w:rPr>
        <w:t>ئے</w:t>
      </w:r>
      <w:r w:rsidRPr="00EA2957">
        <w:rPr>
          <w:rtl/>
        </w:rPr>
        <w:t xml:space="preserve"> :</w:t>
      </w:r>
    </w:p>
    <w:p w14:paraId="366340DF" w14:textId="77777777" w:rsidR="00462B4C" w:rsidRPr="00EA2957" w:rsidRDefault="00462B4C" w:rsidP="00462B4C">
      <w:r w:rsidRPr="00EA2957">
        <w:rPr>
          <w:rtl/>
        </w:rPr>
        <w:t xml:space="preserve">  مذ کو رہ با لا آ یت مبا رکہ میں مثل کے مثل کی نفی ہو گی لغت کے اعتبار سے ۔</w:t>
      </w:r>
      <w:r w:rsidR="00233333">
        <w:rPr>
          <w:rFonts w:hint="cs"/>
          <w:rtl/>
        </w:rPr>
        <w:t xml:space="preserve"> </w:t>
      </w:r>
      <w:r w:rsidRPr="00EA2957">
        <w:rPr>
          <w:rtl/>
        </w:rPr>
        <w:t>یہاں مثل کے مثل کی نفی کو چھوڑ کر مثل کی نفی مراد لی گئی ۔یعنی مثل المثل کو مثل کے معنی میں استعمال کیا گیا ۔</w:t>
      </w:r>
    </w:p>
    <w:p w14:paraId="18BC73D8" w14:textId="77777777" w:rsidR="00462B4C" w:rsidRPr="00EA2957" w:rsidRDefault="00462B4C" w:rsidP="00462B4C">
      <w:r w:rsidRPr="00EA2957">
        <w:rPr>
          <w:rtl/>
        </w:rPr>
        <w:t xml:space="preserve">  اب مجاز با لنقصان پر کس طرح صا دق آ رہی ہے اسے دیکھئے:</w:t>
      </w:r>
    </w:p>
    <w:p w14:paraId="10B4EE3A" w14:textId="77777777" w:rsidR="00462B4C" w:rsidRPr="00EA2957" w:rsidRDefault="00462B4C" w:rsidP="00462B4C">
      <w:r w:rsidRPr="00EA2957">
        <w:rPr>
          <w:rtl/>
        </w:rPr>
        <w:t xml:space="preserve">  اس میں سؤال قر یہ کو سؤال اہل قر یہ میں استعمال کیا گیا اس طرح کہ لفظ ''قر یہ'' لغت میں وضع کیا گیا ہے ''گاؤں''کے معنی میں لیکن یہاں اس معنی سے ہٹا کر اہل قر یہ کے معنی میں استعمال کیا گیا۔</w:t>
      </w:r>
    </w:p>
    <w:p w14:paraId="0823E8DC" w14:textId="6C950E61" w:rsidR="00462B4C" w:rsidRPr="00233333" w:rsidRDefault="00462B4C" w:rsidP="00AE1C4A">
      <w:pPr>
        <w:pStyle w:val="Heading1"/>
      </w:pPr>
      <w:r w:rsidRPr="00233333">
        <w:rPr>
          <w:rtl/>
        </w:rPr>
        <w:t>(مجاز با لنقصان کو مجاز با لنقصان کیوں کہتے ہیں )</w:t>
      </w:r>
    </w:p>
    <w:p w14:paraId="64A905D4" w14:textId="48BF9950" w:rsidR="00462B4C" w:rsidRPr="00EA2957" w:rsidRDefault="00462B4C" w:rsidP="00462B4C">
      <w:r w:rsidRPr="00EA2957">
        <w:rPr>
          <w:rtl/>
        </w:rPr>
        <w:t xml:space="preserve"> مجاز با لنقصان میں لفظ کم ہو تا ہے اس لئے اس کو م</w:t>
      </w:r>
      <w:r w:rsidR="00233333">
        <w:rPr>
          <w:rtl/>
        </w:rPr>
        <w:t xml:space="preserve">جاز با لنقصان کہتے ہیں ۔جیسے </w:t>
      </w:r>
      <w:r w:rsidR="00AE1C4A" w:rsidRPr="00AE1C4A">
        <w:rPr>
          <w:rStyle w:val="arabic"/>
          <w:rtl/>
        </w:rPr>
        <w:t>واسأل القریۃ</w:t>
      </w:r>
      <w:r w:rsidRPr="00EA2957">
        <w:rPr>
          <w:rtl/>
        </w:rPr>
        <w:t xml:space="preserve"> میں لفظ اہل کم ہے ۔</w:t>
      </w:r>
    </w:p>
    <w:p w14:paraId="435181EA" w14:textId="15A1DB18" w:rsidR="00462B4C" w:rsidRPr="00EA2957" w:rsidRDefault="00462B4C" w:rsidP="00F5663E">
      <w:r w:rsidRPr="00EA2957">
        <w:rPr>
          <w:rtl/>
        </w:rPr>
        <w:t xml:space="preserve">  (</w:t>
      </w:r>
      <w:r w:rsidR="00AE1C4A" w:rsidRPr="00AE1C4A">
        <w:rPr>
          <w:rStyle w:val="arabic"/>
          <w:rtl/>
        </w:rPr>
        <w:t>وَ الْمَجَازُ باِ لنَّقْلِ کَا لْغَائِطِ فِیْمَا یَخْرُجُ مِنَ الْاِ نْسَانِ</w:t>
      </w:r>
      <w:r w:rsidR="00F5663E">
        <w:rPr>
          <w:rFonts w:hint="cs"/>
          <w:rtl/>
        </w:rPr>
        <w:t>.</w:t>
      </w:r>
      <w:r w:rsidRPr="00EA2957">
        <w:rPr>
          <w:rtl/>
        </w:rPr>
        <w:t>اور مجاز با لنقل جیسے لفظ  ''</w:t>
      </w:r>
      <w:r w:rsidR="00AE1C4A" w:rsidRPr="00AE1C4A">
        <w:rPr>
          <w:rStyle w:val="arabic"/>
          <w:rtl/>
        </w:rPr>
        <w:t xml:space="preserve">غا ئط </w:t>
      </w:r>
      <w:r w:rsidRPr="00EA2957">
        <w:rPr>
          <w:rtl/>
        </w:rPr>
        <w:t>'' کو منتقل کیا گیا اس فضلہ کے معنی میں جو انسان سے خارج ہو تا ہے )</w:t>
      </w:r>
      <w:r w:rsidR="00F22809">
        <w:rPr>
          <w:rFonts w:hint="cs"/>
          <w:rtl/>
        </w:rPr>
        <w:t>۔</w:t>
      </w:r>
    </w:p>
    <w:p w14:paraId="28F1B711" w14:textId="22EF6E62" w:rsidR="00462B4C" w:rsidRPr="00EA2957" w:rsidRDefault="00462B4C" w:rsidP="00907664">
      <w:r w:rsidRPr="00EA2957">
        <w:rPr>
          <w:rtl/>
        </w:rPr>
        <w:t xml:space="preserve">  لفظ ''</w:t>
      </w:r>
      <w:r w:rsidR="00AE1C4A" w:rsidRPr="00AE1C4A">
        <w:rPr>
          <w:rStyle w:val="arabic"/>
          <w:rtl/>
        </w:rPr>
        <w:t>غا ئط</w:t>
      </w:r>
      <w:r w:rsidRPr="00EA2957">
        <w:rPr>
          <w:rtl/>
        </w:rPr>
        <w:t xml:space="preserve">'' کی حقیقت مکان مطمئن ہے </w:t>
      </w:r>
      <w:r w:rsidR="00907664">
        <w:rPr>
          <w:rFonts w:hint="cs"/>
          <w:rtl/>
        </w:rPr>
        <w:t>(</w:t>
      </w:r>
      <w:r w:rsidRPr="00EA2957">
        <w:rPr>
          <w:rtl/>
        </w:rPr>
        <w:t>یع</w:t>
      </w:r>
      <w:r w:rsidR="00907664">
        <w:rPr>
          <w:rtl/>
        </w:rPr>
        <w:t>نی نشیبی زمین ہے</w:t>
      </w:r>
      <w:r w:rsidR="00907664">
        <w:rPr>
          <w:rFonts w:hint="cs"/>
          <w:rtl/>
        </w:rPr>
        <w:t>)</w:t>
      </w:r>
      <w:r w:rsidR="00233333">
        <w:rPr>
          <w:rtl/>
        </w:rPr>
        <w:t>جہاں حا جت پو</w:t>
      </w:r>
      <w:r w:rsidRPr="00EA2957">
        <w:rPr>
          <w:rtl/>
        </w:rPr>
        <w:t>ری کی جاتی ہے ۔</w:t>
      </w:r>
    </w:p>
    <w:p w14:paraId="5C08BE79" w14:textId="0B1E7A36" w:rsidR="00462B4C" w:rsidRPr="00EA2957" w:rsidRDefault="00462B4C" w:rsidP="00907664">
      <w:r w:rsidRPr="00EA2957">
        <w:rPr>
          <w:rtl/>
        </w:rPr>
        <w:t xml:space="preserve">  دیکھئے :  لفظ غا ئط کو اس کی حقیقت</w:t>
      </w:r>
      <w:r w:rsidR="00907664">
        <w:rPr>
          <w:rFonts w:hint="cs"/>
          <w:rtl/>
        </w:rPr>
        <w:t>(</w:t>
      </w:r>
      <w:r w:rsidR="00233333">
        <w:rPr>
          <w:rtl/>
        </w:rPr>
        <w:t>یعنی مکان مطمئن</w:t>
      </w:r>
      <w:r w:rsidR="00907664">
        <w:rPr>
          <w:rFonts w:hint="cs"/>
          <w:rtl/>
        </w:rPr>
        <w:t xml:space="preserve">) </w:t>
      </w:r>
      <w:r w:rsidRPr="00EA2957">
        <w:rPr>
          <w:rtl/>
        </w:rPr>
        <w:t xml:space="preserve">سے منتقل کیا گیا فضلہ کے معنی کی جانب اس طرح کہ لفظ'' </w:t>
      </w:r>
      <w:r w:rsidR="00AE1C4A" w:rsidRPr="00AE1C4A">
        <w:rPr>
          <w:rStyle w:val="arabic"/>
          <w:rtl/>
        </w:rPr>
        <w:t>غائط</w:t>
      </w:r>
      <w:r w:rsidRPr="00EA2957">
        <w:rPr>
          <w:rtl/>
        </w:rPr>
        <w:t xml:space="preserve"> ''سے عرف میں خا رج </w:t>
      </w:r>
      <w:r w:rsidR="00907664">
        <w:rPr>
          <w:rFonts w:hint="cs"/>
          <w:rtl/>
        </w:rPr>
        <w:t>(</w:t>
      </w:r>
      <w:r w:rsidR="00233333">
        <w:rPr>
          <w:rtl/>
        </w:rPr>
        <w:t>فضلہ</w:t>
      </w:r>
      <w:r w:rsidR="00907664">
        <w:rPr>
          <w:rFonts w:hint="cs"/>
          <w:rtl/>
        </w:rPr>
        <w:t>)</w:t>
      </w:r>
      <w:r w:rsidR="00907664">
        <w:rPr>
          <w:rtl/>
        </w:rPr>
        <w:t>ہی تبا</w:t>
      </w:r>
      <w:r w:rsidRPr="00EA2957">
        <w:rPr>
          <w:rtl/>
        </w:rPr>
        <w:t>در اور سبقت کرتا ہے ۔حقیقت نہیں۔</w:t>
      </w:r>
    </w:p>
    <w:p w14:paraId="568003BE" w14:textId="2D559135" w:rsidR="00462B4C" w:rsidRPr="00AE5B13" w:rsidRDefault="00462B4C" w:rsidP="00AE1C4A">
      <w:pPr>
        <w:pStyle w:val="Heading1"/>
      </w:pPr>
      <w:r w:rsidRPr="00AE5B13">
        <w:rPr>
          <w:rtl/>
        </w:rPr>
        <w:lastRenderedPageBreak/>
        <w:t>(مجاز با لنقل کو مجاز با لنقل کیوں کہتے ہیں)</w:t>
      </w:r>
    </w:p>
    <w:p w14:paraId="081C7D6C" w14:textId="77777777" w:rsidR="00462B4C" w:rsidRPr="00EA2957" w:rsidRDefault="00462B4C" w:rsidP="00462B4C">
      <w:r w:rsidRPr="00EA2957">
        <w:rPr>
          <w:rtl/>
        </w:rPr>
        <w:t xml:space="preserve"> اس میں</w:t>
      </w:r>
      <w:r w:rsidR="00AE5B13">
        <w:rPr>
          <w:rFonts w:hint="cs"/>
          <w:rtl/>
        </w:rPr>
        <w:t xml:space="preserve"> </w:t>
      </w:r>
      <w:r w:rsidRPr="00EA2957">
        <w:rPr>
          <w:rtl/>
        </w:rPr>
        <w:t>لفظ کو دوسرے معنی کی جا نب منتقل کیا جا تاہے اس لئے اس کو مجاز با لنقل کہتے ہیں ۔</w:t>
      </w:r>
    </w:p>
    <w:p w14:paraId="48045334" w14:textId="172FFE84" w:rsidR="00462B4C" w:rsidRPr="00EA2957" w:rsidRDefault="00462B4C" w:rsidP="00F5663E">
      <w:r w:rsidRPr="00EA2957">
        <w:rPr>
          <w:rtl/>
        </w:rPr>
        <w:t xml:space="preserve">  (</w:t>
      </w:r>
      <w:r w:rsidR="00AE1C4A" w:rsidRPr="00AE1C4A">
        <w:rPr>
          <w:rStyle w:val="arabic"/>
          <w:rtl/>
        </w:rPr>
        <w:t>وَ الْمَجَازُ باِ لْاِ سْتِعَارَةِ کَقَوْلِہِ تَعَا لیٰ جِدَا رًا یُرِیْدُ أَنْ یَّنْقَضَّ</w:t>
      </w:r>
      <w:r w:rsidRPr="00EA2957">
        <w:rPr>
          <w:rtl/>
        </w:rPr>
        <w:t xml:space="preserve">  </w:t>
      </w:r>
      <w:r w:rsidR="00F5663E">
        <w:rPr>
          <w:rFonts w:hint="cs"/>
          <w:rtl/>
        </w:rPr>
        <w:t>.</w:t>
      </w:r>
      <w:r w:rsidRPr="00EA2957">
        <w:rPr>
          <w:rtl/>
        </w:rPr>
        <w:t>اور مجاز بالاستعار</w:t>
      </w:r>
      <w:r w:rsidR="00907664">
        <w:rPr>
          <w:rFonts w:hint="cs"/>
          <w:rtl/>
        </w:rPr>
        <w:t>ۃ</w:t>
      </w:r>
      <w:r w:rsidRPr="00EA2957">
        <w:rPr>
          <w:rtl/>
        </w:rPr>
        <w:t xml:space="preserve"> جیسے اللہ تعا لی کا فر مان :</w:t>
      </w:r>
      <w:r w:rsidR="00AE1C4A" w:rsidRPr="00AE1C4A">
        <w:rPr>
          <w:rStyle w:val="arabic"/>
          <w:rtl/>
        </w:rPr>
        <w:t>جدا را یر ید أ ن ینقض</w:t>
      </w:r>
      <w:r w:rsidRPr="00EA2957">
        <w:rPr>
          <w:rtl/>
        </w:rPr>
        <w:t xml:space="preserve"> )  </w:t>
      </w:r>
      <w:r w:rsidR="00AE1C4A" w:rsidRPr="00AE1C4A">
        <w:rPr>
          <w:rStyle w:val="arabic"/>
          <w:rtl/>
        </w:rPr>
        <w:t xml:space="preserve">ینقض </w:t>
      </w:r>
      <w:r w:rsidRPr="00EA2957">
        <w:rPr>
          <w:rtl/>
        </w:rPr>
        <w:t>کے معنی گر نا ۔</w:t>
      </w:r>
    </w:p>
    <w:p w14:paraId="68F8C9DB" w14:textId="757D1743" w:rsidR="00462B4C" w:rsidRPr="00EA2957" w:rsidRDefault="00462B4C" w:rsidP="00907664">
      <w:r w:rsidRPr="00EA2957">
        <w:rPr>
          <w:rtl/>
        </w:rPr>
        <w:t xml:space="preserve">  شا رح محلی</w:t>
      </w:r>
      <w:r w:rsidR="00AE5B13">
        <w:rPr>
          <w:rFonts w:hint="cs"/>
          <w:rtl/>
        </w:rPr>
        <w:t>ؒ</w:t>
      </w:r>
      <w:r w:rsidRPr="00EA2957">
        <w:rPr>
          <w:rtl/>
        </w:rPr>
        <w:t xml:space="preserve"> فر ما تے ہیں :</w:t>
      </w:r>
      <w:r w:rsidR="00AE1C4A" w:rsidRPr="00AE1C4A">
        <w:rPr>
          <w:rStyle w:val="arabic"/>
          <w:rtl/>
        </w:rPr>
        <w:t>و المجاز المبنی علی التشبیہ یسمی استعا رة</w:t>
      </w:r>
      <w:r w:rsidR="00AE5B13">
        <w:rPr>
          <w:rtl/>
        </w:rPr>
        <w:t xml:space="preserve"> </w:t>
      </w:r>
      <w:r w:rsidR="00F5663E">
        <w:rPr>
          <w:rFonts w:hint="cs"/>
          <w:rtl/>
        </w:rPr>
        <w:t>.</w:t>
      </w:r>
      <w:r w:rsidR="00907664">
        <w:rPr>
          <w:rFonts w:hint="cs"/>
          <w:rtl/>
        </w:rPr>
        <w:t>(</w:t>
      </w:r>
      <w:r w:rsidR="00AE5B13">
        <w:rPr>
          <w:rtl/>
        </w:rPr>
        <w:t>ص  ٧</w:t>
      </w:r>
      <w:r w:rsidR="00907664">
        <w:rPr>
          <w:rFonts w:hint="cs"/>
          <w:rtl/>
        </w:rPr>
        <w:t xml:space="preserve">) </w:t>
      </w:r>
      <w:r w:rsidRPr="00EA2957">
        <w:rPr>
          <w:rtl/>
        </w:rPr>
        <w:t xml:space="preserve">جو مجاز تشبیہ پر مبنی ہو اسے استعارہ کہا جا تا ہے ۔                                                                     </w:t>
      </w:r>
    </w:p>
    <w:p w14:paraId="2B64B9D7" w14:textId="77777777" w:rsidR="00462B4C" w:rsidRPr="00EA2957" w:rsidRDefault="00462B4C" w:rsidP="00907664">
      <w:r w:rsidRPr="00EA2957">
        <w:rPr>
          <w:rtl/>
        </w:rPr>
        <w:t xml:space="preserve">  دیکھئے :  مجاز با لا ستعار</w:t>
      </w:r>
      <w:r w:rsidR="00907664">
        <w:rPr>
          <w:rFonts w:hint="cs"/>
          <w:rtl/>
        </w:rPr>
        <w:t>ۃ</w:t>
      </w:r>
      <w:r w:rsidRPr="00EA2957">
        <w:rPr>
          <w:rtl/>
        </w:rPr>
        <w:t xml:space="preserve"> میں</w:t>
      </w:r>
      <w:r w:rsidR="00AE5B13">
        <w:rPr>
          <w:rFonts w:hint="cs"/>
          <w:rtl/>
        </w:rPr>
        <w:t xml:space="preserve"> </w:t>
      </w:r>
      <w:r w:rsidR="00AE5B13">
        <w:rPr>
          <w:rtl/>
        </w:rPr>
        <w:t>دیوار کے گر نے کی جا نب میلان</w:t>
      </w:r>
      <w:r w:rsidR="00907664">
        <w:rPr>
          <w:rFonts w:hint="cs"/>
          <w:rtl/>
        </w:rPr>
        <w:t>(</w:t>
      </w:r>
      <w:r w:rsidR="00AE5B13">
        <w:rPr>
          <w:rtl/>
        </w:rPr>
        <w:t>جھکاؤ</w:t>
      </w:r>
      <w:r w:rsidR="00907664">
        <w:rPr>
          <w:rFonts w:hint="cs"/>
          <w:rtl/>
        </w:rPr>
        <w:t>)</w:t>
      </w:r>
      <w:r w:rsidRPr="00EA2957">
        <w:rPr>
          <w:rtl/>
        </w:rPr>
        <w:t>کو تشبیہ دی ہے گرنے کے  ارا دہ کے ساتھ حا لا نکہ ارادہ زندہ کی صفات میں سے ہے نہ کہ جماد کی صفت اور دیوار جماد میں سے ہے لیکن تشبیہ کے طور پر ارادہ کو دیوار کے ساتھ منسوب کیا گیا لہذا اس کو استعارہ کہتے ہیں ۔</w:t>
      </w:r>
    </w:p>
    <w:p w14:paraId="523A3A6E" w14:textId="46B05C5F" w:rsidR="00462B4C" w:rsidRPr="00AE5B13" w:rsidRDefault="00462B4C" w:rsidP="00AE1C4A">
      <w:pPr>
        <w:pStyle w:val="Heading1"/>
      </w:pPr>
      <w:r w:rsidRPr="00AE5B13">
        <w:rPr>
          <w:rtl/>
        </w:rPr>
        <w:t>(مجاز با لا ستعار</w:t>
      </w:r>
      <w:r w:rsidR="00907664">
        <w:rPr>
          <w:rFonts w:hint="cs"/>
          <w:rtl/>
        </w:rPr>
        <w:t>ۃ</w:t>
      </w:r>
      <w:r w:rsidR="00907664">
        <w:rPr>
          <w:rtl/>
        </w:rPr>
        <w:t>کو مجاز با لا ستعار</w:t>
      </w:r>
      <w:r w:rsidR="00907664">
        <w:rPr>
          <w:rFonts w:hint="cs"/>
          <w:rtl/>
        </w:rPr>
        <w:t>ۃ</w:t>
      </w:r>
      <w:r w:rsidRPr="00AE5B13">
        <w:rPr>
          <w:rtl/>
        </w:rPr>
        <w:t xml:space="preserve"> کیوں کہتے ہیں )</w:t>
      </w:r>
    </w:p>
    <w:p w14:paraId="1EE07930" w14:textId="77777777" w:rsidR="00462B4C" w:rsidRPr="00EA2957" w:rsidRDefault="00462B4C" w:rsidP="00907664">
      <w:r w:rsidRPr="00EA2957">
        <w:rPr>
          <w:rtl/>
        </w:rPr>
        <w:t xml:space="preserve">  اس میں تشبیہ دی جا تی ہے اس لئے اس کو مجاز با لاستعار</w:t>
      </w:r>
      <w:r w:rsidR="00907664">
        <w:rPr>
          <w:rFonts w:hint="cs"/>
          <w:rtl/>
        </w:rPr>
        <w:t>ۃ</w:t>
      </w:r>
      <w:r w:rsidRPr="00EA2957">
        <w:rPr>
          <w:rtl/>
        </w:rPr>
        <w:t xml:space="preserve"> کہتے ہیں ۔</w:t>
      </w:r>
    </w:p>
    <w:p w14:paraId="2495D725" w14:textId="76D4723D" w:rsidR="00462B4C" w:rsidRPr="00AE5B13" w:rsidRDefault="00462B4C" w:rsidP="00AE1C4A">
      <w:pPr>
        <w:pStyle w:val="Heading1"/>
      </w:pPr>
      <w:r w:rsidRPr="00AE5B13">
        <w:rPr>
          <w:rtl/>
        </w:rPr>
        <w:t>(امر کی تعریف )</w:t>
      </w:r>
    </w:p>
    <w:p w14:paraId="236B5C77" w14:textId="1D98C44C" w:rsidR="00462B4C" w:rsidRPr="00EA2957" w:rsidRDefault="00462B4C" w:rsidP="00F5663E">
      <w:r w:rsidRPr="00EA2957">
        <w:rPr>
          <w:rtl/>
        </w:rPr>
        <w:t xml:space="preserve">  (</w:t>
      </w:r>
      <w:r w:rsidR="00AE1C4A" w:rsidRPr="00AE1C4A">
        <w:rPr>
          <w:rStyle w:val="arabic"/>
          <w:rtl/>
        </w:rPr>
        <w:t>وَ الْأَمْرُ اِسْتِدْعَا ءُ الْفِعْلِ باِ لْقَوْلِ مِمَّنْ ھُوَ دُوْ نَہُ عَلیٰ سَبِیْلِ الْوُ جُوْبِ</w:t>
      </w:r>
      <w:r w:rsidR="00F5663E">
        <w:rPr>
          <w:rFonts w:hint="cs"/>
          <w:rtl/>
        </w:rPr>
        <w:t>.</w:t>
      </w:r>
    </w:p>
    <w:p w14:paraId="68C719A5" w14:textId="345997BB" w:rsidR="00462B4C" w:rsidRPr="00EA2957" w:rsidRDefault="00462B4C" w:rsidP="00907664">
      <w:r w:rsidRPr="00EA2957">
        <w:rPr>
          <w:rtl/>
        </w:rPr>
        <w:t xml:space="preserve">   و جوب کے طور</w:t>
      </w:r>
      <w:r w:rsidR="00907664">
        <w:rPr>
          <w:rtl/>
        </w:rPr>
        <w:t>پر فعل کو طلب کر نا قول کے ذریع</w:t>
      </w:r>
      <w:r w:rsidR="00907664">
        <w:rPr>
          <w:rFonts w:hint="cs"/>
          <w:rtl/>
        </w:rPr>
        <w:t>ے</w:t>
      </w:r>
      <w:r w:rsidRPr="00EA2957">
        <w:rPr>
          <w:rtl/>
        </w:rPr>
        <w:t xml:space="preserve"> اپنے سے کم درجہ فرد سے امر کہلا ئے گا)جیسے باپ کا </w:t>
      </w:r>
      <w:r w:rsidR="00AE5B13">
        <w:rPr>
          <w:rFonts w:hint="cs"/>
          <w:rtl/>
        </w:rPr>
        <w:t xml:space="preserve"> </w:t>
      </w:r>
      <w:r w:rsidRPr="00EA2957">
        <w:rPr>
          <w:rtl/>
        </w:rPr>
        <w:t>اپنے لڑ کے سے کہنا :</w:t>
      </w:r>
      <w:r w:rsidR="00AE1C4A" w:rsidRPr="00AE1C4A">
        <w:rPr>
          <w:rStyle w:val="arabic"/>
          <w:rtl/>
        </w:rPr>
        <w:t>أسقنی</w:t>
      </w:r>
      <w:r w:rsidRPr="00EA2957">
        <w:rPr>
          <w:rtl/>
        </w:rPr>
        <w:t xml:space="preserve"> ،امر کہلا ئے گا ۔</w:t>
      </w:r>
      <w:r w:rsidR="00907664">
        <w:rPr>
          <w:rFonts w:hint="cs"/>
          <w:rtl/>
        </w:rPr>
        <w:t>(</w:t>
      </w:r>
      <w:r w:rsidR="00AE5B13">
        <w:rPr>
          <w:rtl/>
        </w:rPr>
        <w:t xml:space="preserve">شرح ورقات </w:t>
      </w:r>
      <w:r w:rsidR="00AE5B13">
        <w:rPr>
          <w:rtl/>
        </w:rPr>
        <w:lastRenderedPageBreak/>
        <w:t>ص١٥٣</w:t>
      </w:r>
      <w:r w:rsidR="00907664">
        <w:rPr>
          <w:rFonts w:hint="cs"/>
          <w:rtl/>
        </w:rPr>
        <w:t>)</w:t>
      </w:r>
    </w:p>
    <w:p w14:paraId="392FB5AB" w14:textId="77777777" w:rsidR="00462B4C" w:rsidRPr="00EA2957" w:rsidRDefault="00462B4C" w:rsidP="00D23804">
      <w:r w:rsidRPr="00EA2957">
        <w:rPr>
          <w:rtl/>
        </w:rPr>
        <w:t xml:space="preserve">  امر کی اس تعریف میں</w:t>
      </w:r>
      <w:r w:rsidR="00D23804">
        <w:rPr>
          <w:rFonts w:hint="cs"/>
          <w:rtl/>
        </w:rPr>
        <w:t xml:space="preserve"> چار</w:t>
      </w:r>
      <w:r w:rsidRPr="00EA2957">
        <w:rPr>
          <w:rtl/>
        </w:rPr>
        <w:t xml:space="preserve">  قیود مذ کور ہیں :</w:t>
      </w:r>
      <w:r w:rsidR="00D23804">
        <w:rPr>
          <w:rFonts w:hint="cs"/>
          <w:rtl/>
        </w:rPr>
        <w:t>(</w:t>
      </w:r>
      <w:r w:rsidR="00AE5B13">
        <w:rPr>
          <w:rtl/>
        </w:rPr>
        <w:t>١</w:t>
      </w:r>
      <w:r w:rsidR="00D23804">
        <w:rPr>
          <w:rFonts w:hint="cs"/>
          <w:rtl/>
        </w:rPr>
        <w:t>)</w:t>
      </w:r>
      <w:r w:rsidRPr="00EA2957">
        <w:rPr>
          <w:rtl/>
        </w:rPr>
        <w:t xml:space="preserve">استد عا ء الفعل:  اس سے طلب ترک </w:t>
      </w:r>
      <w:r w:rsidR="00D23804">
        <w:rPr>
          <w:rFonts w:hint="cs"/>
          <w:rtl/>
        </w:rPr>
        <w:t>(</w:t>
      </w:r>
      <w:r w:rsidRPr="00EA2957">
        <w:rPr>
          <w:rtl/>
        </w:rPr>
        <w:t xml:space="preserve">یعنی کسی چیز کے ترک کو طلب کر نا </w:t>
      </w:r>
      <w:r w:rsidR="00D23804">
        <w:rPr>
          <w:rFonts w:hint="cs"/>
          <w:rtl/>
        </w:rPr>
        <w:t>)</w:t>
      </w:r>
      <w:r w:rsidRPr="00EA2957">
        <w:rPr>
          <w:rtl/>
        </w:rPr>
        <w:t>نکل گیا کیوں کہ اس کو نہی کہتے ہیں ۔</w:t>
      </w:r>
    </w:p>
    <w:p w14:paraId="76593C15" w14:textId="77777777" w:rsidR="00462B4C" w:rsidRPr="00EA2957" w:rsidRDefault="00D23804" w:rsidP="00D23804">
      <w:r>
        <w:rPr>
          <w:rFonts w:hint="cs"/>
          <w:rtl/>
        </w:rPr>
        <w:t>(</w:t>
      </w:r>
      <w:r w:rsidR="00AE5B13">
        <w:rPr>
          <w:rtl/>
        </w:rPr>
        <w:t>٢</w:t>
      </w:r>
      <w:r>
        <w:rPr>
          <w:rFonts w:hint="cs"/>
          <w:rtl/>
        </w:rPr>
        <w:t>)</w:t>
      </w:r>
      <w:r w:rsidR="00462B4C" w:rsidRPr="00EA2957">
        <w:rPr>
          <w:rtl/>
        </w:rPr>
        <w:t>با لقول : اس سے کتا بت ،اشارہ اور قرائن مفہمہ</w:t>
      </w:r>
      <w:r>
        <w:rPr>
          <w:rFonts w:hint="cs"/>
          <w:rtl/>
        </w:rPr>
        <w:t>(</w:t>
      </w:r>
      <w:r w:rsidR="00AE5B13">
        <w:rPr>
          <w:rtl/>
        </w:rPr>
        <w:t>یعنی سمجھ میں آ نے وا لے قرائن</w:t>
      </w:r>
      <w:r>
        <w:rPr>
          <w:rFonts w:hint="cs"/>
          <w:rtl/>
        </w:rPr>
        <w:t>)</w:t>
      </w:r>
      <w:r w:rsidR="00462B4C" w:rsidRPr="00EA2957">
        <w:rPr>
          <w:rtl/>
        </w:rPr>
        <w:t>نکل گئے یعنی فعل کو طلب کر نا کتا بت سے ہو یا اشارہ یا قرا ئن مفہمہ سے ہو تو امر نہیں کہلا ئے گا ۔</w:t>
      </w:r>
    </w:p>
    <w:p w14:paraId="5862DF19" w14:textId="4EDEB392" w:rsidR="00462B4C" w:rsidRPr="00EA2957" w:rsidRDefault="00D23804" w:rsidP="00D23804">
      <w:r>
        <w:rPr>
          <w:rFonts w:hint="cs"/>
          <w:rtl/>
        </w:rPr>
        <w:t>(</w:t>
      </w:r>
      <w:r w:rsidR="00AE5B13">
        <w:rPr>
          <w:rtl/>
        </w:rPr>
        <w:t>٣</w:t>
      </w:r>
      <w:r>
        <w:rPr>
          <w:rFonts w:hint="cs"/>
          <w:rtl/>
        </w:rPr>
        <w:t>)</w:t>
      </w:r>
      <w:r w:rsidR="00462B4C" w:rsidRPr="00EA2957">
        <w:rPr>
          <w:rtl/>
        </w:rPr>
        <w:t xml:space="preserve"> </w:t>
      </w:r>
      <w:r w:rsidR="00AE1C4A" w:rsidRPr="00AE1C4A">
        <w:rPr>
          <w:rStyle w:val="arabic"/>
          <w:rtl/>
        </w:rPr>
        <w:t>ممن ھو دونہ</w:t>
      </w:r>
      <w:r w:rsidR="00462B4C" w:rsidRPr="00EA2957">
        <w:rPr>
          <w:rtl/>
        </w:rPr>
        <w:t xml:space="preserve"> :  اس سے مسا وی اور اعلی نکل گئے ۔</w:t>
      </w:r>
      <w:r>
        <w:rPr>
          <w:rFonts w:hint="cs"/>
          <w:rtl/>
        </w:rPr>
        <w:t>(</w:t>
      </w:r>
      <w:r w:rsidR="00AE5B13">
        <w:rPr>
          <w:rtl/>
        </w:rPr>
        <w:t>شرح ورقات ص١٥٠</w:t>
      </w:r>
      <w:r>
        <w:rPr>
          <w:rFonts w:hint="cs"/>
          <w:rtl/>
        </w:rPr>
        <w:t>)</w:t>
      </w:r>
    </w:p>
    <w:p w14:paraId="6415AA75" w14:textId="45A28274" w:rsidR="00462B4C" w:rsidRPr="00EA2957" w:rsidRDefault="00462B4C" w:rsidP="00F5663E">
      <w:r w:rsidRPr="00EA2957">
        <w:rPr>
          <w:rtl/>
        </w:rPr>
        <w:t xml:space="preserve">  شارح ابن جبرین</w:t>
      </w:r>
      <w:r w:rsidR="00D23804">
        <w:rPr>
          <w:rFonts w:hint="cs"/>
          <w:rtl/>
        </w:rPr>
        <w:t>ؒ</w:t>
      </w:r>
      <w:r w:rsidRPr="00EA2957">
        <w:rPr>
          <w:rtl/>
        </w:rPr>
        <w:t xml:space="preserve">  فر ما تے ہیں : یعنی </w:t>
      </w:r>
      <w:r w:rsidR="00AE1C4A" w:rsidRPr="00AE1C4A">
        <w:rPr>
          <w:rStyle w:val="arabic"/>
          <w:rtl/>
        </w:rPr>
        <w:t>أن الآ مر اعلی من المأ مور ،فلذ ٰ لک یکون الأ مر من الأ علی للأ دنی ، ولا یکون من الأ دنی للأ علی</w:t>
      </w:r>
      <w:r w:rsidRPr="00EA2957">
        <w:rPr>
          <w:rtl/>
        </w:rPr>
        <w:t xml:space="preserve"> </w:t>
      </w:r>
      <w:r w:rsidR="00F5663E">
        <w:rPr>
          <w:rFonts w:hint="cs"/>
          <w:rtl/>
        </w:rPr>
        <w:t>.</w:t>
      </w:r>
      <w:r w:rsidR="00D23804">
        <w:rPr>
          <w:rFonts w:hint="cs"/>
          <w:rtl/>
        </w:rPr>
        <w:t>(</w:t>
      </w:r>
      <w:r w:rsidR="00AE5B13">
        <w:rPr>
          <w:rtl/>
        </w:rPr>
        <w:t>ص١٥٣</w:t>
      </w:r>
      <w:r w:rsidR="00D23804">
        <w:rPr>
          <w:rFonts w:hint="cs"/>
          <w:rtl/>
        </w:rPr>
        <w:t>)</w:t>
      </w:r>
      <w:r w:rsidR="00AE5B13">
        <w:rPr>
          <w:rtl/>
        </w:rPr>
        <w:t>یعنی آ مر اعلی ہو</w:t>
      </w:r>
      <w:r w:rsidRPr="00EA2957">
        <w:rPr>
          <w:rtl/>
        </w:rPr>
        <w:t>تا</w:t>
      </w:r>
      <w:r w:rsidR="00AE5B13">
        <w:rPr>
          <w:rFonts w:hint="cs"/>
          <w:rtl/>
        </w:rPr>
        <w:t xml:space="preserve"> </w:t>
      </w:r>
      <w:r w:rsidRPr="00EA2957">
        <w:rPr>
          <w:rtl/>
        </w:rPr>
        <w:t xml:space="preserve"> ہے ما مور سے اسی لئے امر میں طلب اعلی کی ادنی سے ہو گی نہ کہ اد نی کی اعلی سے ۔</w:t>
      </w:r>
    </w:p>
    <w:p w14:paraId="2E392552" w14:textId="77777777" w:rsidR="00462B4C" w:rsidRPr="00EA2957" w:rsidRDefault="00462B4C" w:rsidP="00D23804">
      <w:r w:rsidRPr="00EA2957">
        <w:rPr>
          <w:rtl/>
        </w:rPr>
        <w:t xml:space="preserve">  شا رح محلی</w:t>
      </w:r>
      <w:r w:rsidR="00AE5B13">
        <w:rPr>
          <w:rFonts w:hint="cs"/>
          <w:rtl/>
        </w:rPr>
        <w:t>ؒ</w:t>
      </w:r>
      <w:r w:rsidRPr="00EA2957">
        <w:rPr>
          <w:rtl/>
        </w:rPr>
        <w:t xml:space="preserve">   فر ما تے ہیں :  اگر طلب کر نا ہم در جہ سے ہو تو امر نہیں بلکہ التماس کہا جا ئے گا ۔</w:t>
      </w:r>
      <w:r w:rsidR="00D23804">
        <w:rPr>
          <w:rFonts w:hint="cs"/>
          <w:rtl/>
        </w:rPr>
        <w:t>(</w:t>
      </w:r>
      <w:r w:rsidRPr="00EA2957">
        <w:rPr>
          <w:rtl/>
        </w:rPr>
        <w:t>جیسے کلاس کے سا تھی کا کلاس کے سا تھی سے کہنا :  ا سقنی،التماس کہا جا ئے گا ۔</w:t>
      </w:r>
      <w:r w:rsidR="00D23804">
        <w:rPr>
          <w:rFonts w:hint="cs"/>
          <w:rtl/>
        </w:rPr>
        <w:t xml:space="preserve"> </w:t>
      </w:r>
      <w:r w:rsidRPr="00EA2957">
        <w:rPr>
          <w:rtl/>
        </w:rPr>
        <w:t xml:space="preserve">چو نکہ آ مر اور ما مور دونوں ہم در جہ ہیں اور امر اس وقت </w:t>
      </w:r>
      <w:r w:rsidR="00D23804">
        <w:rPr>
          <w:rtl/>
        </w:rPr>
        <w:t>ہو تا ہے جب آ مر اعلی ہو اور ما</w:t>
      </w:r>
      <w:r w:rsidRPr="00EA2957">
        <w:rPr>
          <w:rtl/>
        </w:rPr>
        <w:t>مور ادنی ہو</w:t>
      </w:r>
      <w:r w:rsidR="00D23804">
        <w:rPr>
          <w:rFonts w:hint="cs"/>
          <w:rtl/>
        </w:rPr>
        <w:t>)</w:t>
      </w:r>
      <w:r w:rsidR="00A60967">
        <w:rPr>
          <w:rFonts w:hint="cs"/>
          <w:rtl/>
        </w:rPr>
        <w:t>۔</w:t>
      </w:r>
    </w:p>
    <w:p w14:paraId="615973F5" w14:textId="3660921D" w:rsidR="00462B4C" w:rsidRPr="00EA2957" w:rsidRDefault="00462B4C" w:rsidP="00D23804">
      <w:r w:rsidRPr="00EA2957">
        <w:rPr>
          <w:rtl/>
        </w:rPr>
        <w:t xml:space="preserve">  اور اگر طلب کر نا اعلی سے ہو تو اس طلب کو امر نہیں بلکہ سوال،دعا،تضرع اور رغبت کہا جا ئے گا ۔</w:t>
      </w:r>
      <w:r w:rsidR="00D23804">
        <w:rPr>
          <w:rFonts w:hint="cs"/>
          <w:rtl/>
        </w:rPr>
        <w:t>(</w:t>
      </w:r>
      <w:r w:rsidRPr="00EA2957">
        <w:rPr>
          <w:rtl/>
        </w:rPr>
        <w:t>شرح ورقات ص١٤١</w:t>
      </w:r>
      <w:r w:rsidR="00D23804">
        <w:rPr>
          <w:rFonts w:hint="cs"/>
          <w:rtl/>
        </w:rPr>
        <w:t>)</w:t>
      </w:r>
      <w:r w:rsidRPr="00EA2957">
        <w:rPr>
          <w:rtl/>
        </w:rPr>
        <w:t xml:space="preserve">جیسے لڑ کے کا اپنے باپ سے کہنا : </w:t>
      </w:r>
      <w:r w:rsidR="00AE1C4A" w:rsidRPr="00AE1C4A">
        <w:rPr>
          <w:rStyle w:val="arabic"/>
          <w:rtl/>
        </w:rPr>
        <w:t xml:space="preserve">أعطنی کسوة أو ما لا </w:t>
      </w:r>
      <w:r w:rsidR="006B4D33" w:rsidRPr="006B4D33">
        <w:rPr>
          <w:rFonts w:hint="cs"/>
          <w:rtl/>
        </w:rPr>
        <w:t>یعنی</w:t>
      </w:r>
      <w:r w:rsidRPr="006B4D33">
        <w:rPr>
          <w:rtl/>
        </w:rPr>
        <w:t xml:space="preserve"> </w:t>
      </w:r>
      <w:r w:rsidRPr="00EA2957">
        <w:rPr>
          <w:rtl/>
        </w:rPr>
        <w:t>مجھے کپڑا یا</w:t>
      </w:r>
      <w:r w:rsidR="00AE5B13">
        <w:rPr>
          <w:rtl/>
        </w:rPr>
        <w:t xml:space="preserve"> مال دو</w:t>
      </w:r>
      <w:r w:rsidR="00A60967">
        <w:rPr>
          <w:rFonts w:hint="cs"/>
          <w:rtl/>
        </w:rPr>
        <w:t>۔</w:t>
      </w:r>
    </w:p>
    <w:p w14:paraId="3FC26E8C" w14:textId="77777777" w:rsidR="00462B4C" w:rsidRPr="00EA2957" w:rsidRDefault="00462B4C" w:rsidP="00462B4C">
      <w:r w:rsidRPr="00EA2957">
        <w:rPr>
          <w:rtl/>
        </w:rPr>
        <w:t xml:space="preserve">  سوال ،دعا،تضرع اور رغبت کہا جا ئے گا کیوں کہ آ مر ادنی ہے اور ما مور اعلی ہے اور طلب فعل امر اس  وقت ہو تا ہے جب آ مر اعلی ہو اور ما مور ادنی ہو ۔</w:t>
      </w:r>
    </w:p>
    <w:p w14:paraId="2117C3F5" w14:textId="148056C5" w:rsidR="00462B4C" w:rsidRPr="00EA2957" w:rsidRDefault="00D23804" w:rsidP="00F5663E">
      <w:r>
        <w:rPr>
          <w:rFonts w:hint="cs"/>
          <w:rtl/>
        </w:rPr>
        <w:lastRenderedPageBreak/>
        <w:t>(</w:t>
      </w:r>
      <w:r w:rsidR="00AE5B13">
        <w:rPr>
          <w:rtl/>
        </w:rPr>
        <w:t>٤</w:t>
      </w:r>
      <w:r>
        <w:rPr>
          <w:rFonts w:hint="cs"/>
          <w:rtl/>
        </w:rPr>
        <w:t>)</w:t>
      </w:r>
      <w:r w:rsidR="00462B4C" w:rsidRPr="00EA2957">
        <w:rPr>
          <w:rtl/>
        </w:rPr>
        <w:t xml:space="preserve">  علی سبیل الوجوب: اس سے وہ طلب فعل ن</w:t>
      </w:r>
      <w:r>
        <w:rPr>
          <w:rtl/>
        </w:rPr>
        <w:t>کل گیا جو و جوب کے طور پر نہ ہو</w:t>
      </w:r>
      <w:r w:rsidR="00462B4C" w:rsidRPr="00EA2957">
        <w:rPr>
          <w:rtl/>
        </w:rPr>
        <w:t>۔</w:t>
      </w:r>
      <w:r>
        <w:rPr>
          <w:rFonts w:hint="cs"/>
          <w:rtl/>
        </w:rPr>
        <w:t xml:space="preserve"> </w:t>
      </w:r>
      <w:r w:rsidR="00AE5B13">
        <w:rPr>
          <w:rFonts w:hint="cs"/>
          <w:rtl/>
        </w:rPr>
        <w:t xml:space="preserve"> </w:t>
      </w:r>
      <w:r w:rsidR="00462B4C" w:rsidRPr="00EA2957">
        <w:rPr>
          <w:rtl/>
        </w:rPr>
        <w:t xml:space="preserve">اس کی صورت یہ ہے کہ طا لب ترک فعل کو جا ئز قرار دے ۔لہذا اب امر کی تعریف کے پیش نظر طا لب کی یہ استد عاء </w:t>
      </w:r>
      <w:r>
        <w:rPr>
          <w:rFonts w:hint="cs"/>
          <w:rtl/>
        </w:rPr>
        <w:t>(</w:t>
      </w:r>
      <w:r w:rsidR="00462B4C" w:rsidRPr="00EA2957">
        <w:rPr>
          <w:rtl/>
        </w:rPr>
        <w:t>طلب</w:t>
      </w:r>
      <w:r>
        <w:rPr>
          <w:rFonts w:hint="cs"/>
          <w:rtl/>
        </w:rPr>
        <w:t>)</w:t>
      </w:r>
      <w:r w:rsidR="00462B4C" w:rsidRPr="00EA2957">
        <w:rPr>
          <w:rtl/>
        </w:rPr>
        <w:t>ح</w:t>
      </w:r>
      <w:r w:rsidR="00A60967">
        <w:rPr>
          <w:rtl/>
        </w:rPr>
        <w:t>قیقت میں امر نہیں کہلا ئے گا چو</w:t>
      </w:r>
      <w:r w:rsidR="00462B4C" w:rsidRPr="00EA2957">
        <w:rPr>
          <w:rtl/>
        </w:rPr>
        <w:t xml:space="preserve">نکہ علی سبیل الو جوب کی قید سے خا لی ہے ۔جیسے </w:t>
      </w:r>
      <w:r w:rsidR="00AE1C4A" w:rsidRPr="00AE1C4A">
        <w:rPr>
          <w:rStyle w:val="arabic"/>
          <w:rtl/>
        </w:rPr>
        <w:t>واذا حللتم  فا صطا دوا</w:t>
      </w:r>
      <w:r w:rsidR="00F5663E">
        <w:rPr>
          <w:rFonts w:hint="cs"/>
          <w:rtl/>
        </w:rPr>
        <w:t>.</w:t>
      </w:r>
      <w:r w:rsidR="00462B4C" w:rsidRPr="00EA2957">
        <w:rPr>
          <w:rtl/>
        </w:rPr>
        <w:t>جب حلال ہوجا ؤ تو شکار کرو ۔احرام سے نکلنے کے بعد شکار وا جب نہیں۔</w:t>
      </w:r>
    </w:p>
    <w:p w14:paraId="27C55257" w14:textId="22217001" w:rsidR="00462B4C" w:rsidRPr="00EA2957" w:rsidRDefault="00462B4C" w:rsidP="00F5663E">
      <w:r w:rsidRPr="00EA2957">
        <w:rPr>
          <w:rtl/>
        </w:rPr>
        <w:t xml:space="preserve">  (</w:t>
      </w:r>
      <w:r w:rsidR="00AE1C4A" w:rsidRPr="00AE1C4A">
        <w:rPr>
          <w:rStyle w:val="arabic"/>
          <w:rtl/>
        </w:rPr>
        <w:t>وَالصِّیْغَةُ الدَّالَّةُعَلَیْہِ اِفْعَلْ</w:t>
      </w:r>
      <w:r w:rsidRPr="00EA2957">
        <w:rPr>
          <w:rtl/>
        </w:rPr>
        <w:t xml:space="preserve"> </w:t>
      </w:r>
      <w:r w:rsidR="00F5663E">
        <w:rPr>
          <w:rFonts w:hint="cs"/>
          <w:rtl/>
        </w:rPr>
        <w:t>.</w:t>
      </w:r>
      <w:r w:rsidRPr="00EA2957">
        <w:rPr>
          <w:rtl/>
        </w:rPr>
        <w:t xml:space="preserve">امر پر دلا لت کر نے وا لا صیغہ'' </w:t>
      </w:r>
      <w:r w:rsidR="00AE1C4A" w:rsidRPr="00AE1C4A">
        <w:rPr>
          <w:rStyle w:val="arabic"/>
          <w:rtl/>
        </w:rPr>
        <w:t>افعل</w:t>
      </w:r>
      <w:r w:rsidRPr="00EA2957">
        <w:rPr>
          <w:rtl/>
        </w:rPr>
        <w:t xml:space="preserve"> ''ہے)جیسے </w:t>
      </w:r>
      <w:r w:rsidR="00AE1C4A" w:rsidRPr="00AE1C4A">
        <w:rPr>
          <w:rStyle w:val="arabic"/>
          <w:rtl/>
        </w:rPr>
        <w:t>اضرب ، اکرم،اشرب،تب،صل</w:t>
      </w:r>
      <w:r w:rsidRPr="00EA2957">
        <w:rPr>
          <w:rtl/>
        </w:rPr>
        <w:t xml:space="preserve"> اور </w:t>
      </w:r>
      <w:r w:rsidR="00AE1C4A" w:rsidRPr="00AE1C4A">
        <w:rPr>
          <w:rStyle w:val="arabic"/>
          <w:rtl/>
        </w:rPr>
        <w:t>تعبد</w:t>
      </w:r>
      <w:r w:rsidR="00AE5B13">
        <w:rPr>
          <w:rtl/>
        </w:rPr>
        <w:t xml:space="preserve"> و غیرہ </w:t>
      </w:r>
      <w:r w:rsidR="00D23804">
        <w:rPr>
          <w:rFonts w:hint="cs"/>
          <w:rtl/>
        </w:rPr>
        <w:t>(</w:t>
      </w:r>
      <w:r w:rsidR="00AE5B13">
        <w:rPr>
          <w:rtl/>
        </w:rPr>
        <w:t>شرح ورقات ص١٥٠</w:t>
      </w:r>
      <w:r w:rsidR="00D23804">
        <w:rPr>
          <w:rFonts w:hint="cs"/>
          <w:rtl/>
        </w:rPr>
        <w:t>)</w:t>
      </w:r>
      <w:r w:rsidRPr="00EA2957">
        <w:rPr>
          <w:rtl/>
        </w:rPr>
        <w:t>آ گے مصنف</w:t>
      </w:r>
      <w:r w:rsidR="00AE5B13">
        <w:rPr>
          <w:rFonts w:hint="cs"/>
          <w:rtl/>
        </w:rPr>
        <w:t>ؒ</w:t>
      </w:r>
      <w:r w:rsidRPr="00EA2957">
        <w:rPr>
          <w:rtl/>
        </w:rPr>
        <w:t xml:space="preserve"> یہ بتلا رہے ہیں :کہ ''</w:t>
      </w:r>
      <w:r w:rsidR="00AE1C4A" w:rsidRPr="00AE1C4A">
        <w:rPr>
          <w:rStyle w:val="arabic"/>
          <w:rtl/>
        </w:rPr>
        <w:t>افعل</w:t>
      </w:r>
      <w:r w:rsidRPr="00EA2957">
        <w:rPr>
          <w:rtl/>
        </w:rPr>
        <w:t>'' کا صیغہ کس صورت میں کس پر محمول کیا جا ئے گا ۔</w:t>
      </w:r>
    </w:p>
    <w:p w14:paraId="57F4A042" w14:textId="3845D71B" w:rsidR="00462B4C" w:rsidRPr="00EA2957" w:rsidRDefault="00462B4C" w:rsidP="00AE5B13">
      <w:r w:rsidRPr="00EA2957">
        <w:rPr>
          <w:rtl/>
        </w:rPr>
        <w:t xml:space="preserve">  (</w:t>
      </w:r>
      <w:r w:rsidR="00AE1C4A" w:rsidRPr="00AE1C4A">
        <w:rPr>
          <w:rStyle w:val="arabic"/>
          <w:rtl/>
        </w:rPr>
        <w:t>عِنْدَ الْاِطْلاَقِ وَ التَّجَرُّدِ عَنِ الْقَرِیْنَةِ تُحْمَلُ عَلَیْہِ</w:t>
      </w:r>
      <w:r w:rsidRPr="00EA2957">
        <w:rPr>
          <w:rtl/>
        </w:rPr>
        <w:t xml:space="preserve">  )اور یہ </w:t>
      </w:r>
      <w:r w:rsidR="00AE1C4A" w:rsidRPr="00AE1C4A">
        <w:rPr>
          <w:rStyle w:val="arabic"/>
          <w:rtl/>
        </w:rPr>
        <w:t>افعل</w:t>
      </w:r>
      <w:r w:rsidRPr="00EA2957">
        <w:rPr>
          <w:rtl/>
        </w:rPr>
        <w:t xml:space="preserve"> کا صیغہ (اطلاق کے وقت اور و جوب فعل سے ہٹا نے وا لے قر ینہ سے مجرد )یعنی خا لی (ہو نے کے وقت محمول کیا جا ئے گا و جوب پر )جیسے'' </w:t>
      </w:r>
      <w:r w:rsidR="00AE1C4A" w:rsidRPr="00AE1C4A">
        <w:rPr>
          <w:rStyle w:val="arabic"/>
          <w:rtl/>
        </w:rPr>
        <w:t>أ قیموا الصلاة</w:t>
      </w:r>
      <w:r w:rsidRPr="00EA2957">
        <w:rPr>
          <w:rtl/>
        </w:rPr>
        <w:t xml:space="preserve"> ''اس میں'' </w:t>
      </w:r>
      <w:r w:rsidR="00AE1C4A" w:rsidRPr="00AE1C4A">
        <w:rPr>
          <w:rStyle w:val="arabic"/>
          <w:rtl/>
        </w:rPr>
        <w:t>أ قیموا</w:t>
      </w:r>
      <w:r w:rsidRPr="00EA2957">
        <w:rPr>
          <w:rtl/>
        </w:rPr>
        <w:t xml:space="preserve"> ''افعل کا صیغہ ہے اور اس میں و جوب سے ہٹا نے وا لا قرینہ نہیں ہے اس لئے ''</w:t>
      </w:r>
      <w:r w:rsidR="00AE1C4A" w:rsidRPr="00AE1C4A">
        <w:rPr>
          <w:rStyle w:val="arabic"/>
          <w:rtl/>
        </w:rPr>
        <w:t>أقیموا</w:t>
      </w:r>
      <w:r w:rsidRPr="00EA2957">
        <w:rPr>
          <w:rtl/>
        </w:rPr>
        <w:t>'' و جوب پر محمول ہو گا ۔یعنی نماز کو قا ئم کر نا وا جب ہو گا ۔</w:t>
      </w:r>
    </w:p>
    <w:p w14:paraId="5EB4D6D9" w14:textId="196AD8E4" w:rsidR="00462B4C" w:rsidRPr="00EA2957" w:rsidRDefault="00462B4C" w:rsidP="00AE5B13">
      <w:r w:rsidRPr="00EA2957">
        <w:rPr>
          <w:rtl/>
        </w:rPr>
        <w:t xml:space="preserve">  (</w:t>
      </w:r>
      <w:r w:rsidR="00AE1C4A" w:rsidRPr="00AE1C4A">
        <w:rPr>
          <w:rStyle w:val="arabic"/>
          <w:rtl/>
        </w:rPr>
        <w:t>اِلاَّمَا دَ لَّ الدَّلِیْلُ عَلَی أَنَّ الْمُرَادَ مِنْہُ النَّدْبُ أَوِ الْاِ بَا حَةُ فَیُحْمَلُ  عَلَیْہِ</w:t>
      </w:r>
      <w:r w:rsidRPr="00EA2957">
        <w:rPr>
          <w:rtl/>
        </w:rPr>
        <w:t xml:space="preserve">  لیکن قرینہ اور دلیل ندب یا ابا حت پر دلا لت کرے تو ان پر )یعنی ندب یا ابا حت پر (محمول کیا جا ئے گا ) </w:t>
      </w:r>
      <w:r w:rsidR="00A60967">
        <w:rPr>
          <w:rFonts w:hint="cs"/>
          <w:rtl/>
        </w:rPr>
        <w:t>۔</w:t>
      </w:r>
    </w:p>
    <w:p w14:paraId="5AA318A0" w14:textId="1A656A8E" w:rsidR="00462B4C" w:rsidRPr="00EA2957" w:rsidRDefault="00462B4C" w:rsidP="00F5663E">
      <w:r w:rsidRPr="00EA2957">
        <w:rPr>
          <w:rtl/>
        </w:rPr>
        <w:t xml:space="preserve">ندب کی مثال: </w:t>
      </w:r>
      <w:r w:rsidR="00AE1C4A" w:rsidRPr="00AE1C4A">
        <w:rPr>
          <w:rStyle w:val="arabic"/>
          <w:rtl/>
        </w:rPr>
        <w:t xml:space="preserve">فکا تبو ھم ان علمتم فیھم خیرا. </w:t>
      </w:r>
      <w:r w:rsidR="00D23804">
        <w:rPr>
          <w:rFonts w:hint="cs"/>
          <w:rtl/>
        </w:rPr>
        <w:t>(</w:t>
      </w:r>
      <w:r w:rsidR="00AE5B13">
        <w:rPr>
          <w:rtl/>
        </w:rPr>
        <w:t>سو ر</w:t>
      </w:r>
      <w:r w:rsidR="00AE5B13">
        <w:rPr>
          <w:rFonts w:hint="cs"/>
          <w:rtl/>
        </w:rPr>
        <w:t>ۂ</w:t>
      </w:r>
      <w:r w:rsidRPr="00EA2957">
        <w:rPr>
          <w:rtl/>
        </w:rPr>
        <w:t xml:space="preserve"> نور ٣٣</w:t>
      </w:r>
      <w:r w:rsidR="00D23804">
        <w:rPr>
          <w:rFonts w:hint="cs"/>
          <w:rtl/>
        </w:rPr>
        <w:t>)</w:t>
      </w:r>
      <w:r w:rsidR="00AE5B13">
        <w:rPr>
          <w:rtl/>
        </w:rPr>
        <w:t xml:space="preserve">تو </w:t>
      </w:r>
      <w:r w:rsidR="00D23804">
        <w:rPr>
          <w:rFonts w:hint="cs"/>
          <w:rtl/>
        </w:rPr>
        <w:t>(</w:t>
      </w:r>
      <w:r w:rsidRPr="00EA2957">
        <w:rPr>
          <w:rtl/>
        </w:rPr>
        <w:t>بہتر ہے کہ</w:t>
      </w:r>
      <w:r w:rsidR="00D23804">
        <w:rPr>
          <w:rFonts w:hint="cs"/>
          <w:rtl/>
        </w:rPr>
        <w:t xml:space="preserve">) </w:t>
      </w:r>
      <w:r w:rsidRPr="00EA2957">
        <w:rPr>
          <w:rtl/>
        </w:rPr>
        <w:t>ان کو مکاتب بنا دیا کرو اگر ان میں بہتری</w:t>
      </w:r>
      <w:r w:rsidR="00D23804">
        <w:rPr>
          <w:rFonts w:hint="cs"/>
          <w:rtl/>
        </w:rPr>
        <w:t>(</w:t>
      </w:r>
      <w:r w:rsidRPr="00EA2957">
        <w:rPr>
          <w:rtl/>
        </w:rPr>
        <w:t>کے آ ثار</w:t>
      </w:r>
      <w:r w:rsidR="00D23804">
        <w:rPr>
          <w:rFonts w:hint="cs"/>
          <w:rtl/>
        </w:rPr>
        <w:t>)</w:t>
      </w:r>
      <w:r w:rsidRPr="00EA2957">
        <w:rPr>
          <w:rtl/>
        </w:rPr>
        <w:t xml:space="preserve"> پاؤ </w:t>
      </w:r>
      <w:r w:rsidR="006B4D33">
        <w:rPr>
          <w:rFonts w:hint="cs"/>
          <w:rtl/>
        </w:rPr>
        <w:t>۔</w:t>
      </w:r>
      <w:r w:rsidR="00D23804">
        <w:rPr>
          <w:rFonts w:hint="cs"/>
          <w:rtl/>
        </w:rPr>
        <w:t>(</w:t>
      </w:r>
      <w:r w:rsidR="00463516">
        <w:rPr>
          <w:rtl/>
        </w:rPr>
        <w:t>تر جم</w:t>
      </w:r>
      <w:r w:rsidR="00463516">
        <w:rPr>
          <w:rFonts w:hint="cs"/>
          <w:rtl/>
        </w:rPr>
        <w:t>ۂ</w:t>
      </w:r>
      <w:r w:rsidR="00463516">
        <w:rPr>
          <w:rtl/>
        </w:rPr>
        <w:t xml:space="preserve"> قر آن</w:t>
      </w:r>
      <w:r w:rsidR="00D23804">
        <w:rPr>
          <w:rFonts w:hint="cs"/>
          <w:rtl/>
        </w:rPr>
        <w:t>)</w:t>
      </w:r>
    </w:p>
    <w:p w14:paraId="3DF48B24" w14:textId="609E5716" w:rsidR="00462B4C" w:rsidRPr="00EA2957" w:rsidRDefault="00462B4C" w:rsidP="00D23804">
      <w:r w:rsidRPr="00EA2957">
        <w:rPr>
          <w:rtl/>
        </w:rPr>
        <w:t xml:space="preserve">  ابا حت کی مثال :</w:t>
      </w:r>
      <w:r w:rsidR="00AE1C4A" w:rsidRPr="00AE1C4A">
        <w:rPr>
          <w:rStyle w:val="arabic"/>
          <w:rtl/>
        </w:rPr>
        <w:t>واذا حللتم فاصطا دوا</w:t>
      </w:r>
      <w:r w:rsidRPr="00EA2957">
        <w:rPr>
          <w:rtl/>
        </w:rPr>
        <w:t xml:space="preserve">  </w:t>
      </w:r>
      <w:r w:rsidR="00F5663E">
        <w:rPr>
          <w:rFonts w:hint="cs"/>
          <w:rtl/>
        </w:rPr>
        <w:t>.</w:t>
      </w:r>
      <w:r w:rsidR="00D23804">
        <w:rPr>
          <w:rFonts w:hint="cs"/>
          <w:rtl/>
        </w:rPr>
        <w:t>(</w:t>
      </w:r>
      <w:r w:rsidR="00463516">
        <w:rPr>
          <w:rtl/>
        </w:rPr>
        <w:t>سو ر</w:t>
      </w:r>
      <w:r w:rsidR="00463516">
        <w:rPr>
          <w:rFonts w:hint="cs"/>
          <w:rtl/>
        </w:rPr>
        <w:t>ۂ</w:t>
      </w:r>
      <w:r w:rsidR="00463516">
        <w:rPr>
          <w:rtl/>
        </w:rPr>
        <w:t xml:space="preserve"> ما ئدہ ٢</w:t>
      </w:r>
      <w:r w:rsidR="00D23804">
        <w:rPr>
          <w:rFonts w:hint="cs"/>
          <w:rtl/>
        </w:rPr>
        <w:t>)</w:t>
      </w:r>
      <w:r w:rsidRPr="00EA2957">
        <w:rPr>
          <w:rtl/>
        </w:rPr>
        <w:t xml:space="preserve">اور جس وقت تم احرام سے با ہر آ جاؤ تو شکار کیا کرو ۔                                                                                 </w:t>
      </w:r>
    </w:p>
    <w:p w14:paraId="698AB5D3" w14:textId="4B349C71" w:rsidR="00462B4C" w:rsidRPr="00EA2957" w:rsidRDefault="00462B4C" w:rsidP="00462B4C">
      <w:r w:rsidRPr="00EA2957">
        <w:rPr>
          <w:rtl/>
        </w:rPr>
        <w:lastRenderedPageBreak/>
        <w:t xml:space="preserve">  دیکھئے :پہلی آ یت میں ''</w:t>
      </w:r>
      <w:r w:rsidR="00AE1C4A" w:rsidRPr="00AE1C4A">
        <w:rPr>
          <w:rStyle w:val="arabic"/>
          <w:rtl/>
        </w:rPr>
        <w:t xml:space="preserve">کا تبوہم </w:t>
      </w:r>
      <w:r w:rsidRPr="00EA2957">
        <w:rPr>
          <w:rtl/>
        </w:rPr>
        <w:t>''اور دوسری میں ''</w:t>
      </w:r>
      <w:r w:rsidR="00AE1C4A" w:rsidRPr="00AE1C4A">
        <w:rPr>
          <w:rStyle w:val="arabic"/>
          <w:rtl/>
        </w:rPr>
        <w:t>اصطا دوا</w:t>
      </w:r>
      <w:r w:rsidR="00D23804">
        <w:rPr>
          <w:rtl/>
        </w:rPr>
        <w:t>'' افعل کے صیغ</w:t>
      </w:r>
      <w:r w:rsidR="00D23804">
        <w:rPr>
          <w:rFonts w:hint="cs"/>
          <w:rtl/>
        </w:rPr>
        <w:t xml:space="preserve">ے </w:t>
      </w:r>
      <w:r w:rsidRPr="00EA2957">
        <w:rPr>
          <w:rtl/>
        </w:rPr>
        <w:t>ہیں لہذا کتا بت اور  اصطیاد کو وجوب پر محمول کر نا چا ہیئے</w:t>
      </w:r>
      <w:r w:rsidR="00D23804">
        <w:rPr>
          <w:rtl/>
        </w:rPr>
        <w:t xml:space="preserve"> تھا لیکن عدم و جوب کے لئے فقہا</w:t>
      </w:r>
      <w:r w:rsidRPr="00EA2957">
        <w:rPr>
          <w:rtl/>
        </w:rPr>
        <w:t xml:space="preserve"> کا اجماع قر ینہ ہے اس لئے ان کو </w:t>
      </w:r>
      <w:r w:rsidR="00A60967">
        <w:rPr>
          <w:rtl/>
        </w:rPr>
        <w:t xml:space="preserve">وجوب سے ہٹا دیا گیا اور </w:t>
      </w:r>
      <w:r w:rsidR="00AE1C4A" w:rsidRPr="00AE1C4A">
        <w:rPr>
          <w:rStyle w:val="arabic"/>
          <w:rtl/>
        </w:rPr>
        <w:t>کا تبو ھم</w:t>
      </w:r>
      <w:r w:rsidRPr="00EA2957">
        <w:rPr>
          <w:rtl/>
        </w:rPr>
        <w:t xml:space="preserve"> کو  ندب پر محمول کیا گیا اور اصطا دوا کو ابا حت پر محمول کیا گیا ۔</w:t>
      </w:r>
    </w:p>
    <w:p w14:paraId="096E4004" w14:textId="77777777" w:rsidR="00462B4C" w:rsidRPr="00EA2957" w:rsidRDefault="00462B4C" w:rsidP="00462B4C">
      <w:r w:rsidRPr="00EA2957">
        <w:rPr>
          <w:rtl/>
        </w:rPr>
        <w:t xml:space="preserve">  نہی کے بعد امر ہو تو یہ بھی قر ینہ ہے و جوب سے ہٹا نے وا لا ۔</w:t>
      </w:r>
    </w:p>
    <w:p w14:paraId="659A7D31" w14:textId="157B7520" w:rsidR="00462B4C" w:rsidRPr="00EA2957" w:rsidRDefault="00462B4C" w:rsidP="00D23804">
      <w:r w:rsidRPr="00EA2957">
        <w:rPr>
          <w:rtl/>
        </w:rPr>
        <w:t xml:space="preserve">  پہلی مثال: اللہ نے ایک جگہ فر ما یا :  </w:t>
      </w:r>
      <w:r w:rsidR="00AE1C4A" w:rsidRPr="00AE1C4A">
        <w:rPr>
          <w:rStyle w:val="arabic"/>
          <w:rtl/>
        </w:rPr>
        <w:t>یاَ یُّھَا ا لَّذِیْنَ اٰ مَنُوْا لَا تَقْتُلُواا لصَّیْدَ وَاَنْتُمْ حُرُمْ</w:t>
      </w:r>
      <w:r w:rsidR="00463516">
        <w:rPr>
          <w:rtl/>
        </w:rPr>
        <w:t xml:space="preserve">  </w:t>
      </w:r>
      <w:r w:rsidR="006B4D33">
        <w:rPr>
          <w:rFonts w:hint="cs"/>
          <w:rtl/>
        </w:rPr>
        <w:t xml:space="preserve">. </w:t>
      </w:r>
      <w:r w:rsidR="00D23804">
        <w:rPr>
          <w:rFonts w:hint="cs"/>
          <w:rtl/>
        </w:rPr>
        <w:t>(</w:t>
      </w:r>
      <w:r w:rsidR="00463516">
        <w:rPr>
          <w:rtl/>
        </w:rPr>
        <w:t>سور</w:t>
      </w:r>
      <w:r w:rsidR="00463516">
        <w:rPr>
          <w:rFonts w:hint="cs"/>
          <w:rtl/>
        </w:rPr>
        <w:t>ۂ</w:t>
      </w:r>
      <w:r w:rsidR="00463516">
        <w:rPr>
          <w:rtl/>
        </w:rPr>
        <w:t xml:space="preserve"> ما ئدہ ٩٥</w:t>
      </w:r>
      <w:r w:rsidR="00D23804">
        <w:rPr>
          <w:rFonts w:hint="cs"/>
          <w:rtl/>
        </w:rPr>
        <w:t>)</w:t>
      </w:r>
    </w:p>
    <w:p w14:paraId="72C1B34A" w14:textId="1AE79781" w:rsidR="00462B4C" w:rsidRPr="00EA2957" w:rsidRDefault="00462B4C" w:rsidP="00D23804">
      <w:r w:rsidRPr="00EA2957">
        <w:rPr>
          <w:rtl/>
        </w:rPr>
        <w:t xml:space="preserve">  اور دوسری جگہ فر ما یا : </w:t>
      </w:r>
      <w:r w:rsidR="00AE1C4A" w:rsidRPr="00AE1C4A">
        <w:rPr>
          <w:rStyle w:val="arabic"/>
          <w:rtl/>
        </w:rPr>
        <w:t>وَاِذَا حَلَلْتُمْ فَا صْطَا دُوْا.</w:t>
      </w:r>
      <w:r w:rsidRPr="00EA2957">
        <w:rPr>
          <w:rtl/>
        </w:rPr>
        <w:t xml:space="preserve">  </w:t>
      </w:r>
      <w:r w:rsidR="00D23804">
        <w:rPr>
          <w:rFonts w:hint="cs"/>
          <w:rtl/>
        </w:rPr>
        <w:t>(</w:t>
      </w:r>
      <w:r w:rsidR="00D23804">
        <w:rPr>
          <w:rtl/>
        </w:rPr>
        <w:t>سو ر</w:t>
      </w:r>
      <w:r w:rsidR="00D23804">
        <w:rPr>
          <w:rFonts w:hint="cs"/>
          <w:rtl/>
        </w:rPr>
        <w:t>ۂ</w:t>
      </w:r>
      <w:r w:rsidR="00463516">
        <w:rPr>
          <w:rtl/>
        </w:rPr>
        <w:t xml:space="preserve"> ما ئدہ ٢</w:t>
      </w:r>
      <w:r w:rsidR="00D23804">
        <w:rPr>
          <w:rFonts w:hint="cs"/>
          <w:rtl/>
        </w:rPr>
        <w:t>)</w:t>
      </w:r>
    </w:p>
    <w:p w14:paraId="0C080CB5" w14:textId="26F7563F" w:rsidR="00462B4C" w:rsidRPr="00EA2957" w:rsidRDefault="00462B4C" w:rsidP="00D23804">
      <w:r w:rsidRPr="00EA2957">
        <w:rPr>
          <w:rtl/>
        </w:rPr>
        <w:t xml:space="preserve">  دیکھئے : پہلی آ یت میں شکار کو قتل کر نے سے منع کیا ہے اور دوسری آ یت میں شکار کا حکم دیا ہے ۔اس میں ''</w:t>
      </w:r>
      <w:r w:rsidR="00AE1C4A" w:rsidRPr="00AE1C4A">
        <w:rPr>
          <w:rStyle w:val="arabic"/>
          <w:rtl/>
        </w:rPr>
        <w:t>اصطادوا</w:t>
      </w:r>
      <w:r w:rsidRPr="00EA2957">
        <w:rPr>
          <w:rtl/>
        </w:rPr>
        <w:t>'' افعل کا صیغہ ہے لہذا و جوب پر محمول کرنا چا ہیئے تھا لیکن عدم وجوب کے لئے نہی کے بعد امر قر ینہ ہے اس لئے ''</w:t>
      </w:r>
      <w:r w:rsidR="00AE1C4A" w:rsidRPr="00AE1C4A">
        <w:rPr>
          <w:rStyle w:val="arabic"/>
          <w:rtl/>
        </w:rPr>
        <w:t>اصطادوا</w:t>
      </w:r>
      <w:r w:rsidRPr="00EA2957">
        <w:rPr>
          <w:rtl/>
        </w:rPr>
        <w:t xml:space="preserve">''کو وجوب سے ہٹا دیا گیا اور ابا حت پر محمول کیا گیا۔ </w:t>
      </w:r>
      <w:r w:rsidR="00D23804">
        <w:rPr>
          <w:rFonts w:hint="cs"/>
          <w:rtl/>
        </w:rPr>
        <w:t>(</w:t>
      </w:r>
      <w:r w:rsidR="00463516">
        <w:rPr>
          <w:rtl/>
        </w:rPr>
        <w:t>شرح ورقات ص١٥٩</w:t>
      </w:r>
      <w:r w:rsidR="00D23804">
        <w:rPr>
          <w:rFonts w:hint="cs"/>
          <w:rtl/>
        </w:rPr>
        <w:t>)</w:t>
      </w:r>
    </w:p>
    <w:p w14:paraId="2BDC21BE" w14:textId="71123477" w:rsidR="00462B4C" w:rsidRPr="00EA2957" w:rsidRDefault="00462B4C" w:rsidP="00F5663E">
      <w:r w:rsidRPr="00EA2957">
        <w:rPr>
          <w:rtl/>
        </w:rPr>
        <w:t xml:space="preserve">  دوسری مثال: اللہ نے فر ما یا : </w:t>
      </w:r>
      <w:r w:rsidR="00AE1C4A" w:rsidRPr="00AE1C4A">
        <w:rPr>
          <w:rStyle w:val="arabic"/>
          <w:rtl/>
        </w:rPr>
        <w:t>فَاِ ذَا قُضِیَتِ الصَّلٰوةُ فَا نْتَشِرُوْا فِی الْاَرْضِ وَابْتَغُوْا مِنْ فَضْلِ اللہِ</w:t>
      </w:r>
      <w:r w:rsidR="00F5663E">
        <w:rPr>
          <w:rFonts w:hint="cs"/>
          <w:rtl/>
        </w:rPr>
        <w:t>.</w:t>
      </w:r>
      <w:r w:rsidR="00463516">
        <w:rPr>
          <w:rtl/>
        </w:rPr>
        <w:t xml:space="preserve"> </w:t>
      </w:r>
      <w:r w:rsidR="00D23804">
        <w:rPr>
          <w:rFonts w:hint="cs"/>
          <w:rtl/>
        </w:rPr>
        <w:t>(</w:t>
      </w:r>
      <w:r w:rsidR="00463516">
        <w:rPr>
          <w:rtl/>
        </w:rPr>
        <w:t>سو ر</w:t>
      </w:r>
      <w:r w:rsidR="00463516">
        <w:rPr>
          <w:rFonts w:hint="cs"/>
          <w:rtl/>
        </w:rPr>
        <w:t>ۂ</w:t>
      </w:r>
      <w:r w:rsidR="00463516">
        <w:rPr>
          <w:rtl/>
        </w:rPr>
        <w:t xml:space="preserve"> جمعہ ١٠</w:t>
      </w:r>
      <w:r w:rsidR="00D23804">
        <w:rPr>
          <w:rFonts w:hint="cs"/>
          <w:rtl/>
        </w:rPr>
        <w:t>)</w:t>
      </w:r>
      <w:r w:rsidR="00463516">
        <w:rPr>
          <w:rtl/>
        </w:rPr>
        <w:t xml:space="preserve">پھر جب نمازِ </w:t>
      </w:r>
      <w:r w:rsidR="00D23804">
        <w:rPr>
          <w:rFonts w:hint="cs"/>
          <w:rtl/>
        </w:rPr>
        <w:t>(</w:t>
      </w:r>
      <w:r w:rsidR="00463516">
        <w:rPr>
          <w:rtl/>
        </w:rPr>
        <w:t>جمعہ</w:t>
      </w:r>
      <w:r w:rsidR="00D23804">
        <w:rPr>
          <w:rFonts w:hint="cs"/>
          <w:rtl/>
        </w:rPr>
        <w:t>)</w:t>
      </w:r>
      <w:r w:rsidR="00463516">
        <w:rPr>
          <w:rtl/>
        </w:rPr>
        <w:t xml:space="preserve"> پو ری ہو چکے تو </w:t>
      </w:r>
      <w:r w:rsidR="00D23804">
        <w:rPr>
          <w:rFonts w:hint="cs"/>
          <w:rtl/>
        </w:rPr>
        <w:t>(</w:t>
      </w:r>
      <w:r w:rsidR="00463516">
        <w:rPr>
          <w:rtl/>
        </w:rPr>
        <w:t>اس وقت تم کو اجازت ہے کہ</w:t>
      </w:r>
      <w:r w:rsidR="00D23804">
        <w:rPr>
          <w:rFonts w:hint="cs"/>
          <w:rtl/>
        </w:rPr>
        <w:t>)</w:t>
      </w:r>
      <w:r w:rsidRPr="00EA2957">
        <w:rPr>
          <w:rtl/>
        </w:rPr>
        <w:t>تم زمین پر چلو پھرو اور خدا کی روزی تلاش کرو ۔</w:t>
      </w:r>
      <w:r w:rsidR="00D23804">
        <w:rPr>
          <w:rFonts w:hint="cs"/>
          <w:rtl/>
        </w:rPr>
        <w:t>(</w:t>
      </w:r>
      <w:r w:rsidR="00463516">
        <w:rPr>
          <w:rtl/>
        </w:rPr>
        <w:t>تر جم</w:t>
      </w:r>
      <w:r w:rsidR="00463516">
        <w:rPr>
          <w:rFonts w:hint="cs"/>
          <w:rtl/>
        </w:rPr>
        <w:t>ہ</w:t>
      </w:r>
      <w:r w:rsidR="00463516">
        <w:rPr>
          <w:rtl/>
        </w:rPr>
        <w:t xml:space="preserve"> قرآن </w:t>
      </w:r>
      <w:r w:rsidR="00D23804">
        <w:rPr>
          <w:rFonts w:hint="cs"/>
          <w:rtl/>
        </w:rPr>
        <w:t>)</w:t>
      </w:r>
    </w:p>
    <w:p w14:paraId="37075363" w14:textId="21F82FEB" w:rsidR="00462B4C" w:rsidRPr="00EA2957" w:rsidRDefault="00462B4C" w:rsidP="00D23804">
      <w:r w:rsidRPr="00EA2957">
        <w:rPr>
          <w:rtl/>
        </w:rPr>
        <w:t xml:space="preserve">  دیکھئے : انتشار نماز کی ادا ئیگی سے قبل حرام تھا لیکن ادا ئیگی کے بعد انتشار کا حکم دیا ہے۔ اس میں '' </w:t>
      </w:r>
      <w:r w:rsidR="00AE1C4A" w:rsidRPr="00AE1C4A">
        <w:rPr>
          <w:rStyle w:val="arabic"/>
          <w:rtl/>
        </w:rPr>
        <w:t>انتشروا</w:t>
      </w:r>
      <w:r w:rsidRPr="00AE5B13">
        <w:rPr>
          <w:rtl/>
        </w:rPr>
        <w:t>'</w:t>
      </w:r>
      <w:r w:rsidRPr="00EA2957">
        <w:rPr>
          <w:rtl/>
        </w:rPr>
        <w:t>'اور ''</w:t>
      </w:r>
      <w:r w:rsidR="00AE1C4A" w:rsidRPr="00AE1C4A">
        <w:rPr>
          <w:rStyle w:val="arabic"/>
          <w:rtl/>
        </w:rPr>
        <w:t>ابتغوا</w:t>
      </w:r>
      <w:r w:rsidRPr="00AE5B13">
        <w:rPr>
          <w:rtl/>
        </w:rPr>
        <w:t>'</w:t>
      </w:r>
      <w:r w:rsidRPr="00EA2957">
        <w:rPr>
          <w:rtl/>
        </w:rPr>
        <w:t>'افعل کے صیغے ہ</w:t>
      </w:r>
      <w:r w:rsidR="00D23804">
        <w:rPr>
          <w:rtl/>
        </w:rPr>
        <w:t>یں لہذا و جوب پر محمول کر نا چا</w:t>
      </w:r>
      <w:r w:rsidRPr="00EA2957">
        <w:rPr>
          <w:rtl/>
        </w:rPr>
        <w:t xml:space="preserve">ہیئے تھا لیکن نہی کے بعد امر کا آ نا قر ینہ ہے عدم و جوب کا اس لئے </w:t>
      </w:r>
      <w:r w:rsidR="00AE1C4A" w:rsidRPr="00AE1C4A">
        <w:rPr>
          <w:rStyle w:val="arabic"/>
          <w:rtl/>
        </w:rPr>
        <w:t>انتشروا</w:t>
      </w:r>
      <w:r w:rsidRPr="00EA2957">
        <w:rPr>
          <w:rtl/>
        </w:rPr>
        <w:t xml:space="preserve"> اور </w:t>
      </w:r>
      <w:r w:rsidR="00AE1C4A" w:rsidRPr="00AE1C4A">
        <w:rPr>
          <w:rStyle w:val="arabic"/>
          <w:rtl/>
        </w:rPr>
        <w:t>ابتغوا</w:t>
      </w:r>
      <w:r w:rsidRPr="00EA2957">
        <w:rPr>
          <w:rtl/>
        </w:rPr>
        <w:t xml:space="preserve"> کو و جوب سے ہٹا دیا گیا اور ابا حت پر محمول کیا گیا ۔</w:t>
      </w:r>
      <w:r w:rsidR="00D23804">
        <w:rPr>
          <w:rFonts w:hint="cs"/>
          <w:rtl/>
        </w:rPr>
        <w:t>(</w:t>
      </w:r>
      <w:r w:rsidR="00463516">
        <w:rPr>
          <w:rtl/>
        </w:rPr>
        <w:t>شرح ورقات ص١٤٣</w:t>
      </w:r>
      <w:r w:rsidR="00D23804">
        <w:rPr>
          <w:rFonts w:hint="cs"/>
          <w:rtl/>
        </w:rPr>
        <w:t>)</w:t>
      </w:r>
    </w:p>
    <w:p w14:paraId="2F16BCE1" w14:textId="5F06ED93" w:rsidR="00462B4C" w:rsidRPr="00EA2957" w:rsidRDefault="00462B4C" w:rsidP="00220E10">
      <w:r w:rsidRPr="00EA2957">
        <w:rPr>
          <w:rtl/>
        </w:rPr>
        <w:t xml:space="preserve">  (</w:t>
      </w:r>
      <w:r w:rsidR="00AE1C4A" w:rsidRPr="00AE1C4A">
        <w:rPr>
          <w:rStyle w:val="arabic"/>
          <w:rtl/>
        </w:rPr>
        <w:t>وَلاَ یَقْتَضِی التَّکْرَارَ عَلَی الصَّحِیْحِ</w:t>
      </w:r>
      <w:r w:rsidR="00220E10">
        <w:rPr>
          <w:rFonts w:hint="cs"/>
          <w:rtl/>
        </w:rPr>
        <w:t>.</w:t>
      </w:r>
      <w:r w:rsidRPr="00EA2957">
        <w:rPr>
          <w:rtl/>
        </w:rPr>
        <w:t xml:space="preserve">اور صحیح قول کے مطا بق افعل کا </w:t>
      </w:r>
      <w:r w:rsidRPr="00EA2957">
        <w:rPr>
          <w:rtl/>
        </w:rPr>
        <w:lastRenderedPageBreak/>
        <w:t xml:space="preserve">صیغہ </w:t>
      </w:r>
      <w:r w:rsidR="00D23804">
        <w:rPr>
          <w:rFonts w:hint="cs"/>
          <w:rtl/>
        </w:rPr>
        <w:t>(</w:t>
      </w:r>
      <w:r w:rsidR="00463516">
        <w:rPr>
          <w:rtl/>
        </w:rPr>
        <w:t>یعنی امر</w:t>
      </w:r>
      <w:r w:rsidR="00D23804">
        <w:rPr>
          <w:rFonts w:hint="cs"/>
          <w:rtl/>
        </w:rPr>
        <w:t>)</w:t>
      </w:r>
      <w:r w:rsidR="00D23804">
        <w:rPr>
          <w:rtl/>
        </w:rPr>
        <w:t xml:space="preserve"> تکرار کا تقا ض</w:t>
      </w:r>
      <w:r w:rsidR="00D23804">
        <w:rPr>
          <w:rFonts w:hint="cs"/>
          <w:rtl/>
        </w:rPr>
        <w:t>ا</w:t>
      </w:r>
      <w:r w:rsidRPr="00EA2957">
        <w:rPr>
          <w:rtl/>
        </w:rPr>
        <w:t xml:space="preserve"> نہیں کر تا )تکرار یعنی ایک سے زیا دہ ۔اس لئے کہ ما مور بہ کی تحصیل جو افعل کے صیغہ کا مقصود ہے وہ ایک مر تبہ سے حا صل ہو جا تا ہے اور اصل ذمہ کا بری ہو نا ہے ایک سے زا ئد سے۔</w:t>
      </w:r>
    </w:p>
    <w:p w14:paraId="1658DB42" w14:textId="0D56F424" w:rsidR="00462B4C" w:rsidRPr="00EA2957" w:rsidRDefault="00462B4C" w:rsidP="00D23804">
      <w:r w:rsidRPr="00EA2957">
        <w:rPr>
          <w:rtl/>
        </w:rPr>
        <w:t xml:space="preserve"> مطلب</w:t>
      </w:r>
      <w:r w:rsidR="00D23804">
        <w:rPr>
          <w:rFonts w:hint="cs"/>
          <w:rtl/>
        </w:rPr>
        <w:t xml:space="preserve"> یہ ہے کہ</w:t>
      </w:r>
      <w:r w:rsidRPr="00EA2957">
        <w:rPr>
          <w:rtl/>
        </w:rPr>
        <w:t xml:space="preserve"> جب مقصود ایک مر تبہ سے حا صل ہو جا تا ہے تو زا ئد من المرة سے ما مور بریٔ الذمہ ہو گا  لہذا تکرار وا جب نہ ہو گی ۔جیسے</w:t>
      </w:r>
      <w:r w:rsidR="00463516">
        <w:rPr>
          <w:rtl/>
        </w:rPr>
        <w:t xml:space="preserve"> شو ہر زو جہ سے کہے :</w:t>
      </w:r>
      <w:r w:rsidR="00AE1C4A" w:rsidRPr="00AE1C4A">
        <w:rPr>
          <w:rStyle w:val="arabic"/>
          <w:rtl/>
        </w:rPr>
        <w:t>طلقی نفسک</w:t>
      </w:r>
      <w:r w:rsidR="00463516">
        <w:rPr>
          <w:rtl/>
        </w:rPr>
        <w:t xml:space="preserve"> </w:t>
      </w:r>
      <w:r w:rsidR="00D23804">
        <w:rPr>
          <w:rFonts w:hint="cs"/>
          <w:rtl/>
        </w:rPr>
        <w:t>(</w:t>
      </w:r>
      <w:r w:rsidRPr="00EA2957">
        <w:rPr>
          <w:rtl/>
        </w:rPr>
        <w:t xml:space="preserve"> تو خود اپنے آپ کو طلاق دے</w:t>
      </w:r>
      <w:r w:rsidR="00D23804">
        <w:rPr>
          <w:rFonts w:hint="cs"/>
          <w:rtl/>
        </w:rPr>
        <w:t>)</w:t>
      </w:r>
      <w:r w:rsidRPr="00EA2957">
        <w:rPr>
          <w:rtl/>
        </w:rPr>
        <w:t>یہ   امر ہے لہذا زوجہ اپنے آ</w:t>
      </w:r>
      <w:r w:rsidR="00D23804">
        <w:rPr>
          <w:rtl/>
        </w:rPr>
        <w:t xml:space="preserve"> پ کو ایک مر تبہ طلاق د</w:t>
      </w:r>
      <w:r w:rsidR="00D23804">
        <w:rPr>
          <w:rFonts w:hint="cs"/>
          <w:rtl/>
        </w:rPr>
        <w:t>ے</w:t>
      </w:r>
      <w:r w:rsidRPr="00EA2957">
        <w:rPr>
          <w:rtl/>
        </w:rPr>
        <w:t>دے اور مزید دوسری ،تیسری،چ</w:t>
      </w:r>
      <w:r w:rsidR="00D23804">
        <w:rPr>
          <w:rtl/>
        </w:rPr>
        <w:t>و تھی اور پا نچویں مر تبہ بھی د</w:t>
      </w:r>
      <w:r w:rsidR="00D23804">
        <w:rPr>
          <w:rFonts w:hint="cs"/>
          <w:rtl/>
        </w:rPr>
        <w:t>ے</w:t>
      </w:r>
      <w:r w:rsidRPr="00EA2957">
        <w:rPr>
          <w:rtl/>
        </w:rPr>
        <w:t xml:space="preserve">دے تو اعتبار ایک طلاق کا ہو گا اس لئے کہ </w:t>
      </w:r>
      <w:r w:rsidR="00463516">
        <w:rPr>
          <w:rtl/>
        </w:rPr>
        <w:t>امر تکرار کا فا ئدہ نہیں دیتا ۔</w:t>
      </w:r>
      <w:r w:rsidR="00D23804">
        <w:rPr>
          <w:rFonts w:hint="cs"/>
          <w:rtl/>
        </w:rPr>
        <w:t>(</w:t>
      </w:r>
      <w:r w:rsidR="00463516">
        <w:rPr>
          <w:rtl/>
        </w:rPr>
        <w:t>شرح ورقات ص١٦١</w:t>
      </w:r>
      <w:r w:rsidR="00D23804">
        <w:rPr>
          <w:rFonts w:hint="cs"/>
          <w:rtl/>
        </w:rPr>
        <w:t>)</w:t>
      </w:r>
    </w:p>
    <w:p w14:paraId="69E02C72" w14:textId="61ACCB40" w:rsidR="00462B4C" w:rsidRPr="00EA2957" w:rsidRDefault="00462B4C" w:rsidP="00220E10">
      <w:r w:rsidRPr="00EA2957">
        <w:rPr>
          <w:rtl/>
        </w:rPr>
        <w:t xml:space="preserve">  ( </w:t>
      </w:r>
      <w:r w:rsidR="00AE1C4A" w:rsidRPr="00AE1C4A">
        <w:rPr>
          <w:rStyle w:val="arabic"/>
          <w:rtl/>
        </w:rPr>
        <w:t>اِلاَّ اِذَا دَ لَّ الدَّلِیْلُ عَلَی قَصْدِ ا لتَّکْرَارِ</w:t>
      </w:r>
      <w:r w:rsidRPr="00EA2957">
        <w:rPr>
          <w:rtl/>
        </w:rPr>
        <w:t xml:space="preserve"> </w:t>
      </w:r>
      <w:r w:rsidR="00220E10">
        <w:rPr>
          <w:rFonts w:hint="cs"/>
          <w:rtl/>
        </w:rPr>
        <w:t>.</w:t>
      </w:r>
      <w:r w:rsidRPr="00EA2957">
        <w:rPr>
          <w:rtl/>
        </w:rPr>
        <w:t xml:space="preserve"> مگر اس صورت میں جب</w:t>
      </w:r>
      <w:r w:rsidR="00A1036B">
        <w:rPr>
          <w:rFonts w:hint="cs"/>
          <w:rtl/>
        </w:rPr>
        <w:t xml:space="preserve"> </w:t>
      </w:r>
      <w:r w:rsidR="00A1036B">
        <w:rPr>
          <w:rtl/>
        </w:rPr>
        <w:t>کہ قرینہ دلا</w:t>
      </w:r>
      <w:r w:rsidRPr="00EA2957">
        <w:rPr>
          <w:rtl/>
        </w:rPr>
        <w:t xml:space="preserve">لت کرے  تکرار کے قصد پر )  تو پھر تکرار پر عمل ہو گا جیسے </w:t>
      </w:r>
      <w:r w:rsidR="00D23804">
        <w:rPr>
          <w:rFonts w:hint="cs"/>
          <w:rtl/>
        </w:rPr>
        <w:t>پانچ</w:t>
      </w:r>
      <w:r w:rsidR="00D23804">
        <w:rPr>
          <w:rtl/>
        </w:rPr>
        <w:t xml:space="preserve"> نمازوں کا امر اس میں حد</w:t>
      </w:r>
      <w:r w:rsidRPr="00EA2957">
        <w:rPr>
          <w:rtl/>
        </w:rPr>
        <w:t xml:space="preserve">یث معراج قرینہ ہے </w:t>
      </w:r>
      <w:r w:rsidR="00D23804">
        <w:rPr>
          <w:rFonts w:hint="cs"/>
          <w:rtl/>
        </w:rPr>
        <w:t>پانچ</w:t>
      </w:r>
      <w:r w:rsidR="00D23804">
        <w:rPr>
          <w:rtl/>
        </w:rPr>
        <w:t xml:space="preserve"> نمازوں کے روزانہ ادا</w:t>
      </w:r>
      <w:r w:rsidRPr="00EA2957">
        <w:rPr>
          <w:rtl/>
        </w:rPr>
        <w:t xml:space="preserve"> کر نے پر اسی لئے روزانہ </w:t>
      </w:r>
      <w:r w:rsidR="00D23804">
        <w:rPr>
          <w:rFonts w:hint="cs"/>
          <w:rtl/>
        </w:rPr>
        <w:t>پانچ</w:t>
      </w:r>
      <w:r w:rsidRPr="00EA2957">
        <w:rPr>
          <w:rtl/>
        </w:rPr>
        <w:t xml:space="preserve"> وقت نماز پڑھی جا تی ہے ۔اسی طرح صوم رمضان کا امر ،اس میں نبی کریم </w:t>
      </w:r>
      <w:r w:rsidR="00463516">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00AE1C4A" w:rsidRPr="00AE1C4A">
        <w:rPr>
          <w:rStyle w:val="arabic"/>
          <w:rtl/>
        </w:rPr>
        <w:t>صوموا لرؤ یتہ أی ھلال رمضان</w:t>
      </w:r>
      <w:r w:rsidRPr="00EA2957">
        <w:rPr>
          <w:rtl/>
        </w:rPr>
        <w:t xml:space="preserve"> قرینہ ہے ہر سال رمضان میں  روزے رکھنے پر اسی لئے ہر سال رمضان مبا رک میں روزے رکھے جا تے ہی</w:t>
      </w:r>
      <w:r w:rsidR="003B3BBB">
        <w:rPr>
          <w:rtl/>
        </w:rPr>
        <w:t>ں ۔ور نہ ایک سال رکھنا کا فی ہو</w:t>
      </w:r>
      <w:r w:rsidRPr="00EA2957">
        <w:rPr>
          <w:rtl/>
        </w:rPr>
        <w:t>تا ۔ان کے علا وہ دیگر احکام کو بھی سمجھو جیسے زکات و غیرہ ۔</w:t>
      </w:r>
    </w:p>
    <w:p w14:paraId="5815F777" w14:textId="462371EA" w:rsidR="00462B4C" w:rsidRPr="00EA2957" w:rsidRDefault="00462B4C" w:rsidP="00462B4C">
      <w:r w:rsidRPr="00EA2957">
        <w:rPr>
          <w:rtl/>
        </w:rPr>
        <w:t xml:space="preserve">  صحیح کا مقا بل </w:t>
      </w:r>
      <w:r w:rsidR="003B3BBB">
        <w:rPr>
          <w:rtl/>
        </w:rPr>
        <w:t>قول یہ ہے کہ امر تکرار کا تقا ض</w:t>
      </w:r>
      <w:r w:rsidR="003B3BBB">
        <w:rPr>
          <w:rFonts w:hint="cs"/>
          <w:rtl/>
        </w:rPr>
        <w:t>ا</w:t>
      </w:r>
      <w:r w:rsidRPr="00EA2957">
        <w:rPr>
          <w:rtl/>
        </w:rPr>
        <w:t xml:space="preserve"> کر تا ہے لہذا اس صورت میں اگر مامور بہ کی مدت بیان نہ کی ہو تو ما مور بہ کو زند گی کے ت</w:t>
      </w:r>
      <w:r w:rsidR="00463516">
        <w:rPr>
          <w:rtl/>
        </w:rPr>
        <w:t>مام او قات میں کر تا رہے گا سوا</w:t>
      </w:r>
      <w:r w:rsidRPr="00EA2957">
        <w:rPr>
          <w:rtl/>
        </w:rPr>
        <w:t xml:space="preserve">ئے اوقات ضروریہ کے ،اس لئے کہ اس صورت میں اوقات میں سے بعض کو بعض پر تر جیح دینے وا لا مرجح نہیں ہو تا ۔جیسے </w:t>
      </w:r>
      <w:r w:rsidR="00AE1C4A" w:rsidRPr="00AE1C4A">
        <w:rPr>
          <w:rStyle w:val="arabic"/>
          <w:rtl/>
        </w:rPr>
        <w:t>فَا ذْ کُرُوْانِیْ اَذْ کُرْ کُمْ</w:t>
      </w:r>
      <w:r w:rsidR="00463516">
        <w:rPr>
          <w:rtl/>
        </w:rPr>
        <w:t xml:space="preserve"> ہ</w:t>
      </w:r>
      <w:r w:rsidR="003B3BBB">
        <w:rPr>
          <w:rtl/>
        </w:rPr>
        <w:t>ر وقت ذکر کرے</w:t>
      </w:r>
      <w:r w:rsidR="00463516">
        <w:rPr>
          <w:rtl/>
        </w:rPr>
        <w:t>۔</w:t>
      </w:r>
      <w:r w:rsidR="003B3BBB">
        <w:rPr>
          <w:rFonts w:hint="cs"/>
          <w:rtl/>
        </w:rPr>
        <w:t xml:space="preserve"> </w:t>
      </w:r>
      <w:r w:rsidR="00463516">
        <w:rPr>
          <w:rFonts w:hint="cs"/>
          <w:rtl/>
        </w:rPr>
        <w:t xml:space="preserve"> </w:t>
      </w:r>
      <w:r w:rsidR="00463516">
        <w:rPr>
          <w:rtl/>
        </w:rPr>
        <w:t>سوا</w:t>
      </w:r>
      <w:r w:rsidRPr="00EA2957">
        <w:rPr>
          <w:rtl/>
        </w:rPr>
        <w:t xml:space="preserve">ئے </w:t>
      </w:r>
      <w:r w:rsidR="00A1036B">
        <w:rPr>
          <w:rtl/>
        </w:rPr>
        <w:t>کھا نے ،پینے اور سو نے اور قضا</w:t>
      </w:r>
      <w:r w:rsidR="00A1036B">
        <w:rPr>
          <w:rFonts w:hint="cs"/>
          <w:rtl/>
        </w:rPr>
        <w:t>ئے</w:t>
      </w:r>
      <w:r w:rsidRPr="00EA2957">
        <w:rPr>
          <w:rtl/>
        </w:rPr>
        <w:t xml:space="preserve">حاجت اور ان کے </w:t>
      </w:r>
      <w:r w:rsidR="00463516">
        <w:rPr>
          <w:rtl/>
        </w:rPr>
        <w:t xml:space="preserve">ما نند امور جو ما نع </w:t>
      </w:r>
      <w:r w:rsidR="00463516">
        <w:rPr>
          <w:rtl/>
        </w:rPr>
        <w:lastRenderedPageBreak/>
        <w:t>ہے  ذکر سے</w:t>
      </w:r>
      <w:r w:rsidRPr="00EA2957">
        <w:rPr>
          <w:rtl/>
        </w:rPr>
        <w:t>۔</w:t>
      </w:r>
      <w:r w:rsidR="00463516">
        <w:rPr>
          <w:rFonts w:hint="cs"/>
          <w:rtl/>
        </w:rPr>
        <w:t xml:space="preserve"> </w:t>
      </w:r>
    </w:p>
    <w:p w14:paraId="5DC37934" w14:textId="1228C904" w:rsidR="00462B4C" w:rsidRPr="00EA2957" w:rsidRDefault="00462B4C" w:rsidP="00220E10">
      <w:r w:rsidRPr="00EA2957">
        <w:rPr>
          <w:rtl/>
        </w:rPr>
        <w:t xml:space="preserve">  (</w:t>
      </w:r>
      <w:r w:rsidR="00AE1C4A" w:rsidRPr="00AE1C4A">
        <w:rPr>
          <w:rStyle w:val="arabic"/>
          <w:rtl/>
        </w:rPr>
        <w:t>وَلاَ یَقْتَضِی الْفَوْر</w:t>
      </w:r>
      <w:r w:rsidR="003B3BBB">
        <w:rPr>
          <w:rtl/>
        </w:rPr>
        <w:t xml:space="preserve"> </w:t>
      </w:r>
      <w:r w:rsidR="00220E10">
        <w:rPr>
          <w:rFonts w:hint="cs"/>
          <w:rtl/>
        </w:rPr>
        <w:t>.</w:t>
      </w:r>
      <w:r w:rsidR="003B3BBB">
        <w:rPr>
          <w:rtl/>
        </w:rPr>
        <w:t xml:space="preserve"> اور امر فور کا تقا ض</w:t>
      </w:r>
      <w:r w:rsidR="003B3BBB">
        <w:rPr>
          <w:rFonts w:hint="cs"/>
          <w:rtl/>
        </w:rPr>
        <w:t>ا</w:t>
      </w:r>
      <w:r w:rsidRPr="00EA2957">
        <w:rPr>
          <w:rtl/>
        </w:rPr>
        <w:t xml:space="preserve"> نہیں کر تا )یعنی امر م</w:t>
      </w:r>
      <w:r w:rsidR="003B3BBB">
        <w:rPr>
          <w:rtl/>
        </w:rPr>
        <w:t>ا مور بہ کو فو را کر نے کا تقاض</w:t>
      </w:r>
      <w:r w:rsidR="003B3BBB">
        <w:rPr>
          <w:rFonts w:hint="cs"/>
          <w:rtl/>
        </w:rPr>
        <w:t>ا</w:t>
      </w:r>
      <w:r w:rsidRPr="00EA2957">
        <w:rPr>
          <w:rtl/>
        </w:rPr>
        <w:t xml:space="preserve"> نہیں کر تا اس لئے کہ امر سے غرض و مقصود فعل کو</w:t>
      </w:r>
      <w:r w:rsidR="003B3BBB">
        <w:rPr>
          <w:rtl/>
        </w:rPr>
        <w:t xml:space="preserve"> و جود میں لا نا ہے ،زما  ن</w:t>
      </w:r>
      <w:r w:rsidR="003B3BBB">
        <w:rPr>
          <w:rFonts w:hint="cs"/>
          <w:rtl/>
        </w:rPr>
        <w:t>ۂ</w:t>
      </w:r>
      <w:r w:rsidRPr="00EA2957">
        <w:rPr>
          <w:rtl/>
        </w:rPr>
        <w:t xml:space="preserve"> اول کے ساتھ خا ص نہیں کہ اول زما نہ میں و جود میں لا نا ضروری ہو اور ثا نی میں درست نہ ہو یعنی تمام اوقات فعل کے لئے برا بر ہے ۔جیسے نماز ظہر</w:t>
      </w:r>
      <w:r w:rsidR="003B3BBB">
        <w:rPr>
          <w:rtl/>
        </w:rPr>
        <w:t xml:space="preserve"> پڑھنا ہے تو اول وقت میں بھی جا</w:t>
      </w:r>
      <w:r w:rsidRPr="00EA2957">
        <w:rPr>
          <w:rtl/>
        </w:rPr>
        <w:t>ئز ہے اور آ خری وقت میں بھی جا ئز ہے ۔وغیرہ ۔</w:t>
      </w:r>
    </w:p>
    <w:p w14:paraId="2F0DAC17" w14:textId="77777777" w:rsidR="00462B4C" w:rsidRPr="00EA2957" w:rsidRDefault="00462B4C" w:rsidP="003B3BBB">
      <w:r w:rsidRPr="00EA2957">
        <w:rPr>
          <w:rtl/>
        </w:rPr>
        <w:t xml:space="preserve">  اور ضعیف قول کے مطا بق امر فور کا تقا ض</w:t>
      </w:r>
      <w:r w:rsidR="003B3BBB">
        <w:rPr>
          <w:rFonts w:hint="cs"/>
          <w:rtl/>
        </w:rPr>
        <w:t>ا</w:t>
      </w:r>
      <w:r w:rsidRPr="00EA2957">
        <w:rPr>
          <w:rtl/>
        </w:rPr>
        <w:t xml:space="preserve"> کر تا ہے ۔</w:t>
      </w:r>
    </w:p>
    <w:p w14:paraId="3A8FACEC" w14:textId="77777777" w:rsidR="00462B4C" w:rsidRPr="00EA2957" w:rsidRDefault="00462B4C" w:rsidP="003B3BBB">
      <w:r w:rsidRPr="00EA2957">
        <w:rPr>
          <w:rtl/>
        </w:rPr>
        <w:t xml:space="preserve">  شا رح محلی</w:t>
      </w:r>
      <w:r w:rsidR="00463516">
        <w:rPr>
          <w:rFonts w:hint="cs"/>
          <w:rtl/>
        </w:rPr>
        <w:t>ؒ</w:t>
      </w:r>
      <w:r w:rsidRPr="00EA2957">
        <w:rPr>
          <w:rtl/>
        </w:rPr>
        <w:t xml:space="preserve">  فر ما تے ہیں :اس ضعیف قول پر محمول کیا جا ئے گا ان لو گوں کا قول ج</w:t>
      </w:r>
      <w:r w:rsidR="003B3BBB">
        <w:rPr>
          <w:rtl/>
        </w:rPr>
        <w:t>و کہتے ہیں:کہ امر تکرار کا تقاض</w:t>
      </w:r>
      <w:r w:rsidR="003B3BBB">
        <w:rPr>
          <w:rFonts w:hint="cs"/>
          <w:rtl/>
        </w:rPr>
        <w:t>ا</w:t>
      </w:r>
      <w:r w:rsidRPr="00EA2957">
        <w:rPr>
          <w:rtl/>
        </w:rPr>
        <w:t xml:space="preserve"> کر تا ہے ۔اس لئے کہ تکرار کے قا ئلین کے نز دیک فعل کو جتنے اوقات اور زمانوں میں کر نا ممکن ہو کر نا ہو تا ہے ا</w:t>
      </w:r>
      <w:r w:rsidR="00463516">
        <w:rPr>
          <w:rtl/>
        </w:rPr>
        <w:t xml:space="preserve">ور ان اوقات میں اول وقت بھی ہے </w:t>
      </w:r>
      <w:r w:rsidR="003B3BBB">
        <w:rPr>
          <w:rFonts w:hint="cs"/>
          <w:rtl/>
        </w:rPr>
        <w:t>(</w:t>
      </w:r>
      <w:r w:rsidR="00463516">
        <w:rPr>
          <w:rtl/>
        </w:rPr>
        <w:t xml:space="preserve">یعنی کہ تکرار مستلزم ہے فور کو </w:t>
      </w:r>
      <w:r w:rsidR="003B3BBB">
        <w:rPr>
          <w:rFonts w:hint="cs"/>
          <w:rtl/>
        </w:rPr>
        <w:t>)</w:t>
      </w:r>
      <w:r w:rsidR="00A1036B">
        <w:rPr>
          <w:rFonts w:hint="cs"/>
          <w:rtl/>
        </w:rPr>
        <w:t>۔</w:t>
      </w:r>
    </w:p>
    <w:p w14:paraId="34E9A6E9" w14:textId="34EC64E6" w:rsidR="00462B4C" w:rsidRPr="00EA2957" w:rsidRDefault="00462B4C" w:rsidP="00220E10">
      <w:r w:rsidRPr="00EA2957">
        <w:rPr>
          <w:rtl/>
        </w:rPr>
        <w:t xml:space="preserve">  (</w:t>
      </w:r>
      <w:r w:rsidR="00AE1C4A" w:rsidRPr="00AE1C4A">
        <w:rPr>
          <w:rStyle w:val="arabic"/>
          <w:rtl/>
        </w:rPr>
        <w:t>وَالْأَ مْرُ بِاِ یْجَا دِ الْفِعْلِ أَ مْر بِہِ وَ بِمَا لاَ یَتِمُّ الْفِعْلُ اِلاَّ بِہِ کاَ لْأَ مْرِ بِا لصَّلَوَاتِ أَمْر بِالطَّہَارَةِ الْمُؤَ دِّیَةِ اِلَیْھَا</w:t>
      </w:r>
      <w:r w:rsidRPr="00EA2957">
        <w:rPr>
          <w:rtl/>
        </w:rPr>
        <w:t xml:space="preserve"> </w:t>
      </w:r>
      <w:r w:rsidR="00220E10">
        <w:rPr>
          <w:rFonts w:hint="cs"/>
          <w:rtl/>
        </w:rPr>
        <w:t>.</w:t>
      </w:r>
      <w:r w:rsidRPr="00EA2957">
        <w:rPr>
          <w:rtl/>
        </w:rPr>
        <w:t>اور کسی فعل کو و جود میں لا نے کا امر اس فعل کے ایجاد کا حکم ہے اور ان چیزوں کے ایجاد کا )حکم ہے (جن چیزوں کے بغیر وہ فعل تام نہیں ہو تا جیسے نمازوں کا حکم یہ حکم ہے اس طہا رت کا جو پہنچا نے وا لی ہے نماز تک )یعنی نمازوں کا حکم یہ نمازوں کا حکم ہے اور نمازوں تک پہنچا نے وا لی طہا رت کا حکم ہے ۔</w:t>
      </w:r>
    </w:p>
    <w:p w14:paraId="02B515EF" w14:textId="77777777" w:rsidR="00462B4C" w:rsidRPr="00EA2957" w:rsidRDefault="00462B4C" w:rsidP="003B3BBB">
      <w:r w:rsidRPr="00EA2957">
        <w:rPr>
          <w:rtl/>
        </w:rPr>
        <w:t xml:space="preserve">  عبا رت کا مطلب یہ ہے کہ :جب کسی فعل کو و جودمیں لا نے کا امر </w:t>
      </w:r>
      <w:r w:rsidR="003B3BBB">
        <w:rPr>
          <w:rFonts w:hint="cs"/>
          <w:rtl/>
        </w:rPr>
        <w:t>(</w:t>
      </w:r>
      <w:r w:rsidR="00463516">
        <w:rPr>
          <w:rtl/>
        </w:rPr>
        <w:t>حکم</w:t>
      </w:r>
      <w:r w:rsidR="003B3BBB">
        <w:rPr>
          <w:rFonts w:hint="cs"/>
          <w:rtl/>
        </w:rPr>
        <w:t>)</w:t>
      </w:r>
      <w:r w:rsidR="00463516">
        <w:rPr>
          <w:rFonts w:hint="cs"/>
          <w:rtl/>
        </w:rPr>
        <w:t xml:space="preserve"> </w:t>
      </w:r>
      <w:r w:rsidRPr="00EA2957">
        <w:rPr>
          <w:rtl/>
        </w:rPr>
        <w:t xml:space="preserve">ہو تا ہے تو حقیقت میں فقط اس فعل کو وجود میں لا نے کا حکم نہیں ہو تا بلکہ اس فعل کو اور اس کے لوازم </w:t>
      </w:r>
      <w:r w:rsidR="003B3BBB">
        <w:rPr>
          <w:rFonts w:hint="cs"/>
          <w:rtl/>
        </w:rPr>
        <w:t>(</w:t>
      </w:r>
      <w:r w:rsidRPr="00EA2957">
        <w:rPr>
          <w:rtl/>
        </w:rPr>
        <w:t>جن کے بغیر وہ فعل تا م و کامل نہیں ہو تا ان</w:t>
      </w:r>
      <w:r w:rsidR="003B3BBB">
        <w:rPr>
          <w:rFonts w:hint="cs"/>
          <w:rtl/>
        </w:rPr>
        <w:t>)</w:t>
      </w:r>
      <w:r w:rsidRPr="00EA2957">
        <w:rPr>
          <w:rtl/>
        </w:rPr>
        <w:t>کو وجود میں لا نے کا حکم ہو تا ہے ۔</w:t>
      </w:r>
    </w:p>
    <w:p w14:paraId="78172AC4" w14:textId="77777777" w:rsidR="00462B4C" w:rsidRPr="00EA2957" w:rsidRDefault="00462B4C" w:rsidP="003B3BBB">
      <w:r w:rsidRPr="00EA2957">
        <w:rPr>
          <w:rtl/>
        </w:rPr>
        <w:t xml:space="preserve">  دیکھئے : جیسے نمازوںکا حکم یہ حکم فعل نماز کو وجود میں لا نے کا بھی ہو گا اور فعل نماز </w:t>
      </w:r>
      <w:r w:rsidRPr="00EA2957">
        <w:rPr>
          <w:rtl/>
        </w:rPr>
        <w:lastRenderedPageBreak/>
        <w:t>کے لوازمات کو بھی ہو گا کیونکہ نماز استقبال قبلہ ،طہارت</w:t>
      </w:r>
      <w:r w:rsidR="00463516">
        <w:rPr>
          <w:rtl/>
        </w:rPr>
        <w:t xml:space="preserve"> و غیرہ کے بغیر صحیح نہیں ہوتی</w:t>
      </w:r>
      <w:r w:rsidRPr="00EA2957">
        <w:rPr>
          <w:rtl/>
        </w:rPr>
        <w:t>۔</w:t>
      </w:r>
      <w:r w:rsidR="00463516">
        <w:rPr>
          <w:rFonts w:hint="cs"/>
          <w:rtl/>
        </w:rPr>
        <w:t xml:space="preserve">  </w:t>
      </w:r>
      <w:r w:rsidR="003B3BBB">
        <w:rPr>
          <w:rFonts w:hint="cs"/>
          <w:rtl/>
        </w:rPr>
        <w:t>(</w:t>
      </w:r>
      <w:r w:rsidRPr="00EA2957">
        <w:rPr>
          <w:rtl/>
        </w:rPr>
        <w:t>جمع الجوامع ج١</w:t>
      </w:r>
      <w:r w:rsidR="00463516">
        <w:rPr>
          <w:rtl/>
        </w:rPr>
        <w:t>ص١٩٣</w:t>
      </w:r>
      <w:r w:rsidR="003B3BBB">
        <w:rPr>
          <w:rFonts w:hint="cs"/>
          <w:rtl/>
        </w:rPr>
        <w:t>)</w:t>
      </w:r>
      <w:r w:rsidRPr="00EA2957">
        <w:rPr>
          <w:rtl/>
        </w:rPr>
        <w:t xml:space="preserve">لوا زمات </w:t>
      </w:r>
      <w:r w:rsidR="003B3BBB">
        <w:rPr>
          <w:rFonts w:hint="cs"/>
          <w:rtl/>
        </w:rPr>
        <w:t xml:space="preserve">یعنی: </w:t>
      </w:r>
      <w:r w:rsidRPr="00EA2957">
        <w:rPr>
          <w:rtl/>
        </w:rPr>
        <w:t>شرا ئط و اسباب۔</w:t>
      </w:r>
    </w:p>
    <w:p w14:paraId="2BD0A335" w14:textId="77777777" w:rsidR="00462B4C" w:rsidRPr="00EA2957" w:rsidRDefault="00462B4C" w:rsidP="00462B4C">
      <w:r w:rsidRPr="00EA2957">
        <w:rPr>
          <w:rtl/>
        </w:rPr>
        <w:t xml:space="preserve">  اسی طرح حج کا حکم :  یہ حکم فعل حج کو و جود میں لا نے</w:t>
      </w:r>
      <w:r w:rsidR="00463516">
        <w:rPr>
          <w:rtl/>
        </w:rPr>
        <w:t xml:space="preserve"> کا بھی ہو گا اور فعل حج کے لوا</w:t>
      </w:r>
      <w:r w:rsidRPr="00EA2957">
        <w:rPr>
          <w:rtl/>
        </w:rPr>
        <w:t xml:space="preserve">زمات کو بھی ہو گا ۔ </w:t>
      </w:r>
    </w:p>
    <w:p w14:paraId="7E11F859" w14:textId="77777777" w:rsidR="00462B4C" w:rsidRPr="00EA2957" w:rsidRDefault="00462B4C" w:rsidP="003B3BBB">
      <w:r w:rsidRPr="00EA2957">
        <w:rPr>
          <w:rtl/>
        </w:rPr>
        <w:t xml:space="preserve">  لوا زمات </w:t>
      </w:r>
      <w:r w:rsidR="003B3BBB">
        <w:rPr>
          <w:rFonts w:hint="cs"/>
          <w:rtl/>
        </w:rPr>
        <w:t xml:space="preserve">یعنی: </w:t>
      </w:r>
      <w:r w:rsidRPr="00EA2957">
        <w:rPr>
          <w:rtl/>
        </w:rPr>
        <w:t xml:space="preserve">  شرا ئط و اسباب ۔</w:t>
      </w:r>
    </w:p>
    <w:p w14:paraId="12717535" w14:textId="5F69F4BA" w:rsidR="00462B4C" w:rsidRPr="00EA2957" w:rsidRDefault="00462B4C" w:rsidP="00220E10">
      <w:r w:rsidRPr="00EA2957">
        <w:rPr>
          <w:rtl/>
        </w:rPr>
        <w:t xml:space="preserve">  (</w:t>
      </w:r>
      <w:r w:rsidR="00AE1C4A" w:rsidRPr="00AE1C4A">
        <w:rPr>
          <w:rStyle w:val="arabic"/>
          <w:rtl/>
        </w:rPr>
        <w:t>وَاِ ذَا فُعِلَ یَخْرُجُ الْمَأْمُوْرُ عَنِ الْعَھْدَةِ</w:t>
      </w:r>
      <w:r w:rsidR="00220E10">
        <w:rPr>
          <w:rFonts w:hint="cs"/>
          <w:rtl/>
        </w:rPr>
        <w:t>.</w:t>
      </w:r>
      <w:r w:rsidRPr="00EA2957">
        <w:rPr>
          <w:rtl/>
        </w:rPr>
        <w:t>اور جب ما مور بہ کو کیا جا ئے )ما موربہ یعنی وہ کام جس کا حکم دیا گیا (تو ما مور نکل جا ئے گا ذمہ داری سے )یعنی امر کی ذمہ داری سے مطلب یہ ہے کہ مثلا نماز کا امر دیا گیا زید کو اور زید نے نماز پڑھ لی تو اب زید نماز کی ذمہ داری سے نکل گیا ۔</w:t>
      </w:r>
    </w:p>
    <w:p w14:paraId="25AA23EF" w14:textId="6ECCDCF4" w:rsidR="00462B4C" w:rsidRPr="00EA2957" w:rsidRDefault="003B3BBB" w:rsidP="003B3BBB">
      <w:r>
        <w:rPr>
          <w:rtl/>
        </w:rPr>
        <w:t xml:space="preserve">  اور فعل متصف ہو گا اجز</w:t>
      </w:r>
      <w:r>
        <w:rPr>
          <w:rFonts w:hint="cs"/>
          <w:rtl/>
        </w:rPr>
        <w:t>ا</w:t>
      </w:r>
      <w:r>
        <w:rPr>
          <w:rtl/>
        </w:rPr>
        <w:t xml:space="preserve"> سے ۔اجزا</w:t>
      </w:r>
      <w:r w:rsidR="00462B4C" w:rsidRPr="00EA2957">
        <w:rPr>
          <w:rtl/>
        </w:rPr>
        <w:t xml:space="preserve"> کامعنی ہے :کا فی ہو نا ۔</w:t>
      </w:r>
      <w:r>
        <w:rPr>
          <w:rFonts w:hint="cs"/>
          <w:rtl/>
        </w:rPr>
        <w:t>یعنی</w:t>
      </w:r>
      <w:r w:rsidR="00462B4C" w:rsidRPr="00EA2957">
        <w:rPr>
          <w:rtl/>
        </w:rPr>
        <w:t xml:space="preserve"> کہا جا ئے گا ''</w:t>
      </w:r>
      <w:r w:rsidR="00AE1C4A" w:rsidRPr="00AE1C4A">
        <w:rPr>
          <w:rStyle w:val="arabic"/>
          <w:rtl/>
        </w:rPr>
        <w:t>ھذہ الصلاة مجز ئة</w:t>
      </w:r>
      <w:r w:rsidR="00462B4C" w:rsidRPr="00EA2957">
        <w:rPr>
          <w:rtl/>
        </w:rPr>
        <w:t xml:space="preserve">'' </w:t>
      </w:r>
      <w:r>
        <w:rPr>
          <w:rFonts w:hint="cs"/>
          <w:rtl/>
        </w:rPr>
        <w:t>مطلب یہ ہے کہ</w:t>
      </w:r>
      <w:r w:rsidR="00462B4C" w:rsidRPr="00EA2957">
        <w:rPr>
          <w:rtl/>
        </w:rPr>
        <w:t xml:space="preserve"> مذ کو رہ مثال کے اعتبار سے زید کا نماز پڑھ لینا کا فی ہے اس طلب نماز کو سا قط کر نے کے لئے جو زید سے طلب کی گئی تھی۔</w:t>
      </w:r>
    </w:p>
    <w:p w14:paraId="0B314BB6" w14:textId="6EE33EF6" w:rsidR="00462B4C" w:rsidRPr="00EA2957" w:rsidRDefault="00462B4C" w:rsidP="00462B4C">
      <w:r w:rsidRPr="00EA2957">
        <w:rPr>
          <w:rtl/>
        </w:rPr>
        <w:t xml:space="preserve">  شا رح محلی</w:t>
      </w:r>
      <w:r w:rsidR="00451891">
        <w:rPr>
          <w:rFonts w:hint="cs"/>
          <w:rtl/>
        </w:rPr>
        <w:t>ؒ</w:t>
      </w:r>
      <w:r w:rsidRPr="00EA2957">
        <w:rPr>
          <w:rtl/>
        </w:rPr>
        <w:t xml:space="preserve"> کی عبارت : با لبناء للمفعول کا مطلب یہ ہے کہ یہ صیغہ بنا یا گیا ہے مفعول کی طرف اسناد کے لئے اور مفعول کی طرف اسناد فعل مجہول کی ہو تی ہے اس کا مطلب ہوا یہ صیغہ ''</w:t>
      </w:r>
      <w:r w:rsidR="00AE1C4A" w:rsidRPr="00AE1C4A">
        <w:rPr>
          <w:rStyle w:val="arabic"/>
          <w:rtl/>
        </w:rPr>
        <w:t>فُعِلَ</w:t>
      </w:r>
      <w:r w:rsidRPr="00EA2957">
        <w:rPr>
          <w:rtl/>
        </w:rPr>
        <w:t>''  مجہول کا ہے ۔</w:t>
      </w:r>
    </w:p>
    <w:p w14:paraId="7D324E52" w14:textId="451BAAF6" w:rsidR="00462B4C" w:rsidRPr="00EA2957" w:rsidRDefault="00462B4C" w:rsidP="00462B4C">
      <w:r w:rsidRPr="00EA2957">
        <w:rPr>
          <w:rtl/>
        </w:rPr>
        <w:t xml:space="preserve">  جیسے زید نے عمرو کو پیٹا اگر اس میں یہ بتا نا ہو کہ کس کو پیٹا گیا اور یہ نہ بتا نا ہو کہ کس نے پیٹا تو کہا جا ئے گا کہ عمروکو پیٹا گیا اس میں پیٹنے کی اسناد عمرو کی طرف کی گئی ہے جو مفعول ہے اسی لئے کہا گیا عمرو پیٹا گیا یہ نہیں کہا گیا کہ زید نے پیٹا اس لئے ضَرَبَ کو ضُرِبَ یعنی مجہول لا یا گیا اسی طرح</w:t>
      </w:r>
      <w:r w:rsidR="00AE1C4A" w:rsidRPr="00AE1C4A">
        <w:rPr>
          <w:rStyle w:val="arabic"/>
          <w:rtl/>
        </w:rPr>
        <w:t xml:space="preserve"> فَعَلَ</w:t>
      </w:r>
      <w:r w:rsidRPr="00EA2957">
        <w:rPr>
          <w:rtl/>
        </w:rPr>
        <w:t xml:space="preserve"> کو </w:t>
      </w:r>
      <w:r w:rsidR="00AE1C4A" w:rsidRPr="00AE1C4A">
        <w:rPr>
          <w:rStyle w:val="arabic"/>
          <w:rtl/>
        </w:rPr>
        <w:t>فُعِلَ</w:t>
      </w:r>
      <w:r w:rsidRPr="00EA2957">
        <w:rPr>
          <w:rtl/>
        </w:rPr>
        <w:t xml:space="preserve"> یعنی مجہول لا یا گیا مفعول کی طرف اسناد کے لئے ۔</w:t>
      </w:r>
    </w:p>
    <w:p w14:paraId="0DF38B64" w14:textId="77777777" w:rsidR="00462B4C" w:rsidRPr="00EA2957" w:rsidRDefault="00462B4C" w:rsidP="00462B4C">
      <w:r w:rsidRPr="00EA2957">
        <w:rPr>
          <w:rtl/>
        </w:rPr>
        <w:t xml:space="preserve">  اور کبھی فعل کے بعد با لبناء للفا عل آ تا ہے اس سے مراد یہ ہو تی ہے کہ یہ فعل بنا یا </w:t>
      </w:r>
      <w:r w:rsidRPr="00EA2957">
        <w:rPr>
          <w:rtl/>
        </w:rPr>
        <w:lastRenderedPageBreak/>
        <w:t>گیا ہے فاعل کی طرف اسناد کے لئے اور فا عل کی طرف اسناد فعل معروف کی ہو تی ہے تو با لبناء للفا عل کا مطلب ہوا یہ مذ کورہ فعل معروف ہے ۔</w:t>
      </w:r>
    </w:p>
    <w:p w14:paraId="53372882" w14:textId="02F5FB06" w:rsidR="00462B4C" w:rsidRPr="00EA2957" w:rsidRDefault="00462B4C" w:rsidP="00462B4C">
      <w:r w:rsidRPr="00EA2957">
        <w:rPr>
          <w:rtl/>
        </w:rPr>
        <w:t xml:space="preserve">  فعل معروف کو ''  </w:t>
      </w:r>
      <w:r w:rsidR="00AE1C4A" w:rsidRPr="00AE1C4A">
        <w:rPr>
          <w:rStyle w:val="arabic"/>
          <w:rtl/>
        </w:rPr>
        <w:t>مبنی للفا عل</w:t>
      </w:r>
      <w:r w:rsidRPr="00EA2957">
        <w:rPr>
          <w:rtl/>
        </w:rPr>
        <w:t xml:space="preserve"> ''یا '' </w:t>
      </w:r>
      <w:r w:rsidR="00AE1C4A" w:rsidRPr="00AE1C4A">
        <w:rPr>
          <w:rStyle w:val="arabic"/>
          <w:rtl/>
        </w:rPr>
        <w:t>با لبناء للفا عل</w:t>
      </w:r>
      <w:r w:rsidRPr="00EA2957">
        <w:rPr>
          <w:rtl/>
        </w:rPr>
        <w:t xml:space="preserve"> ''کہتے ہیں اور فعل</w:t>
      </w:r>
      <w:r w:rsidR="003B3BBB">
        <w:rPr>
          <w:rtl/>
        </w:rPr>
        <w:t xml:space="preserve"> مجہول کو ''</w:t>
      </w:r>
      <w:r w:rsidR="00AE1C4A" w:rsidRPr="00AE1C4A">
        <w:rPr>
          <w:rStyle w:val="arabic"/>
          <w:rtl/>
        </w:rPr>
        <w:t>مبنی للمفعول</w:t>
      </w:r>
      <w:r w:rsidRPr="00EA2957">
        <w:rPr>
          <w:rtl/>
        </w:rPr>
        <w:t>'' یا ''</w:t>
      </w:r>
      <w:r w:rsidR="00AE1C4A" w:rsidRPr="00AE1C4A">
        <w:rPr>
          <w:rStyle w:val="arabic"/>
          <w:rtl/>
        </w:rPr>
        <w:t>با لبناء للمفعول</w:t>
      </w:r>
      <w:r w:rsidRPr="00EA2957">
        <w:rPr>
          <w:rtl/>
        </w:rPr>
        <w:t>'' کہتے ہیں ۔</w:t>
      </w:r>
    </w:p>
    <w:p w14:paraId="0619F160" w14:textId="24EE6CF3" w:rsidR="00462B4C" w:rsidRPr="00EA2957" w:rsidRDefault="00462B4C" w:rsidP="00220E10">
      <w:r w:rsidRPr="00EA2957">
        <w:rPr>
          <w:rtl/>
        </w:rPr>
        <w:t xml:space="preserve"> (</w:t>
      </w:r>
      <w:r w:rsidR="00AE1C4A" w:rsidRPr="00AE1C4A">
        <w:rPr>
          <w:rStyle w:val="arabic"/>
          <w:rtl/>
        </w:rPr>
        <w:t>أَ لَّذِیْ یَدْخُلُ فیِ الْأَمْرِ وَ النَّھْیِ وَمَا لاَ یَدْخُلُ</w:t>
      </w:r>
      <w:r w:rsidRPr="00EA2957">
        <w:rPr>
          <w:rtl/>
        </w:rPr>
        <w:t xml:space="preserve"> </w:t>
      </w:r>
      <w:r w:rsidR="00220E10">
        <w:rPr>
          <w:rFonts w:hint="cs"/>
          <w:rtl/>
        </w:rPr>
        <w:t>.</w:t>
      </w:r>
      <w:r w:rsidRPr="00EA2957">
        <w:rPr>
          <w:rtl/>
        </w:rPr>
        <w:t>امر و نہی میں دا خل ہو نے وا لے اور دا خل نہ ہو نے وا لے افراد )یہ عنوان ہے یعنی اس کے متعلق بحث ہو گی ۔</w:t>
      </w:r>
    </w:p>
    <w:p w14:paraId="2C4DA3CD" w14:textId="44E9494F" w:rsidR="00462B4C" w:rsidRPr="00EA2957" w:rsidRDefault="00462B4C" w:rsidP="00220E10">
      <w:r w:rsidRPr="00EA2957">
        <w:rPr>
          <w:rtl/>
        </w:rPr>
        <w:t xml:space="preserve">  </w:t>
      </w:r>
      <w:r w:rsidR="00AE1C4A" w:rsidRPr="00AE1C4A">
        <w:rPr>
          <w:rStyle w:val="arabic"/>
          <w:rtl/>
        </w:rPr>
        <w:t>(یدْخَلُ فیِ خِطَابِ اللہِ تَعَالیٰ الْمُؤْ مِنُوْنَ</w:t>
      </w:r>
      <w:r w:rsidRPr="00EA2957">
        <w:rPr>
          <w:rtl/>
        </w:rPr>
        <w:t xml:space="preserve"> </w:t>
      </w:r>
      <w:r w:rsidR="00220E10">
        <w:rPr>
          <w:rFonts w:hint="cs"/>
          <w:rtl/>
        </w:rPr>
        <w:t>.</w:t>
      </w:r>
      <w:r w:rsidRPr="00EA2957">
        <w:rPr>
          <w:rtl/>
        </w:rPr>
        <w:t>ال</w:t>
      </w:r>
      <w:r w:rsidR="00DF0EE8">
        <w:rPr>
          <w:rtl/>
        </w:rPr>
        <w:t>لہ تعا لی کے خطاب میں مو</w:t>
      </w:r>
      <w:r w:rsidR="003B3BBB">
        <w:rPr>
          <w:rFonts w:hint="cs"/>
          <w:rtl/>
        </w:rPr>
        <w:t>ٔ</w:t>
      </w:r>
      <w:r w:rsidR="00DF0EE8">
        <w:rPr>
          <w:rtl/>
        </w:rPr>
        <w:t>منین دا</w:t>
      </w:r>
      <w:r w:rsidRPr="00EA2957">
        <w:rPr>
          <w:rtl/>
        </w:rPr>
        <w:t>خل ہو ں گے )مطلب</w:t>
      </w:r>
      <w:r w:rsidR="003B3BBB">
        <w:rPr>
          <w:rFonts w:hint="cs"/>
          <w:rtl/>
        </w:rPr>
        <w:t xml:space="preserve"> یہ ہے کہ </w:t>
      </w:r>
      <w:r w:rsidRPr="00EA2957">
        <w:rPr>
          <w:rtl/>
        </w:rPr>
        <w:t xml:space="preserve"> مو</w:t>
      </w:r>
      <w:r w:rsidR="003B3BBB">
        <w:rPr>
          <w:rFonts w:hint="cs"/>
          <w:rtl/>
        </w:rPr>
        <w:t>ٔ</w:t>
      </w:r>
      <w:r w:rsidRPr="00EA2957">
        <w:rPr>
          <w:rtl/>
        </w:rPr>
        <w:t xml:space="preserve"> منین اللہ تعا لی کے خطاب یعن</w:t>
      </w:r>
      <w:r w:rsidR="004F4E85">
        <w:rPr>
          <w:rtl/>
        </w:rPr>
        <w:t>ی امر و نہی کے مخا</w:t>
      </w:r>
      <w:r w:rsidRPr="00EA2957">
        <w:rPr>
          <w:rtl/>
        </w:rPr>
        <w:t>طب ہوں گے ۔اور کا فروں کے بارے میں کلام آ گے آ ئے گا یعنی مخا طب ہوں گے یا نہیں اس کے متعلق بحث آ گے آ ئے گی ۔</w:t>
      </w:r>
    </w:p>
    <w:p w14:paraId="3991C498" w14:textId="2889C32B" w:rsidR="00462B4C" w:rsidRPr="00EA2957" w:rsidRDefault="00462B4C" w:rsidP="00220E10">
      <w:r w:rsidRPr="00EA2957">
        <w:rPr>
          <w:rtl/>
        </w:rPr>
        <w:t xml:space="preserve">  (</w:t>
      </w:r>
      <w:r w:rsidR="00AE1C4A" w:rsidRPr="00AE1C4A">
        <w:rPr>
          <w:rStyle w:val="arabic"/>
          <w:rtl/>
        </w:rPr>
        <w:t>وَالسَّا ھِیْ وَ الصَّبِیُّ وَالْمَجْنُونُ غَیْرُ دَاخِلِیْنَ فیِ الْخِطَابِ . ساھی</w:t>
      </w:r>
      <w:r w:rsidRPr="00EA2957">
        <w:rPr>
          <w:rtl/>
        </w:rPr>
        <w:t>) یعنی جس کو سہو لا حق ہو (بچہ اور پا گل اللہ تعالی کے خطاب میں دا خل نہیں ہیں )ان سے تکلیف منتفی ہو نے کی و جہ سے یعنی ان افراد کے مکلف نہ ہو نے کی و جہ سے۔</w:t>
      </w:r>
    </w:p>
    <w:p w14:paraId="282FBBE2" w14:textId="77777777" w:rsidR="00462B4C" w:rsidRPr="00EA2957" w:rsidRDefault="00462B4C" w:rsidP="00462B4C">
      <w:r w:rsidRPr="00EA2957">
        <w:rPr>
          <w:rtl/>
        </w:rPr>
        <w:t xml:space="preserve">  لیکن سا ھی کو سہو کے دور ہو جا نے کے بعد حکم دیا جا ئے گا خلل سہو کے  تد</w:t>
      </w:r>
      <w:r w:rsidR="003B3BBB">
        <w:rPr>
          <w:rtl/>
        </w:rPr>
        <w:t>ارک کا جیسے فوت شدہ نماز کی قضا</w:t>
      </w:r>
      <w:r w:rsidRPr="00EA2957">
        <w:rPr>
          <w:rtl/>
        </w:rPr>
        <w:t xml:space="preserve"> کا یعنی مثلا وقت نماز میں سہو لا حق تھا وقت نماز نکل جا نے کے بعد سہو دور ہو گیا تو اب اسے حکم دیا جا ئے گا نماز کی قضا</w:t>
      </w:r>
      <w:r w:rsidR="00DF0EE8">
        <w:rPr>
          <w:rtl/>
        </w:rPr>
        <w:t xml:space="preserve"> کا تا کہ سہو کا تدارک ہو جا</w:t>
      </w:r>
      <w:r w:rsidRPr="00EA2957">
        <w:rPr>
          <w:rtl/>
        </w:rPr>
        <w:t>ئے ۔</w:t>
      </w:r>
      <w:r w:rsidR="003B3BBB">
        <w:rPr>
          <w:rFonts w:hint="cs"/>
          <w:rtl/>
        </w:rPr>
        <w:t xml:space="preserve"> </w:t>
      </w:r>
      <w:r w:rsidRPr="00EA2957">
        <w:rPr>
          <w:rtl/>
        </w:rPr>
        <w:t>اسی طرح ضا ئع کئے ہو ئے مال کے تاوان کا یعنی مثلا بھو</w:t>
      </w:r>
      <w:r w:rsidR="003B3BBB">
        <w:rPr>
          <w:rtl/>
        </w:rPr>
        <w:t xml:space="preserve"> لے سے کسی کا ہزار رو پے کا م</w:t>
      </w:r>
      <w:r w:rsidR="003B3BBB">
        <w:rPr>
          <w:rFonts w:hint="cs"/>
          <w:rtl/>
        </w:rPr>
        <w:t>وب</w:t>
      </w:r>
      <w:r w:rsidR="003B3BBB">
        <w:rPr>
          <w:rtl/>
        </w:rPr>
        <w:t>ا</w:t>
      </w:r>
      <w:r w:rsidRPr="00EA2957">
        <w:rPr>
          <w:rtl/>
        </w:rPr>
        <w:t>ئل ضا ئع ہو جا ئے تو اب سا ھی کو ایک ہزار روپے بشکل تا وان دینے کا حکم دیا جائے گا ۔</w:t>
      </w:r>
    </w:p>
    <w:p w14:paraId="4A479D93" w14:textId="208CB0A0" w:rsidR="00462B4C" w:rsidRPr="00EA2957" w:rsidRDefault="00462B4C" w:rsidP="004F4E85">
      <w:r w:rsidRPr="00EA2957">
        <w:rPr>
          <w:rtl/>
        </w:rPr>
        <w:t xml:space="preserve">  (</w:t>
      </w:r>
      <w:r w:rsidR="00AE1C4A" w:rsidRPr="00AE1C4A">
        <w:rPr>
          <w:rStyle w:val="arabic"/>
          <w:rtl/>
        </w:rPr>
        <w:t xml:space="preserve">وَالْکُفَّارُ مُخَاطَبُوْنَ بِفُرُوْعِ الشَّرَا ئِعِ وَبِمَا لاَ تَصِحُّ اِلاَّ بِہِ </w:t>
      </w:r>
      <w:r w:rsidR="00AE1C4A" w:rsidRPr="00AE1C4A">
        <w:rPr>
          <w:rStyle w:val="arabic"/>
          <w:rtl/>
        </w:rPr>
        <w:lastRenderedPageBreak/>
        <w:t>وَھُوَ الْاِ سْلاَمُ لِقَوْ لِہِ تَعَا لیٰ مَا سَلَکَکُمْ فیِْ سَقَرَ ، قَا لُوْا لَمْ   نَکُ مِنَ الْمُصَلِّیْنَ</w:t>
      </w:r>
      <w:r w:rsidRPr="00EA2957">
        <w:rPr>
          <w:rtl/>
        </w:rPr>
        <w:t xml:space="preserve">) </w:t>
      </w:r>
      <w:r w:rsidR="003B3BBB">
        <w:rPr>
          <w:rFonts w:hint="cs"/>
          <w:rtl/>
        </w:rPr>
        <w:t>(</w:t>
      </w:r>
      <w:r w:rsidR="00DF0EE8">
        <w:rPr>
          <w:rtl/>
        </w:rPr>
        <w:t>سو ر</w:t>
      </w:r>
      <w:r w:rsidR="00DF0EE8">
        <w:rPr>
          <w:rFonts w:hint="cs"/>
          <w:rtl/>
        </w:rPr>
        <w:t>ۂ</w:t>
      </w:r>
      <w:r w:rsidRPr="00EA2957">
        <w:rPr>
          <w:rtl/>
        </w:rPr>
        <w:t xml:space="preserve">  مد ثر</w:t>
      </w:r>
      <w:r w:rsidR="004F4E85">
        <w:rPr>
          <w:rFonts w:hint="cs"/>
          <w:rtl/>
        </w:rPr>
        <w:t>۴۲/۴۳</w:t>
      </w:r>
      <w:r w:rsidR="003B3BBB">
        <w:rPr>
          <w:rFonts w:hint="cs"/>
          <w:rtl/>
        </w:rPr>
        <w:t>)</w:t>
      </w:r>
      <w:r w:rsidRPr="00EA2957">
        <w:rPr>
          <w:rtl/>
        </w:rPr>
        <w:t>(اور کفار مخا طب ہیں فروع شرا ئع کے )یعنی احکام شر یع</w:t>
      </w:r>
      <w:r w:rsidR="004F4E85">
        <w:rPr>
          <w:rtl/>
        </w:rPr>
        <w:t>ت کے مکلف ہیں جیسے نماز، روزہ و</w:t>
      </w:r>
      <w:r w:rsidRPr="00EA2957">
        <w:rPr>
          <w:rtl/>
        </w:rPr>
        <w:t>غیرہ ۔(اور) مخا طب ہیں(اس چیز کے بھی جس کے بغیر فروع صحیح نہیں ہو تے اور وہ )</w:t>
      </w:r>
      <w:r w:rsidR="00DF0EE8">
        <w:rPr>
          <w:rFonts w:hint="cs"/>
          <w:rtl/>
        </w:rPr>
        <w:t xml:space="preserve"> </w:t>
      </w:r>
      <w:r w:rsidRPr="00EA2957">
        <w:rPr>
          <w:rtl/>
        </w:rPr>
        <w:t xml:space="preserve">یعنی جس کے بغیر فروع صحیح نہیں ہو تے (اسلام ہے )کفار فروع کے مخا طب ہیں (اللہ کے اس فر مان : </w:t>
      </w:r>
      <w:r w:rsidR="00AE1C4A" w:rsidRPr="00AE1C4A">
        <w:rPr>
          <w:rStyle w:val="arabic"/>
          <w:rtl/>
        </w:rPr>
        <w:t>ما سلککم الخ</w:t>
      </w:r>
      <w:r w:rsidRPr="00EA2957">
        <w:rPr>
          <w:rtl/>
        </w:rPr>
        <w:t xml:space="preserve"> کی و جہ سے کہ تم کو دو زخ میں کس بات نے دا خل کیا وہ کہیں گے ہم نہ تو نماز پڑھا کر تے تھے الخ۔)  </w:t>
      </w:r>
      <w:r w:rsidR="003B3BBB">
        <w:rPr>
          <w:rFonts w:hint="cs"/>
          <w:rtl/>
        </w:rPr>
        <w:t>(</w:t>
      </w:r>
      <w:r w:rsidR="00DF0EE8">
        <w:rPr>
          <w:rtl/>
        </w:rPr>
        <w:t>تر جم</w:t>
      </w:r>
      <w:r w:rsidR="00DF0EE8">
        <w:rPr>
          <w:rFonts w:hint="cs"/>
          <w:rtl/>
        </w:rPr>
        <w:t>ۂ</w:t>
      </w:r>
      <w:r w:rsidRPr="00EA2957">
        <w:rPr>
          <w:rtl/>
        </w:rPr>
        <w:t xml:space="preserve"> قرآن </w:t>
      </w:r>
      <w:r w:rsidR="003B3BBB">
        <w:rPr>
          <w:rFonts w:hint="cs"/>
          <w:rtl/>
        </w:rPr>
        <w:t>)</w:t>
      </w:r>
      <w:r w:rsidRPr="00EA2957">
        <w:rPr>
          <w:rtl/>
        </w:rPr>
        <w:t>اور کا ف</w:t>
      </w:r>
      <w:r w:rsidR="003B3BBB">
        <w:rPr>
          <w:rtl/>
        </w:rPr>
        <w:t>روں کو فروع کا مخا</w:t>
      </w:r>
      <w:r w:rsidRPr="00EA2957">
        <w:rPr>
          <w:rtl/>
        </w:rPr>
        <w:t xml:space="preserve">طب بنا نے کا فا ئدہ ان کو سزا دینا ہے فروع پر یعنی وا جبات کے چھوڑ نے پر اور محر مات کے کر نے پر ،اس لئے کہ کا فروں سے فروعات صحیح نہیں ہیں حا لت کفر میں ،فروعات کے مو قوف ہو نے کی و جہ سے نیت پر جو نیت مو قوف ہے اسلام پر ۔مطلب یہ ہے کہ اسلام کے بغیر نیت صحیح نہیں اور نیت کے بغیر فروع صحیح نہیں ۔اور کا فروں کو اسلام لانے کے </w:t>
      </w:r>
      <w:r w:rsidR="003B3BBB">
        <w:rPr>
          <w:rtl/>
        </w:rPr>
        <w:t xml:space="preserve"> بعد حا لت کفر کے فروعات کو ادا</w:t>
      </w:r>
      <w:r w:rsidRPr="00EA2957">
        <w:rPr>
          <w:rtl/>
        </w:rPr>
        <w:t xml:space="preserve"> کر نے کا حکم نہیں دیا جا تا اس کے دل میں دخول فی الا سلام کی رغبت پیدا کر نے کے لئے ۔</w:t>
      </w:r>
    </w:p>
    <w:p w14:paraId="3874ED64" w14:textId="3D696319" w:rsidR="00462B4C" w:rsidRPr="00EA2957" w:rsidRDefault="00462B4C" w:rsidP="00220E10">
      <w:r w:rsidRPr="00EA2957">
        <w:rPr>
          <w:rtl/>
        </w:rPr>
        <w:t xml:space="preserve">  ( </w:t>
      </w:r>
      <w:r w:rsidR="00AE1C4A" w:rsidRPr="00AE1C4A">
        <w:rPr>
          <w:rStyle w:val="arabic"/>
          <w:rtl/>
        </w:rPr>
        <w:t>وَ الْأَ مْرُ باِ لشَّیْئِ نَھْی عَنْ ضِدِّہِ ،وَ النَّھْیُ عَنِ الشَّیْئِ أَ مْر بِضِدِّہِ.</w:t>
      </w:r>
      <w:r w:rsidR="00400E13">
        <w:rPr>
          <w:rtl/>
        </w:rPr>
        <w:t xml:space="preserve">  اور کسی </w:t>
      </w:r>
      <w:r w:rsidR="00400E13">
        <w:rPr>
          <w:rFonts w:hint="cs"/>
          <w:rtl/>
        </w:rPr>
        <w:t>شے</w:t>
      </w:r>
      <w:r w:rsidRPr="00EA2957">
        <w:rPr>
          <w:rtl/>
        </w:rPr>
        <w:t xml:space="preserve"> کا امر )</w:t>
      </w:r>
      <w:r w:rsidR="00DF0EE8">
        <w:rPr>
          <w:rFonts w:hint="cs"/>
          <w:rtl/>
        </w:rPr>
        <w:t xml:space="preserve"> </w:t>
      </w:r>
      <w:r w:rsidR="00400E13">
        <w:rPr>
          <w:rtl/>
        </w:rPr>
        <w:t>یعنی حکم (اس ش</w:t>
      </w:r>
      <w:r w:rsidR="00400E13">
        <w:rPr>
          <w:rFonts w:hint="cs"/>
          <w:rtl/>
        </w:rPr>
        <w:t>ے</w:t>
      </w:r>
      <w:r w:rsidRPr="00EA2957">
        <w:rPr>
          <w:rtl/>
        </w:rPr>
        <w:t xml:space="preserve"> ک</w:t>
      </w:r>
      <w:r w:rsidR="00400E13">
        <w:rPr>
          <w:rtl/>
        </w:rPr>
        <w:t>ی ضد سے نہی ہو تی ہے اور کسی ش</w:t>
      </w:r>
      <w:r w:rsidR="00400E13">
        <w:rPr>
          <w:rFonts w:hint="cs"/>
          <w:rtl/>
        </w:rPr>
        <w:t>ے</w:t>
      </w:r>
      <w:r w:rsidR="00400E13">
        <w:rPr>
          <w:rtl/>
        </w:rPr>
        <w:t xml:space="preserve"> سے نہی اس ش</w:t>
      </w:r>
      <w:r w:rsidR="00400E13">
        <w:rPr>
          <w:rFonts w:hint="cs"/>
          <w:rtl/>
        </w:rPr>
        <w:t>ے</w:t>
      </w:r>
      <w:r w:rsidRPr="00EA2957">
        <w:rPr>
          <w:rtl/>
        </w:rPr>
        <w:t xml:space="preserve"> کی ضد کا امر  ہو تا ہے )شارح محلی</w:t>
      </w:r>
      <w:r w:rsidR="00400E13">
        <w:rPr>
          <w:rFonts w:hint="cs"/>
          <w:rtl/>
        </w:rPr>
        <w:t>ؒ</w:t>
      </w:r>
      <w:r w:rsidRPr="00EA2957">
        <w:rPr>
          <w:rtl/>
        </w:rPr>
        <w:t xml:space="preserve">  امر سے متعلق مثال بیان فر ما رہے ہیں کہ: مثلا جب کسی سے کہے :  ''</w:t>
      </w:r>
      <w:r w:rsidR="00AE1C4A" w:rsidRPr="00AE1C4A">
        <w:rPr>
          <w:rStyle w:val="arabic"/>
          <w:rtl/>
        </w:rPr>
        <w:t>اسکن</w:t>
      </w:r>
      <w:r w:rsidRPr="00EA2957">
        <w:rPr>
          <w:rtl/>
        </w:rPr>
        <w:t>''  تو یہ روکنے وا لا ہو گا حر کت کر نے سے ۔</w:t>
      </w:r>
    </w:p>
    <w:p w14:paraId="78C3D8C3" w14:textId="77777777" w:rsidR="00462B4C" w:rsidRPr="00EA2957" w:rsidRDefault="00462B4C" w:rsidP="00462B4C">
      <w:r w:rsidRPr="00EA2957">
        <w:rPr>
          <w:rtl/>
        </w:rPr>
        <w:t xml:space="preserve">  دیکھئے: اس مثال میں امر ''سکون'' کا ہے اور ''سکون'' کی ضد حر کت ہے تو سکون کا امر حر کت کے لئے نہی ہے ۔</w:t>
      </w:r>
    </w:p>
    <w:p w14:paraId="0C5F9CF7" w14:textId="08F37688" w:rsidR="00462B4C" w:rsidRPr="00EA2957" w:rsidRDefault="00462B4C" w:rsidP="00462B4C">
      <w:r w:rsidRPr="00EA2957">
        <w:rPr>
          <w:rtl/>
        </w:rPr>
        <w:t xml:space="preserve">  اب آ گے نہی سے متعلق مثال بیان فر ما رہے ہیں کہ : مثلا جب کسی سے کہے :'' </w:t>
      </w:r>
      <w:r w:rsidR="00AE1C4A" w:rsidRPr="00AE1C4A">
        <w:rPr>
          <w:rStyle w:val="arabic"/>
          <w:rtl/>
        </w:rPr>
        <w:t>لا تتحرک'</w:t>
      </w:r>
      <w:r w:rsidRPr="00EA2957">
        <w:rPr>
          <w:rtl/>
        </w:rPr>
        <w:t xml:space="preserve"> '  تو اس میں حر کت سے نہی ہے اور حر کت کی ضد سکون ہے تو حر کت کی نہی </w:t>
      </w:r>
      <w:r w:rsidR="00945D72">
        <w:rPr>
          <w:rtl/>
        </w:rPr>
        <w:t xml:space="preserve">سکون کا امر ہے </w:t>
      </w:r>
      <w:r w:rsidR="00945D72">
        <w:rPr>
          <w:rFonts w:hint="cs"/>
          <w:rtl/>
        </w:rPr>
        <w:t>۔</w:t>
      </w:r>
    </w:p>
    <w:p w14:paraId="4B156767" w14:textId="4F2F842C" w:rsidR="00462B4C" w:rsidRPr="007828A8" w:rsidRDefault="00462B4C" w:rsidP="00AE1C4A">
      <w:pPr>
        <w:pStyle w:val="Heading1"/>
      </w:pPr>
      <w:r w:rsidRPr="007828A8">
        <w:rPr>
          <w:rtl/>
        </w:rPr>
        <w:lastRenderedPageBreak/>
        <w:t>(نہی کی تعر یف )</w:t>
      </w:r>
    </w:p>
    <w:p w14:paraId="0F2CB2B0" w14:textId="010DE99D" w:rsidR="00462B4C" w:rsidRPr="00EA2957" w:rsidRDefault="00462B4C" w:rsidP="00220E10">
      <w:r w:rsidRPr="00EA2957">
        <w:rPr>
          <w:rtl/>
        </w:rPr>
        <w:t xml:space="preserve">  (</w:t>
      </w:r>
      <w:r w:rsidR="00AE1C4A" w:rsidRPr="00AE1C4A">
        <w:rPr>
          <w:rStyle w:val="arabic"/>
          <w:rtl/>
        </w:rPr>
        <w:t>وَالنَّھْیُ اِ سْتِدْعَاء أَ یْ طَلَبُ التَّرْکِ باِ لْقَوْلِ مِمَّنْ ھُوَ دُوْنَہُ عَلَی سَبِیْل الْوُجُوْبِ</w:t>
      </w:r>
      <w:r w:rsidRPr="00EA2957">
        <w:rPr>
          <w:rtl/>
        </w:rPr>
        <w:t xml:space="preserve"> </w:t>
      </w:r>
      <w:r w:rsidR="00220E10">
        <w:rPr>
          <w:rFonts w:hint="cs"/>
          <w:rtl/>
        </w:rPr>
        <w:t>.</w:t>
      </w:r>
      <w:r w:rsidRPr="00EA2957">
        <w:rPr>
          <w:rtl/>
        </w:rPr>
        <w:t>اپنے سے کم در جہ فرد سے قول کے ذریع</w:t>
      </w:r>
      <w:r w:rsidR="00400E13">
        <w:rPr>
          <w:rFonts w:hint="cs"/>
          <w:rtl/>
        </w:rPr>
        <w:t>ے</w:t>
      </w:r>
      <w:r w:rsidRPr="00EA2957">
        <w:rPr>
          <w:rtl/>
        </w:rPr>
        <w:t xml:space="preserve"> بطور و جوب ترک کو طلب کر نا نہی کہلا تا ہے )  جیسا کہ امر کی تعریف میں گزر گیا ۔</w:t>
      </w:r>
    </w:p>
    <w:p w14:paraId="40CFBC5D" w14:textId="6A5FBA48" w:rsidR="00462B4C" w:rsidRPr="00EA2957" w:rsidRDefault="00462B4C" w:rsidP="00220E10">
      <w:r w:rsidRPr="00EA2957">
        <w:rPr>
          <w:rtl/>
        </w:rPr>
        <w:t xml:space="preserve">  (</w:t>
      </w:r>
      <w:r w:rsidR="00AE1C4A" w:rsidRPr="00AE1C4A">
        <w:rPr>
          <w:rStyle w:val="arabic"/>
          <w:rtl/>
        </w:rPr>
        <w:t>وَیَدُلُّ النَّھْیُ عَلَی فَسَادِ الْمَنْھِیِّ عَنْہُ</w:t>
      </w:r>
      <w:r w:rsidRPr="00EA2957">
        <w:rPr>
          <w:rtl/>
        </w:rPr>
        <w:t xml:space="preserve"> </w:t>
      </w:r>
      <w:r w:rsidR="00220E10">
        <w:rPr>
          <w:rFonts w:hint="cs"/>
          <w:rtl/>
        </w:rPr>
        <w:t>.</w:t>
      </w:r>
      <w:r w:rsidRPr="00EA2957">
        <w:rPr>
          <w:rtl/>
        </w:rPr>
        <w:t xml:space="preserve"> اور نہی</w:t>
      </w:r>
      <w:r w:rsidR="007828A8">
        <w:rPr>
          <w:rtl/>
        </w:rPr>
        <w:t xml:space="preserve"> مطلق )شرعا (دلا لت کر تی ہے من</w:t>
      </w:r>
      <w:r w:rsidR="007828A8">
        <w:rPr>
          <w:rFonts w:hint="cs"/>
          <w:rtl/>
        </w:rPr>
        <w:t>ہ</w:t>
      </w:r>
      <w:r w:rsidRPr="00EA2957">
        <w:rPr>
          <w:rtl/>
        </w:rPr>
        <w:t xml:space="preserve">ی   عنہ کے فساد پر )عبا دات میں ،چا ہے منع کیا گیا </w:t>
      </w:r>
      <w:r w:rsidR="007828A8">
        <w:rPr>
          <w:rtl/>
        </w:rPr>
        <w:t>ہو عین عبادت کی و جہ سے جیسے حا</w:t>
      </w:r>
      <w:r w:rsidRPr="00EA2957">
        <w:rPr>
          <w:rtl/>
        </w:rPr>
        <w:t>ئضہ کی نماز اور   حا ئضہ کا روزہ ۔یا منع کیا گیا ہو عبا د</w:t>
      </w:r>
      <w:r w:rsidR="007828A8">
        <w:rPr>
          <w:rtl/>
        </w:rPr>
        <w:t>ت سے عبادت کے لئے لازم امر کی و</w:t>
      </w:r>
      <w:r w:rsidRPr="00EA2957">
        <w:rPr>
          <w:rtl/>
        </w:rPr>
        <w:t xml:space="preserve">جہ سے جیسے یوم نحر کا روزہ اور </w:t>
      </w:r>
      <w:r w:rsidR="007828A8">
        <w:rPr>
          <w:rtl/>
        </w:rPr>
        <w:t xml:space="preserve">  او قات مکرو </w:t>
      </w:r>
      <w:r w:rsidR="007828A8">
        <w:rPr>
          <w:rFonts w:hint="cs"/>
          <w:rtl/>
        </w:rPr>
        <w:t>ہ</w:t>
      </w:r>
      <w:r w:rsidRPr="00EA2957">
        <w:rPr>
          <w:rtl/>
        </w:rPr>
        <w:t>ہ میں نماز پڑھنا ۔عین عبادت کی و جہ سے منع کر نے کا مطلب یہ ہے کہ عبادت کے شرط   اور رکن کے فوت ہو نے کی و جہ سے منع کر نا جیسے حیض کی حا لت میں نماز پڑھنا اور روزہ رکھنا یہ فا سد   ہے اس لئے کہ حیض سے پاک ہو نا نماز اور روزہ کے لئے شرط ہے ۔اسی طرح مثلا نماز کے لئے ر کوع   رکن ہے اگر اس کے بغیر نماز پڑھے تو فا سد ہو گی کیونکہ رکوع رکن ہے ۔</w:t>
      </w:r>
    </w:p>
    <w:p w14:paraId="7C7A1EFD" w14:textId="77777777" w:rsidR="00462B4C" w:rsidRPr="00EA2957" w:rsidRDefault="00462B4C" w:rsidP="00400E13">
      <w:r w:rsidRPr="00EA2957">
        <w:rPr>
          <w:rtl/>
        </w:rPr>
        <w:t xml:space="preserve">  عبادت کے لئے لازم امر کی و جہ سے منع کر نے کا مطلب یہ ہے کہ یوم نحر میں روزہ رکھنے سے منع کیا گیا اس لئے کہ یوم نحر میں روزہ رکھنے سے اللہ تعا لی کی ضیا فت سے </w:t>
      </w:r>
      <w:r w:rsidR="00400E13">
        <w:rPr>
          <w:rFonts w:hint="cs"/>
          <w:rtl/>
        </w:rPr>
        <w:t>(</w:t>
      </w:r>
      <w:r w:rsidRPr="00EA2957">
        <w:rPr>
          <w:rtl/>
        </w:rPr>
        <w:t>جو لحوم اضا حی سے اللہ تعالی نے کی ہے</w:t>
      </w:r>
      <w:r w:rsidR="00400E13">
        <w:rPr>
          <w:rFonts w:hint="cs"/>
          <w:rtl/>
        </w:rPr>
        <w:t>)</w:t>
      </w:r>
      <w:r w:rsidRPr="00EA2957">
        <w:rPr>
          <w:rtl/>
        </w:rPr>
        <w:t xml:space="preserve">اعراض لازم آ تا ہے۔اور یہ اعراض لازم مساوی ہے یعنی جب بھی روزہ ہو گا تو اعراض عن ضیا فہ ہو گا اور جب بھی اعراض عن ضیا فہ ہو گا </w:t>
      </w:r>
      <w:r w:rsidR="00400E13">
        <w:rPr>
          <w:rFonts w:hint="cs"/>
          <w:rtl/>
        </w:rPr>
        <w:t>(</w:t>
      </w:r>
      <w:r w:rsidRPr="00EA2957">
        <w:rPr>
          <w:rtl/>
        </w:rPr>
        <w:t>یعنی امساک نیت کے ساتھ ہو گا</w:t>
      </w:r>
      <w:r w:rsidR="00400E13">
        <w:rPr>
          <w:rFonts w:hint="cs"/>
          <w:rtl/>
        </w:rPr>
        <w:t>)</w:t>
      </w:r>
      <w:r w:rsidRPr="00EA2957">
        <w:rPr>
          <w:rtl/>
        </w:rPr>
        <w:t>تو روزہ ہو گا۔</w:t>
      </w:r>
    </w:p>
    <w:p w14:paraId="7403BCA1" w14:textId="77777777" w:rsidR="00462B4C" w:rsidRPr="00EA2957" w:rsidRDefault="007828A8" w:rsidP="00462B4C">
      <w:r>
        <w:rPr>
          <w:rtl/>
        </w:rPr>
        <w:t xml:space="preserve">  اور اوقات مکرو </w:t>
      </w:r>
      <w:r>
        <w:rPr>
          <w:rFonts w:hint="cs"/>
          <w:rtl/>
        </w:rPr>
        <w:t>ہ</w:t>
      </w:r>
      <w:r w:rsidR="00462B4C" w:rsidRPr="00EA2957">
        <w:rPr>
          <w:rtl/>
        </w:rPr>
        <w:t xml:space="preserve">ہ میں نماز سے منع کیا گیا ۔اس لئے کہ ان اوقات میں نماز پڑھنے سے عباد شمس سے مشا بہت اور موا فقت لازم آ تی ہے ۔کیونکہ عباد شمس اس وقت میں شمس کی عبا دت کر تے ہیں تو جب بھی ان اوقات میں نماز ہو گی تو عباد شمس کی موا فقت ہو گی اور جب عباد شمس سے موا فقت ہو گی تو ان اوقات میں نماز ہو گی ۔اس لئے کہ </w:t>
      </w:r>
      <w:r w:rsidR="00462B4C" w:rsidRPr="00EA2957">
        <w:rPr>
          <w:rtl/>
        </w:rPr>
        <w:lastRenderedPageBreak/>
        <w:t>عباد شمس کی موا فقت بغیر نماز کے نہیں ہو سکتی۔</w:t>
      </w:r>
    </w:p>
    <w:p w14:paraId="4E685BE8" w14:textId="77777777" w:rsidR="00462B4C" w:rsidRPr="00EA2957" w:rsidRDefault="00462B4C" w:rsidP="00400E13">
      <w:r w:rsidRPr="00EA2957">
        <w:rPr>
          <w:rtl/>
        </w:rPr>
        <w:t xml:space="preserve">  اور اسی طرح نہی مطلق شرعا دلالت کر تی ہے منہی عنہ کے فساد پر معا ملات میں اگر نہی را جع ہو یعنی لو</w:t>
      </w:r>
      <w:r w:rsidR="00400E13">
        <w:rPr>
          <w:rtl/>
        </w:rPr>
        <w:t>ٹ</w:t>
      </w:r>
      <w:r w:rsidR="00400E13">
        <w:rPr>
          <w:rFonts w:hint="cs"/>
          <w:rtl/>
        </w:rPr>
        <w:t>ت</w:t>
      </w:r>
      <w:r w:rsidRPr="00EA2957">
        <w:rPr>
          <w:rtl/>
        </w:rPr>
        <w:t>ی ہو نفس عقد کی جانب جیسے بیع حصاة میں۔ اس کی صورت یہ ہے کہ با ئع مشتری سے کہے :</w:t>
      </w:r>
    </w:p>
    <w:p w14:paraId="149AB105" w14:textId="77777777" w:rsidR="00462B4C" w:rsidRPr="00EA2957" w:rsidRDefault="00462B4C" w:rsidP="00462B4C">
      <w:r w:rsidRPr="00EA2957">
        <w:rPr>
          <w:rtl/>
        </w:rPr>
        <w:t xml:space="preserve">  جب میں آ پ کی جا نب کنکر پھینکو تو بیع وا جب ہو گئی ۔اس صورت میں کنکر پھینکنے کو ایجاب قرار دیا ہے ۔</w:t>
      </w:r>
    </w:p>
    <w:p w14:paraId="0D85C936" w14:textId="77777777" w:rsidR="00462B4C" w:rsidRPr="00EA2957" w:rsidRDefault="00462B4C" w:rsidP="00462B4C">
      <w:r w:rsidRPr="00EA2957">
        <w:rPr>
          <w:rtl/>
        </w:rPr>
        <w:t xml:space="preserve">  اور عقد نام ہے :  ایجاب و قبول کا تو یہاں ''نہی''را جع</w:t>
      </w:r>
      <w:r w:rsidR="00400E13">
        <w:rPr>
          <w:rFonts w:hint="cs"/>
          <w:rtl/>
        </w:rPr>
        <w:t xml:space="preserve"> ہے</w:t>
      </w:r>
      <w:r w:rsidR="004F4E85">
        <w:rPr>
          <w:rtl/>
        </w:rPr>
        <w:t xml:space="preserve"> ایجاب کی جا نب اور ایجاب جز ہے عقد کا ۔ اور جز</w:t>
      </w:r>
      <w:r w:rsidR="004F4E85">
        <w:rPr>
          <w:rFonts w:hint="cs"/>
          <w:rtl/>
        </w:rPr>
        <w:t xml:space="preserve"> </w:t>
      </w:r>
      <w:r w:rsidRPr="00EA2957">
        <w:rPr>
          <w:rtl/>
        </w:rPr>
        <w:t>کی جا نب را جع ''نہی''کل کے جا نب را جع نہی کے در جہ میں ہے ۔</w:t>
      </w:r>
      <w:r w:rsidR="007828A8">
        <w:rPr>
          <w:rFonts w:hint="cs"/>
          <w:rtl/>
        </w:rPr>
        <w:t xml:space="preserve"> </w:t>
      </w:r>
      <w:r w:rsidRPr="00EA2957">
        <w:rPr>
          <w:rtl/>
        </w:rPr>
        <w:t>تو یہاں ''نہی''نفس عقد کی جا نب را جع ہے اور ''نہ</w:t>
      </w:r>
      <w:r w:rsidR="00400E13">
        <w:rPr>
          <w:rtl/>
        </w:rPr>
        <w:t>ی'' را جع الی العقد فساد پر دلا</w:t>
      </w:r>
      <w:r w:rsidRPr="00EA2957">
        <w:rPr>
          <w:rtl/>
        </w:rPr>
        <w:t>لت کر تی ہے ۔لہذا بیع حصاة فاسد ہے ۔</w:t>
      </w:r>
    </w:p>
    <w:p w14:paraId="6084DF87" w14:textId="77777777" w:rsidR="00462B4C" w:rsidRPr="00EA2957" w:rsidRDefault="00462B4C" w:rsidP="00462B4C">
      <w:r w:rsidRPr="00EA2957">
        <w:rPr>
          <w:rtl/>
        </w:rPr>
        <w:t xml:space="preserve">  یا نہی را جع ہو ایسے امر کی جا نب جو دا خل ہو معا ملات می</w:t>
      </w:r>
      <w:r w:rsidR="007828A8">
        <w:rPr>
          <w:rtl/>
        </w:rPr>
        <w:t>ں جیسے بیع ملا قیح میں ۔بیع ملا</w:t>
      </w:r>
      <w:r w:rsidRPr="00EA2957">
        <w:rPr>
          <w:rtl/>
        </w:rPr>
        <w:t>قیح یعنی حمل کی بیع ۔</w:t>
      </w:r>
    </w:p>
    <w:p w14:paraId="64801FBF" w14:textId="77777777" w:rsidR="00462B4C" w:rsidRPr="00EA2957" w:rsidRDefault="00462B4C" w:rsidP="00400E13">
      <w:r w:rsidRPr="00EA2957">
        <w:rPr>
          <w:rtl/>
        </w:rPr>
        <w:t xml:space="preserve">  دیکھئے: عقد میں مبیع دا خل ہے اور </w:t>
      </w:r>
      <w:r w:rsidR="00400E13">
        <w:rPr>
          <w:rFonts w:hint="cs"/>
          <w:rtl/>
        </w:rPr>
        <w:t>(</w:t>
      </w:r>
      <w:r w:rsidRPr="00EA2957">
        <w:rPr>
          <w:rtl/>
        </w:rPr>
        <w:t>عقد سے منع کیا گیا ہے مبیع کے مجہول ہو نے کی و جہ سے تو</w:t>
      </w:r>
      <w:r w:rsidR="00400E13">
        <w:rPr>
          <w:rFonts w:hint="cs"/>
          <w:rtl/>
        </w:rPr>
        <w:t>)</w:t>
      </w:r>
      <w:r w:rsidRPr="00EA2957">
        <w:rPr>
          <w:rtl/>
        </w:rPr>
        <w:t>یہاں نہی را جع ہے مبیع کی جا نب جو امر دا خل ہے اور جو نہی امر دا خل کی طرف را جع ہو وہ فساد کے لئے ہو تی ہے تو بیع ملا قیح کی نہ</w:t>
      </w:r>
      <w:r w:rsidR="007828A8">
        <w:rPr>
          <w:rtl/>
        </w:rPr>
        <w:t>ی بھی فساد کے لئے ہے ۔یا نہی را</w:t>
      </w:r>
      <w:r w:rsidRPr="00EA2957">
        <w:rPr>
          <w:rtl/>
        </w:rPr>
        <w:t xml:space="preserve">جع ہو ایسے امر کی جا نب جو عقد سے خارج ہو لیکن عقد کے لئے لازم ہو جیسے ایک درہم کی بیع </w:t>
      </w:r>
      <w:r w:rsidR="00400E13">
        <w:rPr>
          <w:rFonts w:hint="cs"/>
          <w:rtl/>
        </w:rPr>
        <w:t>دو</w:t>
      </w:r>
      <w:r w:rsidR="00400E13">
        <w:rPr>
          <w:rtl/>
        </w:rPr>
        <w:t xml:space="preserve"> درہم کے بد ل</w:t>
      </w:r>
      <w:r w:rsidR="00400E13">
        <w:rPr>
          <w:rFonts w:hint="cs"/>
          <w:rtl/>
        </w:rPr>
        <w:t>ے</w:t>
      </w:r>
      <w:r w:rsidRPr="00EA2957">
        <w:rPr>
          <w:rtl/>
        </w:rPr>
        <w:t>میں ۔</w:t>
      </w:r>
    </w:p>
    <w:p w14:paraId="224EDD32" w14:textId="77777777" w:rsidR="00462B4C" w:rsidRPr="00EA2957" w:rsidRDefault="00462B4C" w:rsidP="00567403">
      <w:r w:rsidRPr="00EA2957">
        <w:rPr>
          <w:rtl/>
        </w:rPr>
        <w:t xml:space="preserve">  دیکھئے :اس مثال میں مبیع ایک درہم ہے اور شرط کی و جہ سے دوسرا در ہم اس کے ساتھ لازم ہو گیا ہے جو مبیع سے زا ئد ہے اور زا ئد خا رج ہو تا ہے تو یہ نہی</w:t>
      </w:r>
      <w:r w:rsidR="007828A8">
        <w:rPr>
          <w:rtl/>
        </w:rPr>
        <w:t xml:space="preserve"> را جع ہے زا ئد در</w:t>
      </w:r>
      <w:r w:rsidRPr="00EA2957">
        <w:rPr>
          <w:rtl/>
        </w:rPr>
        <w:t>ہم کی طرف جو خارج ہے اور لازم ہے شرط کی و جہ</w:t>
      </w:r>
      <w:r w:rsidR="00567403">
        <w:rPr>
          <w:rtl/>
        </w:rPr>
        <w:t xml:space="preserve"> سے اور خا رج و لازم کی طرف لوٹ</w:t>
      </w:r>
      <w:r w:rsidR="00567403">
        <w:rPr>
          <w:rFonts w:hint="cs"/>
          <w:rtl/>
        </w:rPr>
        <w:t>نے</w:t>
      </w:r>
      <w:r w:rsidRPr="00EA2957">
        <w:rPr>
          <w:rtl/>
        </w:rPr>
        <w:t xml:space="preserve"> وا لی نہی فساد پر دلا لت کر تی ہے ۔ لہذا مذ کو رہ بیع فا سدہے ۔</w:t>
      </w:r>
    </w:p>
    <w:p w14:paraId="468895D7" w14:textId="77777777" w:rsidR="00462B4C" w:rsidRPr="00EA2957" w:rsidRDefault="007828A8" w:rsidP="00567403">
      <w:r>
        <w:rPr>
          <w:rtl/>
        </w:rPr>
        <w:lastRenderedPageBreak/>
        <w:t xml:space="preserve">  اگر امر لازم نہ ہو </w:t>
      </w:r>
      <w:r w:rsidR="00567403">
        <w:rPr>
          <w:rFonts w:hint="cs"/>
          <w:rtl/>
        </w:rPr>
        <w:t>(</w:t>
      </w:r>
      <w:r w:rsidR="00462B4C" w:rsidRPr="00EA2957">
        <w:rPr>
          <w:rtl/>
        </w:rPr>
        <w:t>چا</w:t>
      </w:r>
      <w:r>
        <w:rPr>
          <w:rtl/>
        </w:rPr>
        <w:t xml:space="preserve"> ہے عبادت کے لئے یا عقد کے لئے</w:t>
      </w:r>
      <w:r w:rsidR="00567403">
        <w:rPr>
          <w:rFonts w:hint="cs"/>
          <w:rtl/>
        </w:rPr>
        <w:t>)</w:t>
      </w:r>
      <w:r>
        <w:rPr>
          <w:rFonts w:hint="cs"/>
          <w:rtl/>
        </w:rPr>
        <w:t xml:space="preserve"> </w:t>
      </w:r>
      <w:r w:rsidR="00462B4C" w:rsidRPr="00EA2957">
        <w:rPr>
          <w:rtl/>
        </w:rPr>
        <w:t>تو وہ نہی فساد پر دلا لت نہیں کرے گی جیسے کہ و ضو غصب کئے ہو ئے پانی سے ۔</w:t>
      </w:r>
    </w:p>
    <w:p w14:paraId="00E9284F" w14:textId="77777777" w:rsidR="00462B4C" w:rsidRPr="00EA2957" w:rsidRDefault="00462B4C" w:rsidP="00567403">
      <w:r w:rsidRPr="00EA2957">
        <w:rPr>
          <w:rtl/>
        </w:rPr>
        <w:t xml:space="preserve">  دیکھئے : غصب و</w:t>
      </w:r>
      <w:r w:rsidR="007828A8">
        <w:rPr>
          <w:rtl/>
        </w:rPr>
        <w:t xml:space="preserve"> ضو سے خا رج ہے کیونکہ غصب وضو</w:t>
      </w:r>
      <w:r w:rsidRPr="00EA2957">
        <w:rPr>
          <w:rtl/>
        </w:rPr>
        <w:t xml:space="preserve"> کا نہ تو رکن ہے اور نہ شرط ہے لہذا خار جی چیز ہے اور غصب ک</w:t>
      </w:r>
      <w:r w:rsidR="00567403">
        <w:rPr>
          <w:rtl/>
        </w:rPr>
        <w:t>ے لئے و ضو</w:t>
      </w:r>
      <w:r w:rsidR="007828A8">
        <w:rPr>
          <w:rtl/>
        </w:rPr>
        <w:t xml:space="preserve"> لازم نہیں بغیر وضو</w:t>
      </w:r>
      <w:r w:rsidRPr="00EA2957">
        <w:rPr>
          <w:rtl/>
        </w:rPr>
        <w:t>کے بھی غصب ہو سکتا ہے ۔مثلا کسی کا پا نی غصب ک</w:t>
      </w:r>
      <w:r w:rsidR="007828A8">
        <w:rPr>
          <w:rtl/>
        </w:rPr>
        <w:t>ر کے پی لیا تو ما</w:t>
      </w:r>
      <w:r w:rsidR="00567403">
        <w:rPr>
          <w:rFonts w:hint="cs"/>
          <w:rtl/>
        </w:rPr>
        <w:t>ئے</w:t>
      </w:r>
      <w:r w:rsidR="007828A8">
        <w:rPr>
          <w:rtl/>
        </w:rPr>
        <w:t>مغصوب سے وضو سے نہی ایسے امر کی و</w:t>
      </w:r>
      <w:r w:rsidR="00567403">
        <w:rPr>
          <w:rtl/>
        </w:rPr>
        <w:t>جہ سے ہے جو و ضو</w:t>
      </w:r>
      <w:r w:rsidRPr="00EA2957">
        <w:rPr>
          <w:rtl/>
        </w:rPr>
        <w:t xml:space="preserve"> سے خا رج ہے اور لازم نہیں ہے اور غیر لازم امر خارج کی و جہ سے ہو نے وا لی ''نہی'' فساد پر دلالت نہیں کر تی ۔لہذا ما</w:t>
      </w:r>
      <w:r w:rsidR="00567403">
        <w:rPr>
          <w:rFonts w:hint="cs"/>
          <w:rtl/>
        </w:rPr>
        <w:t>ئے</w:t>
      </w:r>
      <w:r w:rsidR="007828A8">
        <w:rPr>
          <w:rtl/>
        </w:rPr>
        <w:t xml:space="preserve"> مغصوب سے و ضو</w:t>
      </w:r>
      <w:r w:rsidRPr="00EA2957">
        <w:rPr>
          <w:rtl/>
        </w:rPr>
        <w:t xml:space="preserve"> فا سد نہ ہو گا ۔</w:t>
      </w:r>
      <w:r w:rsidR="00567403">
        <w:rPr>
          <w:rFonts w:hint="cs"/>
          <w:rtl/>
        </w:rPr>
        <w:t xml:space="preserve"> </w:t>
      </w:r>
      <w:r w:rsidRPr="00EA2957">
        <w:rPr>
          <w:rtl/>
        </w:rPr>
        <w:t xml:space="preserve">اور جیسے بیع جمعہ کے وقت میں ۔                                </w:t>
      </w:r>
    </w:p>
    <w:p w14:paraId="0BBC11F4" w14:textId="77777777" w:rsidR="00462B4C" w:rsidRPr="00EA2957" w:rsidRDefault="00462B4C" w:rsidP="004F4E85">
      <w:r w:rsidRPr="00EA2957">
        <w:rPr>
          <w:rtl/>
        </w:rPr>
        <w:t xml:space="preserve">  دیکھئے : اس مثال میں بیع جمعہ سے خا رج ہے اور جمعہ کے فوت ہو نے کے لئے بیع لازم نہیں اس لئے کہ جمعہ بیع کے بغیر بھی فوت ہوسکتا ہے تو بیع سے نہی ایسے امر کی و جہ سے ہے جو جمعہ سے خا رج ہے اور لازم نہیں ہے اور غیر لازم امر خا رج کی و جہ سے ہو نے وا لی ''نہی'' فساد پر دلا لت نہیں کر تی تو جمعہ کے وقت میں کی ہو ئی بیع فا سد نہ ہو گی ۔</w:t>
      </w:r>
    </w:p>
    <w:p w14:paraId="49097A69" w14:textId="1A77870A" w:rsidR="00462B4C" w:rsidRPr="00EA2957" w:rsidRDefault="00462B4C" w:rsidP="00220E10">
      <w:r w:rsidRPr="00EA2957">
        <w:rPr>
          <w:rtl/>
        </w:rPr>
        <w:t xml:space="preserve">  اور ما تن  کے کلام ''</w:t>
      </w:r>
      <w:r w:rsidR="00AE1C4A" w:rsidRPr="00AE1C4A">
        <w:rPr>
          <w:rStyle w:val="arabic"/>
          <w:rtl/>
        </w:rPr>
        <w:t xml:space="preserve">و ید ل النھی علی فساد المنھی عنہ </w:t>
      </w:r>
      <w:r w:rsidRPr="00EA2957">
        <w:rPr>
          <w:rtl/>
        </w:rPr>
        <w:t>''سے سمجھ میں آ تا ہے ک</w:t>
      </w:r>
      <w:r w:rsidR="00567403">
        <w:rPr>
          <w:rtl/>
        </w:rPr>
        <w:t>ہ ''نہی'' ہر صورت میں فساد ِ من</w:t>
      </w:r>
      <w:r w:rsidR="00567403">
        <w:rPr>
          <w:rFonts w:hint="cs"/>
          <w:rtl/>
        </w:rPr>
        <w:t>ہ</w:t>
      </w:r>
      <w:r w:rsidRPr="00EA2957">
        <w:rPr>
          <w:rtl/>
        </w:rPr>
        <w:t>ی عنہ پر دلالت کر تی ہے ۔چا ہے ''ن</w:t>
      </w:r>
      <w:r w:rsidR="00567403">
        <w:rPr>
          <w:rFonts w:hint="cs"/>
          <w:rtl/>
        </w:rPr>
        <w:t>ہ</w:t>
      </w:r>
      <w:r w:rsidRPr="00EA2957">
        <w:rPr>
          <w:rtl/>
        </w:rPr>
        <w:t>ی'' لعین المنھی عنہ ہو یا لغیرہ ہو ،اور غیر چا ہے دا خل ہو یا خا رج ،اور خا رج چا ہے لازم ہو یا غیر لازم ۔شارح   کی عبارت ''</w:t>
      </w:r>
      <w:r w:rsidR="00AE1C4A" w:rsidRPr="00AE1C4A">
        <w:rPr>
          <w:rStyle w:val="arabic"/>
          <w:rtl/>
        </w:rPr>
        <w:t>فان کان غیر لازم ....</w:t>
      </w:r>
      <w:r w:rsidRPr="00EA2957">
        <w:rPr>
          <w:rtl/>
        </w:rPr>
        <w:t xml:space="preserve">''  </w:t>
      </w:r>
      <w:r w:rsidR="00AE1C4A" w:rsidRPr="00AE1C4A">
        <w:rPr>
          <w:rStyle w:val="arabic"/>
          <w:rtl/>
        </w:rPr>
        <w:t>لم یدل علی الفساد</w:t>
      </w:r>
      <w:r w:rsidRPr="00EA2957">
        <w:rPr>
          <w:rtl/>
        </w:rPr>
        <w:t xml:space="preserve"> سے وا ضح ہوا کہ یہ عموم درست نہیں ،اس لئے کہ ''نہی'' خارج غیر لازم کی و جہ</w:t>
      </w:r>
      <w:r w:rsidR="004F4E85">
        <w:rPr>
          <w:rtl/>
        </w:rPr>
        <w:t xml:space="preserve"> سے ہو تو فساد پر دلالت نہیں کر</w:t>
      </w:r>
      <w:r w:rsidRPr="00EA2957">
        <w:rPr>
          <w:rtl/>
        </w:rPr>
        <w:t>تی ہے ۔شارح  کی یہ بات ماتن کی عبارت سے سمجھ میں آ نے وا لے عموم کے خلاف ہے (</w:t>
      </w:r>
      <w:r w:rsidR="00AE1C4A" w:rsidRPr="00AE1C4A">
        <w:rPr>
          <w:rStyle w:val="arabic"/>
          <w:rtl/>
        </w:rPr>
        <w:t>وَتَرِدُ صِیْغَةُ الْأَ مْرِ وَ الْمُرَادُ بِہِ الْاِ بَا حَةُ</w:t>
      </w:r>
      <w:r w:rsidRPr="00EA2957">
        <w:rPr>
          <w:rtl/>
        </w:rPr>
        <w:t xml:space="preserve"> </w:t>
      </w:r>
      <w:r w:rsidR="00220E10">
        <w:rPr>
          <w:rFonts w:hint="cs"/>
          <w:rtl/>
        </w:rPr>
        <w:t>.</w:t>
      </w:r>
      <w:r w:rsidRPr="00EA2957">
        <w:rPr>
          <w:rtl/>
        </w:rPr>
        <w:t xml:space="preserve"> اور امر کا صیغہ آ تا ہے مراد ا س سے) یعنی امر کے صیغہ سے (ابا حت ہو تی ہے )جیسا کہ گزر گیا ۔(</w:t>
      </w:r>
      <w:r w:rsidR="00AE1C4A" w:rsidRPr="00AE1C4A">
        <w:rPr>
          <w:rStyle w:val="arabic"/>
          <w:rtl/>
        </w:rPr>
        <w:t>أَوِ التَّھْد ِیْدُ</w:t>
      </w:r>
      <w:r w:rsidRPr="00EA2957">
        <w:rPr>
          <w:rtl/>
        </w:rPr>
        <w:t xml:space="preserve">۔ یا)مراد امر کے صیغہ سے (تہدید ہو تی ہے )یعنی ڈرا نا ۔جیسے </w:t>
      </w:r>
      <w:r w:rsidR="00AE1C4A" w:rsidRPr="00AE1C4A">
        <w:rPr>
          <w:rStyle w:val="arabic"/>
          <w:rtl/>
        </w:rPr>
        <w:lastRenderedPageBreak/>
        <w:t>اعملوا ما شئتم</w:t>
      </w:r>
      <w:r w:rsidR="007828A8">
        <w:rPr>
          <w:rtl/>
        </w:rPr>
        <w:t xml:space="preserve"> ۔جو چا ہو کرو ۔ دیکھ</w:t>
      </w:r>
      <w:r w:rsidR="007828A8">
        <w:rPr>
          <w:rFonts w:hint="cs"/>
          <w:rtl/>
        </w:rPr>
        <w:t>ئے</w:t>
      </w:r>
      <w:r w:rsidRPr="00EA2957">
        <w:rPr>
          <w:rtl/>
        </w:rPr>
        <w:t xml:space="preserve"> : اس میں تہدید ہے۔ یعنی جو چا ہو کرو پھر ہما ری سزا دیکھو ۔اعمال بد سے ڈرا یا ہے ۔(</w:t>
      </w:r>
      <w:r w:rsidR="00AE1C4A" w:rsidRPr="00AE1C4A">
        <w:rPr>
          <w:rStyle w:val="arabic"/>
          <w:rtl/>
        </w:rPr>
        <w:t>أَوِ التَّسْوِیَةُ</w:t>
      </w:r>
      <w:r w:rsidR="004F4E85">
        <w:rPr>
          <w:rtl/>
        </w:rPr>
        <w:t>۔یا) مراد امر کے صیغ</w:t>
      </w:r>
      <w:r w:rsidR="004F4E85">
        <w:rPr>
          <w:rFonts w:hint="cs"/>
          <w:rtl/>
        </w:rPr>
        <w:t>ے</w:t>
      </w:r>
      <w:r w:rsidRPr="00EA2957">
        <w:rPr>
          <w:rtl/>
        </w:rPr>
        <w:t xml:space="preserve"> سے (تسویہ ہو تا ہے )یعنی </w:t>
      </w:r>
      <w:r w:rsidR="00567403">
        <w:rPr>
          <w:rFonts w:hint="cs"/>
          <w:rtl/>
        </w:rPr>
        <w:t>دو</w:t>
      </w:r>
      <w:r w:rsidRPr="00EA2957">
        <w:rPr>
          <w:rtl/>
        </w:rPr>
        <w:t xml:space="preserve">چیزوں کا برا بر ہو نا ۔جیسے :  </w:t>
      </w:r>
      <w:r w:rsidR="00AE1C4A" w:rsidRPr="00AE1C4A">
        <w:rPr>
          <w:rStyle w:val="arabic"/>
          <w:rtl/>
        </w:rPr>
        <w:t>اصبروا أو لا تصبروا ،</w:t>
      </w:r>
      <w:r w:rsidRPr="00EA2957">
        <w:rPr>
          <w:rtl/>
        </w:rPr>
        <w:t>صبر کرو یا صبر نہ کرو ۔</w:t>
      </w:r>
    </w:p>
    <w:p w14:paraId="0BA9D90A" w14:textId="2A06CD3B" w:rsidR="00462B4C" w:rsidRPr="00EA2957" w:rsidRDefault="00462B4C" w:rsidP="007828A8">
      <w:r w:rsidRPr="00EA2957">
        <w:rPr>
          <w:rtl/>
        </w:rPr>
        <w:t>دیکھئے :  اس میں تسو یہ ہے یعنی صبر کر نا اور صبر نہ کر نا دونوں برا بر ہے ۔(</w:t>
      </w:r>
      <w:r w:rsidR="00AE1C4A" w:rsidRPr="00AE1C4A">
        <w:rPr>
          <w:rStyle w:val="arabic"/>
          <w:rtl/>
        </w:rPr>
        <w:t xml:space="preserve">أَوِ التَّکْوِیْنُ </w:t>
      </w:r>
      <w:r w:rsidR="004F4E85">
        <w:rPr>
          <w:rtl/>
        </w:rPr>
        <w:t>۔یا)  مراد امر کے صیغ</w:t>
      </w:r>
      <w:r w:rsidR="004F4E85">
        <w:rPr>
          <w:rFonts w:hint="cs"/>
          <w:rtl/>
        </w:rPr>
        <w:t>ے</w:t>
      </w:r>
      <w:r w:rsidRPr="00EA2957">
        <w:rPr>
          <w:rtl/>
        </w:rPr>
        <w:t xml:space="preserve"> سے (تکوین ہو تی ہے )یعنی کسی چیز کو سر عت سے و جود میں لا نا ۔جیسے : </w:t>
      </w:r>
      <w:r w:rsidR="00AE1C4A" w:rsidRPr="00AE1C4A">
        <w:rPr>
          <w:rStyle w:val="arabic"/>
          <w:rtl/>
        </w:rPr>
        <w:t>کو نوا قردة</w:t>
      </w:r>
      <w:r w:rsidRPr="00EA2957">
        <w:rPr>
          <w:rtl/>
        </w:rPr>
        <w:t xml:space="preserve"> ، بندر ہو جا ؤ ۔</w:t>
      </w:r>
    </w:p>
    <w:p w14:paraId="0DF809FC" w14:textId="32FCCD75" w:rsidR="00462B4C" w:rsidRPr="00EA2957" w:rsidRDefault="00462B4C" w:rsidP="007828A8">
      <w:r w:rsidRPr="00EA2957">
        <w:rPr>
          <w:rtl/>
        </w:rPr>
        <w:t xml:space="preserve">  دیکھئے : یہ جملہ : </w:t>
      </w:r>
      <w:r w:rsidR="00AE1C4A" w:rsidRPr="00AE1C4A">
        <w:rPr>
          <w:rStyle w:val="arabic"/>
          <w:rtl/>
        </w:rPr>
        <w:t>کونوا قردة</w:t>
      </w:r>
      <w:r w:rsidRPr="00EA2957">
        <w:rPr>
          <w:rtl/>
        </w:rPr>
        <w:t xml:space="preserve"> کہتے ہی نا فر مان قوم بندر ہو گئی ۔اس میں صورت انسان سے صورت بندر کی طرف منتقل کر دیا گیا یعنی فورا صورت بندر و جود میں آ گئی ۔</w:t>
      </w:r>
    </w:p>
    <w:p w14:paraId="7FA3C89B" w14:textId="6CEE691E" w:rsidR="00462B4C" w:rsidRPr="007828A8" w:rsidRDefault="00462B4C" w:rsidP="00AE1C4A">
      <w:pPr>
        <w:pStyle w:val="Heading1"/>
      </w:pPr>
      <w:r w:rsidRPr="007828A8">
        <w:rPr>
          <w:rtl/>
        </w:rPr>
        <w:t>(عام کی تعریف )</w:t>
      </w:r>
    </w:p>
    <w:p w14:paraId="4953EE20" w14:textId="12298FEE" w:rsidR="00462B4C" w:rsidRPr="00EA2957" w:rsidRDefault="00462B4C" w:rsidP="00220E10">
      <w:r w:rsidRPr="00EA2957">
        <w:rPr>
          <w:rtl/>
        </w:rPr>
        <w:t xml:space="preserve">  اصطلا حی تعریف :(</w:t>
      </w:r>
      <w:r w:rsidR="00AE1C4A" w:rsidRPr="00AE1C4A">
        <w:rPr>
          <w:rStyle w:val="arabic"/>
          <w:rtl/>
        </w:rPr>
        <w:t>وَ أَ مَّاالْعَامُّ فَھُوَ مَا عَمَّ شَیْئَیْنِ فَصَا عِدًا</w:t>
      </w:r>
      <w:r w:rsidR="004F4E85">
        <w:rPr>
          <w:rtl/>
        </w:rPr>
        <w:t xml:space="preserve"> ۔ عام وہ لفظ ہے جو شا</w:t>
      </w:r>
      <w:r w:rsidRPr="00EA2957">
        <w:rPr>
          <w:rtl/>
        </w:rPr>
        <w:t xml:space="preserve">مل ہو </w:t>
      </w:r>
      <w:r w:rsidR="00567403">
        <w:rPr>
          <w:rFonts w:hint="cs"/>
          <w:rtl/>
        </w:rPr>
        <w:t>دو</w:t>
      </w:r>
      <w:r w:rsidRPr="00EA2957">
        <w:rPr>
          <w:rtl/>
        </w:rPr>
        <w:t xml:space="preserve"> یا زیا دہ چیزوں کو )بلا حصر و </w:t>
      </w:r>
      <w:r w:rsidR="00567403">
        <w:rPr>
          <w:rtl/>
        </w:rPr>
        <w:t>تحدید ۔یعنی لفظ وعبارت میں اشیا</w:t>
      </w:r>
      <w:r w:rsidRPr="00EA2957">
        <w:rPr>
          <w:rtl/>
        </w:rPr>
        <w:t xml:space="preserve"> کے انحصار پ</w:t>
      </w:r>
      <w:r w:rsidR="004F4E85">
        <w:rPr>
          <w:rtl/>
        </w:rPr>
        <w:t>ر دلا</w:t>
      </w:r>
      <w:r w:rsidRPr="00EA2957">
        <w:rPr>
          <w:rtl/>
        </w:rPr>
        <w:t>لت نہ ہو ۔ آ گے  ما تن  شیئین کی اور فصا عدا کی مثال بیان فر ما رہے ہیں :(</w:t>
      </w:r>
      <w:r w:rsidR="00AE1C4A" w:rsidRPr="00AE1C4A">
        <w:rPr>
          <w:rStyle w:val="arabic"/>
          <w:rtl/>
        </w:rPr>
        <w:t>مِنْ قَوْ لِہِ عَمَمْتُ زَیْدًا وَعَمْرًا  بِا لْعَطَاءِ وَعَمَمْتُ جَمِیْعَ النَّاسِ بِا لْعَطَاءِ</w:t>
      </w:r>
      <w:r w:rsidRPr="00EA2957">
        <w:rPr>
          <w:rtl/>
        </w:rPr>
        <w:t xml:space="preserve"> </w:t>
      </w:r>
      <w:r w:rsidR="00220E10">
        <w:rPr>
          <w:rFonts w:hint="cs"/>
          <w:rtl/>
        </w:rPr>
        <w:t>.</w:t>
      </w:r>
      <w:r w:rsidRPr="00EA2957">
        <w:rPr>
          <w:rtl/>
        </w:rPr>
        <w:t xml:space="preserve"> قا ئ</w:t>
      </w:r>
      <w:r w:rsidR="00567403">
        <w:rPr>
          <w:rtl/>
        </w:rPr>
        <w:t>ل کا قول :میں نے عطا</w:t>
      </w:r>
      <w:r w:rsidR="0077639E">
        <w:rPr>
          <w:rtl/>
        </w:rPr>
        <w:t>کو عام کر</w:t>
      </w:r>
      <w:r w:rsidR="00567403">
        <w:rPr>
          <w:rtl/>
        </w:rPr>
        <w:t xml:space="preserve">دیا زید اور عمرو پر )مطلب </w:t>
      </w:r>
      <w:r w:rsidR="004F4E85">
        <w:rPr>
          <w:rFonts w:hint="cs"/>
          <w:rtl/>
        </w:rPr>
        <w:t xml:space="preserve">یہ ہے کہ </w:t>
      </w:r>
      <w:r w:rsidR="00567403">
        <w:rPr>
          <w:rtl/>
        </w:rPr>
        <w:t>عطا</w:t>
      </w:r>
      <w:r w:rsidRPr="00EA2957">
        <w:rPr>
          <w:rtl/>
        </w:rPr>
        <w:t xml:space="preserve"> دونوں کے لئے ہے زید کے لئے بھی اور عمرو کے لئے بھی ۔یہ شیئین کی مثال ہے ۔(اور میں </w:t>
      </w:r>
      <w:r w:rsidR="00567403">
        <w:rPr>
          <w:rtl/>
        </w:rPr>
        <w:t>نے عطا</w:t>
      </w:r>
      <w:r w:rsidR="004F4E85">
        <w:rPr>
          <w:rtl/>
        </w:rPr>
        <w:t xml:space="preserve"> کو عام کر دیا تمام لو</w:t>
      </w:r>
      <w:r w:rsidRPr="00EA2957">
        <w:rPr>
          <w:rtl/>
        </w:rPr>
        <w:t>گوں پر )</w:t>
      </w:r>
      <w:r w:rsidR="004F4E85">
        <w:rPr>
          <w:rFonts w:hint="cs"/>
          <w:rtl/>
        </w:rPr>
        <w:t xml:space="preserve"> </w:t>
      </w:r>
      <w:r w:rsidRPr="00EA2957">
        <w:rPr>
          <w:rtl/>
        </w:rPr>
        <w:t xml:space="preserve">مطلب </w:t>
      </w:r>
      <w:r w:rsidR="00567403">
        <w:rPr>
          <w:rFonts w:hint="cs"/>
          <w:rtl/>
        </w:rPr>
        <w:t xml:space="preserve"> یہ ہے کہ </w:t>
      </w:r>
      <w:r w:rsidRPr="00EA2957">
        <w:rPr>
          <w:rtl/>
        </w:rPr>
        <w:t>سب کو دیا کسی ایک کو بھی محروم نہیں کیا ۔یہ فصا عدا کی مثال ہے ۔</w:t>
      </w:r>
    </w:p>
    <w:p w14:paraId="33E3195E" w14:textId="77777777" w:rsidR="00462B4C" w:rsidRPr="00EA2957" w:rsidRDefault="0077639E" w:rsidP="00462B4C">
      <w:r>
        <w:rPr>
          <w:rtl/>
        </w:rPr>
        <w:t xml:space="preserve">  دیکھ</w:t>
      </w:r>
      <w:r>
        <w:rPr>
          <w:rFonts w:hint="cs"/>
          <w:rtl/>
        </w:rPr>
        <w:t>ئے</w:t>
      </w:r>
      <w:r w:rsidR="00567403">
        <w:rPr>
          <w:rtl/>
        </w:rPr>
        <w:t xml:space="preserve"> : یہاں عطا</w:t>
      </w:r>
      <w:r w:rsidR="00462B4C" w:rsidRPr="00EA2957">
        <w:rPr>
          <w:rtl/>
        </w:rPr>
        <w:t xml:space="preserve"> سے تمام لوگوں کا احا طہ کر لیا ۔لہذا عام میں شمول اور احا طہ ہے ۔</w:t>
      </w:r>
    </w:p>
    <w:p w14:paraId="2A50F986" w14:textId="11439BA3" w:rsidR="00462B4C" w:rsidRPr="0077639E" w:rsidRDefault="00462B4C" w:rsidP="00AE1C4A">
      <w:pPr>
        <w:pStyle w:val="Heading1"/>
      </w:pPr>
      <w:r w:rsidRPr="0077639E">
        <w:rPr>
          <w:rtl/>
        </w:rPr>
        <w:lastRenderedPageBreak/>
        <w:t>(عموم کے الفاظ )</w:t>
      </w:r>
    </w:p>
    <w:p w14:paraId="7F81635E" w14:textId="5366CAF0" w:rsidR="00462B4C" w:rsidRPr="00EA2957" w:rsidRDefault="00462B4C" w:rsidP="00220E10">
      <w:r w:rsidRPr="00EA2957">
        <w:rPr>
          <w:rtl/>
        </w:rPr>
        <w:t xml:space="preserve">  (</w:t>
      </w:r>
      <w:r w:rsidR="00AE1C4A" w:rsidRPr="00AE1C4A">
        <w:rPr>
          <w:rStyle w:val="arabic"/>
          <w:rtl/>
        </w:rPr>
        <w:t>وَ أَ لْفَا ظُہُ أَ رْ بَعَة :أَ لْاِ سْمُ الْمُعَرَّفُ باِ لْأَ لِفِ وَ اللَّامِ</w:t>
      </w:r>
      <w:r w:rsidRPr="00EA2957">
        <w:rPr>
          <w:rtl/>
        </w:rPr>
        <w:t xml:space="preserve"> </w:t>
      </w:r>
      <w:r w:rsidR="00220E10">
        <w:rPr>
          <w:rFonts w:hint="cs"/>
          <w:rtl/>
        </w:rPr>
        <w:t>.</w:t>
      </w:r>
      <w:r w:rsidRPr="00EA2957">
        <w:rPr>
          <w:rtl/>
        </w:rPr>
        <w:t xml:space="preserve"> اور عموم کے الفاظ )یع</w:t>
      </w:r>
      <w:r w:rsidR="00567403">
        <w:rPr>
          <w:rtl/>
        </w:rPr>
        <w:t>نی   عموم کے لئے و ضع کئے ہو</w:t>
      </w:r>
      <w:r w:rsidR="00567403">
        <w:rPr>
          <w:rFonts w:hint="cs"/>
          <w:rtl/>
        </w:rPr>
        <w:t>ئے</w:t>
      </w:r>
      <w:r w:rsidR="00567403">
        <w:rPr>
          <w:rtl/>
        </w:rPr>
        <w:t xml:space="preserve"> الفاظ (</w:t>
      </w:r>
      <w:r w:rsidR="00567403">
        <w:rPr>
          <w:rFonts w:hint="cs"/>
          <w:rtl/>
        </w:rPr>
        <w:t>چار</w:t>
      </w:r>
      <w:r w:rsidRPr="00EA2957">
        <w:rPr>
          <w:rtl/>
        </w:rPr>
        <w:t xml:space="preserve"> ہیں )  ان میں سے پہلا لفظ :(اسم وا حد ہے جو الف اور </w:t>
      </w:r>
      <w:r w:rsidR="00567403">
        <w:rPr>
          <w:rFonts w:hint="cs"/>
          <w:rtl/>
        </w:rPr>
        <w:t>ل</w:t>
      </w:r>
      <w:r w:rsidRPr="00EA2957">
        <w:rPr>
          <w:rtl/>
        </w:rPr>
        <w:t xml:space="preserve">   سے معرف ہو )یعنی وہ اسم وا حد جس پر تعریف کا الف </w:t>
      </w:r>
      <w:r w:rsidR="00567403">
        <w:rPr>
          <w:rFonts w:hint="cs"/>
          <w:rtl/>
        </w:rPr>
        <w:t>ل</w:t>
      </w:r>
      <w:r w:rsidRPr="00EA2957">
        <w:rPr>
          <w:rtl/>
        </w:rPr>
        <w:t xml:space="preserve"> دا خل ہوا ہو۔</w:t>
      </w:r>
      <w:r w:rsidR="0077639E">
        <w:rPr>
          <w:rFonts w:hint="cs"/>
          <w:rtl/>
        </w:rPr>
        <w:t xml:space="preserve"> </w:t>
      </w:r>
      <w:r w:rsidRPr="00EA2957">
        <w:rPr>
          <w:rtl/>
        </w:rPr>
        <w:t xml:space="preserve">جیسے:  </w:t>
      </w:r>
      <w:r w:rsidR="004F4E85">
        <w:rPr>
          <w:rFonts w:hint="cs"/>
          <w:rtl/>
        </w:rPr>
        <w:t xml:space="preserve"> </w:t>
      </w:r>
      <w:r w:rsidR="00AE1C4A" w:rsidRPr="00AE1C4A">
        <w:rPr>
          <w:rStyle w:val="arabic"/>
          <w:rtl/>
        </w:rPr>
        <w:t>اِنَّ الْاِ نْسَا نَ لَفِی خُسْر اِ لاَّ الَّذِیْنَ آ مَنُوْا</w:t>
      </w:r>
      <w:r w:rsidR="00220E10">
        <w:rPr>
          <w:rFonts w:hint="cs"/>
          <w:rtl/>
        </w:rPr>
        <w:t>.</w:t>
      </w:r>
      <w:r w:rsidR="00567403">
        <w:rPr>
          <w:rFonts w:hint="cs"/>
          <w:rtl/>
        </w:rPr>
        <w:t>(</w:t>
      </w:r>
      <w:r w:rsidR="0077639E">
        <w:rPr>
          <w:rtl/>
        </w:rPr>
        <w:t>سو ر</w:t>
      </w:r>
      <w:r w:rsidR="0077639E">
        <w:rPr>
          <w:rFonts w:hint="cs"/>
          <w:rtl/>
        </w:rPr>
        <w:t xml:space="preserve">ۂ </w:t>
      </w:r>
      <w:r w:rsidR="0077639E">
        <w:rPr>
          <w:rtl/>
        </w:rPr>
        <w:t xml:space="preserve">عصر </w:t>
      </w:r>
      <w:r w:rsidR="00567403">
        <w:rPr>
          <w:rFonts w:hint="cs"/>
          <w:rtl/>
        </w:rPr>
        <w:t>)</w:t>
      </w:r>
      <w:r w:rsidRPr="00EA2957">
        <w:rPr>
          <w:rtl/>
        </w:rPr>
        <w:t xml:space="preserve">دیکھئے :  اس میں انسان وا حد ہے اور اس پر الف </w:t>
      </w:r>
      <w:r w:rsidR="009D497D">
        <w:rPr>
          <w:rFonts w:hint="cs"/>
          <w:rtl/>
        </w:rPr>
        <w:t xml:space="preserve">ل </w:t>
      </w:r>
      <w:r w:rsidRPr="00EA2957">
        <w:rPr>
          <w:rtl/>
        </w:rPr>
        <w:t>تعریف کا دا خل ہوا ہے اس لئے یہ لفظ ''</w:t>
      </w:r>
      <w:r w:rsidR="009D497D">
        <w:rPr>
          <w:rtl/>
        </w:rPr>
        <w:t>الا نسان ''عام ہے تمام افراد کو</w:t>
      </w:r>
      <w:r w:rsidRPr="00EA2957">
        <w:rPr>
          <w:rtl/>
        </w:rPr>
        <w:t>۔</w:t>
      </w:r>
      <w:r w:rsidR="009D497D">
        <w:rPr>
          <w:rFonts w:hint="cs"/>
          <w:rtl/>
        </w:rPr>
        <w:t xml:space="preserve"> </w:t>
      </w:r>
      <w:r w:rsidRPr="00EA2957">
        <w:rPr>
          <w:rtl/>
        </w:rPr>
        <w:t xml:space="preserve">معنی ہو گا : </w:t>
      </w:r>
      <w:r w:rsidR="00567403">
        <w:rPr>
          <w:rFonts w:hint="cs"/>
          <w:rtl/>
        </w:rPr>
        <w:t>(</w:t>
      </w:r>
      <w:r w:rsidR="0077639E">
        <w:rPr>
          <w:rtl/>
        </w:rPr>
        <w:t>تمام</w:t>
      </w:r>
      <w:r w:rsidR="00567403">
        <w:rPr>
          <w:rFonts w:hint="cs"/>
          <w:rtl/>
        </w:rPr>
        <w:t>)</w:t>
      </w:r>
      <w:r w:rsidRPr="00EA2957">
        <w:rPr>
          <w:rtl/>
        </w:rPr>
        <w:t xml:space="preserve"> انسان</w:t>
      </w:r>
      <w:r w:rsidR="009D497D">
        <w:rPr>
          <w:rtl/>
        </w:rPr>
        <w:t xml:space="preserve"> بڑے خسارے میں ہیں مگر جو لوگ ک</w:t>
      </w:r>
      <w:r w:rsidR="009D497D">
        <w:rPr>
          <w:rFonts w:hint="cs"/>
          <w:rtl/>
        </w:rPr>
        <w:t>ہ</w:t>
      </w:r>
      <w:r w:rsidRPr="00EA2957">
        <w:rPr>
          <w:rtl/>
        </w:rPr>
        <w:t xml:space="preserve"> ایما</w:t>
      </w:r>
      <w:r w:rsidR="0077639E">
        <w:rPr>
          <w:rtl/>
        </w:rPr>
        <w:t xml:space="preserve">ن لا ئے  </w:t>
      </w:r>
      <w:r w:rsidR="0047654A">
        <w:rPr>
          <w:rFonts w:hint="cs"/>
          <w:rtl/>
        </w:rPr>
        <w:t xml:space="preserve">۔ </w:t>
      </w:r>
      <w:r w:rsidR="00567403">
        <w:rPr>
          <w:rFonts w:hint="cs"/>
          <w:rtl/>
        </w:rPr>
        <w:t>(</w:t>
      </w:r>
      <w:r w:rsidR="0077639E">
        <w:rPr>
          <w:rtl/>
        </w:rPr>
        <w:t>تر جم</w:t>
      </w:r>
      <w:r w:rsidR="0077639E">
        <w:rPr>
          <w:rFonts w:hint="cs"/>
          <w:rtl/>
        </w:rPr>
        <w:t>ۂ</w:t>
      </w:r>
      <w:r w:rsidR="0077639E">
        <w:rPr>
          <w:rtl/>
        </w:rPr>
        <w:t xml:space="preserve"> قرآن</w:t>
      </w:r>
      <w:r w:rsidR="00567403">
        <w:rPr>
          <w:rFonts w:hint="cs"/>
          <w:rtl/>
        </w:rPr>
        <w:t>)</w:t>
      </w:r>
    </w:p>
    <w:p w14:paraId="21CDF740" w14:textId="11D9BE59" w:rsidR="00462B4C" w:rsidRPr="00EA2957" w:rsidRDefault="00462B4C" w:rsidP="00220E10">
      <w:r w:rsidRPr="00EA2957">
        <w:rPr>
          <w:rtl/>
        </w:rPr>
        <w:t xml:space="preserve">  (</w:t>
      </w:r>
      <w:r w:rsidR="00AE1C4A" w:rsidRPr="00AE1C4A">
        <w:rPr>
          <w:rStyle w:val="arabic"/>
          <w:rtl/>
        </w:rPr>
        <w:t>وَ اسْمُ الْجَمْعِ الْمُعَرَّفِ باِ للَّامِ</w:t>
      </w:r>
      <w:r w:rsidRPr="00EA2957">
        <w:rPr>
          <w:rtl/>
        </w:rPr>
        <w:t xml:space="preserve"> ۔اور )عموم کے </w:t>
      </w:r>
      <w:r w:rsidR="009D497D">
        <w:rPr>
          <w:rFonts w:hint="cs"/>
          <w:rtl/>
        </w:rPr>
        <w:t>چار</w:t>
      </w:r>
      <w:r w:rsidRPr="00EA2957">
        <w:rPr>
          <w:rtl/>
        </w:rPr>
        <w:t xml:space="preserve"> الفاظ میں سے دوسرا لفظ (اسم جمع معرف با للام ہے )یعنی وہ اسم جمع جس پر الف </w:t>
      </w:r>
      <w:r w:rsidR="009D497D">
        <w:rPr>
          <w:rFonts w:hint="cs"/>
          <w:rtl/>
        </w:rPr>
        <w:t>ل</w:t>
      </w:r>
      <w:r w:rsidRPr="00EA2957">
        <w:rPr>
          <w:rtl/>
        </w:rPr>
        <w:t xml:space="preserve"> تعریف کا دا خل ہوا ہو ۔جیسے :  </w:t>
      </w:r>
      <w:r w:rsidR="00AE1C4A" w:rsidRPr="00AE1C4A">
        <w:rPr>
          <w:rStyle w:val="arabic"/>
          <w:rtl/>
        </w:rPr>
        <w:t>فَاقْتُلُوا الْمُشْرِکِیْنَ</w:t>
      </w:r>
      <w:r w:rsidR="00220E10">
        <w:rPr>
          <w:rFonts w:hint="cs"/>
          <w:rtl/>
        </w:rPr>
        <w:t>.</w:t>
      </w:r>
      <w:r w:rsidR="0077639E">
        <w:rPr>
          <w:rtl/>
        </w:rPr>
        <w:t xml:space="preserve">  </w:t>
      </w:r>
      <w:r w:rsidR="00567403">
        <w:rPr>
          <w:rFonts w:hint="cs"/>
          <w:rtl/>
        </w:rPr>
        <w:t>(</w:t>
      </w:r>
      <w:r w:rsidR="0077639E">
        <w:rPr>
          <w:rtl/>
        </w:rPr>
        <w:t>سو ر</w:t>
      </w:r>
      <w:r w:rsidR="0077639E">
        <w:rPr>
          <w:rFonts w:hint="cs"/>
          <w:rtl/>
        </w:rPr>
        <w:t>ۂ</w:t>
      </w:r>
      <w:r w:rsidR="00567403">
        <w:rPr>
          <w:rtl/>
        </w:rPr>
        <w:t xml:space="preserve"> تو بہ </w:t>
      </w:r>
      <w:r w:rsidR="00567403">
        <w:rPr>
          <w:rFonts w:hint="cs"/>
          <w:rtl/>
        </w:rPr>
        <w:t>)</w:t>
      </w:r>
      <w:r w:rsidRPr="00EA2957">
        <w:rPr>
          <w:rtl/>
        </w:rPr>
        <w:t xml:space="preserve">دیکھئے :  اس میں مشر کین اسم جمع ہے اور اس پر الف </w:t>
      </w:r>
      <w:r w:rsidR="009D497D">
        <w:rPr>
          <w:rFonts w:hint="cs"/>
          <w:rtl/>
        </w:rPr>
        <w:t xml:space="preserve">ل </w:t>
      </w:r>
      <w:r w:rsidRPr="00EA2957">
        <w:rPr>
          <w:rtl/>
        </w:rPr>
        <w:t>تعریف کا دا خل ہوا ہے تو یہ لفظ عموم کے لئے ہے ۔معنی ہو گا :  تمام مشر کین کو قتل کر دو ۔</w:t>
      </w:r>
    </w:p>
    <w:p w14:paraId="75930D84" w14:textId="05F7E320" w:rsidR="00462B4C" w:rsidRPr="00EA2957" w:rsidRDefault="00462B4C" w:rsidP="00220E10">
      <w:r w:rsidRPr="00EA2957">
        <w:rPr>
          <w:rtl/>
        </w:rPr>
        <w:t xml:space="preserve">  دوسری مثال :  </w:t>
      </w:r>
      <w:r w:rsidR="00AE1C4A" w:rsidRPr="00AE1C4A">
        <w:rPr>
          <w:rStyle w:val="arabic"/>
          <w:rtl/>
        </w:rPr>
        <w:t>وَ اللہُ یُحِبُّ الْمَحْسِنِیْنَ</w:t>
      </w:r>
      <w:r w:rsidRPr="00EA2957">
        <w:rPr>
          <w:rtl/>
        </w:rPr>
        <w:t xml:space="preserve"> </w:t>
      </w:r>
      <w:r w:rsidR="00220E10">
        <w:rPr>
          <w:rFonts w:hint="cs"/>
          <w:rtl/>
        </w:rPr>
        <w:t>.</w:t>
      </w:r>
      <w:r w:rsidRPr="00EA2957">
        <w:rPr>
          <w:rtl/>
        </w:rPr>
        <w:t xml:space="preserve">دیکھئے : اس میں ''محسنین '' اسم جمع ہے اور اس پر الف </w:t>
      </w:r>
      <w:r w:rsidR="009D497D">
        <w:rPr>
          <w:rFonts w:hint="cs"/>
          <w:rtl/>
        </w:rPr>
        <w:t>ل</w:t>
      </w:r>
      <w:r w:rsidRPr="00EA2957">
        <w:rPr>
          <w:rtl/>
        </w:rPr>
        <w:t xml:space="preserve"> تعریف کا دا خل ہوا ہے تو یہ لفظ عموم کے لئے ہے ۔معنی ہو گا :  اللہ ہر ہر محسن کو پسند فر ما تے ہیں ۔</w:t>
      </w:r>
    </w:p>
    <w:p w14:paraId="257A74CB" w14:textId="69B679E1" w:rsidR="00462B4C" w:rsidRPr="0077639E" w:rsidRDefault="009D497D" w:rsidP="00AE1C4A">
      <w:pPr>
        <w:pStyle w:val="Heading1"/>
      </w:pPr>
      <w:r>
        <w:rPr>
          <w:rtl/>
        </w:rPr>
        <w:t>(اسما</w:t>
      </w:r>
      <w:r>
        <w:rPr>
          <w:rFonts w:hint="cs"/>
          <w:rtl/>
        </w:rPr>
        <w:t>ئے</w:t>
      </w:r>
      <w:r w:rsidR="00462B4C" w:rsidRPr="0077639E">
        <w:rPr>
          <w:rtl/>
        </w:rPr>
        <w:t xml:space="preserve"> مب</w:t>
      </w:r>
      <w:r w:rsidR="0077639E">
        <w:rPr>
          <w:rFonts w:hint="cs"/>
          <w:rtl/>
        </w:rPr>
        <w:t>ہ</w:t>
      </w:r>
      <w:r w:rsidR="00462B4C" w:rsidRPr="0077639E">
        <w:rPr>
          <w:rtl/>
        </w:rPr>
        <w:t>مہ )</w:t>
      </w:r>
    </w:p>
    <w:p w14:paraId="65DF62B1" w14:textId="46DD0C29" w:rsidR="00462B4C" w:rsidRPr="00EA2957" w:rsidRDefault="00462B4C" w:rsidP="00220E10">
      <w:r w:rsidRPr="00EA2957">
        <w:rPr>
          <w:rtl/>
        </w:rPr>
        <w:t xml:space="preserve">  (</w:t>
      </w:r>
      <w:r w:rsidR="00AE1C4A" w:rsidRPr="00AE1C4A">
        <w:rPr>
          <w:rStyle w:val="arabic"/>
          <w:rtl/>
        </w:rPr>
        <w:t>وَالْأَ سْمَاءُ الْمُبْھَمَةُ کَمَنْ فِیْمَنْ یَعْقِلُ</w:t>
      </w:r>
      <w:r w:rsidRPr="00EA2957">
        <w:rPr>
          <w:rtl/>
        </w:rPr>
        <w:t xml:space="preserve"> </w:t>
      </w:r>
      <w:r w:rsidR="00220E10">
        <w:rPr>
          <w:rFonts w:hint="cs"/>
          <w:rtl/>
        </w:rPr>
        <w:t>.</w:t>
      </w:r>
      <w:r w:rsidRPr="00EA2957">
        <w:rPr>
          <w:rtl/>
        </w:rPr>
        <w:t xml:space="preserve">اور )عموم کے </w:t>
      </w:r>
      <w:r w:rsidR="009D497D">
        <w:rPr>
          <w:rFonts w:hint="cs"/>
          <w:rtl/>
        </w:rPr>
        <w:t>چار</w:t>
      </w:r>
      <w:r w:rsidRPr="00EA2957">
        <w:rPr>
          <w:rtl/>
        </w:rPr>
        <w:t>الفا</w:t>
      </w:r>
      <w:r w:rsidR="009D497D">
        <w:rPr>
          <w:rtl/>
        </w:rPr>
        <w:t>ظ میں سے تیسرا لفظ (اسما</w:t>
      </w:r>
      <w:r w:rsidR="009D497D">
        <w:rPr>
          <w:rFonts w:hint="cs"/>
          <w:rtl/>
        </w:rPr>
        <w:t>ئے</w:t>
      </w:r>
      <w:r w:rsidR="0077639E">
        <w:rPr>
          <w:rtl/>
        </w:rPr>
        <w:t xml:space="preserve">    مب</w:t>
      </w:r>
      <w:r w:rsidR="0077639E">
        <w:rPr>
          <w:rFonts w:hint="cs"/>
          <w:rtl/>
        </w:rPr>
        <w:t>ہ</w:t>
      </w:r>
      <w:r w:rsidRPr="00EA2957">
        <w:rPr>
          <w:rtl/>
        </w:rPr>
        <w:t xml:space="preserve">مہ ہیں جیسے لفظ ''من'' عا قل کے لئے )آ تا ہے ۔جیسے </w:t>
      </w:r>
      <w:r w:rsidR="00AE1C4A" w:rsidRPr="00AE1C4A">
        <w:rPr>
          <w:rStyle w:val="arabic"/>
          <w:rtl/>
        </w:rPr>
        <w:t>مَنْ دَخَلَ دَا رِی فَھُوَ آمِن</w:t>
      </w:r>
      <w:r w:rsidRPr="00EA2957">
        <w:rPr>
          <w:rtl/>
        </w:rPr>
        <w:t xml:space="preserve"> </w:t>
      </w:r>
      <w:r w:rsidR="00220E10">
        <w:rPr>
          <w:rFonts w:hint="cs"/>
          <w:rtl/>
        </w:rPr>
        <w:t>.</w:t>
      </w:r>
      <w:r w:rsidRPr="00EA2957">
        <w:rPr>
          <w:rtl/>
        </w:rPr>
        <w:t xml:space="preserve">دیکھئے: </w:t>
      </w:r>
    </w:p>
    <w:p w14:paraId="45D9FD10" w14:textId="01D79D39" w:rsidR="00462B4C" w:rsidRPr="00EA2957" w:rsidRDefault="00462B4C" w:rsidP="0077639E">
      <w:r w:rsidRPr="00EA2957">
        <w:rPr>
          <w:rtl/>
        </w:rPr>
        <w:lastRenderedPageBreak/>
        <w:t xml:space="preserve">  اس میں لفظ ''</w:t>
      </w:r>
      <w:r w:rsidR="00AE1C4A" w:rsidRPr="00AE1C4A">
        <w:rPr>
          <w:rStyle w:val="arabic"/>
          <w:rtl/>
        </w:rPr>
        <w:t>من</w:t>
      </w:r>
      <w:r w:rsidRPr="00EA2957">
        <w:rPr>
          <w:rtl/>
        </w:rPr>
        <w:t>'' عموم کے لئے ہے عا قل کے اعتبار سے ۔معنی ہو گا : جو بھی عقل وا لا میرے گھر میں   دا خل ہو گا اس کے لئے امن ہے ۔</w:t>
      </w:r>
    </w:p>
    <w:p w14:paraId="56CE23B5" w14:textId="0BEBBDB2" w:rsidR="00462B4C" w:rsidRPr="00EA2957" w:rsidRDefault="009D497D" w:rsidP="00220E10">
      <w:r>
        <w:rPr>
          <w:rtl/>
        </w:rPr>
        <w:tab/>
        <w:t xml:space="preserve">  اسما</w:t>
      </w:r>
      <w:r>
        <w:rPr>
          <w:rFonts w:hint="cs"/>
          <w:rtl/>
        </w:rPr>
        <w:t>ئے</w:t>
      </w:r>
      <w:r w:rsidR="0077639E">
        <w:rPr>
          <w:rtl/>
        </w:rPr>
        <w:t xml:space="preserve"> مب</w:t>
      </w:r>
      <w:r w:rsidR="0077639E">
        <w:rPr>
          <w:rFonts w:hint="cs"/>
          <w:rtl/>
        </w:rPr>
        <w:t>ہ</w:t>
      </w:r>
      <w:r>
        <w:rPr>
          <w:rtl/>
        </w:rPr>
        <w:t>مہ :  ان کو اسما</w:t>
      </w:r>
      <w:r>
        <w:rPr>
          <w:rFonts w:hint="cs"/>
          <w:rtl/>
        </w:rPr>
        <w:t>ئے</w:t>
      </w:r>
      <w:r w:rsidR="0077639E">
        <w:rPr>
          <w:rtl/>
        </w:rPr>
        <w:t xml:space="preserve"> مب</w:t>
      </w:r>
      <w:r w:rsidR="0077639E">
        <w:rPr>
          <w:rFonts w:hint="cs"/>
          <w:rtl/>
        </w:rPr>
        <w:t>ہ</w:t>
      </w:r>
      <w:r w:rsidR="00462B4C" w:rsidRPr="00EA2957">
        <w:rPr>
          <w:rtl/>
        </w:rPr>
        <w:t>مہ اس لئے کہتے ہیں کہ ان کے بذات خود مخصوص معنی نہیں ہو تے دوسرے  الفاظ کے ساتھ مل</w:t>
      </w:r>
      <w:r>
        <w:rPr>
          <w:rFonts w:hint="cs"/>
          <w:rtl/>
        </w:rPr>
        <w:t xml:space="preserve"> </w:t>
      </w:r>
      <w:r w:rsidR="00462B4C" w:rsidRPr="00EA2957">
        <w:rPr>
          <w:rtl/>
        </w:rPr>
        <w:t>کر معنی کی تکمیل ہو تی ہے ۔(</w:t>
      </w:r>
      <w:r w:rsidR="00AE1C4A" w:rsidRPr="00AE1C4A">
        <w:rPr>
          <w:rStyle w:val="arabic"/>
          <w:rtl/>
        </w:rPr>
        <w:t>وَمَا فِیْمَا لاَ یَعْقِلُ</w:t>
      </w:r>
      <w:r w:rsidR="00462B4C" w:rsidRPr="00EA2957">
        <w:rPr>
          <w:rtl/>
        </w:rPr>
        <w:t xml:space="preserve"> </w:t>
      </w:r>
      <w:r w:rsidR="00220E10">
        <w:rPr>
          <w:rFonts w:hint="cs"/>
          <w:rtl/>
        </w:rPr>
        <w:t>.</w:t>
      </w:r>
      <w:r w:rsidR="00462B4C" w:rsidRPr="00EA2957">
        <w:rPr>
          <w:rtl/>
        </w:rPr>
        <w:t xml:space="preserve">  اور لفظ ''</w:t>
      </w:r>
      <w:r w:rsidR="00AE1C4A" w:rsidRPr="00AE1C4A">
        <w:rPr>
          <w:rStyle w:val="arabic"/>
          <w:rtl/>
        </w:rPr>
        <w:t>ما</w:t>
      </w:r>
      <w:r w:rsidR="00462B4C" w:rsidRPr="00EA2957">
        <w:rPr>
          <w:rtl/>
        </w:rPr>
        <w:t xml:space="preserve">'' غیر عا قل کے لئے ) آ تا ہے ۔جیسے </w:t>
      </w:r>
      <w:r w:rsidR="00AE1C4A" w:rsidRPr="00AE1C4A">
        <w:rPr>
          <w:rStyle w:val="arabic"/>
          <w:rtl/>
        </w:rPr>
        <w:t>ماَ جَاءَنیِ مِنْکَ أَخَذْتُہُ</w:t>
      </w:r>
      <w:r w:rsidR="00220E10">
        <w:rPr>
          <w:rFonts w:hint="cs"/>
          <w:rtl/>
        </w:rPr>
        <w:t>.</w:t>
      </w:r>
      <w:r w:rsidR="005F76E7">
        <w:rPr>
          <w:rFonts w:hint="cs"/>
          <w:rtl/>
        </w:rPr>
        <w:t xml:space="preserve"> </w:t>
      </w:r>
      <w:r w:rsidR="00462B4C" w:rsidRPr="00EA2957">
        <w:rPr>
          <w:rtl/>
        </w:rPr>
        <w:t>دیکھئے : اس میں لفظ ''</w:t>
      </w:r>
      <w:r w:rsidR="00AE1C4A" w:rsidRPr="00AE1C4A">
        <w:rPr>
          <w:rStyle w:val="arabic"/>
          <w:rtl/>
        </w:rPr>
        <w:t xml:space="preserve">ما </w:t>
      </w:r>
      <w:r w:rsidR="00462B4C" w:rsidRPr="00EA2957">
        <w:rPr>
          <w:rtl/>
        </w:rPr>
        <w:t>''عموم کے لئے ہے غیر عاقل کے اعتبار سے ۔معنی ہو گا :  جو چیز تیری طرف سے میرے پاس آ ئے گی میں اسے لوں گا ۔</w:t>
      </w:r>
    </w:p>
    <w:p w14:paraId="3D3CA8E0" w14:textId="561721EC" w:rsidR="00462B4C" w:rsidRPr="00EA2957" w:rsidRDefault="00462B4C" w:rsidP="005F76E7">
      <w:r w:rsidRPr="00EA2957">
        <w:rPr>
          <w:rtl/>
        </w:rPr>
        <w:t xml:space="preserve">  (</w:t>
      </w:r>
      <w:r w:rsidR="00AE1C4A" w:rsidRPr="00AE1C4A">
        <w:rPr>
          <w:rStyle w:val="arabic"/>
          <w:rtl/>
        </w:rPr>
        <w:t>وَ أَیّ فیِ الْجَمِیْعِ</w:t>
      </w:r>
      <w:r w:rsidRPr="00EA2957">
        <w:rPr>
          <w:rtl/>
        </w:rPr>
        <w:t xml:space="preserve"> ۔ اور لفظ ''</w:t>
      </w:r>
      <w:r w:rsidR="00AE1C4A" w:rsidRPr="00AE1C4A">
        <w:rPr>
          <w:rStyle w:val="arabic"/>
          <w:rtl/>
        </w:rPr>
        <w:t>أیّ</w:t>
      </w:r>
      <w:r w:rsidRPr="00EA2957">
        <w:rPr>
          <w:rtl/>
        </w:rPr>
        <w:t>'')چا ہے لفظ أی استفہا میہ ہو یا شر طیہ ہو یا موصو لہ ہو ۔  تینوں کی مثا لیں آ گے مذ کور ہیں ۔(سب کے لئے آ تا ہے )یعنی عا قل اور غیر عا قل دونوں کے لئے آ تا ہے ۔جیسے</w:t>
      </w:r>
      <w:r w:rsidR="00AE1C4A" w:rsidRPr="00AE1C4A">
        <w:rPr>
          <w:rStyle w:val="arabic"/>
          <w:rtl/>
        </w:rPr>
        <w:t xml:space="preserve"> أی عبیدی جا ء ک أحسن الیہ</w:t>
      </w:r>
      <w:r w:rsidR="005F76E7">
        <w:rPr>
          <w:rtl/>
        </w:rPr>
        <w:t>۔دیکھ</w:t>
      </w:r>
      <w:r w:rsidR="005F76E7">
        <w:rPr>
          <w:rFonts w:hint="cs"/>
          <w:rtl/>
        </w:rPr>
        <w:t>ئے</w:t>
      </w:r>
      <w:r w:rsidRPr="00EA2957">
        <w:rPr>
          <w:rtl/>
        </w:rPr>
        <w:t>: اس میں لفظ ''</w:t>
      </w:r>
      <w:r w:rsidR="00AE1C4A" w:rsidRPr="00AE1C4A">
        <w:rPr>
          <w:rStyle w:val="arabic"/>
          <w:rtl/>
        </w:rPr>
        <w:t>أی</w:t>
      </w:r>
      <w:r w:rsidRPr="00EA2957">
        <w:rPr>
          <w:rtl/>
        </w:rPr>
        <w:t xml:space="preserve"> ''عام ہے عا قل کے اعتبار  سے۔معنی ہو گا : میرے غلا موں میں سے جو بھی تیرے پاس آ ئے اس کے ساتھ احسان کر۔</w:t>
      </w:r>
    </w:p>
    <w:p w14:paraId="5B277636" w14:textId="2AC8DA8A" w:rsidR="00462B4C" w:rsidRPr="00EA2957" w:rsidRDefault="00462B4C" w:rsidP="00220E10">
      <w:r w:rsidRPr="00EA2957">
        <w:rPr>
          <w:rtl/>
        </w:rPr>
        <w:t xml:space="preserve">  </w:t>
      </w:r>
      <w:r w:rsidR="00AE1C4A" w:rsidRPr="00AE1C4A">
        <w:rPr>
          <w:rStyle w:val="arabic"/>
          <w:rtl/>
        </w:rPr>
        <w:t>وأی الأ شیاء أردت أعطیتکہ</w:t>
      </w:r>
      <w:r w:rsidR="00220E10">
        <w:rPr>
          <w:rFonts w:hint="cs"/>
          <w:rtl/>
        </w:rPr>
        <w:t>.</w:t>
      </w:r>
      <w:r w:rsidRPr="00EA2957">
        <w:rPr>
          <w:rtl/>
        </w:rPr>
        <w:t>دیکھئے : اس میں لفظ ''</w:t>
      </w:r>
      <w:r w:rsidR="00AE1C4A" w:rsidRPr="00AE1C4A">
        <w:rPr>
          <w:rStyle w:val="arabic"/>
          <w:rtl/>
        </w:rPr>
        <w:t xml:space="preserve">أی </w:t>
      </w:r>
      <w:r w:rsidRPr="00EA2957">
        <w:rPr>
          <w:rtl/>
        </w:rPr>
        <w:t>''عام ہے ،غیر عا قل کے اعتبار سے۔  معنی ہو گا :  چیزوں میں سے جو بھی تو چا ہے گا میں تجھے دوں گا ۔</w:t>
      </w:r>
    </w:p>
    <w:p w14:paraId="13EED17B" w14:textId="025649EE" w:rsidR="00462B4C" w:rsidRPr="00EA2957" w:rsidRDefault="00462B4C" w:rsidP="009D497D">
      <w:r w:rsidRPr="00EA2957">
        <w:rPr>
          <w:rtl/>
        </w:rPr>
        <w:t xml:space="preserve">  استفہام کی مثال: </w:t>
      </w:r>
      <w:r w:rsidR="00AE1C4A" w:rsidRPr="00AE1C4A">
        <w:rPr>
          <w:rStyle w:val="arabic"/>
          <w:rtl/>
        </w:rPr>
        <w:t>اَیُّکُمْ زَا دَتْہُ ھٰذِہِ اِیْمَا نَا.</w:t>
      </w:r>
      <w:r w:rsidR="005F76E7">
        <w:rPr>
          <w:rtl/>
        </w:rPr>
        <w:t xml:space="preserve"> </w:t>
      </w:r>
      <w:r w:rsidR="009D497D">
        <w:rPr>
          <w:rFonts w:hint="cs"/>
          <w:rtl/>
        </w:rPr>
        <w:t>(</w:t>
      </w:r>
      <w:r w:rsidR="005F76E7">
        <w:rPr>
          <w:rtl/>
        </w:rPr>
        <w:t>سو ر</w:t>
      </w:r>
      <w:r w:rsidRPr="00EA2957">
        <w:rPr>
          <w:rtl/>
        </w:rPr>
        <w:t>ہ</w:t>
      </w:r>
      <w:r w:rsidR="005F76E7">
        <w:rPr>
          <w:rFonts w:hint="cs"/>
          <w:rtl/>
        </w:rPr>
        <w:t>ٔ</w:t>
      </w:r>
      <w:r w:rsidR="005F76E7">
        <w:rPr>
          <w:rtl/>
        </w:rPr>
        <w:t xml:space="preserve"> تو بہ١٢٤</w:t>
      </w:r>
      <w:r w:rsidR="009D497D">
        <w:rPr>
          <w:rFonts w:hint="cs"/>
          <w:rtl/>
        </w:rPr>
        <w:t>)</w:t>
      </w:r>
      <w:r w:rsidRPr="00EA2957">
        <w:rPr>
          <w:rtl/>
        </w:rPr>
        <w:t>اس سو رت نے تم میں سے کس ک</w:t>
      </w:r>
      <w:r w:rsidR="005F76E7">
        <w:rPr>
          <w:rtl/>
        </w:rPr>
        <w:t>ے ایمان میں تر قی دی</w:t>
      </w:r>
      <w:r w:rsidR="0047654A">
        <w:rPr>
          <w:rFonts w:hint="cs"/>
          <w:rtl/>
        </w:rPr>
        <w:t>۔</w:t>
      </w:r>
      <w:r w:rsidR="009D497D">
        <w:rPr>
          <w:rFonts w:hint="cs"/>
          <w:rtl/>
        </w:rPr>
        <w:t>(</w:t>
      </w:r>
      <w:r w:rsidR="005F76E7">
        <w:rPr>
          <w:rtl/>
        </w:rPr>
        <w:t>تر جم</w:t>
      </w:r>
      <w:r w:rsidR="005F76E7">
        <w:rPr>
          <w:rFonts w:hint="cs"/>
          <w:rtl/>
        </w:rPr>
        <w:t>ۂ</w:t>
      </w:r>
      <w:r w:rsidR="005F76E7">
        <w:rPr>
          <w:rtl/>
        </w:rPr>
        <w:t xml:space="preserve"> قرآن </w:t>
      </w:r>
      <w:r w:rsidR="009D497D">
        <w:rPr>
          <w:rFonts w:hint="cs"/>
          <w:rtl/>
        </w:rPr>
        <w:t>)</w:t>
      </w:r>
    </w:p>
    <w:p w14:paraId="4BE729AF" w14:textId="4DC64E4F" w:rsidR="00462B4C" w:rsidRPr="00EA2957" w:rsidRDefault="00462B4C" w:rsidP="009D497D">
      <w:r w:rsidRPr="00EA2957">
        <w:rPr>
          <w:rtl/>
        </w:rPr>
        <w:tab/>
        <w:t xml:space="preserve">  شرط کی مثال: </w:t>
      </w:r>
      <w:r w:rsidR="00AE1C4A" w:rsidRPr="00AE1C4A">
        <w:rPr>
          <w:rStyle w:val="arabic"/>
          <w:rtl/>
        </w:rPr>
        <w:t>اَیَّمَا الْاَ جَلَیْنِ قَضَیْتُ فَلاَ عُدْوَانَ عَلَیَّ.</w:t>
      </w:r>
      <w:r w:rsidR="00E232B1">
        <w:rPr>
          <w:rtl/>
        </w:rPr>
        <w:t xml:space="preserve"> </w:t>
      </w:r>
      <w:r w:rsidR="009D497D">
        <w:rPr>
          <w:rFonts w:hint="cs"/>
          <w:rtl/>
        </w:rPr>
        <w:t>(</w:t>
      </w:r>
      <w:r w:rsidR="00E232B1">
        <w:rPr>
          <w:rtl/>
        </w:rPr>
        <w:t>سو ر</w:t>
      </w:r>
      <w:r w:rsidR="00E232B1">
        <w:rPr>
          <w:rFonts w:hint="cs"/>
          <w:rtl/>
        </w:rPr>
        <w:t>ۂ</w:t>
      </w:r>
      <w:r w:rsidRPr="00EA2957">
        <w:rPr>
          <w:rtl/>
        </w:rPr>
        <w:t xml:space="preserve"> قصص٢٨</w:t>
      </w:r>
      <w:r w:rsidR="009D497D">
        <w:rPr>
          <w:rFonts w:hint="cs"/>
          <w:rtl/>
        </w:rPr>
        <w:t xml:space="preserve"> ) </w:t>
      </w:r>
      <w:r w:rsidRPr="00EA2957">
        <w:rPr>
          <w:rtl/>
        </w:rPr>
        <w:t xml:space="preserve">دونوں مدتوں میں سے جس  </w:t>
      </w:r>
      <w:r w:rsidR="009D497D">
        <w:rPr>
          <w:rFonts w:hint="cs"/>
          <w:rtl/>
        </w:rPr>
        <w:t>(</w:t>
      </w:r>
      <w:r w:rsidR="00BB4621">
        <w:rPr>
          <w:rtl/>
        </w:rPr>
        <w:t>مدت</w:t>
      </w:r>
      <w:r w:rsidR="009D497D">
        <w:rPr>
          <w:rFonts w:hint="cs"/>
          <w:rtl/>
        </w:rPr>
        <w:t xml:space="preserve">) </w:t>
      </w:r>
      <w:r w:rsidRPr="00EA2957">
        <w:rPr>
          <w:rtl/>
        </w:rPr>
        <w:t xml:space="preserve">کو بھی پو را کر دوں مجھ پر کو ئی جبر نہ ہو گا </w:t>
      </w:r>
      <w:r w:rsidR="009D497D">
        <w:rPr>
          <w:rFonts w:hint="cs"/>
          <w:rtl/>
        </w:rPr>
        <w:t>(</w:t>
      </w:r>
      <w:r w:rsidR="00BB4621">
        <w:rPr>
          <w:rtl/>
        </w:rPr>
        <w:t>تر جم</w:t>
      </w:r>
      <w:r w:rsidR="00BB4621">
        <w:rPr>
          <w:rFonts w:hint="cs"/>
          <w:rtl/>
        </w:rPr>
        <w:t xml:space="preserve">ۂ </w:t>
      </w:r>
      <w:r w:rsidR="00BB4621">
        <w:rPr>
          <w:rtl/>
        </w:rPr>
        <w:t xml:space="preserve">قرآن </w:t>
      </w:r>
      <w:r w:rsidR="009D497D">
        <w:rPr>
          <w:rFonts w:hint="cs"/>
          <w:rtl/>
        </w:rPr>
        <w:t>)</w:t>
      </w:r>
    </w:p>
    <w:p w14:paraId="7E36FBC8" w14:textId="7DC3E242" w:rsidR="00462B4C" w:rsidRPr="00EA2957" w:rsidRDefault="00462B4C" w:rsidP="00220E10">
      <w:r w:rsidRPr="00EA2957">
        <w:rPr>
          <w:rtl/>
        </w:rPr>
        <w:t xml:space="preserve">  مو صو لہ کی مثال: </w:t>
      </w:r>
      <w:r w:rsidR="00AE1C4A" w:rsidRPr="00AE1C4A">
        <w:rPr>
          <w:rStyle w:val="arabic"/>
          <w:rtl/>
        </w:rPr>
        <w:t>ثُمَّ لَنَنْزِ عَنَّ مِنْ کُلِّ شِیْعَةٍ اَیُّھُمْ اَشَدُّ عَلَی الرَّحْمٰنِ عِتِیَّا</w:t>
      </w:r>
      <w:r w:rsidR="00220E10">
        <w:rPr>
          <w:rFonts w:hint="cs"/>
          <w:rtl/>
        </w:rPr>
        <w:t>.</w:t>
      </w:r>
      <w:r w:rsidR="009D497D">
        <w:rPr>
          <w:rFonts w:hint="cs"/>
          <w:rtl/>
        </w:rPr>
        <w:t>(</w:t>
      </w:r>
      <w:r w:rsidR="00BB4621">
        <w:rPr>
          <w:rtl/>
        </w:rPr>
        <w:t>سو ر</w:t>
      </w:r>
      <w:r w:rsidR="00BB4621">
        <w:rPr>
          <w:rFonts w:hint="cs"/>
          <w:rtl/>
        </w:rPr>
        <w:t xml:space="preserve">ۂ </w:t>
      </w:r>
      <w:r w:rsidRPr="00EA2957">
        <w:rPr>
          <w:rtl/>
        </w:rPr>
        <w:t>مر یم ٦٩</w:t>
      </w:r>
      <w:r w:rsidR="009D497D">
        <w:rPr>
          <w:rFonts w:hint="cs"/>
          <w:rtl/>
        </w:rPr>
        <w:t>)</w:t>
      </w:r>
      <w:r w:rsidR="00AE1C4A" w:rsidRPr="00AE1C4A">
        <w:rPr>
          <w:rStyle w:val="arabic"/>
          <w:rtl/>
        </w:rPr>
        <w:t>ای الذی ھو اشد</w:t>
      </w:r>
      <w:r w:rsidRPr="00EA2957">
        <w:rPr>
          <w:rtl/>
        </w:rPr>
        <w:t xml:space="preserve"> پھر </w:t>
      </w:r>
      <w:r w:rsidR="009D497D">
        <w:rPr>
          <w:rFonts w:hint="cs"/>
          <w:rtl/>
        </w:rPr>
        <w:t>(</w:t>
      </w:r>
      <w:r w:rsidR="00BB4621">
        <w:rPr>
          <w:rtl/>
        </w:rPr>
        <w:t xml:space="preserve">ان کفار کے </w:t>
      </w:r>
      <w:r w:rsidR="009D497D">
        <w:rPr>
          <w:rFonts w:hint="cs"/>
          <w:rtl/>
        </w:rPr>
        <w:t>)</w:t>
      </w:r>
      <w:r w:rsidRPr="00EA2957">
        <w:rPr>
          <w:rtl/>
        </w:rPr>
        <w:t>ہر گ</w:t>
      </w:r>
      <w:r w:rsidR="004F4E85">
        <w:rPr>
          <w:rtl/>
        </w:rPr>
        <w:t xml:space="preserve">روہ میں سے ان </w:t>
      </w:r>
      <w:r w:rsidR="004F4E85">
        <w:rPr>
          <w:rtl/>
        </w:rPr>
        <w:lastRenderedPageBreak/>
        <w:t>لوگوں کو جدا کر</w:t>
      </w:r>
      <w:r w:rsidR="00220E10">
        <w:rPr>
          <w:rFonts w:hint="cs"/>
          <w:rtl/>
        </w:rPr>
        <w:t xml:space="preserve">یں </w:t>
      </w:r>
      <w:r w:rsidR="004F4E85">
        <w:rPr>
          <w:rFonts w:hint="cs"/>
          <w:rtl/>
        </w:rPr>
        <w:t>گے</w:t>
      </w:r>
      <w:r w:rsidRPr="00EA2957">
        <w:rPr>
          <w:rtl/>
        </w:rPr>
        <w:t xml:space="preserve"> جو ان میں سب سے زیا دہ اللہ تعا لی سے سر کشی کیا کر تا تھا</w:t>
      </w:r>
      <w:r w:rsidR="0047654A">
        <w:rPr>
          <w:rFonts w:hint="cs"/>
          <w:rtl/>
        </w:rPr>
        <w:t>۔</w:t>
      </w:r>
      <w:r w:rsidR="009D497D">
        <w:rPr>
          <w:rFonts w:hint="cs"/>
          <w:rtl/>
        </w:rPr>
        <w:t>(</w:t>
      </w:r>
      <w:r w:rsidR="00BB4621">
        <w:rPr>
          <w:rtl/>
        </w:rPr>
        <w:t>تر جم</w:t>
      </w:r>
      <w:r w:rsidR="00BB4621">
        <w:rPr>
          <w:rFonts w:hint="cs"/>
          <w:rtl/>
        </w:rPr>
        <w:t>ۂ</w:t>
      </w:r>
      <w:r w:rsidR="00BB4621">
        <w:rPr>
          <w:rtl/>
        </w:rPr>
        <w:t xml:space="preserve"> قر آن</w:t>
      </w:r>
      <w:r w:rsidR="009D497D">
        <w:rPr>
          <w:rFonts w:hint="cs"/>
          <w:rtl/>
        </w:rPr>
        <w:t>)</w:t>
      </w:r>
    </w:p>
    <w:p w14:paraId="1E66265D" w14:textId="0BB8A606" w:rsidR="00462B4C" w:rsidRPr="00EA2957" w:rsidRDefault="00462B4C" w:rsidP="00220E10">
      <w:r w:rsidRPr="00EA2957">
        <w:rPr>
          <w:rtl/>
        </w:rPr>
        <w:t xml:space="preserve">  (</w:t>
      </w:r>
      <w:r w:rsidR="00AE1C4A" w:rsidRPr="00AE1C4A">
        <w:rPr>
          <w:rStyle w:val="arabic"/>
          <w:rtl/>
        </w:rPr>
        <w:t>وَأَیْنَ فیِ الْمَکَانِ</w:t>
      </w:r>
      <w:r w:rsidR="00220E10">
        <w:rPr>
          <w:rFonts w:hint="cs"/>
          <w:rtl/>
        </w:rPr>
        <w:t>.</w:t>
      </w:r>
      <w:r w:rsidRPr="00EA2957">
        <w:rPr>
          <w:rtl/>
        </w:rPr>
        <w:t xml:space="preserve">اور این مکان کے لئے آ تا ہے )  جیسے:  </w:t>
      </w:r>
      <w:r w:rsidR="00AE1C4A" w:rsidRPr="00AE1C4A">
        <w:rPr>
          <w:rStyle w:val="arabic"/>
          <w:rtl/>
        </w:rPr>
        <w:t>أینما تکن أکن معک</w:t>
      </w:r>
      <w:r w:rsidR="00220E10">
        <w:rPr>
          <w:rFonts w:hint="cs"/>
          <w:rtl/>
        </w:rPr>
        <w:t>.</w:t>
      </w:r>
      <w:r w:rsidRPr="00EA2957">
        <w:rPr>
          <w:rtl/>
        </w:rPr>
        <w:t>دیکھئے :  اس میں ''این'' عموم کے لئے ہے ، مکان کے اعتبار سے ۔معنی ہو گا :تو جہاں ہو گا میں وہی ہوں گا ۔  (</w:t>
      </w:r>
      <w:r w:rsidR="00AE1C4A" w:rsidRPr="00AE1C4A">
        <w:rPr>
          <w:rStyle w:val="arabic"/>
          <w:rtl/>
        </w:rPr>
        <w:t>وَ مَتی فیِ الزَّمَانِ</w:t>
      </w:r>
      <w:r w:rsidRPr="00EA2957">
        <w:rPr>
          <w:rtl/>
        </w:rPr>
        <w:t xml:space="preserve"> ۔اور </w:t>
      </w:r>
      <w:r w:rsidR="00AE1C4A" w:rsidRPr="00AE1C4A">
        <w:rPr>
          <w:rStyle w:val="arabic"/>
          <w:rtl/>
        </w:rPr>
        <w:t>متی</w:t>
      </w:r>
      <w:r w:rsidRPr="00EA2957">
        <w:rPr>
          <w:rtl/>
        </w:rPr>
        <w:t xml:space="preserve"> زما نہ کے لئے آ تا ہے )جیسے </w:t>
      </w:r>
      <w:r w:rsidR="00AE1C4A" w:rsidRPr="00AE1C4A">
        <w:rPr>
          <w:rStyle w:val="arabic"/>
          <w:rtl/>
        </w:rPr>
        <w:t>متی شئت جئتک</w:t>
      </w:r>
      <w:r w:rsidR="00220E10">
        <w:rPr>
          <w:rFonts w:hint="cs"/>
          <w:rtl/>
        </w:rPr>
        <w:t>.</w:t>
      </w:r>
      <w:r w:rsidRPr="00EA2957">
        <w:rPr>
          <w:rtl/>
        </w:rPr>
        <w:t xml:space="preserve"> دیکھئے:  اس میں ''</w:t>
      </w:r>
      <w:r w:rsidR="00AE1C4A" w:rsidRPr="00AE1C4A">
        <w:rPr>
          <w:rStyle w:val="arabic"/>
          <w:rtl/>
        </w:rPr>
        <w:t>متی</w:t>
      </w:r>
      <w:r w:rsidRPr="00EA2957">
        <w:rPr>
          <w:rtl/>
        </w:rPr>
        <w:t>'' عموم کے لئے ہے ،زمانہ کے اعتبار سے ۔</w:t>
      </w:r>
      <w:r w:rsidR="00BB4621">
        <w:rPr>
          <w:rFonts w:hint="cs"/>
          <w:rtl/>
        </w:rPr>
        <w:t xml:space="preserve"> </w:t>
      </w:r>
      <w:r w:rsidRPr="00EA2957">
        <w:rPr>
          <w:rtl/>
        </w:rPr>
        <w:t>معنی ہو گا :تو جس وقت چا ہے گا میں تیرے  پاس آؤں گا ۔(</w:t>
      </w:r>
      <w:r w:rsidR="00AE1C4A" w:rsidRPr="00AE1C4A">
        <w:rPr>
          <w:rStyle w:val="arabic"/>
          <w:rtl/>
        </w:rPr>
        <w:t>وَمَا فیِ الْاِ سْتِفْہَامِ</w:t>
      </w:r>
      <w:r w:rsidRPr="00EA2957">
        <w:rPr>
          <w:rtl/>
        </w:rPr>
        <w:t xml:space="preserve"> </w:t>
      </w:r>
      <w:r w:rsidR="00220E10">
        <w:rPr>
          <w:rFonts w:hint="cs"/>
          <w:rtl/>
        </w:rPr>
        <w:t>.</w:t>
      </w:r>
      <w:r w:rsidRPr="00EA2957">
        <w:rPr>
          <w:rtl/>
        </w:rPr>
        <w:t>اور ''</w:t>
      </w:r>
      <w:r w:rsidR="00AE1C4A" w:rsidRPr="00AE1C4A">
        <w:rPr>
          <w:rStyle w:val="arabic"/>
          <w:rtl/>
        </w:rPr>
        <w:t>ما</w:t>
      </w:r>
      <w:r w:rsidRPr="00EA2957">
        <w:rPr>
          <w:rtl/>
        </w:rPr>
        <w:t xml:space="preserve">'' استفہام کے لئے آ تا ہے )جیسے </w:t>
      </w:r>
      <w:r w:rsidR="00AE1C4A" w:rsidRPr="00AE1C4A">
        <w:rPr>
          <w:rStyle w:val="arabic"/>
          <w:rtl/>
        </w:rPr>
        <w:t>ما عندک</w:t>
      </w:r>
      <w:r w:rsidRPr="00EA2957">
        <w:rPr>
          <w:rtl/>
        </w:rPr>
        <w:t>؟  دیکھئے: اس میں ''</w:t>
      </w:r>
      <w:r w:rsidR="00AE1C4A" w:rsidRPr="00AE1C4A">
        <w:rPr>
          <w:rStyle w:val="arabic"/>
          <w:rtl/>
        </w:rPr>
        <w:t>ما</w:t>
      </w:r>
      <w:r w:rsidRPr="00EA2957">
        <w:rPr>
          <w:rtl/>
        </w:rPr>
        <w:t>'' عموم کے لئے ہے ،استفہام کے اعتبار سے ۔معنی ہو گا : تیرے پاس کیا ہے ؟</w:t>
      </w:r>
    </w:p>
    <w:p w14:paraId="4FDA7741" w14:textId="54254E2D" w:rsidR="00462B4C" w:rsidRPr="00EA2957" w:rsidRDefault="00462B4C" w:rsidP="00220E10">
      <w:r w:rsidRPr="00EA2957">
        <w:rPr>
          <w:rtl/>
        </w:rPr>
        <w:t xml:space="preserve">  (</w:t>
      </w:r>
      <w:r w:rsidR="00AE1C4A" w:rsidRPr="00AE1C4A">
        <w:rPr>
          <w:rStyle w:val="arabic"/>
          <w:rtl/>
        </w:rPr>
        <w:t>وَالْجَزَاء</w:t>
      </w:r>
      <w:r w:rsidR="00220E10">
        <w:rPr>
          <w:rFonts w:hint="cs"/>
          <w:rtl/>
        </w:rPr>
        <w:t>.</w:t>
      </w:r>
      <w:r w:rsidRPr="00EA2957">
        <w:rPr>
          <w:rtl/>
        </w:rPr>
        <w:t>اور ''</w:t>
      </w:r>
      <w:r w:rsidR="00AE1C4A" w:rsidRPr="00AE1C4A">
        <w:rPr>
          <w:rStyle w:val="arabic"/>
          <w:rtl/>
        </w:rPr>
        <w:t>ما</w:t>
      </w:r>
      <w:r w:rsidR="009D497D">
        <w:rPr>
          <w:rtl/>
        </w:rPr>
        <w:t>'' جزا</w:t>
      </w:r>
      <w:r w:rsidRPr="00EA2957">
        <w:rPr>
          <w:rtl/>
        </w:rPr>
        <w:t xml:space="preserve"> کے لئے آ تا ہے )جیسے </w:t>
      </w:r>
      <w:r w:rsidR="00AE1C4A" w:rsidRPr="00AE1C4A">
        <w:rPr>
          <w:rStyle w:val="arabic"/>
          <w:rtl/>
        </w:rPr>
        <w:t>ما تعمل</w:t>
      </w:r>
      <w:r w:rsidRPr="00EA2957">
        <w:rPr>
          <w:rtl/>
        </w:rPr>
        <w:t xml:space="preserve"> </w:t>
      </w:r>
      <w:r w:rsidR="00AE1C4A" w:rsidRPr="00AE1C4A">
        <w:rPr>
          <w:rStyle w:val="arabic"/>
          <w:rtl/>
        </w:rPr>
        <w:t>تجز بہ</w:t>
      </w:r>
      <w:r w:rsidRPr="00EA2957">
        <w:rPr>
          <w:rtl/>
        </w:rPr>
        <w:t xml:space="preserve"> </w:t>
      </w:r>
      <w:r w:rsidR="00220E10">
        <w:rPr>
          <w:rFonts w:hint="cs"/>
          <w:rtl/>
        </w:rPr>
        <w:t>.</w:t>
      </w:r>
      <w:r w:rsidRPr="00EA2957">
        <w:rPr>
          <w:rtl/>
        </w:rPr>
        <w:t>دیکھئے : اس میں ''</w:t>
      </w:r>
      <w:r w:rsidR="00AE1C4A" w:rsidRPr="00AE1C4A">
        <w:rPr>
          <w:rStyle w:val="arabic"/>
          <w:rtl/>
        </w:rPr>
        <w:t>ما</w:t>
      </w:r>
      <w:r w:rsidR="009D497D">
        <w:rPr>
          <w:rtl/>
        </w:rPr>
        <w:t>'' عموم کے   لئے ہے ،جزا</w:t>
      </w:r>
      <w:r w:rsidRPr="00EA2957">
        <w:rPr>
          <w:rtl/>
        </w:rPr>
        <w:t xml:space="preserve"> کے اعتبار سے ۔معنی ہو گا :تو ج</w:t>
      </w:r>
      <w:r w:rsidR="00BB4621">
        <w:rPr>
          <w:rtl/>
        </w:rPr>
        <w:t>و بھی عمل کرے گا اس کی تجھے جزا</w:t>
      </w:r>
      <w:r w:rsidRPr="00EA2957">
        <w:rPr>
          <w:rtl/>
        </w:rPr>
        <w:t xml:space="preserve">  دی جا ئے گی ۔</w:t>
      </w:r>
    </w:p>
    <w:p w14:paraId="0B1DDEAB" w14:textId="515061C8" w:rsidR="00462B4C" w:rsidRPr="00EA2957" w:rsidRDefault="00462B4C" w:rsidP="009D497D">
      <w:r w:rsidRPr="00EA2957">
        <w:rPr>
          <w:rtl/>
        </w:rPr>
        <w:t xml:space="preserve">  محشی </w:t>
      </w:r>
      <w:r w:rsidR="009D497D">
        <w:rPr>
          <w:rFonts w:hint="cs"/>
          <w:rtl/>
        </w:rPr>
        <w:t>(</w:t>
      </w:r>
      <w:r w:rsidR="00BB4621">
        <w:rPr>
          <w:rtl/>
        </w:rPr>
        <w:t>دمیاطی</w:t>
      </w:r>
      <w:r w:rsidR="009D497D">
        <w:rPr>
          <w:rFonts w:hint="cs"/>
          <w:rtl/>
        </w:rPr>
        <w:t>ؒ)</w:t>
      </w:r>
      <w:r w:rsidRPr="00EA2957">
        <w:rPr>
          <w:rtl/>
        </w:rPr>
        <w:t>فرما تے ہیں :  ما تن</w:t>
      </w:r>
      <w:r w:rsidR="00BB4621">
        <w:rPr>
          <w:rFonts w:hint="cs"/>
          <w:rtl/>
        </w:rPr>
        <w:t>ؒ</w:t>
      </w:r>
      <w:r w:rsidRPr="00EA2957">
        <w:rPr>
          <w:rtl/>
        </w:rPr>
        <w:t xml:space="preserve">   اگر ''</w:t>
      </w:r>
      <w:r w:rsidR="00AE1C4A" w:rsidRPr="00AE1C4A">
        <w:rPr>
          <w:rStyle w:val="arabic"/>
          <w:rtl/>
        </w:rPr>
        <w:t>والجزاء</w:t>
      </w:r>
      <w:r w:rsidRPr="00EA2957">
        <w:rPr>
          <w:rtl/>
        </w:rPr>
        <w:t>'' کی بجا ئے و الشرط فر ما تے تو مناسب ہو تا ۔</w:t>
      </w:r>
    </w:p>
    <w:p w14:paraId="13F408BC" w14:textId="300E9EB6" w:rsidR="00462B4C" w:rsidRPr="00EA2957" w:rsidRDefault="009D497D" w:rsidP="004F4E85">
      <w:r>
        <w:rPr>
          <w:rFonts w:hint="cs"/>
          <w:rtl/>
        </w:rPr>
        <w:t>(</w:t>
      </w:r>
      <w:r w:rsidR="00BB4621">
        <w:rPr>
          <w:rtl/>
        </w:rPr>
        <w:t>حا شی</w:t>
      </w:r>
      <w:r w:rsidR="00BB4621">
        <w:rPr>
          <w:rFonts w:hint="cs"/>
          <w:rtl/>
        </w:rPr>
        <w:t>ۂ</w:t>
      </w:r>
      <w:r w:rsidR="00BB4621">
        <w:rPr>
          <w:rtl/>
        </w:rPr>
        <w:t xml:space="preserve"> شرح ورقات</w:t>
      </w:r>
      <w:r w:rsidR="00DF6DE4">
        <w:rPr>
          <w:rFonts w:hint="cs"/>
          <w:rtl/>
        </w:rPr>
        <w:t xml:space="preserve"> ص ۶۹</w:t>
      </w:r>
      <w:r w:rsidR="00BB4621">
        <w:rPr>
          <w:rtl/>
        </w:rPr>
        <w:t xml:space="preserve"> </w:t>
      </w:r>
      <w:r>
        <w:rPr>
          <w:rFonts w:hint="cs"/>
          <w:rtl/>
        </w:rPr>
        <w:t>)</w:t>
      </w:r>
      <w:r w:rsidR="00462B4C" w:rsidRPr="00EA2957">
        <w:rPr>
          <w:rtl/>
        </w:rPr>
        <w:t xml:space="preserve"> اس لئے کہ'' </w:t>
      </w:r>
      <w:r w:rsidR="00AE1C4A" w:rsidRPr="00AE1C4A">
        <w:rPr>
          <w:rStyle w:val="arabic"/>
          <w:rtl/>
        </w:rPr>
        <w:t xml:space="preserve">ما </w:t>
      </w:r>
      <w:r w:rsidR="00462B4C" w:rsidRPr="00EA2957">
        <w:rPr>
          <w:rtl/>
        </w:rPr>
        <w:t>''کا استعمال شرط میں ہو تا ہے نہ کہ جزا میں۔ صاحب شرح شذور الذ ہب فر ما تے ہیں :</w:t>
      </w:r>
      <w:r w:rsidR="00AE1C4A" w:rsidRPr="00AE1C4A">
        <w:rPr>
          <w:rStyle w:val="arabic"/>
          <w:rtl/>
        </w:rPr>
        <w:t>ما وضع للد لا لة علی ما لا یعقل ، ثم ضمن معنی الشرط و ھو ما و مھما ،نحو قو لہ تعالی '' وَ مَا تَفْعَلُوْا مِنْ خَیْرِ یَّعْلَمْہُ اللہْ</w:t>
      </w:r>
      <w:r w:rsidR="00462B4C" w:rsidRPr="00EA2957">
        <w:rPr>
          <w:rtl/>
        </w:rPr>
        <w:t xml:space="preserve"> </w:t>
      </w:r>
      <w:r w:rsidR="00220E10">
        <w:rPr>
          <w:rFonts w:hint="cs"/>
          <w:rtl/>
        </w:rPr>
        <w:t xml:space="preserve">. </w:t>
      </w:r>
      <w:r w:rsidR="00462B4C" w:rsidRPr="00EA2957">
        <w:rPr>
          <w:rtl/>
        </w:rPr>
        <w:t>''اس عبارت سے معلوم ہوا کہ لفظ ''</w:t>
      </w:r>
      <w:r w:rsidR="00AE1C4A" w:rsidRPr="00AE1C4A">
        <w:rPr>
          <w:rStyle w:val="arabic"/>
          <w:rtl/>
        </w:rPr>
        <w:t>ما</w:t>
      </w:r>
      <w:r w:rsidR="00462B4C" w:rsidRPr="00EA2957">
        <w:rPr>
          <w:rtl/>
        </w:rPr>
        <w:t>''شرط کے معنی پر مشتمل ہے ،لہذا ''</w:t>
      </w:r>
      <w:r w:rsidR="00AE1C4A" w:rsidRPr="00AE1C4A">
        <w:rPr>
          <w:rStyle w:val="arabic"/>
          <w:rtl/>
        </w:rPr>
        <w:t xml:space="preserve">والشرط </w:t>
      </w:r>
      <w:r w:rsidR="00462B4C" w:rsidRPr="00EA2957">
        <w:rPr>
          <w:rtl/>
        </w:rPr>
        <w:t>''کہنا چا ہیئے تھانہ کہ ''</w:t>
      </w:r>
      <w:r w:rsidR="00AE1C4A" w:rsidRPr="00AE1C4A">
        <w:rPr>
          <w:rStyle w:val="arabic"/>
          <w:rtl/>
        </w:rPr>
        <w:t>والجزاء</w:t>
      </w:r>
      <w:r w:rsidR="00462B4C" w:rsidRPr="00EA2957">
        <w:rPr>
          <w:rtl/>
        </w:rPr>
        <w:t>''؟</w:t>
      </w:r>
    </w:p>
    <w:p w14:paraId="13FFDA22" w14:textId="68D4E1AD" w:rsidR="00462B4C" w:rsidRPr="00EA2957" w:rsidRDefault="00462B4C" w:rsidP="00477A9F">
      <w:r w:rsidRPr="00EA2957">
        <w:rPr>
          <w:rtl/>
        </w:rPr>
        <w:t xml:space="preserve"> جواب: ما تن   کی مراد ''</w:t>
      </w:r>
      <w:r w:rsidR="00AE1C4A" w:rsidRPr="00AE1C4A">
        <w:rPr>
          <w:rStyle w:val="arabic"/>
          <w:rtl/>
        </w:rPr>
        <w:t>والجزاء</w:t>
      </w:r>
      <w:r w:rsidRPr="00EA2957">
        <w:rPr>
          <w:rtl/>
        </w:rPr>
        <w:t>''کہنے سے یہ نہیں کہ لفظ ''</w:t>
      </w:r>
      <w:r w:rsidR="00AE1C4A" w:rsidRPr="00AE1C4A">
        <w:rPr>
          <w:rStyle w:val="arabic"/>
          <w:rtl/>
        </w:rPr>
        <w:t>ما</w:t>
      </w:r>
      <w:r w:rsidR="00BB4621">
        <w:rPr>
          <w:rtl/>
        </w:rPr>
        <w:t>'' جزا</w:t>
      </w:r>
      <w:r w:rsidRPr="00EA2957">
        <w:rPr>
          <w:rtl/>
        </w:rPr>
        <w:t xml:space="preserve"> کے معنی پر مشتمل ہے،بلکہ مراد یہ  ہے کہ لفظ ''</w:t>
      </w:r>
      <w:r w:rsidR="00AE1C4A" w:rsidRPr="00AE1C4A">
        <w:rPr>
          <w:rStyle w:val="arabic"/>
          <w:rtl/>
        </w:rPr>
        <w:t>ما</w:t>
      </w:r>
      <w:r w:rsidRPr="00BB4621">
        <w:rPr>
          <w:rtl/>
        </w:rPr>
        <w:t>'</w:t>
      </w:r>
      <w:r w:rsidRPr="00EA2957">
        <w:rPr>
          <w:rtl/>
        </w:rPr>
        <w:t>'کا استعمال مق</w:t>
      </w:r>
      <w:r w:rsidR="009D497D">
        <w:rPr>
          <w:rtl/>
        </w:rPr>
        <w:t>ام جزا</w:t>
      </w:r>
      <w:r w:rsidR="00BB4621">
        <w:rPr>
          <w:rtl/>
        </w:rPr>
        <w:t xml:space="preserve"> میں ہو تا ہے ۔یعنی جزا</w:t>
      </w:r>
      <w:r w:rsidRPr="00EA2957">
        <w:rPr>
          <w:rtl/>
        </w:rPr>
        <w:t xml:space="preserve">کو ذکر </w:t>
      </w:r>
      <w:r w:rsidRPr="00EA2957">
        <w:rPr>
          <w:rtl/>
        </w:rPr>
        <w:lastRenderedPageBreak/>
        <w:t>کرنے کے مقام و جگہ میں ہو تا ہے ، اور یقینا ''</w:t>
      </w:r>
      <w:r w:rsidR="00AE1C4A" w:rsidRPr="00AE1C4A">
        <w:rPr>
          <w:rStyle w:val="arabic"/>
          <w:rtl/>
        </w:rPr>
        <w:t>ما</w:t>
      </w:r>
      <w:r w:rsidRPr="00EA2957">
        <w:rPr>
          <w:rtl/>
        </w:rPr>
        <w:t xml:space="preserve">'' جب شرط کے </w:t>
      </w:r>
      <w:r w:rsidR="00BB4621">
        <w:rPr>
          <w:rtl/>
        </w:rPr>
        <w:t>معنی میں ہو تا ہے تو و ہاں جزا</w:t>
      </w:r>
      <w:r w:rsidRPr="00EA2957">
        <w:rPr>
          <w:rtl/>
        </w:rPr>
        <w:t>کا ذکر ہو تا ہے ۔تو ما تن  کا ''</w:t>
      </w:r>
      <w:r w:rsidR="00AE1C4A" w:rsidRPr="00AE1C4A">
        <w:rPr>
          <w:rStyle w:val="arabic"/>
          <w:rtl/>
        </w:rPr>
        <w:t>والجزاء</w:t>
      </w:r>
      <w:r w:rsidRPr="00EA2957">
        <w:rPr>
          <w:rtl/>
        </w:rPr>
        <w:t>'' کہنا درست ہے ۔اور غیر منا سب نہیں ۔</w:t>
      </w:r>
    </w:p>
    <w:p w14:paraId="596008EA" w14:textId="21FBDBF5" w:rsidR="00462B4C" w:rsidRPr="00EA2957" w:rsidRDefault="00477A9F" w:rsidP="00220E10">
      <w:r>
        <w:rPr>
          <w:rtl/>
        </w:rPr>
        <w:t xml:space="preserve">  اور ایک نسخہ میں جزا</w:t>
      </w:r>
      <w:r w:rsidR="009D497D">
        <w:rPr>
          <w:rtl/>
        </w:rPr>
        <w:t xml:space="preserve"> کے بد ل</w:t>
      </w:r>
      <w:r w:rsidR="009D497D">
        <w:rPr>
          <w:rFonts w:hint="cs"/>
          <w:rtl/>
        </w:rPr>
        <w:t>ے</w:t>
      </w:r>
      <w:r w:rsidR="00462B4C" w:rsidRPr="00EA2957">
        <w:rPr>
          <w:rtl/>
        </w:rPr>
        <w:t>لفظ خبر ہے ۔اب عبارت اس طرح ہو ئی :</w:t>
      </w:r>
      <w:r w:rsidR="00AE1C4A" w:rsidRPr="00AE1C4A">
        <w:rPr>
          <w:rStyle w:val="arabic"/>
          <w:rtl/>
        </w:rPr>
        <w:t>وما فی الاستفہام والخبر</w:t>
      </w:r>
      <w:r w:rsidR="00220E10">
        <w:rPr>
          <w:rFonts w:hint="cs"/>
          <w:rtl/>
        </w:rPr>
        <w:t>.</w:t>
      </w:r>
      <w:r w:rsidR="00462B4C" w:rsidRPr="00EA2957">
        <w:rPr>
          <w:rtl/>
        </w:rPr>
        <w:t xml:space="preserve">خبر کے  اعتبار سے مثال :جیسے </w:t>
      </w:r>
      <w:r w:rsidR="00AE1C4A" w:rsidRPr="00AE1C4A">
        <w:rPr>
          <w:rStyle w:val="arabic"/>
          <w:rtl/>
        </w:rPr>
        <w:t>عَمِلْتُ مَا عَمِلْتَ</w:t>
      </w:r>
      <w:r w:rsidR="00462B4C" w:rsidRPr="00EA2957">
        <w:rPr>
          <w:rtl/>
        </w:rPr>
        <w:t xml:space="preserve"> </w:t>
      </w:r>
      <w:r w:rsidR="00220E10">
        <w:rPr>
          <w:rFonts w:hint="cs"/>
          <w:rtl/>
        </w:rPr>
        <w:t>.</w:t>
      </w:r>
      <w:r w:rsidR="00462B4C" w:rsidRPr="00EA2957">
        <w:rPr>
          <w:rtl/>
        </w:rPr>
        <w:t>دیکھئے : اس میں ''</w:t>
      </w:r>
      <w:r w:rsidR="00AE1C4A" w:rsidRPr="00AE1C4A">
        <w:rPr>
          <w:rStyle w:val="arabic"/>
          <w:rtl/>
        </w:rPr>
        <w:t>ما</w:t>
      </w:r>
      <w:r w:rsidR="00462B4C" w:rsidRPr="00EA2957">
        <w:rPr>
          <w:rtl/>
        </w:rPr>
        <w:t>'' عموم کے لئے ہے ،خبر کے اعتبار سے معنی ہو گا :میں نے ہ</w:t>
      </w:r>
      <w:r w:rsidR="009D497D">
        <w:rPr>
          <w:rtl/>
        </w:rPr>
        <w:t>ر وہ کام کیا جو تو نے کیا۔(</w:t>
      </w:r>
      <w:r w:rsidR="00AE1C4A" w:rsidRPr="00AE1C4A">
        <w:rPr>
          <w:rStyle w:val="arabic"/>
          <w:rtl/>
        </w:rPr>
        <w:t>وَغَیْرِہِ</w:t>
      </w:r>
      <w:r w:rsidR="00462B4C" w:rsidRPr="00EA2957">
        <w:rPr>
          <w:rtl/>
        </w:rPr>
        <w:t xml:space="preserve"> </w:t>
      </w:r>
      <w:r w:rsidR="00220E10">
        <w:rPr>
          <w:rFonts w:hint="cs"/>
          <w:rtl/>
        </w:rPr>
        <w:t>.</w:t>
      </w:r>
      <w:r w:rsidR="00462B4C" w:rsidRPr="00EA2957">
        <w:rPr>
          <w:rtl/>
        </w:rPr>
        <w:t>او</w:t>
      </w:r>
      <w:r w:rsidR="004F4E85">
        <w:rPr>
          <w:rtl/>
        </w:rPr>
        <w:t>ر غیرہ سے مراد )خبر ہے پہلے نسخ</w:t>
      </w:r>
      <w:r w:rsidR="004F4E85">
        <w:rPr>
          <w:rFonts w:hint="cs"/>
          <w:rtl/>
        </w:rPr>
        <w:t>ے</w:t>
      </w:r>
      <w:r w:rsidR="00462B4C" w:rsidRPr="00EA2957">
        <w:rPr>
          <w:rtl/>
        </w:rPr>
        <w:t xml:space="preserve"> کے مطا بق وہ اس طرح :</w:t>
      </w:r>
      <w:r w:rsidR="00AE1C4A" w:rsidRPr="00AE1C4A">
        <w:rPr>
          <w:rStyle w:val="arabic"/>
          <w:rtl/>
        </w:rPr>
        <w:t xml:space="preserve">وما فی الاستفہام و الجزاء  </w:t>
      </w:r>
      <w:r w:rsidR="00462B4C" w:rsidRPr="00EA2957">
        <w:rPr>
          <w:rtl/>
        </w:rPr>
        <w:t>و غیرہ ۔یہاں لفظ ''</w:t>
      </w:r>
      <w:r w:rsidR="00AE1C4A" w:rsidRPr="00AE1C4A">
        <w:rPr>
          <w:rStyle w:val="arabic"/>
          <w:rtl/>
        </w:rPr>
        <w:t>غیرہ</w:t>
      </w:r>
      <w:r w:rsidR="00462B4C" w:rsidRPr="00EA2957">
        <w:rPr>
          <w:rtl/>
        </w:rPr>
        <w:t>'' سے مرا</w:t>
      </w:r>
      <w:r w:rsidR="0047654A">
        <w:rPr>
          <w:rtl/>
        </w:rPr>
        <w:t xml:space="preserve">د خبر ہے ۔اور غیرہ سے مراد </w:t>
      </w:r>
      <w:r w:rsidR="009D497D">
        <w:rPr>
          <w:rtl/>
        </w:rPr>
        <w:t>جزا</w:t>
      </w:r>
      <w:r w:rsidR="00462B4C" w:rsidRPr="00EA2957">
        <w:rPr>
          <w:rtl/>
        </w:rPr>
        <w:t xml:space="preserve"> ہے دوسرے نسخ</w:t>
      </w:r>
      <w:r w:rsidR="0090720A">
        <w:rPr>
          <w:rFonts w:hint="cs"/>
          <w:rtl/>
        </w:rPr>
        <w:t>ے</w:t>
      </w:r>
      <w:r w:rsidR="00462B4C" w:rsidRPr="00EA2957">
        <w:rPr>
          <w:rtl/>
        </w:rPr>
        <w:t xml:space="preserve"> کے مطا بق وہ اس طرح :</w:t>
      </w:r>
      <w:r w:rsidR="00AE1C4A" w:rsidRPr="00AE1C4A">
        <w:rPr>
          <w:rStyle w:val="arabic"/>
          <w:rtl/>
        </w:rPr>
        <w:t>وما فی الاستفہام والخبر</w:t>
      </w:r>
      <w:r w:rsidR="00462B4C" w:rsidRPr="00EA2957">
        <w:rPr>
          <w:rtl/>
        </w:rPr>
        <w:t xml:space="preserve"> و غیرہ ۔</w:t>
      </w:r>
      <w:r w:rsidR="009D497D">
        <w:rPr>
          <w:rFonts w:hint="cs"/>
          <w:rtl/>
        </w:rPr>
        <w:t xml:space="preserve"> </w:t>
      </w:r>
      <w:r w:rsidR="00462B4C" w:rsidRPr="00EA2957">
        <w:rPr>
          <w:rtl/>
        </w:rPr>
        <w:t>یہا</w:t>
      </w:r>
      <w:r w:rsidR="009D497D">
        <w:rPr>
          <w:rtl/>
        </w:rPr>
        <w:t>ں لفظ ''غیرہ'' سے مراد :  ''جزا</w:t>
      </w:r>
      <w:r w:rsidR="00462B4C" w:rsidRPr="00EA2957">
        <w:rPr>
          <w:rtl/>
        </w:rPr>
        <w:t xml:space="preserve"> ''ہے ۔(</w:t>
      </w:r>
      <w:r w:rsidR="00AE1C4A" w:rsidRPr="00AE1C4A">
        <w:rPr>
          <w:rStyle w:val="arabic"/>
          <w:rtl/>
        </w:rPr>
        <w:t>وَلاَ فیِ النَّکِرَاتِ</w:t>
      </w:r>
      <w:r w:rsidR="00462B4C" w:rsidRPr="00EA2957">
        <w:rPr>
          <w:rtl/>
        </w:rPr>
        <w:t xml:space="preserve"> </w:t>
      </w:r>
      <w:r w:rsidR="00220E10">
        <w:rPr>
          <w:rFonts w:hint="cs"/>
          <w:rtl/>
        </w:rPr>
        <w:t>.</w:t>
      </w:r>
      <w:r w:rsidR="00462B4C" w:rsidRPr="00EA2957">
        <w:rPr>
          <w:rtl/>
        </w:rPr>
        <w:t xml:space="preserve">اور)عموم کے </w:t>
      </w:r>
      <w:r w:rsidR="009D497D">
        <w:rPr>
          <w:rFonts w:hint="cs"/>
          <w:rtl/>
        </w:rPr>
        <w:t>چار</w:t>
      </w:r>
      <w:r w:rsidR="00462B4C" w:rsidRPr="00EA2957">
        <w:rPr>
          <w:rtl/>
        </w:rPr>
        <w:t xml:space="preserve"> الفاظ میں سے چو تھا لفظ : (لا نکرات میں آ تا ہے ) جیسے </w:t>
      </w:r>
      <w:r w:rsidR="00AE1C4A" w:rsidRPr="00AE1C4A">
        <w:rPr>
          <w:rStyle w:val="arabic"/>
          <w:rtl/>
        </w:rPr>
        <w:t>لا رجل فی الدار</w:t>
      </w:r>
      <w:r w:rsidR="00462B4C" w:rsidRPr="00EA2957">
        <w:rPr>
          <w:rtl/>
        </w:rPr>
        <w:t xml:space="preserve"> ۔دیکھئے : اس میں لفظ ''</w:t>
      </w:r>
      <w:r w:rsidR="00AE1C4A" w:rsidRPr="00AE1C4A">
        <w:rPr>
          <w:rStyle w:val="arabic"/>
          <w:rtl/>
        </w:rPr>
        <w:t>لا</w:t>
      </w:r>
      <w:r w:rsidR="00462B4C" w:rsidRPr="00EA2957">
        <w:rPr>
          <w:rtl/>
        </w:rPr>
        <w:t>'' عموم کے لئے ہے ،نکرہ کی   جنس کے افراد کے اعتبار سے ۔معنی ہو گا : گھر میں ایک بھی مرد نہیں</w:t>
      </w:r>
      <w:r>
        <w:rPr>
          <w:rFonts w:hint="cs"/>
          <w:rtl/>
        </w:rPr>
        <w:t xml:space="preserve"> </w:t>
      </w:r>
      <w:r w:rsidR="00462B4C" w:rsidRPr="00EA2957">
        <w:rPr>
          <w:rtl/>
        </w:rPr>
        <w:t>ہے ۔</w:t>
      </w:r>
    </w:p>
    <w:p w14:paraId="5442EC8C" w14:textId="3B936EFC" w:rsidR="00462B4C" w:rsidRPr="00EA2957" w:rsidRDefault="00462B4C" w:rsidP="00220E10">
      <w:r w:rsidRPr="00EA2957">
        <w:rPr>
          <w:rtl/>
        </w:rPr>
        <w:t xml:space="preserve">  (</w:t>
      </w:r>
      <w:r w:rsidR="00AE1C4A" w:rsidRPr="00AE1C4A">
        <w:rPr>
          <w:rStyle w:val="arabic"/>
          <w:rtl/>
        </w:rPr>
        <w:t>وَالْعَمُوْمُ مِنْ صِفَا تِ النُّطْقِ وَلاَ یَجُوْزُ دَعْوَی الْعُمُوْمِ فِی غَیْرِہِ مِنَ  الْفِعْلِ وَمَا یَجْرِی مَجْرَاہُ</w:t>
      </w:r>
      <w:r w:rsidRPr="00EA2957">
        <w:rPr>
          <w:rtl/>
        </w:rPr>
        <w:t xml:space="preserve"> </w:t>
      </w:r>
      <w:r w:rsidR="00220E10">
        <w:rPr>
          <w:rFonts w:hint="cs"/>
          <w:rtl/>
        </w:rPr>
        <w:t>.</w:t>
      </w:r>
      <w:r w:rsidRPr="00EA2957">
        <w:rPr>
          <w:rtl/>
        </w:rPr>
        <w:t xml:space="preserve"> اور عموم نطق کی صفات میں سے ہے )یہاں نطق سے مراد :اس کا اصل معنی ''لفظ''ہے ۔</w:t>
      </w:r>
      <w:r w:rsidR="00960628">
        <w:rPr>
          <w:rFonts w:hint="cs"/>
          <w:rtl/>
        </w:rPr>
        <w:t>(</w:t>
      </w:r>
      <w:r w:rsidRPr="00EA2957">
        <w:rPr>
          <w:rtl/>
        </w:rPr>
        <w:t xml:space="preserve">یعنی قول اللہ و قول الر سول </w:t>
      </w:r>
      <w:r w:rsidR="00477A9F">
        <w:rPr>
          <w:rFonts w:ascii="Times New Roman" w:hAnsi="Times New Roman" w:cs="Times New Roman" w:hint="cs"/>
          <w:rtl/>
        </w:rPr>
        <w:t>ﷺ</w:t>
      </w:r>
      <w:r w:rsidR="00960628">
        <w:rPr>
          <w:rFonts w:hint="cs"/>
          <w:rtl/>
        </w:rPr>
        <w:t>)</w:t>
      </w:r>
      <w:r w:rsidRPr="00EA2957">
        <w:rPr>
          <w:rFonts w:hint="cs"/>
          <w:rtl/>
        </w:rPr>
        <w:t>ان</w:t>
      </w:r>
      <w:r w:rsidRPr="00EA2957">
        <w:rPr>
          <w:rtl/>
        </w:rPr>
        <w:t xml:space="preserve"> </w:t>
      </w:r>
      <w:r w:rsidRPr="00EA2957">
        <w:rPr>
          <w:rFonts w:hint="cs"/>
          <w:rtl/>
        </w:rPr>
        <w:t>شا</w:t>
      </w:r>
      <w:r w:rsidRPr="00EA2957">
        <w:rPr>
          <w:rtl/>
        </w:rPr>
        <w:t xml:space="preserve"> </w:t>
      </w:r>
      <w:r w:rsidRPr="00EA2957">
        <w:rPr>
          <w:rFonts w:hint="cs"/>
          <w:rtl/>
        </w:rPr>
        <w:t>ء</w:t>
      </w:r>
      <w:r w:rsidRPr="00EA2957">
        <w:rPr>
          <w:rtl/>
        </w:rPr>
        <w:t xml:space="preserve">  </w:t>
      </w:r>
      <w:r w:rsidRPr="00EA2957">
        <w:rPr>
          <w:rFonts w:hint="cs"/>
          <w:rtl/>
        </w:rPr>
        <w:t>اللہ</w:t>
      </w:r>
      <w:r w:rsidRPr="00EA2957">
        <w:rPr>
          <w:rtl/>
        </w:rPr>
        <w:t xml:space="preserve"> </w:t>
      </w:r>
      <w:r w:rsidRPr="00EA2957">
        <w:rPr>
          <w:rFonts w:hint="cs"/>
          <w:rtl/>
        </w:rPr>
        <w:t>آ</w:t>
      </w:r>
      <w:r w:rsidRPr="00EA2957">
        <w:rPr>
          <w:rtl/>
        </w:rPr>
        <w:t xml:space="preserve"> </w:t>
      </w:r>
      <w:r w:rsidRPr="00EA2957">
        <w:rPr>
          <w:rFonts w:hint="cs"/>
          <w:rtl/>
        </w:rPr>
        <w:t>گ</w:t>
      </w:r>
      <w:r w:rsidRPr="00EA2957">
        <w:rPr>
          <w:rtl/>
        </w:rPr>
        <w:t>ے آ ئے گا ۔ (اور عموم کا دعوی درست نہیں ہے غیرنطق میں یعنی فعل میں اور فعل کے قا ئم مقام میں )مطلب یہ ہے کہ افعال نطق سے نکل گئے اس لئے افعال میں عموم نہیں ہے ۔</w:t>
      </w:r>
      <w:r w:rsidR="00477A9F">
        <w:rPr>
          <w:rFonts w:hint="cs"/>
          <w:rtl/>
        </w:rPr>
        <w:t xml:space="preserve"> </w:t>
      </w:r>
      <w:r w:rsidR="00960628">
        <w:rPr>
          <w:rFonts w:hint="cs"/>
          <w:rtl/>
        </w:rPr>
        <w:t>(</w:t>
      </w:r>
      <w:r w:rsidR="00477A9F">
        <w:rPr>
          <w:rtl/>
        </w:rPr>
        <w:t>شرح ورقات</w:t>
      </w:r>
      <w:r w:rsidR="00DF6DE4">
        <w:rPr>
          <w:rFonts w:hint="cs"/>
          <w:rtl/>
        </w:rPr>
        <w:t xml:space="preserve"> ص ۲۳۸</w:t>
      </w:r>
      <w:r w:rsidR="00960628">
        <w:rPr>
          <w:rFonts w:hint="cs"/>
          <w:rtl/>
        </w:rPr>
        <w:t>)</w:t>
      </w:r>
      <w:r w:rsidRPr="00EA2957">
        <w:rPr>
          <w:rtl/>
        </w:rPr>
        <w:t xml:space="preserve">جیسا کہ نبی کریم </w:t>
      </w:r>
      <w:r w:rsidR="00477A9F">
        <w:rPr>
          <w:rFonts w:ascii="Times New Roman" w:hAnsi="Times New Roman" w:cs="Times New Roman" w:hint="cs"/>
          <w:rtl/>
        </w:rPr>
        <w:t>ﷺ</w:t>
      </w:r>
      <w:r w:rsidRPr="00EA2957">
        <w:rPr>
          <w:rFonts w:hint="cs"/>
          <w:rtl/>
        </w:rPr>
        <w:t>کا</w:t>
      </w:r>
      <w:r w:rsidRPr="00EA2957">
        <w:rPr>
          <w:rtl/>
        </w:rPr>
        <w:t xml:space="preserve"> </w:t>
      </w:r>
      <w:r w:rsidRPr="00EA2957">
        <w:rPr>
          <w:rFonts w:hint="cs"/>
          <w:rtl/>
        </w:rPr>
        <w:t>سفر</w:t>
      </w:r>
      <w:r w:rsidRPr="00EA2957">
        <w:rPr>
          <w:rtl/>
        </w:rPr>
        <w:t xml:space="preserve"> </w:t>
      </w:r>
      <w:r w:rsidRPr="00EA2957">
        <w:rPr>
          <w:rFonts w:hint="cs"/>
          <w:rtl/>
        </w:rPr>
        <w:t>م</w:t>
      </w:r>
      <w:r w:rsidRPr="00EA2957">
        <w:rPr>
          <w:rtl/>
        </w:rPr>
        <w:t xml:space="preserve">یں </w:t>
      </w:r>
      <w:r w:rsidR="00960628">
        <w:rPr>
          <w:rFonts w:hint="cs"/>
          <w:rtl/>
        </w:rPr>
        <w:t>دو</w:t>
      </w:r>
      <w:r w:rsidRPr="00EA2957">
        <w:rPr>
          <w:rtl/>
        </w:rPr>
        <w:t xml:space="preserve"> نمازوں کو جمع کر نا ۔یہ عام نہیں ہے سفر طویل اور قصیر کو اس لئے کہ جب وہ ایک جمع ہے تو ایک ہی سفر میں وا قع ہو ئی ہے یا تو سفر طویل میں یا قصیر میں ،اور جیسا کہ آ پ</w:t>
      </w:r>
      <w:r w:rsidR="00477A9F">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جار</w:t>
      </w:r>
      <w:r w:rsidRPr="00EA2957">
        <w:rPr>
          <w:rtl/>
        </w:rPr>
        <w:t xml:space="preserve"> </w:t>
      </w:r>
      <w:r w:rsidRPr="00EA2957">
        <w:rPr>
          <w:rFonts w:hint="cs"/>
          <w:rtl/>
        </w:rPr>
        <w:t>کے</w:t>
      </w:r>
      <w:r w:rsidRPr="00EA2957">
        <w:rPr>
          <w:rtl/>
        </w:rPr>
        <w:t xml:space="preserve"> </w:t>
      </w:r>
      <w:r w:rsidRPr="00EA2957">
        <w:rPr>
          <w:rFonts w:hint="cs"/>
          <w:rtl/>
        </w:rPr>
        <w:t>لئے</w:t>
      </w:r>
      <w:r w:rsidRPr="00EA2957">
        <w:rPr>
          <w:rtl/>
        </w:rPr>
        <w:t xml:space="preserve"> </w:t>
      </w:r>
      <w:r w:rsidRPr="00EA2957">
        <w:rPr>
          <w:rFonts w:hint="cs"/>
          <w:rtl/>
        </w:rPr>
        <w:t>شفعہ</w:t>
      </w:r>
      <w:r w:rsidRPr="00EA2957">
        <w:rPr>
          <w:rtl/>
        </w:rPr>
        <w:t xml:space="preserve"> </w:t>
      </w:r>
      <w:r w:rsidRPr="00EA2957">
        <w:rPr>
          <w:rFonts w:hint="cs"/>
          <w:rtl/>
        </w:rPr>
        <w:t>کا</w:t>
      </w:r>
      <w:r w:rsidRPr="00EA2957">
        <w:rPr>
          <w:rtl/>
        </w:rPr>
        <w:t xml:space="preserve"> </w:t>
      </w:r>
      <w:r w:rsidRPr="00EA2957">
        <w:rPr>
          <w:rFonts w:hint="cs"/>
          <w:rtl/>
        </w:rPr>
        <w:t>ف</w:t>
      </w:r>
      <w:r w:rsidRPr="00EA2957">
        <w:rPr>
          <w:rtl/>
        </w:rPr>
        <w:t>یصلہ کر نا ۔اس کو روا یت کیا نسا ئی نے حضرت حسن</w:t>
      </w:r>
      <w:r w:rsidR="00477A9F">
        <w:rPr>
          <w:rFonts w:hint="cs"/>
          <w:rtl/>
        </w:rPr>
        <w:t>ؓ</w:t>
      </w:r>
      <w:r w:rsidRPr="00EA2957">
        <w:rPr>
          <w:rtl/>
        </w:rPr>
        <w:t xml:space="preserve"> سے مر سلا ۔یہ </w:t>
      </w:r>
      <w:r w:rsidRPr="00EA2957">
        <w:rPr>
          <w:rtl/>
        </w:rPr>
        <w:lastRenderedPageBreak/>
        <w:t xml:space="preserve">آپ </w:t>
      </w:r>
      <w:r w:rsidR="00477A9F">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w:t>
      </w:r>
      <w:r w:rsidR="00477A9F">
        <w:rPr>
          <w:rtl/>
        </w:rPr>
        <w:t>یصلہ عام نہیں ہے ہر پ</w:t>
      </w:r>
      <w:r w:rsidR="00477A9F">
        <w:rPr>
          <w:rFonts w:hint="cs"/>
          <w:rtl/>
        </w:rPr>
        <w:t>ڑ</w:t>
      </w:r>
      <w:r w:rsidR="00477A9F">
        <w:rPr>
          <w:rtl/>
        </w:rPr>
        <w:t>وسی کے لئے ۔جس پ</w:t>
      </w:r>
      <w:r w:rsidR="00477A9F">
        <w:rPr>
          <w:rFonts w:hint="cs"/>
          <w:rtl/>
        </w:rPr>
        <w:t>ڑ</w:t>
      </w:r>
      <w:r w:rsidRPr="00EA2957">
        <w:rPr>
          <w:rtl/>
        </w:rPr>
        <w:t xml:space="preserve">و سی کے لئے آپ </w:t>
      </w:r>
      <w:r w:rsidR="00477A9F">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شفعہ</w:t>
      </w:r>
      <w:r w:rsidRPr="00EA2957">
        <w:rPr>
          <w:rtl/>
        </w:rPr>
        <w:t xml:space="preserve"> </w:t>
      </w:r>
      <w:r w:rsidRPr="00EA2957">
        <w:rPr>
          <w:rFonts w:hint="cs"/>
          <w:rtl/>
        </w:rPr>
        <w:t>کا</w:t>
      </w:r>
      <w:r w:rsidRPr="00EA2957">
        <w:rPr>
          <w:rtl/>
        </w:rPr>
        <w:t xml:space="preserve"> </w:t>
      </w:r>
      <w:r w:rsidRPr="00EA2957">
        <w:rPr>
          <w:rFonts w:hint="cs"/>
          <w:rtl/>
        </w:rPr>
        <w:t>ف</w:t>
      </w:r>
      <w:r w:rsidRPr="00EA2957">
        <w:rPr>
          <w:rtl/>
        </w:rPr>
        <w:t>یصلہ کیا اس پرو سی میں کسی خصوصیت کے احتمال کی و جہ سے ۔</w:t>
      </w:r>
    </w:p>
    <w:p w14:paraId="26799426" w14:textId="77777777" w:rsidR="00462B4C" w:rsidRPr="00EA2957" w:rsidRDefault="00462B4C" w:rsidP="00462B4C">
      <w:r w:rsidRPr="00EA2957">
        <w:rPr>
          <w:rtl/>
        </w:rPr>
        <w:t xml:space="preserve">  احتمال خصو صیت سے مراد: یہ ہے کہ ہو سکتا ہے فیصلہ کسی خا ر جی و جہ سے کیا ہو ،</w:t>
      </w:r>
      <w:r w:rsidR="00477A9F">
        <w:rPr>
          <w:rFonts w:hint="cs"/>
          <w:rtl/>
        </w:rPr>
        <w:t xml:space="preserve"> </w:t>
      </w:r>
      <w:r w:rsidRPr="00EA2957">
        <w:rPr>
          <w:rtl/>
        </w:rPr>
        <w:t>جوار کی و جہ سے نہ کیا ہو ۔</w:t>
      </w:r>
    </w:p>
    <w:p w14:paraId="21352EC1" w14:textId="186E9963" w:rsidR="00462B4C" w:rsidRPr="00477A9F" w:rsidRDefault="00462B4C" w:rsidP="00AE1C4A">
      <w:pPr>
        <w:pStyle w:val="Heading1"/>
      </w:pPr>
      <w:r w:rsidRPr="00477A9F">
        <w:rPr>
          <w:rtl/>
        </w:rPr>
        <w:t>(خاص کی تعریف )</w:t>
      </w:r>
    </w:p>
    <w:p w14:paraId="104F5764" w14:textId="3EF9D0E2" w:rsidR="00462B4C" w:rsidRPr="00EA2957" w:rsidRDefault="00462B4C" w:rsidP="00220E10">
      <w:r w:rsidRPr="00EA2957">
        <w:rPr>
          <w:rtl/>
        </w:rPr>
        <w:t xml:space="preserve">  (</w:t>
      </w:r>
      <w:r w:rsidR="00AE1C4A" w:rsidRPr="00AE1C4A">
        <w:rPr>
          <w:rStyle w:val="arabic"/>
          <w:rtl/>
        </w:rPr>
        <w:t>وَ الْخَاصُّ یُقَابِلُ الْعَامَّ</w:t>
      </w:r>
      <w:r w:rsidRPr="00EA2957">
        <w:rPr>
          <w:rtl/>
        </w:rPr>
        <w:t xml:space="preserve">  </w:t>
      </w:r>
      <w:r w:rsidR="00220E10">
        <w:rPr>
          <w:rFonts w:hint="cs"/>
          <w:rtl/>
        </w:rPr>
        <w:t>.</w:t>
      </w:r>
      <w:r w:rsidRPr="00EA2957">
        <w:rPr>
          <w:rtl/>
        </w:rPr>
        <w:t xml:space="preserve"> اور خاص عام کے بر عکس ہے )تو خاص کی تعریف عام کی تعریف   کے مقا بل و بر عکس ہو گی وہ کیسے ؟</w:t>
      </w:r>
    </w:p>
    <w:p w14:paraId="4ED8506C" w14:textId="1935E952" w:rsidR="00462B4C" w:rsidRPr="00EA2957" w:rsidRDefault="00462B4C" w:rsidP="00462B4C">
      <w:r w:rsidRPr="00EA2957">
        <w:rPr>
          <w:rtl/>
        </w:rPr>
        <w:t xml:space="preserve">  دیکھئے: عام کی تعریف : (</w:t>
      </w:r>
      <w:r w:rsidR="00AE1C4A" w:rsidRPr="00AE1C4A">
        <w:rPr>
          <w:rStyle w:val="arabic"/>
          <w:rtl/>
        </w:rPr>
        <w:t>وأ ما ا لعام فھو ما عم شیئین فصا عدا</w:t>
      </w:r>
      <w:r w:rsidRPr="00EA2957">
        <w:rPr>
          <w:rtl/>
        </w:rPr>
        <w:t>)</w:t>
      </w:r>
      <w:r w:rsidR="00AE1C4A" w:rsidRPr="00AE1C4A">
        <w:rPr>
          <w:rStyle w:val="arabic"/>
          <w:rtl/>
        </w:rPr>
        <w:t>من غیر حصر</w:t>
      </w:r>
      <w:r w:rsidRPr="00EA2957">
        <w:rPr>
          <w:rtl/>
        </w:rPr>
        <w:t xml:space="preserve"> </w:t>
      </w:r>
      <w:r w:rsidR="00220E10">
        <w:rPr>
          <w:rFonts w:hint="cs"/>
          <w:rtl/>
        </w:rPr>
        <w:t>.</w:t>
      </w:r>
    </w:p>
    <w:p w14:paraId="5B9228CF" w14:textId="7593D24C" w:rsidR="00462B4C" w:rsidRPr="00EA2957" w:rsidRDefault="00462B4C" w:rsidP="00220E10">
      <w:r w:rsidRPr="00EA2957">
        <w:rPr>
          <w:rtl/>
        </w:rPr>
        <w:t xml:space="preserve">  خاص کی تعریف :</w:t>
      </w:r>
      <w:r w:rsidR="00AE1C4A" w:rsidRPr="00AE1C4A">
        <w:rPr>
          <w:rStyle w:val="arabic"/>
          <w:rtl/>
        </w:rPr>
        <w:t>مالا یتنا ول شیئین فصا عدا من غیر حصر</w:t>
      </w:r>
      <w:r w:rsidRPr="00EA2957">
        <w:rPr>
          <w:rtl/>
        </w:rPr>
        <w:t xml:space="preserve"> </w:t>
      </w:r>
      <w:r w:rsidR="00220E10">
        <w:rPr>
          <w:rFonts w:hint="cs"/>
          <w:rtl/>
        </w:rPr>
        <w:t>.</w:t>
      </w:r>
    </w:p>
    <w:p w14:paraId="1134646B" w14:textId="77777777" w:rsidR="00462B4C" w:rsidRPr="00C4185E" w:rsidRDefault="00462B4C" w:rsidP="00A47575">
      <w:pPr>
        <w:rPr>
          <w:w w:val="99"/>
        </w:rPr>
      </w:pPr>
      <w:r w:rsidRPr="00EA2957">
        <w:rPr>
          <w:rtl/>
        </w:rPr>
        <w:t xml:space="preserve">  </w:t>
      </w:r>
      <w:r w:rsidRPr="00C4185E">
        <w:rPr>
          <w:w w:val="99"/>
          <w:rtl/>
        </w:rPr>
        <w:t xml:space="preserve">عام کی تعریف میں اثبات کا پہلو ہے اور خاص کی تعریف میں منفی کا پہلو ہے ۔تو ایک میں اثبات کا پہلو ہے اور دوسرے میں اس کے مقا بل منفی کا پہلو ہے اس لئے ذکر کیا گیا کہ خاص عام کے مقا بل و بر عکس ہے ۔یعنی خاص کی تعریف عام کی تعریف کے مقابل و بر عکس ہو گی ۔لہذا اس کی تعریف میں کہا جا ئے گا :خاص وہ لفظ ہے جو </w:t>
      </w:r>
      <w:r w:rsidR="00960628" w:rsidRPr="00C4185E">
        <w:rPr>
          <w:rFonts w:hint="cs"/>
          <w:w w:val="99"/>
          <w:rtl/>
        </w:rPr>
        <w:t>دو</w:t>
      </w:r>
      <w:r w:rsidRPr="00C4185E">
        <w:rPr>
          <w:w w:val="99"/>
          <w:rtl/>
        </w:rPr>
        <w:t xml:space="preserve"> یا زیا دہ اشیاء کو بلا حصر</w:t>
      </w:r>
      <w:r w:rsidR="00960628" w:rsidRPr="00C4185E">
        <w:rPr>
          <w:w w:val="99"/>
          <w:rtl/>
        </w:rPr>
        <w:t xml:space="preserve"> شا مل و متنا ول نہ ہو ۔بلکہ ش</w:t>
      </w:r>
      <w:r w:rsidR="00960628" w:rsidRPr="00C4185E">
        <w:rPr>
          <w:rFonts w:hint="cs"/>
          <w:w w:val="99"/>
          <w:rtl/>
        </w:rPr>
        <w:t>ے</w:t>
      </w:r>
      <w:r w:rsidRPr="00C4185E">
        <w:rPr>
          <w:w w:val="99"/>
          <w:rtl/>
        </w:rPr>
        <w:t xml:space="preserve"> کو با لحصر شا مل و متناول ہو </w:t>
      </w:r>
      <w:r w:rsidR="00960628" w:rsidRPr="00C4185E">
        <w:rPr>
          <w:rFonts w:hint="cs"/>
          <w:w w:val="99"/>
          <w:rtl/>
        </w:rPr>
        <w:t>(</w:t>
      </w:r>
      <w:r w:rsidR="00A47575" w:rsidRPr="00C4185E">
        <w:rPr>
          <w:w w:val="99"/>
          <w:rtl/>
        </w:rPr>
        <w:t>شرح ورقات</w:t>
      </w:r>
      <w:r w:rsidR="00DF6DE4" w:rsidRPr="00C4185E">
        <w:rPr>
          <w:rFonts w:hint="cs"/>
          <w:w w:val="99"/>
          <w:rtl/>
        </w:rPr>
        <w:t xml:space="preserve"> ص۲۵۱</w:t>
      </w:r>
      <w:r w:rsidR="00960628" w:rsidRPr="00C4185E">
        <w:rPr>
          <w:rFonts w:hint="cs"/>
          <w:w w:val="99"/>
          <w:rtl/>
        </w:rPr>
        <w:t>)</w:t>
      </w:r>
      <w:r w:rsidR="00A47575" w:rsidRPr="00C4185E">
        <w:rPr>
          <w:rFonts w:hint="cs"/>
          <w:w w:val="99"/>
          <w:rtl/>
        </w:rPr>
        <w:t xml:space="preserve"> </w:t>
      </w:r>
      <w:r w:rsidR="00A47575" w:rsidRPr="00C4185E">
        <w:rPr>
          <w:w w:val="99"/>
          <w:rtl/>
        </w:rPr>
        <w:t>چا</w:t>
      </w:r>
      <w:r w:rsidRPr="00C4185E">
        <w:rPr>
          <w:w w:val="99"/>
          <w:rtl/>
        </w:rPr>
        <w:t xml:space="preserve">ہے ایک ہو یا </w:t>
      </w:r>
      <w:r w:rsidR="00960628" w:rsidRPr="00C4185E">
        <w:rPr>
          <w:rFonts w:hint="cs"/>
          <w:w w:val="99"/>
          <w:rtl/>
        </w:rPr>
        <w:t>دو</w:t>
      </w:r>
      <w:r w:rsidRPr="00C4185E">
        <w:rPr>
          <w:w w:val="99"/>
          <w:rtl/>
        </w:rPr>
        <w:t xml:space="preserve">  یا </w:t>
      </w:r>
      <w:r w:rsidR="00960628" w:rsidRPr="00C4185E">
        <w:rPr>
          <w:rFonts w:hint="cs"/>
          <w:w w:val="99"/>
          <w:rtl/>
        </w:rPr>
        <w:t>تین</w:t>
      </w:r>
      <w:r w:rsidRPr="00C4185E">
        <w:rPr>
          <w:w w:val="99"/>
          <w:rtl/>
        </w:rPr>
        <w:t xml:space="preserve">  ی</w:t>
      </w:r>
      <w:r w:rsidR="00960628" w:rsidRPr="00C4185E">
        <w:rPr>
          <w:w w:val="99"/>
          <w:rtl/>
        </w:rPr>
        <w:t>ا زیادہ یعنی لفظ و عبارت میں ش</w:t>
      </w:r>
      <w:r w:rsidR="00960628" w:rsidRPr="00C4185E">
        <w:rPr>
          <w:rFonts w:hint="cs"/>
          <w:w w:val="99"/>
          <w:rtl/>
        </w:rPr>
        <w:t>ے</w:t>
      </w:r>
      <w:r w:rsidRPr="00C4185E">
        <w:rPr>
          <w:w w:val="99"/>
          <w:rtl/>
        </w:rPr>
        <w:t xml:space="preserve"> کے انحصار پر دلا لت ہو ۔</w:t>
      </w:r>
    </w:p>
    <w:p w14:paraId="21FD20D5" w14:textId="08E28587" w:rsidR="00462B4C" w:rsidRPr="00EA2957" w:rsidRDefault="00462B4C" w:rsidP="00462B4C">
      <w:r w:rsidRPr="00EA2957">
        <w:rPr>
          <w:rtl/>
        </w:rPr>
        <w:t xml:space="preserve">  پہلی مثال : ''</w:t>
      </w:r>
      <w:r w:rsidR="00AE1C4A" w:rsidRPr="00AE1C4A">
        <w:rPr>
          <w:rStyle w:val="arabic"/>
          <w:rtl/>
        </w:rPr>
        <w:t xml:space="preserve">جاء رجل </w:t>
      </w:r>
      <w:r w:rsidRPr="00EA2957">
        <w:rPr>
          <w:rtl/>
        </w:rPr>
        <w:t>''میں لفظ ''</w:t>
      </w:r>
      <w:r w:rsidR="00AE1C4A" w:rsidRPr="00AE1C4A">
        <w:rPr>
          <w:rStyle w:val="arabic"/>
          <w:rtl/>
        </w:rPr>
        <w:t>رجل</w:t>
      </w:r>
      <w:r w:rsidRPr="00EA2957">
        <w:rPr>
          <w:rtl/>
        </w:rPr>
        <w:t>''فقط ایک فرد کو شا مل ہے ۔اس عبارت کا معنی ہو گا :  ایک آدمی آ یا ۔</w:t>
      </w:r>
    </w:p>
    <w:p w14:paraId="06E15B8E" w14:textId="7C95C5B1" w:rsidR="00462B4C" w:rsidRPr="00EA2957" w:rsidRDefault="00462B4C" w:rsidP="00960628">
      <w:r w:rsidRPr="00EA2957">
        <w:rPr>
          <w:rtl/>
        </w:rPr>
        <w:t xml:space="preserve">  دوسری مثال : ''</w:t>
      </w:r>
      <w:r w:rsidR="00AE1C4A" w:rsidRPr="00AE1C4A">
        <w:rPr>
          <w:rStyle w:val="arabic"/>
          <w:rtl/>
        </w:rPr>
        <w:t>جاء رجلان</w:t>
      </w:r>
      <w:r w:rsidRPr="00EA2957">
        <w:rPr>
          <w:rtl/>
        </w:rPr>
        <w:t xml:space="preserve"> '' میں لفظ ''</w:t>
      </w:r>
      <w:r w:rsidR="00AE1C4A" w:rsidRPr="00AE1C4A">
        <w:rPr>
          <w:rStyle w:val="arabic"/>
          <w:rtl/>
        </w:rPr>
        <w:t>رجلان</w:t>
      </w:r>
      <w:r w:rsidRPr="00EA2957">
        <w:rPr>
          <w:rtl/>
        </w:rPr>
        <w:t xml:space="preserve"> '' ف</w:t>
      </w:r>
      <w:r w:rsidR="00477A9F">
        <w:rPr>
          <w:rtl/>
        </w:rPr>
        <w:t xml:space="preserve">قط  </w:t>
      </w:r>
      <w:r w:rsidR="00960628">
        <w:rPr>
          <w:rFonts w:hint="cs"/>
          <w:rtl/>
        </w:rPr>
        <w:t>دو</w:t>
      </w:r>
      <w:r w:rsidR="00477A9F">
        <w:rPr>
          <w:rtl/>
        </w:rPr>
        <w:t xml:space="preserve">  فرد کو شا مل ہے ۔معنی ہو</w:t>
      </w:r>
      <w:r w:rsidRPr="00EA2957">
        <w:rPr>
          <w:rtl/>
        </w:rPr>
        <w:t>گا :</w:t>
      </w:r>
      <w:r w:rsidR="00960628">
        <w:rPr>
          <w:rFonts w:hint="cs"/>
          <w:rtl/>
        </w:rPr>
        <w:t>دو</w:t>
      </w:r>
      <w:r w:rsidR="00A47575">
        <w:rPr>
          <w:rtl/>
        </w:rPr>
        <w:t xml:space="preserve"> آدمی آ</w:t>
      </w:r>
      <w:r w:rsidR="00A47575">
        <w:rPr>
          <w:rFonts w:hint="cs"/>
          <w:rtl/>
        </w:rPr>
        <w:t>ئے</w:t>
      </w:r>
      <w:r w:rsidRPr="00EA2957">
        <w:rPr>
          <w:rtl/>
        </w:rPr>
        <w:t xml:space="preserve"> ۔</w:t>
      </w:r>
    </w:p>
    <w:p w14:paraId="0E8217B4" w14:textId="06756C22" w:rsidR="00462B4C" w:rsidRPr="00EA2957" w:rsidRDefault="00462B4C" w:rsidP="00A47575">
      <w:r w:rsidRPr="00EA2957">
        <w:rPr>
          <w:rtl/>
        </w:rPr>
        <w:lastRenderedPageBreak/>
        <w:t xml:space="preserve">  اور تیسری مثال : ''</w:t>
      </w:r>
      <w:r w:rsidR="00AE1C4A" w:rsidRPr="00AE1C4A">
        <w:rPr>
          <w:rStyle w:val="arabic"/>
          <w:rtl/>
        </w:rPr>
        <w:t>جاء ثلاثة رجال</w:t>
      </w:r>
      <w:r w:rsidRPr="00EA2957">
        <w:rPr>
          <w:rtl/>
        </w:rPr>
        <w:t>''میں لفظ ''</w:t>
      </w:r>
      <w:r w:rsidR="00AE1C4A" w:rsidRPr="00AE1C4A">
        <w:rPr>
          <w:rStyle w:val="arabic"/>
          <w:rtl/>
        </w:rPr>
        <w:t>ثلاثةرجال</w:t>
      </w:r>
      <w:r w:rsidR="00477A9F">
        <w:rPr>
          <w:rtl/>
        </w:rPr>
        <w:t xml:space="preserve">''فقط </w:t>
      </w:r>
      <w:r w:rsidR="00960628">
        <w:rPr>
          <w:rFonts w:hint="cs"/>
          <w:rtl/>
        </w:rPr>
        <w:t>تین</w:t>
      </w:r>
      <w:r w:rsidR="00477A9F">
        <w:rPr>
          <w:rtl/>
        </w:rPr>
        <w:t xml:space="preserve"> مردوں کو شا</w:t>
      </w:r>
      <w:r w:rsidRPr="00EA2957">
        <w:rPr>
          <w:rtl/>
        </w:rPr>
        <w:t xml:space="preserve">مل ہے۔ معنی ہو گا : </w:t>
      </w:r>
      <w:r w:rsidR="00960628">
        <w:rPr>
          <w:rFonts w:hint="cs"/>
          <w:rtl/>
        </w:rPr>
        <w:t>تین</w:t>
      </w:r>
      <w:r w:rsidR="00705700">
        <w:rPr>
          <w:rtl/>
        </w:rPr>
        <w:t xml:space="preserve"> آدمی آ</w:t>
      </w:r>
      <w:r w:rsidR="00705700">
        <w:rPr>
          <w:rFonts w:hint="cs"/>
          <w:rtl/>
        </w:rPr>
        <w:t>ئے</w:t>
      </w:r>
      <w:r w:rsidRPr="00EA2957">
        <w:rPr>
          <w:rtl/>
        </w:rPr>
        <w:t>۔لہذا یہ تین</w:t>
      </w:r>
      <w:r w:rsidR="00960628">
        <w:rPr>
          <w:rtl/>
        </w:rPr>
        <w:t>وں مثا لیں خاص کی ہیں ۔اس کے بر</w:t>
      </w:r>
      <w:r w:rsidRPr="00EA2957">
        <w:rPr>
          <w:rtl/>
        </w:rPr>
        <w:t>خلاف ''</w:t>
      </w:r>
      <w:r w:rsidR="00AE1C4A" w:rsidRPr="00AE1C4A">
        <w:rPr>
          <w:rStyle w:val="arabic"/>
          <w:rtl/>
        </w:rPr>
        <w:t>لا رجل فی الدار</w:t>
      </w:r>
      <w:r w:rsidRPr="00EA2957">
        <w:rPr>
          <w:rtl/>
        </w:rPr>
        <w:t>'' اس مثال میں لفظ ''</w:t>
      </w:r>
      <w:r w:rsidR="00AE1C4A" w:rsidRPr="00AE1C4A">
        <w:rPr>
          <w:rStyle w:val="arabic"/>
          <w:rtl/>
        </w:rPr>
        <w:t>رجل</w:t>
      </w:r>
      <w:r w:rsidRPr="00EA2957">
        <w:rPr>
          <w:rtl/>
        </w:rPr>
        <w:t>''</w:t>
      </w:r>
      <w:r w:rsidR="00477A9F">
        <w:rPr>
          <w:rtl/>
        </w:rPr>
        <w:t xml:space="preserve"> فقط ایک فرد کی نفی کے لئے نہیں</w:t>
      </w:r>
      <w:r w:rsidRPr="00EA2957">
        <w:rPr>
          <w:rtl/>
        </w:rPr>
        <w:t>،</w:t>
      </w:r>
      <w:r w:rsidR="00477A9F">
        <w:rPr>
          <w:rFonts w:hint="cs"/>
          <w:rtl/>
        </w:rPr>
        <w:t xml:space="preserve"> </w:t>
      </w:r>
      <w:r w:rsidRPr="00EA2957">
        <w:rPr>
          <w:rtl/>
        </w:rPr>
        <w:t>افراد کا انحصار نہیں ہے ،اس لئے یہ عام ہے۔</w:t>
      </w:r>
    </w:p>
    <w:p w14:paraId="2FD401F3" w14:textId="65FF2CFA" w:rsidR="00462B4C" w:rsidRPr="00477A9F" w:rsidRDefault="00462B4C" w:rsidP="00AE1C4A">
      <w:pPr>
        <w:pStyle w:val="Heading1"/>
      </w:pPr>
      <w:r w:rsidRPr="00477A9F">
        <w:rPr>
          <w:rtl/>
        </w:rPr>
        <w:t>(تخصیص کی تعریف )</w:t>
      </w:r>
    </w:p>
    <w:p w14:paraId="735B8B89" w14:textId="15CA0054" w:rsidR="00462B4C" w:rsidRPr="00EA2957" w:rsidRDefault="00462B4C" w:rsidP="00220E10">
      <w:r w:rsidRPr="00EA2957">
        <w:rPr>
          <w:rtl/>
        </w:rPr>
        <w:t xml:space="preserve">  (</w:t>
      </w:r>
      <w:r w:rsidR="00AE1C4A" w:rsidRPr="00AE1C4A">
        <w:rPr>
          <w:rStyle w:val="arabic"/>
          <w:rtl/>
        </w:rPr>
        <w:t>وَالتَّخْصِیْصُ تَمْیِیْزُ بَعْضِ الْجُمْلَةِ</w:t>
      </w:r>
      <w:r w:rsidRPr="00EA2957">
        <w:rPr>
          <w:rtl/>
        </w:rPr>
        <w:t xml:space="preserve">  </w:t>
      </w:r>
      <w:r w:rsidR="00220E10">
        <w:rPr>
          <w:rFonts w:hint="cs"/>
          <w:rtl/>
        </w:rPr>
        <w:t>.</w:t>
      </w:r>
      <w:r w:rsidRPr="00EA2957">
        <w:rPr>
          <w:rtl/>
        </w:rPr>
        <w:t>اور تخصیص کہتے ہیں : مجمو عہ میں سے )</w:t>
      </w:r>
      <w:r w:rsidR="00477A9F">
        <w:rPr>
          <w:rFonts w:hint="cs"/>
          <w:rtl/>
        </w:rPr>
        <w:t xml:space="preserve"> </w:t>
      </w:r>
      <w:r w:rsidRPr="00EA2957">
        <w:rPr>
          <w:rtl/>
        </w:rPr>
        <w:t>عموم  سے (بعض افراد کو نکا لنا )</w:t>
      </w:r>
      <w:r w:rsidR="00A47575">
        <w:rPr>
          <w:rFonts w:hint="cs"/>
          <w:rtl/>
        </w:rPr>
        <w:t>۔</w:t>
      </w:r>
    </w:p>
    <w:p w14:paraId="1A04F2D2" w14:textId="425F8B2F" w:rsidR="00462B4C" w:rsidRPr="00EA2957" w:rsidRDefault="00462B4C" w:rsidP="00960628">
      <w:r w:rsidRPr="00EA2957">
        <w:rPr>
          <w:rtl/>
        </w:rPr>
        <w:t xml:space="preserve">  پہلی مثال:  </w:t>
      </w:r>
      <w:r w:rsidR="00AE1C4A" w:rsidRPr="00AE1C4A">
        <w:rPr>
          <w:rStyle w:val="arabic"/>
          <w:rtl/>
        </w:rPr>
        <w:t>فَا قْتُلُواا لْمُشْرِ کِینْ</w:t>
      </w:r>
      <w:r w:rsidRPr="00EA2957">
        <w:rPr>
          <w:rtl/>
        </w:rPr>
        <w:t xml:space="preserve"> </w:t>
      </w:r>
      <w:r w:rsidR="00220E10">
        <w:rPr>
          <w:rFonts w:hint="cs"/>
          <w:rtl/>
        </w:rPr>
        <w:t>.</w:t>
      </w:r>
      <w:r w:rsidR="00960628">
        <w:rPr>
          <w:rFonts w:hint="cs"/>
          <w:rtl/>
        </w:rPr>
        <w:t>(</w:t>
      </w:r>
      <w:r w:rsidR="00843099">
        <w:rPr>
          <w:rtl/>
        </w:rPr>
        <w:t>سو ر</w:t>
      </w:r>
      <w:r w:rsidR="00843099">
        <w:rPr>
          <w:rFonts w:hint="cs"/>
          <w:rtl/>
        </w:rPr>
        <w:t>ۂ</w:t>
      </w:r>
      <w:r w:rsidR="00843099">
        <w:rPr>
          <w:rtl/>
        </w:rPr>
        <w:t xml:space="preserve"> تو بہ ٥</w:t>
      </w:r>
      <w:r w:rsidR="00960628">
        <w:rPr>
          <w:rFonts w:hint="cs"/>
          <w:rtl/>
        </w:rPr>
        <w:t>)</w:t>
      </w:r>
      <w:r w:rsidRPr="00EA2957">
        <w:rPr>
          <w:rtl/>
        </w:rPr>
        <w:t>تمام مشر کین کو قتل کر دو ۔</w:t>
      </w:r>
    </w:p>
    <w:p w14:paraId="4AE41311" w14:textId="77777777" w:rsidR="00462B4C" w:rsidRPr="00EA2957" w:rsidRDefault="00462B4C" w:rsidP="00705700">
      <w:r w:rsidRPr="00EA2957">
        <w:rPr>
          <w:rtl/>
        </w:rPr>
        <w:t xml:space="preserve">  دیکھئے : اس آ یت مبا رکہ میں عموم ہے ۔یعنی :ہر مشرک حکم قتل میں شا مل ہے ۔</w:t>
      </w:r>
      <w:r w:rsidR="00843099">
        <w:rPr>
          <w:rFonts w:hint="cs"/>
          <w:rtl/>
        </w:rPr>
        <w:t xml:space="preserve"> </w:t>
      </w:r>
      <w:r w:rsidRPr="00EA2957">
        <w:rPr>
          <w:rtl/>
        </w:rPr>
        <w:t>لیکن دوسری دلیل کے ذ ریع</w:t>
      </w:r>
      <w:r w:rsidR="00705700">
        <w:rPr>
          <w:rFonts w:hint="cs"/>
          <w:rtl/>
        </w:rPr>
        <w:t>ے(</w:t>
      </w:r>
      <w:r w:rsidRPr="00EA2957">
        <w:rPr>
          <w:rtl/>
        </w:rPr>
        <w:t>کا فر یا مشرک</w:t>
      </w:r>
      <w:r w:rsidR="00705700">
        <w:rPr>
          <w:rFonts w:hint="cs"/>
          <w:rtl/>
        </w:rPr>
        <w:t>)</w:t>
      </w:r>
      <w:r w:rsidRPr="00EA2957">
        <w:rPr>
          <w:rtl/>
        </w:rPr>
        <w:t>ذ می کو حکم قتل سے نکا ل</w:t>
      </w:r>
      <w:r w:rsidR="00705700">
        <w:rPr>
          <w:rFonts w:hint="cs"/>
          <w:rtl/>
        </w:rPr>
        <w:t xml:space="preserve"> </w:t>
      </w:r>
      <w:r w:rsidRPr="00EA2957">
        <w:rPr>
          <w:rtl/>
        </w:rPr>
        <w:t>د یا لہذا ذمی کو قتل نہیں کیا جا ئے گا تو اس طرح مجموعہ میں سے</w:t>
      </w:r>
      <w:r w:rsidR="00705700">
        <w:rPr>
          <w:rFonts w:hint="cs"/>
          <w:rtl/>
        </w:rPr>
        <w:t>(</w:t>
      </w:r>
      <w:r w:rsidRPr="00EA2957">
        <w:rPr>
          <w:rtl/>
        </w:rPr>
        <w:t xml:space="preserve">عموم سے </w:t>
      </w:r>
      <w:r w:rsidR="00705700">
        <w:rPr>
          <w:rFonts w:hint="cs"/>
          <w:rtl/>
        </w:rPr>
        <w:t>)</w:t>
      </w:r>
      <w:r w:rsidRPr="00EA2957">
        <w:rPr>
          <w:rtl/>
        </w:rPr>
        <w:t>ذمی کو نکا لنا تخصیص کہلا تا ہے ۔</w:t>
      </w:r>
      <w:r w:rsidR="00843099">
        <w:rPr>
          <w:rFonts w:hint="cs"/>
          <w:rtl/>
        </w:rPr>
        <w:t xml:space="preserve"> </w:t>
      </w:r>
      <w:r w:rsidR="00705700">
        <w:rPr>
          <w:rFonts w:hint="cs"/>
          <w:rtl/>
        </w:rPr>
        <w:t>(</w:t>
      </w:r>
      <w:r w:rsidRPr="00EA2957">
        <w:rPr>
          <w:rtl/>
        </w:rPr>
        <w:t xml:space="preserve">شرح ورقات </w:t>
      </w:r>
      <w:r w:rsidR="00705700">
        <w:rPr>
          <w:rFonts w:hint="cs"/>
          <w:rtl/>
        </w:rPr>
        <w:t>)</w:t>
      </w:r>
    </w:p>
    <w:p w14:paraId="2ABC5688" w14:textId="1AC40814" w:rsidR="00462B4C" w:rsidRPr="00EA2957" w:rsidRDefault="00462B4C" w:rsidP="00705700">
      <w:r w:rsidRPr="00EA2957">
        <w:rPr>
          <w:rtl/>
        </w:rPr>
        <w:t xml:space="preserve">  دوسری مثال:  </w:t>
      </w:r>
      <w:r w:rsidR="00AE1C4A" w:rsidRPr="00AE1C4A">
        <w:rPr>
          <w:rStyle w:val="arabic"/>
          <w:rtl/>
        </w:rPr>
        <w:t>فَمَنْ شَھِدَ مِنْکُمُ الشَّھْرَ فَلْیَصُمْہُ.</w:t>
      </w:r>
      <w:r w:rsidR="003403F3">
        <w:rPr>
          <w:rtl/>
        </w:rPr>
        <w:t xml:space="preserve"> </w:t>
      </w:r>
      <w:r w:rsidR="00705700">
        <w:rPr>
          <w:rFonts w:hint="cs"/>
          <w:rtl/>
        </w:rPr>
        <w:t>(</w:t>
      </w:r>
      <w:r w:rsidR="003403F3">
        <w:rPr>
          <w:rtl/>
        </w:rPr>
        <w:t>سو ر</w:t>
      </w:r>
      <w:r w:rsidR="003403F3">
        <w:rPr>
          <w:rFonts w:hint="cs"/>
          <w:rtl/>
        </w:rPr>
        <w:t>ۂ</w:t>
      </w:r>
      <w:r w:rsidR="003403F3">
        <w:rPr>
          <w:rtl/>
        </w:rPr>
        <w:t xml:space="preserve"> بقرہ ١٨٥</w:t>
      </w:r>
      <w:r w:rsidR="00705700">
        <w:rPr>
          <w:rFonts w:hint="cs"/>
          <w:rtl/>
        </w:rPr>
        <w:t>)</w:t>
      </w:r>
      <w:r w:rsidRPr="00EA2957">
        <w:rPr>
          <w:rtl/>
        </w:rPr>
        <w:t xml:space="preserve">سو جو شخص اس ماہ میں مو جود ہو اس کو </w:t>
      </w:r>
      <w:r w:rsidR="00705700">
        <w:rPr>
          <w:rtl/>
        </w:rPr>
        <w:t xml:space="preserve">ضرور اس میں روزہ رکھنا چا ہیئے </w:t>
      </w:r>
      <w:r w:rsidR="00551802">
        <w:rPr>
          <w:rFonts w:hint="cs"/>
          <w:rtl/>
        </w:rPr>
        <w:t>۔</w:t>
      </w:r>
      <w:r w:rsidR="00705700">
        <w:rPr>
          <w:rFonts w:hint="cs"/>
          <w:rtl/>
        </w:rPr>
        <w:t>(</w:t>
      </w:r>
      <w:r w:rsidR="003403F3">
        <w:rPr>
          <w:rtl/>
        </w:rPr>
        <w:t>تر جم</w:t>
      </w:r>
      <w:r w:rsidR="003403F3">
        <w:rPr>
          <w:rFonts w:hint="cs"/>
          <w:rtl/>
        </w:rPr>
        <w:t>ۂ</w:t>
      </w:r>
      <w:r w:rsidR="003403F3">
        <w:rPr>
          <w:rtl/>
        </w:rPr>
        <w:t xml:space="preserve"> قرآن</w:t>
      </w:r>
      <w:r w:rsidR="00705700">
        <w:rPr>
          <w:rFonts w:hint="cs"/>
          <w:rtl/>
        </w:rPr>
        <w:t>)</w:t>
      </w:r>
    </w:p>
    <w:p w14:paraId="165073B4" w14:textId="1072D13E" w:rsidR="00462B4C" w:rsidRPr="00EA2957" w:rsidRDefault="00462B4C" w:rsidP="00705700">
      <w:r w:rsidRPr="00EA2957">
        <w:rPr>
          <w:rtl/>
        </w:rPr>
        <w:t xml:space="preserve">  دیکھئے :اس آ یت مبارکہ میں عموم ہے ۔یعنی: مسا فر اور مریض بھی حکم صوم میں شریک ہے لیکن اللہ کے اس فر مان :</w:t>
      </w:r>
      <w:r w:rsidR="00AE1C4A" w:rsidRPr="00AE1C4A">
        <w:rPr>
          <w:rStyle w:val="arabic"/>
          <w:rtl/>
        </w:rPr>
        <w:t>وَمَنْ کَانَ مَرِیْضًا اَوْ عَلیَ سَفَرٍ فَعِدَّة مِّنْ اَیَّامٍ اُخَرَ</w:t>
      </w:r>
      <w:r w:rsidRPr="00EA2957">
        <w:rPr>
          <w:rtl/>
        </w:rPr>
        <w:t xml:space="preserve"> </w:t>
      </w:r>
      <w:r w:rsidR="00220E10">
        <w:rPr>
          <w:rFonts w:hint="cs"/>
          <w:rtl/>
        </w:rPr>
        <w:t xml:space="preserve">. </w:t>
      </w:r>
      <w:r w:rsidR="00705700">
        <w:rPr>
          <w:rFonts w:hint="cs"/>
          <w:rtl/>
        </w:rPr>
        <w:t>(</w:t>
      </w:r>
      <w:r w:rsidR="003403F3">
        <w:rPr>
          <w:rtl/>
        </w:rPr>
        <w:t>سو ر</w:t>
      </w:r>
      <w:r w:rsidR="003403F3">
        <w:rPr>
          <w:rFonts w:hint="cs"/>
          <w:rtl/>
        </w:rPr>
        <w:t>ۂ</w:t>
      </w:r>
      <w:r w:rsidR="003403F3">
        <w:rPr>
          <w:rtl/>
        </w:rPr>
        <w:t xml:space="preserve"> بقرہ ١٨٥</w:t>
      </w:r>
      <w:r w:rsidR="00705700">
        <w:rPr>
          <w:rFonts w:hint="cs"/>
          <w:rtl/>
        </w:rPr>
        <w:t>)</w:t>
      </w:r>
      <w:r w:rsidRPr="00EA2957">
        <w:rPr>
          <w:rtl/>
        </w:rPr>
        <w:t xml:space="preserve"> اور جو شخص بیمار ہو یا سفر میں ہو تو دوسرے ایام کا </w:t>
      </w:r>
      <w:r w:rsidR="00705700">
        <w:rPr>
          <w:rFonts w:hint="cs"/>
          <w:rtl/>
        </w:rPr>
        <w:t>(</w:t>
      </w:r>
      <w:r w:rsidR="003403F3">
        <w:rPr>
          <w:rtl/>
        </w:rPr>
        <w:t xml:space="preserve">اتنا ہی </w:t>
      </w:r>
      <w:r w:rsidR="00705700">
        <w:rPr>
          <w:rFonts w:hint="cs"/>
          <w:rtl/>
        </w:rPr>
        <w:t>)</w:t>
      </w:r>
      <w:r w:rsidR="003403F3">
        <w:rPr>
          <w:rtl/>
        </w:rPr>
        <w:t xml:space="preserve">شمار  </w:t>
      </w:r>
      <w:r w:rsidR="00705700">
        <w:rPr>
          <w:rFonts w:hint="cs"/>
          <w:rtl/>
        </w:rPr>
        <w:t>(</w:t>
      </w:r>
      <w:r w:rsidRPr="00EA2957">
        <w:rPr>
          <w:rtl/>
        </w:rPr>
        <w:t>کر کے ان میں روزہ</w:t>
      </w:r>
      <w:r w:rsidR="00705700">
        <w:rPr>
          <w:rFonts w:hint="cs"/>
          <w:rtl/>
        </w:rPr>
        <w:t>)</w:t>
      </w:r>
      <w:r w:rsidR="003403F3">
        <w:rPr>
          <w:rtl/>
        </w:rPr>
        <w:t xml:space="preserve">رکھنا  </w:t>
      </w:r>
      <w:r w:rsidR="00705700">
        <w:rPr>
          <w:rFonts w:hint="cs"/>
          <w:rtl/>
        </w:rPr>
        <w:t>(</w:t>
      </w:r>
      <w:r w:rsidR="003403F3">
        <w:rPr>
          <w:rtl/>
        </w:rPr>
        <w:t xml:space="preserve">اس پر واجب </w:t>
      </w:r>
      <w:r w:rsidR="00705700">
        <w:rPr>
          <w:rFonts w:hint="cs"/>
          <w:rtl/>
        </w:rPr>
        <w:t>)</w:t>
      </w:r>
      <w:r w:rsidR="00705700">
        <w:rPr>
          <w:rtl/>
        </w:rPr>
        <w:t>ہے۔ کے ذریع</w:t>
      </w:r>
      <w:r w:rsidR="00705700">
        <w:rPr>
          <w:rFonts w:hint="cs"/>
          <w:rtl/>
        </w:rPr>
        <w:t>ے</w:t>
      </w:r>
      <w:r w:rsidRPr="00EA2957">
        <w:rPr>
          <w:rtl/>
        </w:rPr>
        <w:t xml:space="preserve"> مس</w:t>
      </w:r>
      <w:r w:rsidR="003403F3">
        <w:rPr>
          <w:rtl/>
        </w:rPr>
        <w:t>ا فر اور مریض کو حکم صوم سے نکا</w:t>
      </w:r>
      <w:r w:rsidRPr="00EA2957">
        <w:rPr>
          <w:rtl/>
        </w:rPr>
        <w:t>ل</w:t>
      </w:r>
      <w:r w:rsidR="00705700">
        <w:rPr>
          <w:rFonts w:hint="cs"/>
          <w:rtl/>
        </w:rPr>
        <w:t xml:space="preserve"> </w:t>
      </w:r>
      <w:r w:rsidRPr="00EA2957">
        <w:rPr>
          <w:rtl/>
        </w:rPr>
        <w:t xml:space="preserve">د یا۔ لہذا معین اس ماہ میں ان پر روزہ رکھنا وا جب نہیں بلکہ </w:t>
      </w:r>
      <w:r w:rsidR="003403F3">
        <w:rPr>
          <w:rtl/>
        </w:rPr>
        <w:t>اختیار ہے کہ اس میں رکھے یا قضا</w:t>
      </w:r>
      <w:r w:rsidRPr="00EA2957">
        <w:rPr>
          <w:rtl/>
        </w:rPr>
        <w:t xml:space="preserve"> کرے ۔</w:t>
      </w:r>
      <w:r w:rsidR="00705700">
        <w:rPr>
          <w:rFonts w:hint="cs"/>
          <w:rtl/>
        </w:rPr>
        <w:t>(</w:t>
      </w:r>
      <w:r w:rsidRPr="00EA2957">
        <w:rPr>
          <w:rtl/>
        </w:rPr>
        <w:t xml:space="preserve">شرح ورقات </w:t>
      </w:r>
      <w:r w:rsidR="00705700">
        <w:rPr>
          <w:rFonts w:hint="cs"/>
          <w:rtl/>
        </w:rPr>
        <w:t>)</w:t>
      </w:r>
      <w:r w:rsidRPr="00EA2957">
        <w:rPr>
          <w:rtl/>
        </w:rPr>
        <w:t xml:space="preserve">تو اس طرح مجمو عہ میں سے </w:t>
      </w:r>
      <w:r w:rsidR="00705700">
        <w:rPr>
          <w:rFonts w:hint="cs"/>
          <w:rtl/>
        </w:rPr>
        <w:t>(</w:t>
      </w:r>
      <w:r w:rsidRPr="00EA2957">
        <w:rPr>
          <w:rtl/>
        </w:rPr>
        <w:t xml:space="preserve">عموم </w:t>
      </w:r>
      <w:r w:rsidRPr="00EA2957">
        <w:rPr>
          <w:rtl/>
        </w:rPr>
        <w:lastRenderedPageBreak/>
        <w:t>سے</w:t>
      </w:r>
      <w:r w:rsidR="00705700">
        <w:rPr>
          <w:rFonts w:hint="cs"/>
          <w:rtl/>
        </w:rPr>
        <w:t xml:space="preserve">) </w:t>
      </w:r>
      <w:r w:rsidRPr="00EA2957">
        <w:rPr>
          <w:rtl/>
        </w:rPr>
        <w:t>مسا فر اور مر یض کو نکا لنا تخصیص کہلا تا ہے ۔</w:t>
      </w:r>
    </w:p>
    <w:p w14:paraId="27738121" w14:textId="096D4DA3" w:rsidR="00462B4C" w:rsidRPr="003403F3" w:rsidRDefault="00462B4C" w:rsidP="00AE1C4A">
      <w:pPr>
        <w:pStyle w:val="Heading1"/>
      </w:pPr>
      <w:r w:rsidRPr="003403F3">
        <w:rPr>
          <w:rtl/>
        </w:rPr>
        <w:t>(تخصیص کی قسمیں )</w:t>
      </w:r>
    </w:p>
    <w:p w14:paraId="152DA66F" w14:textId="63E88E8B" w:rsidR="00462B4C" w:rsidRPr="00EA2957" w:rsidRDefault="00462B4C" w:rsidP="00220E10">
      <w:r w:rsidRPr="00EA2957">
        <w:rPr>
          <w:rtl/>
        </w:rPr>
        <w:t xml:space="preserve"> ( </w:t>
      </w:r>
      <w:r w:rsidR="00AE1C4A" w:rsidRPr="00AE1C4A">
        <w:rPr>
          <w:rStyle w:val="arabic"/>
          <w:rtl/>
        </w:rPr>
        <w:t>وَھُوَ یَنْقَسِمُ اِلَی مُتَّصِلٍ وَ مُنْفَصِلٍ فَا لْمُتَّصِلُ الْاِ سْتِثْنَاءُ  وَ الشَّرْطُ   وَالتَّقْیِیْدُ بِالصِّفَةِ</w:t>
      </w:r>
      <w:r w:rsidR="00220E10">
        <w:rPr>
          <w:rFonts w:hint="cs"/>
          <w:rtl/>
        </w:rPr>
        <w:t>.</w:t>
      </w:r>
      <w:r w:rsidRPr="00EA2957">
        <w:rPr>
          <w:rtl/>
        </w:rPr>
        <w:t xml:space="preserve"> اور وہ )یعنی تخصیص (منقسم ہو تی ہے متصل اور منفصل کی جا نب )</w:t>
      </w:r>
      <w:r w:rsidR="00705700">
        <w:rPr>
          <w:rFonts w:hint="cs"/>
          <w:rtl/>
        </w:rPr>
        <w:t>یعنی</w:t>
      </w:r>
      <w:r w:rsidRPr="00EA2957">
        <w:rPr>
          <w:rtl/>
        </w:rPr>
        <w:t xml:space="preserve">  تخصیص </w:t>
      </w:r>
      <w:r w:rsidR="003403F3">
        <w:rPr>
          <w:rFonts w:hint="cs"/>
          <w:rtl/>
        </w:rPr>
        <w:t xml:space="preserve"> </w:t>
      </w:r>
      <w:r w:rsidRPr="00EA2957">
        <w:rPr>
          <w:rtl/>
        </w:rPr>
        <w:t>کی</w:t>
      </w:r>
      <w:r w:rsidR="00705700">
        <w:rPr>
          <w:rFonts w:hint="cs"/>
          <w:rtl/>
        </w:rPr>
        <w:t xml:space="preserve"> دو</w:t>
      </w:r>
      <w:r w:rsidRPr="00EA2957">
        <w:rPr>
          <w:rtl/>
        </w:rPr>
        <w:t xml:space="preserve"> قسمیں ہیں :  </w:t>
      </w:r>
      <w:r w:rsidR="00705700">
        <w:rPr>
          <w:rFonts w:hint="cs"/>
          <w:rtl/>
        </w:rPr>
        <w:t>(</w:t>
      </w:r>
      <w:r w:rsidR="003403F3">
        <w:rPr>
          <w:rtl/>
        </w:rPr>
        <w:t>١</w:t>
      </w:r>
      <w:r w:rsidR="00705700">
        <w:rPr>
          <w:rFonts w:hint="cs"/>
          <w:rtl/>
        </w:rPr>
        <w:t>)</w:t>
      </w:r>
      <w:r w:rsidRPr="00EA2957">
        <w:rPr>
          <w:rtl/>
        </w:rPr>
        <w:t xml:space="preserve">تخصیص متصل  </w:t>
      </w:r>
      <w:r w:rsidR="00705700">
        <w:rPr>
          <w:rFonts w:hint="cs"/>
          <w:rtl/>
        </w:rPr>
        <w:t>(</w:t>
      </w:r>
      <w:r w:rsidR="003403F3">
        <w:rPr>
          <w:rtl/>
        </w:rPr>
        <w:t>٢</w:t>
      </w:r>
      <w:r w:rsidR="00705700">
        <w:rPr>
          <w:rFonts w:hint="cs"/>
          <w:rtl/>
        </w:rPr>
        <w:t>)</w:t>
      </w:r>
      <w:r w:rsidRPr="00EA2957">
        <w:rPr>
          <w:rtl/>
        </w:rPr>
        <w:t>تخصیص منفصل ۔</w:t>
      </w:r>
    </w:p>
    <w:p w14:paraId="1356A2D4" w14:textId="440FF5E5" w:rsidR="00462B4C" w:rsidRPr="00EA2957" w:rsidRDefault="00462B4C" w:rsidP="00D855AF">
      <w:r w:rsidRPr="00EA2957">
        <w:rPr>
          <w:rtl/>
        </w:rPr>
        <w:t xml:space="preserve">  تخصیص متصل کی تعریف :  وہ لفظ ہے جو خود معنی کے افا دہ میں مستقل نہ ہو بلکہ اس کا افا دہ موقوف ہو عام کے ساتھ ذکر پر ۔</w:t>
      </w:r>
      <w:r w:rsidR="00705700">
        <w:rPr>
          <w:rFonts w:hint="cs"/>
          <w:rtl/>
        </w:rPr>
        <w:t>(</w:t>
      </w:r>
      <w:r w:rsidRPr="00EA2957">
        <w:rPr>
          <w:rtl/>
        </w:rPr>
        <w:t>شرح ورقات</w:t>
      </w:r>
      <w:r w:rsidR="00DF6DE4">
        <w:rPr>
          <w:rFonts w:hint="cs"/>
          <w:rtl/>
        </w:rPr>
        <w:t xml:space="preserve"> ۲۵۱</w:t>
      </w:r>
      <w:r w:rsidR="00705700">
        <w:rPr>
          <w:rFonts w:hint="cs"/>
          <w:rtl/>
        </w:rPr>
        <w:t>)</w:t>
      </w:r>
      <w:r w:rsidRPr="00EA2957">
        <w:rPr>
          <w:rtl/>
        </w:rPr>
        <w:t xml:space="preserve">  جیسے :  </w:t>
      </w:r>
      <w:r w:rsidR="00AE1C4A" w:rsidRPr="00AE1C4A">
        <w:rPr>
          <w:rStyle w:val="arabic"/>
          <w:rtl/>
        </w:rPr>
        <w:t>اِ لاَّ الَّذِیْنَ آمَنُوْا وَعَمِلُوْا الصَّلِحٰتِ.</w:t>
      </w:r>
      <w:r w:rsidR="003403F3">
        <w:rPr>
          <w:rtl/>
        </w:rPr>
        <w:t xml:space="preserve">  </w:t>
      </w:r>
      <w:r w:rsidR="00705700">
        <w:rPr>
          <w:rFonts w:hint="cs"/>
          <w:rtl/>
        </w:rPr>
        <w:t>(</w:t>
      </w:r>
      <w:r w:rsidR="003403F3">
        <w:rPr>
          <w:rtl/>
        </w:rPr>
        <w:t>سور</w:t>
      </w:r>
      <w:r w:rsidR="003403F3">
        <w:rPr>
          <w:rFonts w:hint="cs"/>
          <w:rtl/>
        </w:rPr>
        <w:t>ۂ</w:t>
      </w:r>
      <w:r w:rsidR="003403F3">
        <w:rPr>
          <w:rtl/>
        </w:rPr>
        <w:t xml:space="preserve"> عصر ٣</w:t>
      </w:r>
      <w:r w:rsidR="00705700">
        <w:rPr>
          <w:rFonts w:hint="cs"/>
          <w:rtl/>
        </w:rPr>
        <w:t>)</w:t>
      </w:r>
      <w:r w:rsidRPr="00EA2957">
        <w:rPr>
          <w:rtl/>
        </w:rPr>
        <w:t xml:space="preserve">  دیکھئے :  اس آ یت سے کو ئی مطلب سمجھ میں نہیں آ تا لیکن جب اس سے پہلی وا لی آ یت :  </w:t>
      </w:r>
      <w:r w:rsidR="00AE1C4A" w:rsidRPr="00AE1C4A">
        <w:rPr>
          <w:rStyle w:val="arabic"/>
          <w:rtl/>
        </w:rPr>
        <w:t>اِنَّ الْاِ نْسَا نَ لَفِی خُسْرٍ.</w:t>
      </w:r>
      <w:r w:rsidRPr="00EA2957">
        <w:rPr>
          <w:rtl/>
        </w:rPr>
        <w:t xml:space="preserve"> </w:t>
      </w:r>
      <w:r w:rsidR="00705700">
        <w:rPr>
          <w:rFonts w:hint="cs"/>
          <w:rtl/>
        </w:rPr>
        <w:t>(</w:t>
      </w:r>
      <w:r w:rsidR="003403F3">
        <w:rPr>
          <w:rtl/>
        </w:rPr>
        <w:t>سور</w:t>
      </w:r>
      <w:r w:rsidR="003403F3">
        <w:rPr>
          <w:rFonts w:hint="cs"/>
          <w:rtl/>
        </w:rPr>
        <w:t>ۂ</w:t>
      </w:r>
      <w:r w:rsidRPr="00EA2957">
        <w:rPr>
          <w:rtl/>
        </w:rPr>
        <w:t xml:space="preserve"> عصر٢ </w:t>
      </w:r>
      <w:r w:rsidR="00705700">
        <w:rPr>
          <w:rFonts w:hint="cs"/>
          <w:rtl/>
        </w:rPr>
        <w:t xml:space="preserve">) </w:t>
      </w:r>
      <w:r w:rsidR="00705700">
        <w:rPr>
          <w:rtl/>
        </w:rPr>
        <w:t>ملا</w:t>
      </w:r>
      <w:r w:rsidRPr="00EA2957">
        <w:rPr>
          <w:rtl/>
        </w:rPr>
        <w:t>تے ہیں تو مطلب سمجھ میں آ جا تا ہے ،کہ انسان بڑے خسارے میں ہیں مگر جو لوگ کہ ایمان لا ئے اور انہوں</w:t>
      </w:r>
      <w:r w:rsidR="00705700">
        <w:rPr>
          <w:rtl/>
        </w:rPr>
        <w:t xml:space="preserve"> نے اچھے کام کئے ۔اس میں </w:t>
      </w:r>
      <w:r w:rsidR="00705700">
        <w:rPr>
          <w:rFonts w:hint="cs"/>
          <w:rtl/>
        </w:rPr>
        <w:t xml:space="preserve">تیسری </w:t>
      </w:r>
      <w:r w:rsidR="00705700">
        <w:rPr>
          <w:rtl/>
        </w:rPr>
        <w:t xml:space="preserve">آ یت </w:t>
      </w:r>
      <w:r w:rsidRPr="00EA2957">
        <w:rPr>
          <w:rtl/>
        </w:rPr>
        <w:t>تخصیص</w:t>
      </w:r>
      <w:r w:rsidR="003403F3">
        <w:rPr>
          <w:rtl/>
        </w:rPr>
        <w:t xml:space="preserve"> متصل ہے اور </w:t>
      </w:r>
      <w:r w:rsidR="00705700">
        <w:rPr>
          <w:rFonts w:hint="cs"/>
          <w:rtl/>
        </w:rPr>
        <w:t xml:space="preserve">دوسری </w:t>
      </w:r>
      <w:r w:rsidR="003403F3">
        <w:rPr>
          <w:rtl/>
        </w:rPr>
        <w:t>آ</w:t>
      </w:r>
      <w:r w:rsidRPr="00EA2957">
        <w:rPr>
          <w:rtl/>
        </w:rPr>
        <w:t>یت میں لفظ ''انسان ''جو عام ہے اس کے ساتھ اس کا ذکر ہوا تو معنی سمجھ میں آ یا اس کو کہتے ہیں تخصیص متصل ۔</w:t>
      </w:r>
    </w:p>
    <w:p w14:paraId="7DB162D3" w14:textId="49C3623F" w:rsidR="00462B4C" w:rsidRPr="00EA2957" w:rsidRDefault="00462B4C" w:rsidP="00705700">
      <w:r w:rsidRPr="00EA2957">
        <w:rPr>
          <w:rtl/>
        </w:rPr>
        <w:t xml:space="preserve">  تخصیص منفصل کی تعر</w:t>
      </w:r>
      <w:r w:rsidR="00D855AF">
        <w:rPr>
          <w:rFonts w:hint="cs"/>
          <w:rtl/>
        </w:rPr>
        <w:t>ی</w:t>
      </w:r>
      <w:r w:rsidRPr="00EA2957">
        <w:rPr>
          <w:rtl/>
        </w:rPr>
        <w:t>ف :  وہ لفظ ہے جو خود معنی کے افا دہ میں مستقل ہو ،اس کا افادہ عام کے ساتھ ذکر پر مو قوف نہ ہو ۔</w:t>
      </w:r>
      <w:r w:rsidR="00705700">
        <w:rPr>
          <w:rFonts w:hint="cs"/>
          <w:rtl/>
        </w:rPr>
        <w:t>(</w:t>
      </w:r>
      <w:r w:rsidRPr="00EA2957">
        <w:rPr>
          <w:rtl/>
        </w:rPr>
        <w:t>ایضا</w:t>
      </w:r>
      <w:r w:rsidR="00705700">
        <w:rPr>
          <w:rFonts w:hint="cs"/>
          <w:rtl/>
        </w:rPr>
        <w:t>)</w:t>
      </w:r>
      <w:r w:rsidRPr="00EA2957">
        <w:rPr>
          <w:rtl/>
        </w:rPr>
        <w:t xml:space="preserve">جیسے  </w:t>
      </w:r>
      <w:r w:rsidR="00AE1C4A" w:rsidRPr="00AE1C4A">
        <w:rPr>
          <w:rStyle w:val="arabic"/>
          <w:rtl/>
        </w:rPr>
        <w:t>وَلاَ تَنْکِحُوْاا لْمُشْرِکٰتِ.</w:t>
      </w:r>
      <w:r w:rsidRPr="00EA2957">
        <w:rPr>
          <w:rtl/>
        </w:rPr>
        <w:t xml:space="preserve"> </w:t>
      </w:r>
      <w:r w:rsidR="00705700">
        <w:rPr>
          <w:rFonts w:hint="cs"/>
          <w:rtl/>
        </w:rPr>
        <w:t>(</w:t>
      </w:r>
      <w:r w:rsidR="003403F3">
        <w:rPr>
          <w:rtl/>
        </w:rPr>
        <w:t>سو ر</w:t>
      </w:r>
      <w:r w:rsidR="003403F3">
        <w:rPr>
          <w:rFonts w:hint="cs"/>
          <w:rtl/>
        </w:rPr>
        <w:t>ۂ</w:t>
      </w:r>
      <w:r w:rsidRPr="00EA2957">
        <w:rPr>
          <w:rtl/>
        </w:rPr>
        <w:t xml:space="preserve"> بقرہ ٢٢١</w:t>
      </w:r>
      <w:r w:rsidR="00705700">
        <w:rPr>
          <w:rFonts w:hint="cs"/>
          <w:rtl/>
        </w:rPr>
        <w:t>)</w:t>
      </w:r>
      <w:r w:rsidRPr="00EA2957">
        <w:rPr>
          <w:rtl/>
        </w:rPr>
        <w:t>اور نکاح مت کرو مشر کہ عو رتوں کے ساتھ ۔</w:t>
      </w:r>
    </w:p>
    <w:p w14:paraId="19292141" w14:textId="6B8A0C33" w:rsidR="00462B4C" w:rsidRPr="00EA2957" w:rsidRDefault="00462B4C" w:rsidP="00585882">
      <w:r w:rsidRPr="00EA2957">
        <w:rPr>
          <w:rtl/>
        </w:rPr>
        <w:t xml:space="preserve">  دیکھئے : اس آ یت مبا رکہ میں ''</w:t>
      </w:r>
      <w:r w:rsidR="00AE1C4A" w:rsidRPr="00AE1C4A">
        <w:rPr>
          <w:rStyle w:val="arabic"/>
          <w:rtl/>
        </w:rPr>
        <w:t>المشرکٰت</w:t>
      </w:r>
      <w:r w:rsidRPr="00EA2957">
        <w:rPr>
          <w:rtl/>
        </w:rPr>
        <w:t xml:space="preserve">''عام ہے ۔یعنی: تمام مشر کات کو شامل ہیں چا ہے مشر کا ت اہل کتاب ہوں یا نہ ہوں حر مت سب کے لئے ہے ۔لیکن دوسری آ یت ہے :  </w:t>
      </w:r>
      <w:r w:rsidR="00AE1C4A" w:rsidRPr="00AE1C4A">
        <w:rPr>
          <w:rStyle w:val="arabic"/>
          <w:rtl/>
        </w:rPr>
        <w:t xml:space="preserve">اَلْیَوْمَ اُحِلَّ لَکُمُ الطَّیِّبٰتُ وَطَعَامُ الَّذِیْنَ اُوْتُوْ االْکِتٰبَ </w:t>
      </w:r>
      <w:r w:rsidR="00AE1C4A" w:rsidRPr="00AE1C4A">
        <w:rPr>
          <w:rStyle w:val="arabic"/>
          <w:rtl/>
        </w:rPr>
        <w:lastRenderedPageBreak/>
        <w:t>حلّ لَّکُمْ وَطَعَامُکُمْ حِلّ لَّھُمْ وَالْمُحْصَنٰتُ مِنَ الْمُؤْمِنٰتِ وَ الْمُحْصَنٰتُ مِنَ الَّذِیْنَ اُوْ تُوْا الْکِتٰبَ مِنْ قَبْلِکُمْ</w:t>
      </w:r>
      <w:r w:rsidRPr="00EA2957">
        <w:rPr>
          <w:rtl/>
        </w:rPr>
        <w:t xml:space="preserve">  </w:t>
      </w:r>
      <w:r w:rsidR="00220E10">
        <w:rPr>
          <w:rFonts w:hint="cs"/>
          <w:rtl/>
        </w:rPr>
        <w:t>.</w:t>
      </w:r>
      <w:r w:rsidR="00705700">
        <w:rPr>
          <w:rFonts w:hint="cs"/>
          <w:rtl/>
        </w:rPr>
        <w:t>(</w:t>
      </w:r>
      <w:r w:rsidR="003403F3">
        <w:rPr>
          <w:rtl/>
        </w:rPr>
        <w:t>سو ر</w:t>
      </w:r>
      <w:r w:rsidR="003403F3">
        <w:rPr>
          <w:rFonts w:hint="cs"/>
          <w:rtl/>
        </w:rPr>
        <w:t xml:space="preserve">ۂ </w:t>
      </w:r>
      <w:r w:rsidRPr="00EA2957">
        <w:rPr>
          <w:rtl/>
        </w:rPr>
        <w:t>ما ئدہ ٥</w:t>
      </w:r>
      <w:r w:rsidR="00705700">
        <w:rPr>
          <w:rFonts w:hint="cs"/>
          <w:rtl/>
        </w:rPr>
        <w:t>)</w:t>
      </w:r>
      <w:r w:rsidR="003403F3" w:rsidRPr="00EA2957">
        <w:rPr>
          <w:rtl/>
        </w:rPr>
        <w:t xml:space="preserve"> </w:t>
      </w:r>
      <w:r w:rsidRPr="00EA2957">
        <w:rPr>
          <w:rtl/>
        </w:rPr>
        <w:t>اس آ یت مبا رکہ میں کتا بی</w:t>
      </w:r>
      <w:r w:rsidR="00705700">
        <w:rPr>
          <w:rtl/>
        </w:rPr>
        <w:t>ہ مشر کہ کو حر مت سے نکا</w:t>
      </w:r>
      <w:r w:rsidRPr="00EA2957">
        <w:rPr>
          <w:rtl/>
        </w:rPr>
        <w:t>ل</w:t>
      </w:r>
      <w:r w:rsidR="00705700">
        <w:rPr>
          <w:rFonts w:hint="cs"/>
          <w:rtl/>
        </w:rPr>
        <w:t xml:space="preserve"> </w:t>
      </w:r>
      <w:r w:rsidRPr="00EA2957">
        <w:rPr>
          <w:rtl/>
        </w:rPr>
        <w:t xml:space="preserve">دیا ۔یہ  تخصیص منفصل ہے ۔جو خود مستقل و منفرد </w:t>
      </w:r>
      <w:r w:rsidR="00705700">
        <w:rPr>
          <w:rtl/>
        </w:rPr>
        <w:t>ہے اپنے معنی کا فا ئدہ دینے میں</w:t>
      </w:r>
      <w:r w:rsidRPr="00EA2957">
        <w:rPr>
          <w:rtl/>
        </w:rPr>
        <w:t>۔</w:t>
      </w:r>
      <w:r w:rsidR="003403F3">
        <w:rPr>
          <w:rFonts w:hint="cs"/>
          <w:rtl/>
        </w:rPr>
        <w:t xml:space="preserve"> </w:t>
      </w:r>
      <w:r w:rsidR="00705700">
        <w:rPr>
          <w:rFonts w:hint="cs"/>
          <w:rtl/>
        </w:rPr>
        <w:t xml:space="preserve"> </w:t>
      </w:r>
      <w:r w:rsidRPr="00EA2957">
        <w:rPr>
          <w:rtl/>
        </w:rPr>
        <w:t>اور ''</w:t>
      </w:r>
      <w:r w:rsidR="00AE1C4A" w:rsidRPr="00AE1C4A">
        <w:rPr>
          <w:rStyle w:val="arabic"/>
          <w:rtl/>
        </w:rPr>
        <w:t>وَلاَ تَنْکِحُوْ اا لْمُشْرِ کٰتْ</w:t>
      </w:r>
      <w:r w:rsidRPr="00EA2957">
        <w:rPr>
          <w:rtl/>
        </w:rPr>
        <w:t>'' میں ''</w:t>
      </w:r>
      <w:r w:rsidR="00AE1C4A" w:rsidRPr="00AE1C4A">
        <w:rPr>
          <w:rStyle w:val="arabic"/>
          <w:rtl/>
        </w:rPr>
        <w:t xml:space="preserve">المشر کات </w:t>
      </w:r>
      <w:r w:rsidRPr="00EA2957">
        <w:rPr>
          <w:rtl/>
        </w:rPr>
        <w:t>''جو عام ہے اس کے ساتھ اس مخصص کا ذکر نہیں اور مطلب سمجھ میں آ جا تا ہے کہ آج تمہارے لئے حلا ل چیزیں حلال رکھی گئیں اور جو لوگ کتاب دئے گئے ہیں ان کا ذ بیحہ تم کو حلال ہے اور تمہا را ذ بیحہ ان کو حلال ہے اور پار سا عورتیں بھی جو مسلمان ہو ں اور پار سا عورتیں ان لو گوں میں سے بھی جو تم س</w:t>
      </w:r>
      <w:r w:rsidR="003403F3">
        <w:rPr>
          <w:rtl/>
        </w:rPr>
        <w:t xml:space="preserve">ے پہلے کتاب دئے گئے ہیں </w:t>
      </w:r>
      <w:r w:rsidR="00705700">
        <w:rPr>
          <w:rFonts w:hint="cs"/>
          <w:rtl/>
        </w:rPr>
        <w:t>(</w:t>
      </w:r>
      <w:r w:rsidR="003403F3">
        <w:rPr>
          <w:rtl/>
        </w:rPr>
        <w:t>تر جم</w:t>
      </w:r>
      <w:r w:rsidR="003403F3">
        <w:rPr>
          <w:rFonts w:hint="cs"/>
          <w:rtl/>
        </w:rPr>
        <w:t>ۂ</w:t>
      </w:r>
      <w:r w:rsidRPr="00EA2957">
        <w:rPr>
          <w:rtl/>
        </w:rPr>
        <w:t xml:space="preserve"> قر آن </w:t>
      </w:r>
      <w:r w:rsidR="00705700">
        <w:rPr>
          <w:rFonts w:hint="cs"/>
          <w:rtl/>
        </w:rPr>
        <w:t>)</w:t>
      </w:r>
      <w:r w:rsidRPr="00EA2957">
        <w:rPr>
          <w:rtl/>
        </w:rPr>
        <w:t>لہذا اس کو تخصیص منفصل کہتے ہیں ۔</w:t>
      </w:r>
    </w:p>
    <w:p w14:paraId="59ED83F8" w14:textId="41481F63" w:rsidR="00462B4C" w:rsidRPr="003403F3" w:rsidRDefault="00462B4C" w:rsidP="00AE1C4A">
      <w:pPr>
        <w:pStyle w:val="Heading1"/>
      </w:pPr>
      <w:r w:rsidRPr="003403F3">
        <w:rPr>
          <w:rtl/>
        </w:rPr>
        <w:t>(تخصیص متصل کو تخصیص متصل کیوں کہتے ہیں )</w:t>
      </w:r>
    </w:p>
    <w:p w14:paraId="07EC9445" w14:textId="77777777" w:rsidR="00462B4C" w:rsidRPr="00EA2957" w:rsidRDefault="00462B4C" w:rsidP="00462B4C">
      <w:r w:rsidRPr="00EA2957">
        <w:rPr>
          <w:rtl/>
        </w:rPr>
        <w:t xml:space="preserve">  افا دہ کے لئے عام کے ساتھ اس کا ذکر ضروری ہے۔اس لئے اس کو تخصیص متصل کہتے ہیں۔</w:t>
      </w:r>
    </w:p>
    <w:p w14:paraId="1A00C002" w14:textId="06E8E326" w:rsidR="00462B4C" w:rsidRPr="003403F3" w:rsidRDefault="00462B4C" w:rsidP="00AE1C4A">
      <w:pPr>
        <w:pStyle w:val="Heading1"/>
      </w:pPr>
      <w:r w:rsidRPr="003403F3">
        <w:rPr>
          <w:rtl/>
        </w:rPr>
        <w:t>(تخصیص منفصل کو تخصیص منفصل کیوں کہتے ہیں )</w:t>
      </w:r>
    </w:p>
    <w:p w14:paraId="29D2D542" w14:textId="77777777" w:rsidR="00462B4C" w:rsidRPr="00EA2957" w:rsidRDefault="00462B4C" w:rsidP="00462B4C">
      <w:r w:rsidRPr="00EA2957">
        <w:rPr>
          <w:rtl/>
        </w:rPr>
        <w:t xml:space="preserve"> افادہ کے لئے عام کے ساتھ اس کا ذکر ضروری نہیں ہے ۔اس لئے اس کو تخصیص منفصل کہتے ہیں ۔</w:t>
      </w:r>
    </w:p>
    <w:p w14:paraId="184C183A" w14:textId="2F5ED58A" w:rsidR="00462B4C" w:rsidRPr="003403F3" w:rsidRDefault="00462B4C" w:rsidP="00AE1C4A">
      <w:pPr>
        <w:pStyle w:val="Heading1"/>
      </w:pPr>
      <w:r w:rsidRPr="003403F3">
        <w:rPr>
          <w:rtl/>
        </w:rPr>
        <w:t>(تخصیص متصل کی قسمیں )</w:t>
      </w:r>
    </w:p>
    <w:p w14:paraId="3A4A14FB" w14:textId="77777777" w:rsidR="00462B4C" w:rsidRPr="00EA2957" w:rsidRDefault="00462B4C" w:rsidP="00462B4C">
      <w:r w:rsidRPr="00EA2957">
        <w:rPr>
          <w:rtl/>
        </w:rPr>
        <w:t xml:space="preserve">  اب ما تن   تخصیص متصل کی قسمیں بیان فر ما رہے ہیں :</w:t>
      </w:r>
    </w:p>
    <w:p w14:paraId="4713A598" w14:textId="5560D7F8" w:rsidR="00462B4C" w:rsidRPr="00EA2957" w:rsidRDefault="00462B4C" w:rsidP="00C4185E">
      <w:r w:rsidRPr="00EA2957">
        <w:rPr>
          <w:rtl/>
        </w:rPr>
        <w:t xml:space="preserve">  (</w:t>
      </w:r>
      <w:r w:rsidR="003F79D4">
        <w:rPr>
          <w:rtl/>
        </w:rPr>
        <w:t>تخصیص متصل)کی پہلی قسم (استثنا</w:t>
      </w:r>
      <w:r w:rsidRPr="00EA2957">
        <w:rPr>
          <w:rtl/>
        </w:rPr>
        <w:t xml:space="preserve">ہے )اس کی مثا ل ان شا ء اللہ آ گے آ ئے گی (اور) دوسری قسم (شرط ہے)جیسے  </w:t>
      </w:r>
      <w:r w:rsidR="00AE1C4A" w:rsidRPr="00AE1C4A">
        <w:rPr>
          <w:rStyle w:val="arabic"/>
          <w:rtl/>
        </w:rPr>
        <w:t>أَکْرِمْ بَنِی تَمِیْمٍ اِنْ جَا ؤُوْکَ</w:t>
      </w:r>
      <w:r w:rsidRPr="00EA2957">
        <w:rPr>
          <w:rtl/>
        </w:rPr>
        <w:t xml:space="preserve"> </w:t>
      </w:r>
      <w:r w:rsidR="00C4185E">
        <w:rPr>
          <w:rFonts w:hint="cs"/>
          <w:rtl/>
        </w:rPr>
        <w:t>.</w:t>
      </w:r>
      <w:r w:rsidRPr="00EA2957">
        <w:rPr>
          <w:rtl/>
        </w:rPr>
        <w:t xml:space="preserve"> یعنی : </w:t>
      </w:r>
      <w:r w:rsidR="001808A0">
        <w:rPr>
          <w:rtl/>
        </w:rPr>
        <w:t xml:space="preserve">بنو تمیم </w:t>
      </w:r>
      <w:r w:rsidR="001808A0">
        <w:rPr>
          <w:rtl/>
        </w:rPr>
        <w:lastRenderedPageBreak/>
        <w:t xml:space="preserve">کے افراد کا اکرام کرو </w:t>
      </w:r>
      <w:r w:rsidRPr="00EA2957">
        <w:rPr>
          <w:rtl/>
        </w:rPr>
        <w:t>اگر وہ لوگ آپ کے پاس آ ئیں ۔</w:t>
      </w:r>
      <w:r w:rsidR="00705700">
        <w:rPr>
          <w:rFonts w:hint="cs"/>
          <w:rtl/>
        </w:rPr>
        <w:t>(</w:t>
      </w:r>
      <w:r w:rsidR="003F79D4">
        <w:rPr>
          <w:rtl/>
        </w:rPr>
        <w:t>شرح ورقات ص١٠</w:t>
      </w:r>
      <w:r w:rsidR="00705700">
        <w:rPr>
          <w:rFonts w:hint="cs"/>
          <w:rtl/>
        </w:rPr>
        <w:t>)</w:t>
      </w:r>
    </w:p>
    <w:p w14:paraId="57C48BD6" w14:textId="10EF7ADA" w:rsidR="00462B4C" w:rsidRPr="00EA2957" w:rsidRDefault="00462B4C" w:rsidP="00C4185E">
      <w:r w:rsidRPr="00EA2957">
        <w:rPr>
          <w:rtl/>
        </w:rPr>
        <w:t xml:space="preserve">  دیکھئے: اس میں ''</w:t>
      </w:r>
      <w:r w:rsidR="00AE1C4A" w:rsidRPr="00AE1C4A">
        <w:rPr>
          <w:rStyle w:val="arabic"/>
          <w:rtl/>
        </w:rPr>
        <w:t>ان جا ؤو</w:t>
      </w:r>
      <w:r w:rsidRPr="00EA2957">
        <w:rPr>
          <w:rtl/>
        </w:rPr>
        <w:t xml:space="preserve">''کی شرط ذکر کر کے نہ </w:t>
      </w:r>
      <w:r w:rsidR="003F79D4">
        <w:rPr>
          <w:rtl/>
        </w:rPr>
        <w:t>آ نے وا لوں کو حکم اکرام سے نکا</w:t>
      </w:r>
      <w:r w:rsidRPr="00EA2957">
        <w:rPr>
          <w:rtl/>
        </w:rPr>
        <w:t>ل</w:t>
      </w:r>
      <w:r w:rsidR="001808A0">
        <w:rPr>
          <w:rFonts w:hint="cs"/>
          <w:rtl/>
        </w:rPr>
        <w:t xml:space="preserve"> </w:t>
      </w:r>
      <w:r w:rsidRPr="00EA2957">
        <w:rPr>
          <w:rtl/>
        </w:rPr>
        <w:t>د یا ۔ (اور) تیسری قسم (تقیید با لصف</w:t>
      </w:r>
      <w:r w:rsidR="001808A0">
        <w:rPr>
          <w:rFonts w:hint="cs"/>
          <w:rtl/>
        </w:rPr>
        <w:t>ۃ</w:t>
      </w:r>
      <w:r w:rsidRPr="00EA2957">
        <w:rPr>
          <w:rtl/>
        </w:rPr>
        <w:t xml:space="preserve"> ہے )جیسے</w:t>
      </w:r>
      <w:r w:rsidR="00AE1C4A" w:rsidRPr="00AE1C4A">
        <w:rPr>
          <w:rStyle w:val="arabic"/>
          <w:rtl/>
        </w:rPr>
        <w:t xml:space="preserve"> اکرم بنی تمیم اَلْفُقَہَاء</w:t>
      </w:r>
      <w:r w:rsidR="00C4185E">
        <w:rPr>
          <w:rFonts w:hint="cs"/>
          <w:rtl/>
        </w:rPr>
        <w:t>.</w:t>
      </w:r>
      <w:r w:rsidR="003F79D4">
        <w:rPr>
          <w:rtl/>
        </w:rPr>
        <w:t>یعنی :  بنو</w:t>
      </w:r>
      <w:r w:rsidRPr="00EA2957">
        <w:rPr>
          <w:rtl/>
        </w:rPr>
        <w:t>تمیم ک</w:t>
      </w:r>
      <w:r w:rsidR="003F79D4">
        <w:rPr>
          <w:rtl/>
        </w:rPr>
        <w:t>ے فقہا</w:t>
      </w:r>
      <w:r w:rsidRPr="00EA2957">
        <w:rPr>
          <w:rtl/>
        </w:rPr>
        <w:t xml:space="preserve"> کا اکرام کرو ۔ </w:t>
      </w:r>
      <w:r w:rsidR="00BD6A5D">
        <w:rPr>
          <w:rFonts w:hint="cs"/>
          <w:rtl/>
        </w:rPr>
        <w:t>(</w:t>
      </w:r>
      <w:r w:rsidR="00BD6A5D">
        <w:rPr>
          <w:rtl/>
        </w:rPr>
        <w:t>شرح ورقات ص١٠</w:t>
      </w:r>
      <w:r w:rsidR="00BD6A5D">
        <w:rPr>
          <w:rFonts w:hint="cs"/>
          <w:rtl/>
        </w:rPr>
        <w:t>)</w:t>
      </w:r>
      <w:r w:rsidRPr="00EA2957">
        <w:rPr>
          <w:rtl/>
        </w:rPr>
        <w:t xml:space="preserve"> دی</w:t>
      </w:r>
      <w:r w:rsidR="00BD6A5D">
        <w:rPr>
          <w:rtl/>
        </w:rPr>
        <w:t>کھئے :  اس میں صفت فقہا</w:t>
      </w:r>
      <w:r w:rsidR="003F79D4">
        <w:rPr>
          <w:rtl/>
        </w:rPr>
        <w:t xml:space="preserve"> ذکر کر</w:t>
      </w:r>
      <w:r w:rsidRPr="00EA2957">
        <w:rPr>
          <w:rtl/>
        </w:rPr>
        <w:t>کے غیر ف</w:t>
      </w:r>
      <w:r w:rsidR="00BD6A5D">
        <w:rPr>
          <w:rtl/>
        </w:rPr>
        <w:t>قہاکو حکم اکرام سے نکا</w:t>
      </w:r>
      <w:r w:rsidR="001A707D">
        <w:rPr>
          <w:rtl/>
        </w:rPr>
        <w:t>ل</w:t>
      </w:r>
      <w:r w:rsidR="00BD6A5D">
        <w:rPr>
          <w:rFonts w:hint="cs"/>
          <w:rtl/>
        </w:rPr>
        <w:t xml:space="preserve"> </w:t>
      </w:r>
      <w:r w:rsidR="001A707D">
        <w:rPr>
          <w:rtl/>
        </w:rPr>
        <w:t xml:space="preserve">د یا </w:t>
      </w:r>
      <w:r w:rsidR="001A707D">
        <w:rPr>
          <w:rFonts w:hint="cs"/>
          <w:rtl/>
        </w:rPr>
        <w:t>۔</w:t>
      </w:r>
    </w:p>
    <w:p w14:paraId="2A3585DB" w14:textId="6432D377" w:rsidR="00462B4C" w:rsidRPr="003F79D4" w:rsidRDefault="00BD6A5D" w:rsidP="00AE1C4A">
      <w:pPr>
        <w:pStyle w:val="Heading1"/>
      </w:pPr>
      <w:r>
        <w:rPr>
          <w:rtl/>
        </w:rPr>
        <w:t>(استثنا</w:t>
      </w:r>
      <w:r w:rsidR="00462B4C" w:rsidRPr="003F79D4">
        <w:rPr>
          <w:rtl/>
        </w:rPr>
        <w:t xml:space="preserve"> کی تعریف )</w:t>
      </w:r>
    </w:p>
    <w:p w14:paraId="625CF8B9" w14:textId="4EBCF540" w:rsidR="00462B4C" w:rsidRPr="00EA2957" w:rsidRDefault="00462B4C" w:rsidP="00C4185E">
      <w:r w:rsidRPr="00EA2957">
        <w:rPr>
          <w:rtl/>
        </w:rPr>
        <w:t xml:space="preserve">  (</w:t>
      </w:r>
      <w:r w:rsidR="00AE1C4A" w:rsidRPr="00AE1C4A">
        <w:rPr>
          <w:rStyle w:val="arabic"/>
          <w:rtl/>
        </w:rPr>
        <w:t xml:space="preserve"> وَ الْاِ سْتِثْنَاءُ اِخْرَاجُ ماَ لَوْ لاَ ہُ لَدَخَلَ فِی الْکَلاَمِ </w:t>
      </w:r>
      <w:r w:rsidR="00C4185E">
        <w:rPr>
          <w:rFonts w:hint="cs"/>
          <w:rtl/>
        </w:rPr>
        <w:t>.</w:t>
      </w:r>
      <w:r w:rsidR="00BD6A5D">
        <w:rPr>
          <w:rtl/>
        </w:rPr>
        <w:t xml:space="preserve"> اور استثنا</w:t>
      </w:r>
      <w:r w:rsidRPr="00EA2957">
        <w:rPr>
          <w:rtl/>
        </w:rPr>
        <w:t xml:space="preserve"> کہتے ہیں</w:t>
      </w:r>
      <w:r w:rsidR="00BD6A5D">
        <w:rPr>
          <w:rtl/>
        </w:rPr>
        <w:t xml:space="preserve"> :نکا لنا اس   کو کہ اگر استثنا</w:t>
      </w:r>
      <w:r w:rsidRPr="00EA2957">
        <w:rPr>
          <w:rtl/>
        </w:rPr>
        <w:t xml:space="preserve"> نہ ہو تا تو وہ کلام میں دا خل ہو تا )جیسے          </w:t>
      </w:r>
      <w:r w:rsidR="00AE1C4A" w:rsidRPr="00AE1C4A">
        <w:rPr>
          <w:rStyle w:val="arabic"/>
          <w:rtl/>
        </w:rPr>
        <w:t>جا ء القوم الا زیدا</w:t>
      </w:r>
      <w:r w:rsidR="00551802">
        <w:rPr>
          <w:rFonts w:hint="cs"/>
          <w:rtl/>
        </w:rPr>
        <w:t>.</w:t>
      </w:r>
      <w:r w:rsidR="00BD6A5D">
        <w:rPr>
          <w:rFonts w:hint="cs"/>
          <w:rtl/>
        </w:rPr>
        <w:t>(</w:t>
      </w:r>
      <w:r w:rsidR="00686F8E">
        <w:rPr>
          <w:rtl/>
        </w:rPr>
        <w:t>ایض</w:t>
      </w:r>
      <w:r w:rsidR="00BD6A5D">
        <w:rPr>
          <w:rFonts w:hint="cs"/>
          <w:rtl/>
        </w:rPr>
        <w:t>ا)</w:t>
      </w:r>
    </w:p>
    <w:p w14:paraId="23BECD11" w14:textId="301863E0" w:rsidR="00462B4C" w:rsidRPr="00EA2957" w:rsidRDefault="00462B4C" w:rsidP="00C4185E">
      <w:r w:rsidRPr="00EA2957">
        <w:rPr>
          <w:rtl/>
        </w:rPr>
        <w:t xml:space="preserve">  دیکھئے : اس میں زید کو ''</w:t>
      </w:r>
      <w:r w:rsidR="00AE1C4A" w:rsidRPr="00AE1C4A">
        <w:rPr>
          <w:rStyle w:val="arabic"/>
          <w:rtl/>
        </w:rPr>
        <w:t>الا</w:t>
      </w:r>
      <w:r w:rsidRPr="00EA2957">
        <w:rPr>
          <w:rtl/>
        </w:rPr>
        <w:t>'' کے</w:t>
      </w:r>
      <w:r w:rsidR="00686F8E">
        <w:rPr>
          <w:rtl/>
        </w:rPr>
        <w:t xml:space="preserve"> ذ ریع</w:t>
      </w:r>
      <w:r w:rsidR="00BD6A5D">
        <w:rPr>
          <w:rFonts w:hint="cs"/>
          <w:rtl/>
        </w:rPr>
        <w:t>ے</w:t>
      </w:r>
      <w:r w:rsidR="00686F8E">
        <w:rPr>
          <w:rtl/>
        </w:rPr>
        <w:t xml:space="preserve"> نکا ل</w:t>
      </w:r>
      <w:r w:rsidR="00BD6A5D">
        <w:rPr>
          <w:rFonts w:hint="cs"/>
          <w:rtl/>
        </w:rPr>
        <w:t xml:space="preserve"> </w:t>
      </w:r>
      <w:r w:rsidR="00686F8E">
        <w:rPr>
          <w:rtl/>
        </w:rPr>
        <w:t>د یا اس کو استثناکہتے ہیں ۔اگر یہ استثنا</w:t>
      </w:r>
      <w:r w:rsidRPr="00EA2957">
        <w:rPr>
          <w:rtl/>
        </w:rPr>
        <w:t xml:space="preserve"> نہ ہو تا</w:t>
      </w:r>
      <w:r w:rsidR="00BD6A5D">
        <w:rPr>
          <w:rtl/>
        </w:rPr>
        <w:t xml:space="preserve"> تو زید قوم میں دا خل ہو تا </w:t>
      </w:r>
      <w:r w:rsidR="00BD6A5D">
        <w:rPr>
          <w:rFonts w:hint="cs"/>
          <w:rtl/>
        </w:rPr>
        <w:t>یعنی</w:t>
      </w:r>
      <w:r w:rsidRPr="00EA2957">
        <w:rPr>
          <w:rtl/>
        </w:rPr>
        <w:t xml:space="preserve"> قوم کے ساتھ آ نے میں شا مل ہو تا ۔(</w:t>
      </w:r>
      <w:r w:rsidR="00AE1C4A" w:rsidRPr="00AE1C4A">
        <w:rPr>
          <w:rStyle w:val="arabic"/>
          <w:rtl/>
        </w:rPr>
        <w:t xml:space="preserve"> وَ اِ نَّمَا یَصِحُّ الْاِ سْتِثْنَاءُ  بِشَرْطِ أَنْ یَبْقَی مِنَ الْمُسْتَثْنَی مِنْہُ شَیْء</w:t>
      </w:r>
      <w:r w:rsidR="00551802">
        <w:rPr>
          <w:rFonts w:hint="cs"/>
          <w:rtl/>
        </w:rPr>
        <w:t>.</w:t>
      </w:r>
      <w:r w:rsidR="00BD6A5D">
        <w:rPr>
          <w:rtl/>
        </w:rPr>
        <w:t xml:space="preserve"> اور استثنا</w:t>
      </w:r>
      <w:r w:rsidRPr="00EA2957">
        <w:rPr>
          <w:rtl/>
        </w:rPr>
        <w:t xml:space="preserve"> صحیح ہو گا بشر طیکہ مستثنی منہ میں سے کچھ با قی رہے )جیسے</w:t>
      </w:r>
      <w:r w:rsidR="00AE1C4A" w:rsidRPr="00AE1C4A">
        <w:rPr>
          <w:rStyle w:val="arabic"/>
          <w:rtl/>
        </w:rPr>
        <w:t xml:space="preserve"> لہ علی عشرة الا تسعة</w:t>
      </w:r>
      <w:r w:rsidR="00C4185E">
        <w:rPr>
          <w:rFonts w:hint="cs"/>
          <w:rtl/>
        </w:rPr>
        <w:t>.</w:t>
      </w:r>
      <w:r w:rsidRPr="00EA2957">
        <w:rPr>
          <w:rtl/>
        </w:rPr>
        <w:t xml:space="preserve">اس کے لئے میرے ذمہ </w:t>
      </w:r>
      <w:r w:rsidR="00BD6A5D">
        <w:rPr>
          <w:rFonts w:hint="cs"/>
          <w:rtl/>
        </w:rPr>
        <w:t xml:space="preserve">دس </w:t>
      </w:r>
      <w:r w:rsidR="00BD6A5D">
        <w:rPr>
          <w:rtl/>
        </w:rPr>
        <w:t>ہیں مگر</w:t>
      </w:r>
      <w:r w:rsidR="00BD6A5D">
        <w:rPr>
          <w:rFonts w:hint="cs"/>
          <w:rtl/>
        </w:rPr>
        <w:t>نو</w:t>
      </w:r>
      <w:r w:rsidRPr="00EA2957">
        <w:rPr>
          <w:rtl/>
        </w:rPr>
        <w:t>۔</w:t>
      </w:r>
    </w:p>
    <w:p w14:paraId="69CDC251" w14:textId="6197CC0E" w:rsidR="00462B4C" w:rsidRPr="00EA2957" w:rsidRDefault="00462B4C" w:rsidP="00BD6A5D">
      <w:r w:rsidRPr="00EA2957">
        <w:rPr>
          <w:rtl/>
        </w:rPr>
        <w:t xml:space="preserve">  دیکھئے : اس میں مستثنی منہ میں سے </w:t>
      </w:r>
      <w:r w:rsidR="00BD6A5D">
        <w:rPr>
          <w:rFonts w:hint="cs"/>
          <w:rtl/>
        </w:rPr>
        <w:t>ایک</w:t>
      </w:r>
      <w:r w:rsidR="00BD6A5D">
        <w:rPr>
          <w:rtl/>
        </w:rPr>
        <w:t xml:space="preserve"> با قی رہا لہذا یہ استثنا</w:t>
      </w:r>
      <w:r w:rsidRPr="00EA2957">
        <w:rPr>
          <w:rtl/>
        </w:rPr>
        <w:t xml:space="preserve">صحیح ہو گا ۔اگر کہے :اس کے لئے میرے ذمہ </w:t>
      </w:r>
      <w:r w:rsidR="00BD6A5D">
        <w:rPr>
          <w:rFonts w:hint="cs"/>
          <w:rtl/>
        </w:rPr>
        <w:t xml:space="preserve">دس </w:t>
      </w:r>
      <w:r w:rsidRPr="00EA2957">
        <w:rPr>
          <w:rtl/>
        </w:rPr>
        <w:t>ہیں مگر</w:t>
      </w:r>
      <w:r w:rsidR="00BD6A5D">
        <w:rPr>
          <w:rFonts w:hint="cs"/>
          <w:rtl/>
        </w:rPr>
        <w:t>(</w:t>
      </w:r>
      <w:r w:rsidR="00AE1C4A" w:rsidRPr="00AE1C4A">
        <w:rPr>
          <w:rStyle w:val="arabic"/>
          <w:rtl/>
        </w:rPr>
        <w:t>الا عشرة</w:t>
      </w:r>
      <w:r w:rsidR="00BD6A5D">
        <w:rPr>
          <w:rFonts w:hint="cs"/>
          <w:rtl/>
        </w:rPr>
        <w:t>)دس</w:t>
      </w:r>
      <w:r w:rsidRPr="00EA2957">
        <w:rPr>
          <w:rtl/>
        </w:rPr>
        <w:t xml:space="preserve"> تو اس صورت میں مستثنی منہ میں سے کچھ با قی نہیں رہ</w:t>
      </w:r>
      <w:r w:rsidR="00BD6A5D">
        <w:rPr>
          <w:rtl/>
        </w:rPr>
        <w:t>ا لہذا یہ استثنا</w:t>
      </w:r>
      <w:r w:rsidRPr="00EA2957">
        <w:rPr>
          <w:rtl/>
        </w:rPr>
        <w:t xml:space="preserve"> صحیح نہ ہو گا اور اس پر پو رے </w:t>
      </w:r>
      <w:r w:rsidR="00BD6A5D">
        <w:rPr>
          <w:rFonts w:hint="cs"/>
          <w:rtl/>
        </w:rPr>
        <w:t>دس</w:t>
      </w:r>
      <w:r w:rsidRPr="00EA2957">
        <w:rPr>
          <w:rtl/>
        </w:rPr>
        <w:t xml:space="preserve">  لازم ہوں گے ۔</w:t>
      </w:r>
      <w:r w:rsidR="00BD6A5D">
        <w:rPr>
          <w:rFonts w:hint="cs"/>
          <w:rtl/>
        </w:rPr>
        <w:t>(</w:t>
      </w:r>
      <w:r w:rsidRPr="00EA2957">
        <w:rPr>
          <w:rtl/>
        </w:rPr>
        <w:t>ایضا</w:t>
      </w:r>
      <w:r w:rsidR="00BD6A5D">
        <w:rPr>
          <w:rFonts w:hint="cs"/>
          <w:rtl/>
        </w:rPr>
        <w:t>)</w:t>
      </w:r>
    </w:p>
    <w:p w14:paraId="15A47FA9" w14:textId="32B64B03" w:rsidR="00462B4C" w:rsidRPr="00EA2957" w:rsidRDefault="00462B4C" w:rsidP="00C4185E">
      <w:r w:rsidRPr="00EA2957">
        <w:rPr>
          <w:rtl/>
        </w:rPr>
        <w:t xml:space="preserve">  (</w:t>
      </w:r>
      <w:r w:rsidR="00AE1C4A" w:rsidRPr="00AE1C4A">
        <w:rPr>
          <w:rStyle w:val="arabic"/>
          <w:rtl/>
        </w:rPr>
        <w:t>وَمِنْ شَرْ طِہِ أَنْ یَکُوْنَ مُتَّصِلاً بِالْکَلاَمِ</w:t>
      </w:r>
      <w:r w:rsidRPr="00EA2957">
        <w:rPr>
          <w:rtl/>
        </w:rPr>
        <w:t xml:space="preserve"> </w:t>
      </w:r>
      <w:r w:rsidR="00C4185E">
        <w:rPr>
          <w:rFonts w:hint="cs"/>
          <w:rtl/>
        </w:rPr>
        <w:t>.</w:t>
      </w:r>
      <w:r w:rsidRPr="00EA2957">
        <w:rPr>
          <w:rtl/>
        </w:rPr>
        <w:t xml:space="preserve">اور </w:t>
      </w:r>
      <w:r w:rsidR="00BD6A5D">
        <w:rPr>
          <w:rtl/>
        </w:rPr>
        <w:t>استثنا کی شرط یہ ہے کہ استثنا</w:t>
      </w:r>
      <w:r w:rsidRPr="00EA2957">
        <w:rPr>
          <w:rtl/>
        </w:rPr>
        <w:t>متصل   ہو کلام سے )  پہلی مثال : جیسے کہے :</w:t>
      </w:r>
      <w:r w:rsidR="00AE1C4A" w:rsidRPr="00AE1C4A">
        <w:rPr>
          <w:rStyle w:val="arabic"/>
          <w:rtl/>
        </w:rPr>
        <w:t>جاَءَ الْفُقَہَاءُ</w:t>
      </w:r>
      <w:r w:rsidRPr="00EA2957">
        <w:rPr>
          <w:rtl/>
        </w:rPr>
        <w:t xml:space="preserve">۔پھر ایک دن بعد کہے : </w:t>
      </w:r>
      <w:r w:rsidRPr="00EA2957">
        <w:rPr>
          <w:rtl/>
        </w:rPr>
        <w:lastRenderedPageBreak/>
        <w:t>''</w:t>
      </w:r>
      <w:r w:rsidR="00AE1C4A" w:rsidRPr="00AE1C4A">
        <w:rPr>
          <w:rStyle w:val="arabic"/>
          <w:rtl/>
        </w:rPr>
        <w:t>الا زیدا</w:t>
      </w:r>
      <w:r w:rsidRPr="00EA2957">
        <w:rPr>
          <w:rtl/>
        </w:rPr>
        <w:t xml:space="preserve">'' دیکھئے: اس میں استثنا </w:t>
      </w:r>
      <w:r w:rsidR="00551802">
        <w:rPr>
          <w:rFonts w:hint="cs"/>
          <w:rtl/>
        </w:rPr>
        <w:t xml:space="preserve">                                               </w:t>
      </w:r>
      <w:r w:rsidRPr="00EA2957">
        <w:rPr>
          <w:rtl/>
        </w:rPr>
        <w:t xml:space="preserve">کلام </w:t>
      </w:r>
      <w:r w:rsidR="00D910FA" w:rsidRPr="00EA2957">
        <w:rPr>
          <w:rtl/>
        </w:rPr>
        <w:t>''</w:t>
      </w:r>
      <w:r w:rsidR="00AE1C4A" w:rsidRPr="00AE1C4A">
        <w:rPr>
          <w:rStyle w:val="arabic"/>
          <w:rtl/>
        </w:rPr>
        <w:t>جاء الفقہاء</w:t>
      </w:r>
      <w:r w:rsidRPr="00EA2957">
        <w:rPr>
          <w:rtl/>
        </w:rPr>
        <w:t>''سے متصل نہیں ہے اور مت</w:t>
      </w:r>
      <w:r w:rsidR="00686F8E">
        <w:rPr>
          <w:rtl/>
        </w:rPr>
        <w:t>صل ہو نا شرط ہے ۔</w:t>
      </w:r>
      <w:r w:rsidR="00BD6A5D">
        <w:rPr>
          <w:rFonts w:hint="cs"/>
          <w:rtl/>
        </w:rPr>
        <w:t xml:space="preserve"> </w:t>
      </w:r>
      <w:r w:rsidR="00686F8E">
        <w:rPr>
          <w:rtl/>
        </w:rPr>
        <w:t>لہذا یہ استثنا</w:t>
      </w:r>
      <w:r w:rsidRPr="00EA2957">
        <w:rPr>
          <w:rtl/>
        </w:rPr>
        <w:t xml:space="preserve"> صحیح نہ ہو گا ۔</w:t>
      </w:r>
    </w:p>
    <w:p w14:paraId="62C22EE3" w14:textId="3363A015" w:rsidR="00462B4C" w:rsidRPr="00EA2957" w:rsidRDefault="00462B4C" w:rsidP="00C4185E">
      <w:r w:rsidRPr="00EA2957">
        <w:rPr>
          <w:rtl/>
        </w:rPr>
        <w:t xml:space="preserve">  دوسری مثال: جیسے کہے : </w:t>
      </w:r>
      <w:r w:rsidR="00AE1C4A" w:rsidRPr="00AE1C4A">
        <w:rPr>
          <w:rStyle w:val="arabic"/>
          <w:rtl/>
        </w:rPr>
        <w:t>لہ علی عشرة</w:t>
      </w:r>
      <w:r w:rsidRPr="00EA2957">
        <w:rPr>
          <w:rtl/>
        </w:rPr>
        <w:t xml:space="preserve"> </w:t>
      </w:r>
      <w:r w:rsidR="00C4185E">
        <w:rPr>
          <w:rFonts w:hint="cs"/>
          <w:rtl/>
        </w:rPr>
        <w:t>.</w:t>
      </w:r>
      <w:r w:rsidRPr="00EA2957">
        <w:rPr>
          <w:rtl/>
        </w:rPr>
        <w:t xml:space="preserve">پھر ایک دن بعد کہے :  </w:t>
      </w:r>
      <w:r w:rsidR="00AE1C4A" w:rsidRPr="00AE1C4A">
        <w:rPr>
          <w:rStyle w:val="arabic"/>
          <w:rtl/>
        </w:rPr>
        <w:t>الا تسعة</w:t>
      </w:r>
      <w:r w:rsidRPr="00EA2957">
        <w:rPr>
          <w:rtl/>
        </w:rPr>
        <w:t xml:space="preserve"> ۔</w:t>
      </w:r>
    </w:p>
    <w:p w14:paraId="4E8DB905" w14:textId="7EFA2F9D" w:rsidR="00462B4C" w:rsidRPr="00EA2957" w:rsidRDefault="00462B4C" w:rsidP="00D910FA">
      <w:r w:rsidRPr="00EA2957">
        <w:rPr>
          <w:rtl/>
        </w:rPr>
        <w:t xml:space="preserve">  دیکھئے : اس میں استثنا </w:t>
      </w:r>
      <w:r w:rsidR="00551802">
        <w:rPr>
          <w:rFonts w:hint="cs"/>
          <w:rtl/>
        </w:rPr>
        <w:t xml:space="preserve">      </w:t>
      </w:r>
      <w:r w:rsidRPr="00EA2957">
        <w:rPr>
          <w:rtl/>
        </w:rPr>
        <w:t xml:space="preserve">کلام </w:t>
      </w:r>
      <w:r w:rsidR="00D910FA" w:rsidRPr="00EA2957">
        <w:rPr>
          <w:rtl/>
        </w:rPr>
        <w:t>''</w:t>
      </w:r>
      <w:r w:rsidRPr="00EA2957">
        <w:rPr>
          <w:rtl/>
        </w:rPr>
        <w:t xml:space="preserve">  </w:t>
      </w:r>
      <w:r w:rsidR="00AE1C4A" w:rsidRPr="00AE1C4A">
        <w:rPr>
          <w:rStyle w:val="arabic"/>
          <w:rtl/>
        </w:rPr>
        <w:t>لہ علی عشرة</w:t>
      </w:r>
      <w:r w:rsidRPr="00EA2957">
        <w:rPr>
          <w:rtl/>
        </w:rPr>
        <w:t>''سے متصل نہیں ہے اور متص</w:t>
      </w:r>
      <w:r w:rsidR="00BD6A5D">
        <w:rPr>
          <w:rtl/>
        </w:rPr>
        <w:t>ل ہو نا شرط ہے۔ لہذا یہ استثنا</w:t>
      </w:r>
      <w:r w:rsidRPr="00EA2957">
        <w:rPr>
          <w:rtl/>
        </w:rPr>
        <w:t xml:space="preserve">صحیح نہ ہو گا ۔اس صورت میں مکمل </w:t>
      </w:r>
      <w:r w:rsidR="00BD6A5D">
        <w:rPr>
          <w:rFonts w:hint="cs"/>
          <w:rtl/>
        </w:rPr>
        <w:t>دس</w:t>
      </w:r>
      <w:r w:rsidRPr="00EA2957">
        <w:rPr>
          <w:rtl/>
        </w:rPr>
        <w:t xml:space="preserve"> لازم ہو ں گے ۔</w:t>
      </w:r>
    </w:p>
    <w:p w14:paraId="2DFFC6A4" w14:textId="37CCB487" w:rsidR="00462B4C" w:rsidRPr="00EA2957" w:rsidRDefault="00462B4C" w:rsidP="00C4185E">
      <w:r w:rsidRPr="00EA2957">
        <w:rPr>
          <w:rtl/>
        </w:rPr>
        <w:t xml:space="preserve">  (</w:t>
      </w:r>
      <w:r w:rsidR="00AE1C4A" w:rsidRPr="00AE1C4A">
        <w:rPr>
          <w:rStyle w:val="arabic"/>
          <w:rtl/>
        </w:rPr>
        <w:t>وَیَجُوْزُ تَقْدِ یْمُ الْمُسْتَثْنَی عَلَی الْمُسْتَثْنَی مِنْہُ</w:t>
      </w:r>
      <w:r w:rsidR="00C4185E">
        <w:rPr>
          <w:rFonts w:hint="cs"/>
          <w:rtl/>
        </w:rPr>
        <w:t>.</w:t>
      </w:r>
      <w:r w:rsidRPr="00EA2957">
        <w:rPr>
          <w:rtl/>
        </w:rPr>
        <w:t xml:space="preserve">اور مستثنی کو مقدم کر نا جا ئز ہے مستثنی منہ پر )جیسے </w:t>
      </w:r>
      <w:r w:rsidR="00AE1C4A" w:rsidRPr="00AE1C4A">
        <w:rPr>
          <w:rStyle w:val="arabic"/>
          <w:rtl/>
        </w:rPr>
        <w:t>ما قام الا زیدا أَحد</w:t>
      </w:r>
      <w:r w:rsidR="00C4185E">
        <w:rPr>
          <w:rFonts w:hint="cs"/>
          <w:rtl/>
        </w:rPr>
        <w:t>.</w:t>
      </w:r>
    </w:p>
    <w:p w14:paraId="4874428A" w14:textId="34EEF37B" w:rsidR="00462B4C" w:rsidRPr="00EA2957" w:rsidRDefault="00462B4C" w:rsidP="00462B4C">
      <w:r w:rsidRPr="00EA2957">
        <w:rPr>
          <w:rtl/>
        </w:rPr>
        <w:t xml:space="preserve">  دیکھئے:  اس میں ''</w:t>
      </w:r>
      <w:r w:rsidR="00AE1C4A" w:rsidRPr="00AE1C4A">
        <w:rPr>
          <w:rStyle w:val="arabic"/>
          <w:rtl/>
        </w:rPr>
        <w:t>زید</w:t>
      </w:r>
      <w:r w:rsidRPr="00EA2957">
        <w:rPr>
          <w:rtl/>
        </w:rPr>
        <w:t>''مستثنی مقدم ہے ''</w:t>
      </w:r>
      <w:r w:rsidR="00AE1C4A" w:rsidRPr="00AE1C4A">
        <w:rPr>
          <w:rStyle w:val="arabic"/>
          <w:rtl/>
        </w:rPr>
        <w:t>أحد</w:t>
      </w:r>
      <w:r w:rsidRPr="00EA2957">
        <w:rPr>
          <w:rtl/>
        </w:rPr>
        <w:t>''مستث</w:t>
      </w:r>
      <w:r w:rsidR="00686F8E">
        <w:rPr>
          <w:rtl/>
        </w:rPr>
        <w:t>نی منہ پر تو اس طرح تقد یم و تا</w:t>
      </w:r>
      <w:r w:rsidRPr="00EA2957">
        <w:rPr>
          <w:rtl/>
        </w:rPr>
        <w:t>خیر</w:t>
      </w:r>
      <w:r w:rsidR="00BA0355">
        <w:rPr>
          <w:rtl/>
        </w:rPr>
        <w:t xml:space="preserve"> جا ئز ہے </w:t>
      </w:r>
      <w:r w:rsidR="00BA0355">
        <w:rPr>
          <w:rFonts w:hint="cs"/>
          <w:rtl/>
        </w:rPr>
        <w:t>۔</w:t>
      </w:r>
    </w:p>
    <w:p w14:paraId="2F29947B" w14:textId="4FFC973D" w:rsidR="00462B4C" w:rsidRPr="00EA2957" w:rsidRDefault="00462B4C" w:rsidP="00C4185E">
      <w:r w:rsidRPr="00EA2957">
        <w:rPr>
          <w:rtl/>
        </w:rPr>
        <w:t xml:space="preserve">  (</w:t>
      </w:r>
      <w:r w:rsidR="00AE1C4A" w:rsidRPr="00AE1C4A">
        <w:rPr>
          <w:rStyle w:val="arabic"/>
          <w:rtl/>
        </w:rPr>
        <w:t>وَ یَجُوْزُ الْاِ سْتِثْنَاءُ مِنَ الْجِنْسِ کَمَا تَقَدَّمَ وَمِنْ غَیْرِہِ</w:t>
      </w:r>
      <w:r w:rsidR="00BD6A5D">
        <w:rPr>
          <w:rtl/>
        </w:rPr>
        <w:t xml:space="preserve"> </w:t>
      </w:r>
      <w:r w:rsidR="00C4185E">
        <w:rPr>
          <w:rFonts w:hint="cs"/>
          <w:rtl/>
        </w:rPr>
        <w:t>.</w:t>
      </w:r>
      <w:r w:rsidR="00BD6A5D">
        <w:rPr>
          <w:rtl/>
        </w:rPr>
        <w:t>اور استثنا</w:t>
      </w:r>
      <w:r w:rsidRPr="00EA2957">
        <w:rPr>
          <w:rtl/>
        </w:rPr>
        <w:t xml:space="preserve"> جائز ہے جنس سے )یعنی مستثنی مستثنی منہ کی جنس میں سے ہو ۔(جیسے گزرا )کہ </w:t>
      </w:r>
      <w:r w:rsidR="00AE1C4A" w:rsidRPr="00AE1C4A">
        <w:rPr>
          <w:rStyle w:val="arabic"/>
          <w:rtl/>
        </w:rPr>
        <w:t>جاء القوم الا زیدا</w:t>
      </w:r>
      <w:r w:rsidRPr="00EA2957">
        <w:rPr>
          <w:rtl/>
        </w:rPr>
        <w:t xml:space="preserve"> </w:t>
      </w:r>
      <w:r w:rsidR="00C4185E">
        <w:rPr>
          <w:rFonts w:hint="cs"/>
          <w:rtl/>
        </w:rPr>
        <w:t>.</w:t>
      </w:r>
    </w:p>
    <w:p w14:paraId="6931FF2F" w14:textId="5FFD0632" w:rsidR="00462B4C" w:rsidRPr="00EA2957" w:rsidRDefault="00462B4C" w:rsidP="00C4185E">
      <w:r w:rsidRPr="00EA2957">
        <w:rPr>
          <w:rtl/>
        </w:rPr>
        <w:t xml:space="preserve">  دیکھئے: اس میں ''</w:t>
      </w:r>
      <w:r w:rsidR="00AE1C4A" w:rsidRPr="00AE1C4A">
        <w:rPr>
          <w:rStyle w:val="arabic"/>
          <w:rtl/>
        </w:rPr>
        <w:t>زید</w:t>
      </w:r>
      <w:r w:rsidRPr="00EA2957">
        <w:rPr>
          <w:rtl/>
        </w:rPr>
        <w:t>''مستثنی ''</w:t>
      </w:r>
      <w:r w:rsidR="00AE1C4A" w:rsidRPr="00AE1C4A">
        <w:rPr>
          <w:rStyle w:val="arabic"/>
          <w:rtl/>
        </w:rPr>
        <w:t>قوم</w:t>
      </w:r>
      <w:r w:rsidRPr="00EA2957">
        <w:rPr>
          <w:rtl/>
        </w:rPr>
        <w:t>''مستثنی منہ کی جنس میں سے ہے ۔یعنی قوم کا ایک فرد ہے ،ی</w:t>
      </w:r>
      <w:r w:rsidR="00BD6A5D">
        <w:rPr>
          <w:rtl/>
        </w:rPr>
        <w:t>ہ استثنا</w:t>
      </w:r>
      <w:r w:rsidR="00FB448A">
        <w:rPr>
          <w:rtl/>
        </w:rPr>
        <w:t xml:space="preserve"> جا ئز ہے ۔(اور)استثنا</w:t>
      </w:r>
      <w:r w:rsidRPr="00EA2957">
        <w:rPr>
          <w:rtl/>
        </w:rPr>
        <w:t xml:space="preserve"> جائز ہے (غیر جنس سے )یعنی مستثنی مستثنی منہ کی جنس میں سے نہ ہو ، جیسے </w:t>
      </w:r>
      <w:r w:rsidR="00AE1C4A" w:rsidRPr="00AE1C4A">
        <w:rPr>
          <w:rStyle w:val="arabic"/>
          <w:rtl/>
        </w:rPr>
        <w:t>جَا ءَ الْقَوْمُ  اِلاَّ الْحَمِیْر</w:t>
      </w:r>
      <w:r w:rsidR="00C4185E">
        <w:rPr>
          <w:rFonts w:hint="cs"/>
          <w:rtl/>
        </w:rPr>
        <w:t>.</w:t>
      </w:r>
    </w:p>
    <w:p w14:paraId="3E17995F" w14:textId="1D04C48A" w:rsidR="00462B4C" w:rsidRPr="00EA2957" w:rsidRDefault="00462B4C" w:rsidP="00C4185E">
      <w:r w:rsidRPr="00EA2957">
        <w:rPr>
          <w:rtl/>
        </w:rPr>
        <w:t xml:space="preserve">  دیکھئے : اس میں ''حمیر''مستثنی ''قوم''مستثنی منہ کی جنس میں سے نہیں ہے ۔یہ</w:t>
      </w:r>
      <w:r w:rsidR="00BD6A5D">
        <w:rPr>
          <w:rtl/>
        </w:rPr>
        <w:t xml:space="preserve"> قوم کا فرد نہیں ہے ،یہ استثنا</w:t>
      </w:r>
      <w:r w:rsidRPr="00EA2957">
        <w:rPr>
          <w:rtl/>
        </w:rPr>
        <w:t>بھی جا ئز ہے ۔(</w:t>
      </w:r>
      <w:r w:rsidR="00AE1C4A" w:rsidRPr="00AE1C4A">
        <w:rPr>
          <w:rStyle w:val="arabic"/>
          <w:rtl/>
        </w:rPr>
        <w:t>وَالشَّرْطُ یَجُوْزُ أَنْ یَتَقَدَّمَ عَلَی الْمَشْرُوْطِ</w:t>
      </w:r>
      <w:r w:rsidRPr="00EA2957">
        <w:rPr>
          <w:rtl/>
        </w:rPr>
        <w:t xml:space="preserve"> </w:t>
      </w:r>
      <w:r w:rsidR="00C4185E">
        <w:rPr>
          <w:rFonts w:hint="cs"/>
          <w:rtl/>
        </w:rPr>
        <w:t>.</w:t>
      </w:r>
      <w:r w:rsidRPr="00EA2957">
        <w:rPr>
          <w:rtl/>
        </w:rPr>
        <w:t xml:space="preserve">اور جا ئز ہے کہ شرط مخصص مشروط سے مقدم ہو )جیسے :  </w:t>
      </w:r>
      <w:r w:rsidR="00AE1C4A" w:rsidRPr="00AE1C4A">
        <w:rPr>
          <w:rStyle w:val="arabic"/>
          <w:rtl/>
        </w:rPr>
        <w:t>اِنْ جَا ءَکَ بَنُوْ تَمِیْمٍ فَأَ کْرِمْھُمْ</w:t>
      </w:r>
      <w:r w:rsidRPr="00EA2957">
        <w:rPr>
          <w:rtl/>
        </w:rPr>
        <w:t xml:space="preserve"> </w:t>
      </w:r>
      <w:r w:rsidR="00C4185E">
        <w:rPr>
          <w:rFonts w:hint="cs"/>
          <w:rtl/>
        </w:rPr>
        <w:t>.</w:t>
      </w:r>
    </w:p>
    <w:p w14:paraId="2A63AF8C" w14:textId="4626DF9B" w:rsidR="00462B4C" w:rsidRPr="00EA2957" w:rsidRDefault="00462B4C" w:rsidP="00C4185E">
      <w:r w:rsidRPr="00EA2957">
        <w:rPr>
          <w:rtl/>
        </w:rPr>
        <w:t xml:space="preserve">  دیکھئے:اس میں ''</w:t>
      </w:r>
      <w:r w:rsidR="00AE1C4A" w:rsidRPr="00AE1C4A">
        <w:rPr>
          <w:rStyle w:val="arabic"/>
          <w:rtl/>
        </w:rPr>
        <w:t xml:space="preserve">ان جاء ک بنو تمیم </w:t>
      </w:r>
      <w:r w:rsidRPr="00EA2957">
        <w:rPr>
          <w:rtl/>
        </w:rPr>
        <w:t xml:space="preserve">''شرط مقدم ہے </w:t>
      </w:r>
      <w:r w:rsidR="00AE1C4A" w:rsidRPr="00AE1C4A">
        <w:rPr>
          <w:rStyle w:val="arabic"/>
          <w:rtl/>
        </w:rPr>
        <w:t>''فأ کر مھم ''</w:t>
      </w:r>
      <w:r w:rsidRPr="00EA2957">
        <w:rPr>
          <w:rtl/>
        </w:rPr>
        <w:t xml:space="preserve"> مشروط سے۔ اس طرح تقد یم و تا خیر جا ئز ہے ۔اور اس کے بر خلاف : </w:t>
      </w:r>
      <w:r w:rsidR="00AE1C4A" w:rsidRPr="00AE1C4A">
        <w:rPr>
          <w:rStyle w:val="arabic"/>
          <w:rtl/>
        </w:rPr>
        <w:t xml:space="preserve">أکرم بنی تمیم </w:t>
      </w:r>
      <w:r w:rsidR="00AE1C4A" w:rsidRPr="00AE1C4A">
        <w:rPr>
          <w:rStyle w:val="arabic"/>
          <w:rtl/>
        </w:rPr>
        <w:lastRenderedPageBreak/>
        <w:t>ان جاؤوک</w:t>
      </w:r>
      <w:r w:rsidRPr="00EA2957">
        <w:rPr>
          <w:rtl/>
        </w:rPr>
        <w:t xml:space="preserve"> </w:t>
      </w:r>
      <w:r w:rsidR="00C4185E">
        <w:rPr>
          <w:rFonts w:hint="cs"/>
          <w:rtl/>
        </w:rPr>
        <w:t>.</w:t>
      </w:r>
      <w:r w:rsidR="00FB448A">
        <w:rPr>
          <w:rFonts w:hint="cs"/>
          <w:rtl/>
        </w:rPr>
        <w:t xml:space="preserve"> </w:t>
      </w:r>
      <w:r w:rsidRPr="00EA2957">
        <w:rPr>
          <w:rtl/>
        </w:rPr>
        <w:t>یہ بھی جا ئز ہے۔</w:t>
      </w:r>
    </w:p>
    <w:p w14:paraId="4D526620" w14:textId="3C94A24C" w:rsidR="00462B4C" w:rsidRPr="00EA2957" w:rsidRDefault="00462B4C" w:rsidP="00462B4C">
      <w:r w:rsidRPr="00EA2957">
        <w:rPr>
          <w:rtl/>
        </w:rPr>
        <w:t xml:space="preserve">  دیکھئے : اس میں ''</w:t>
      </w:r>
      <w:r w:rsidR="00AE1C4A" w:rsidRPr="00AE1C4A">
        <w:rPr>
          <w:rStyle w:val="arabic"/>
          <w:rtl/>
        </w:rPr>
        <w:t xml:space="preserve">ان جا ؤو ک </w:t>
      </w:r>
      <w:r w:rsidRPr="00EA2957">
        <w:rPr>
          <w:rtl/>
        </w:rPr>
        <w:t>''شرط مؤخر ہے ''</w:t>
      </w:r>
      <w:r w:rsidR="00AE1C4A" w:rsidRPr="00AE1C4A">
        <w:rPr>
          <w:rStyle w:val="arabic"/>
          <w:rtl/>
        </w:rPr>
        <w:t xml:space="preserve">اکرم بنی تمیم </w:t>
      </w:r>
      <w:r w:rsidRPr="00EA2957">
        <w:rPr>
          <w:rtl/>
        </w:rPr>
        <w:t>''مشروط سے ۔</w:t>
      </w:r>
    </w:p>
    <w:p w14:paraId="6D24B26A" w14:textId="350FDEB5" w:rsidR="00462B4C" w:rsidRPr="00EA2957" w:rsidRDefault="00462B4C" w:rsidP="00C4185E">
      <w:r w:rsidRPr="00EA2957">
        <w:rPr>
          <w:rtl/>
        </w:rPr>
        <w:t xml:space="preserve">  ( </w:t>
      </w:r>
      <w:r w:rsidR="00AE1C4A" w:rsidRPr="00AE1C4A">
        <w:rPr>
          <w:rStyle w:val="arabic"/>
          <w:rtl/>
        </w:rPr>
        <w:t>وَالْمُقَیَّدُ باِ لصِّفَةِ یُحْمَلُ عَلَیْہِ الْمُطْلَقُ کاَ لرَّ قَبَةِ قُیِّدَتْ باِ لْاِ یْمَانِ فی بَعْضِ الْمَوَا ضِعِ وَ اُطْلِقَتْ فیِ بَعْضِ الْمَوَا ضِعِ  فَیُحْمَلُ الْمُطْلَقُ عَلَی الْمُقَیَّدِ</w:t>
      </w:r>
      <w:r w:rsidR="0032410B">
        <w:rPr>
          <w:rtl/>
        </w:rPr>
        <w:t xml:space="preserve"> </w:t>
      </w:r>
      <w:r w:rsidR="00C4185E">
        <w:rPr>
          <w:rFonts w:hint="cs"/>
          <w:rtl/>
        </w:rPr>
        <w:t>.</w:t>
      </w:r>
      <w:r w:rsidR="0032410B">
        <w:rPr>
          <w:rtl/>
        </w:rPr>
        <w:t xml:space="preserve"> مطلق کو مقید با لصف</w:t>
      </w:r>
      <w:r w:rsidR="0032410B">
        <w:rPr>
          <w:rFonts w:hint="cs"/>
          <w:rtl/>
        </w:rPr>
        <w:t>ۃ</w:t>
      </w:r>
      <w:r w:rsidRPr="00EA2957">
        <w:rPr>
          <w:rtl/>
        </w:rPr>
        <w:t xml:space="preserve"> پر محمول کیا جا ئے گا جیسے رقبہ کو مقید کی</w:t>
      </w:r>
      <w:r w:rsidR="00FB448A">
        <w:rPr>
          <w:rtl/>
        </w:rPr>
        <w:t>ا گیا ہے بعض جگہوں میں ایمان سے</w:t>
      </w:r>
      <w:r w:rsidRPr="00EA2957">
        <w:rPr>
          <w:rtl/>
        </w:rPr>
        <w:t>)</w:t>
      </w:r>
      <w:r w:rsidR="00FB448A">
        <w:rPr>
          <w:rFonts w:hint="cs"/>
          <w:rtl/>
        </w:rPr>
        <w:t xml:space="preserve"> </w:t>
      </w:r>
      <w:r w:rsidR="00FB448A">
        <w:rPr>
          <w:rtl/>
        </w:rPr>
        <w:t>جیسے کفا ر</w:t>
      </w:r>
      <w:r w:rsidR="00FB448A">
        <w:rPr>
          <w:rFonts w:hint="cs"/>
          <w:rtl/>
        </w:rPr>
        <w:t>ۂ</w:t>
      </w:r>
      <w:r w:rsidRPr="00EA2957">
        <w:rPr>
          <w:rtl/>
        </w:rPr>
        <w:t xml:space="preserve"> قتل میں (اور) رقبہ کو (مطلق رکھا گ</w:t>
      </w:r>
      <w:r w:rsidR="00FB448A">
        <w:rPr>
          <w:rtl/>
        </w:rPr>
        <w:t>یا ہے بعض جگہوں میں )جیسے کفا ر</w:t>
      </w:r>
      <w:r w:rsidR="00FB448A">
        <w:rPr>
          <w:rFonts w:hint="cs"/>
          <w:rtl/>
        </w:rPr>
        <w:t>ۂ</w:t>
      </w:r>
      <w:r w:rsidRPr="00EA2957">
        <w:rPr>
          <w:rtl/>
        </w:rPr>
        <w:t xml:space="preserve"> ظہار میں (تو) ایسی صورت میں </w:t>
      </w:r>
      <w:r w:rsidR="00551802">
        <w:rPr>
          <w:rtl/>
        </w:rPr>
        <w:t>(مطلق کو) احتیا طا (مقید با لصف</w:t>
      </w:r>
      <w:r w:rsidR="00551802">
        <w:rPr>
          <w:rFonts w:hint="cs"/>
          <w:rtl/>
        </w:rPr>
        <w:t>ۃ</w:t>
      </w:r>
      <w:r w:rsidRPr="00EA2957">
        <w:rPr>
          <w:rtl/>
        </w:rPr>
        <w:t xml:space="preserve"> پر محمول کیا جا ئے گا )</w:t>
      </w:r>
      <w:r w:rsidR="00FB448A">
        <w:rPr>
          <w:rFonts w:hint="cs"/>
          <w:rtl/>
        </w:rPr>
        <w:t xml:space="preserve"> </w:t>
      </w:r>
      <w:r w:rsidRPr="00EA2957">
        <w:rPr>
          <w:rtl/>
        </w:rPr>
        <w:t>مطلب یہ ہے کہ جہاں رقبہ کے ساتھ ایمان کی قید نہیں لگا ئی گئی ہے اسے مطلق کہتے ہیں ۔اور جہاں رقبہ کے ساتھ ایمان کی قید</w:t>
      </w:r>
      <w:r w:rsidR="0032410B">
        <w:rPr>
          <w:rtl/>
        </w:rPr>
        <w:t xml:space="preserve"> لگا  ئی گئی ہے اسے مقید با لصف</w:t>
      </w:r>
      <w:r w:rsidR="0032410B">
        <w:rPr>
          <w:rFonts w:hint="cs"/>
          <w:rtl/>
        </w:rPr>
        <w:t>ۃ</w:t>
      </w:r>
      <w:r w:rsidRPr="00EA2957">
        <w:rPr>
          <w:rtl/>
        </w:rPr>
        <w:t xml:space="preserve"> کہتے ہیں ۔تو جہاں مطل</w:t>
      </w:r>
      <w:r w:rsidR="0032410B">
        <w:rPr>
          <w:rtl/>
        </w:rPr>
        <w:t>ق ہے اس کو احتیا طا مقید با لصف</w:t>
      </w:r>
      <w:r w:rsidR="0032410B">
        <w:rPr>
          <w:rFonts w:hint="cs"/>
          <w:rtl/>
        </w:rPr>
        <w:t>ۃ</w:t>
      </w:r>
      <w:r w:rsidRPr="00EA2957">
        <w:rPr>
          <w:rtl/>
        </w:rPr>
        <w:t xml:space="preserve"> پر محمول کیا جا ئے گا ۔یعنی و</w:t>
      </w:r>
      <w:r w:rsidR="00551802">
        <w:rPr>
          <w:rtl/>
        </w:rPr>
        <w:t>ہاں بھی ایمان کی قید مراد ہو گی</w:t>
      </w:r>
      <w:r w:rsidRPr="00EA2957">
        <w:rPr>
          <w:rtl/>
        </w:rPr>
        <w:t>۔</w:t>
      </w:r>
    </w:p>
    <w:p w14:paraId="33DD6FB7" w14:textId="5D7DD0C2" w:rsidR="00462B4C" w:rsidRPr="00EA2957" w:rsidRDefault="00462B4C" w:rsidP="00F91FC0">
      <w:r w:rsidRPr="00EA2957">
        <w:rPr>
          <w:rtl/>
        </w:rPr>
        <w:t xml:space="preserve">  پہلی مثال : جیسے </w:t>
      </w:r>
      <w:r w:rsidR="00AE1C4A" w:rsidRPr="00AE1C4A">
        <w:rPr>
          <w:rStyle w:val="arabic"/>
          <w:rtl/>
        </w:rPr>
        <w:t>وَماَ کاَ نَ لِمُؤ مِنٍ اَن یَّقْتُلَ مُؤ مِنًا اِلاَّخَطَاً وَ مَنْ قَتَلَ مُؤ مِنًاخَطَاً فَتَحْرِ یْرُ رَقَبَةٍ مُّؤ مِنَةٍ  الخ</w:t>
      </w:r>
      <w:r w:rsidRPr="00EA2957">
        <w:rPr>
          <w:rtl/>
        </w:rPr>
        <w:t xml:space="preserve"> </w:t>
      </w:r>
      <w:r w:rsidR="00551802">
        <w:rPr>
          <w:rFonts w:hint="cs"/>
          <w:rtl/>
        </w:rPr>
        <w:t>.</w:t>
      </w:r>
      <w:r w:rsidRPr="00EA2957">
        <w:rPr>
          <w:rtl/>
        </w:rPr>
        <w:t xml:space="preserve"> </w:t>
      </w:r>
      <w:r w:rsidR="00BD6A5D">
        <w:rPr>
          <w:rFonts w:hint="cs"/>
          <w:rtl/>
        </w:rPr>
        <w:t>(</w:t>
      </w:r>
      <w:r w:rsidR="00F91FC0">
        <w:rPr>
          <w:rtl/>
        </w:rPr>
        <w:t>سو ر</w:t>
      </w:r>
      <w:r w:rsidR="00F91FC0">
        <w:rPr>
          <w:rFonts w:hint="cs"/>
          <w:rtl/>
        </w:rPr>
        <w:t>ۂ</w:t>
      </w:r>
      <w:r w:rsidR="00F91FC0">
        <w:rPr>
          <w:rtl/>
        </w:rPr>
        <w:t xml:space="preserve"> نساء ٩٢</w:t>
      </w:r>
      <w:r w:rsidR="00BD6A5D">
        <w:rPr>
          <w:rFonts w:hint="cs"/>
          <w:rtl/>
        </w:rPr>
        <w:t>)</w:t>
      </w:r>
    </w:p>
    <w:p w14:paraId="511385D6" w14:textId="41F2FBF0" w:rsidR="00462B4C" w:rsidRPr="00EA2957" w:rsidRDefault="00F91FC0" w:rsidP="0032410B">
      <w:pPr>
        <w:spacing w:line="240" w:lineRule="auto"/>
      </w:pPr>
      <w:r>
        <w:rPr>
          <w:rtl/>
        </w:rPr>
        <w:t xml:space="preserve">  دیکھئے: اس کفا ر</w:t>
      </w:r>
      <w:r>
        <w:rPr>
          <w:rFonts w:hint="cs"/>
          <w:rtl/>
        </w:rPr>
        <w:t>ۂ</w:t>
      </w:r>
      <w:r w:rsidR="00462B4C" w:rsidRPr="00EA2957">
        <w:rPr>
          <w:rtl/>
        </w:rPr>
        <w:t xml:space="preserve"> قتل وا لی آ یت میں رقبہ کے ساتھ ایمان کی قید لگا ئی گئی ہے اور ک</w:t>
      </w:r>
      <w:r>
        <w:rPr>
          <w:rtl/>
        </w:rPr>
        <w:t>فار</w:t>
      </w:r>
      <w:r>
        <w:rPr>
          <w:rFonts w:hint="cs"/>
          <w:rtl/>
        </w:rPr>
        <w:t>ۂ</w:t>
      </w:r>
      <w:r>
        <w:rPr>
          <w:rtl/>
        </w:rPr>
        <w:t xml:space="preserve"> ظہار والی آ</w:t>
      </w:r>
      <w:r w:rsidR="00462B4C" w:rsidRPr="00EA2957">
        <w:rPr>
          <w:rtl/>
        </w:rPr>
        <w:t xml:space="preserve">یت: </w:t>
      </w:r>
      <w:r w:rsidR="00AE1C4A" w:rsidRPr="00AE1C4A">
        <w:rPr>
          <w:rStyle w:val="arabic"/>
          <w:rtl/>
        </w:rPr>
        <w:t>وَ الَّذِیْنَ یُظٰھِرُوْنَ مِنْ نِّسآ ئِھِمْ ثُمَّ یَعُوْدُوْنَ لِمَا قَا لُوْ افَتَحْرِ یْرُ رَقَبَةٍ مِّنْ قَبْلِ اَنْ یَّتَمآ سَّا.</w:t>
      </w:r>
      <w:r w:rsidR="00462B4C" w:rsidRPr="00EA2957">
        <w:rPr>
          <w:rtl/>
        </w:rPr>
        <w:t xml:space="preserve">  </w:t>
      </w:r>
      <w:r w:rsidR="00BD6A5D">
        <w:rPr>
          <w:rFonts w:hint="cs"/>
          <w:rtl/>
        </w:rPr>
        <w:t>(</w:t>
      </w:r>
      <w:r>
        <w:rPr>
          <w:rtl/>
        </w:rPr>
        <w:t>سو ر</w:t>
      </w:r>
      <w:r>
        <w:rPr>
          <w:rFonts w:hint="cs"/>
          <w:rtl/>
        </w:rPr>
        <w:t>ۂ</w:t>
      </w:r>
      <w:r>
        <w:rPr>
          <w:rtl/>
        </w:rPr>
        <w:t xml:space="preserve"> مجا دلہ ٣</w:t>
      </w:r>
      <w:r w:rsidR="00BD6A5D">
        <w:rPr>
          <w:rFonts w:hint="cs"/>
          <w:rtl/>
        </w:rPr>
        <w:t>)</w:t>
      </w:r>
      <w:r w:rsidR="00462B4C" w:rsidRPr="00EA2957">
        <w:rPr>
          <w:rtl/>
        </w:rPr>
        <w:t xml:space="preserve"> میں ایمان کی ق</w:t>
      </w:r>
      <w:r>
        <w:rPr>
          <w:rtl/>
        </w:rPr>
        <w:t>ید نہیں لگا ئی گئی ہے تو کفا ر</w:t>
      </w:r>
      <w:r>
        <w:rPr>
          <w:rFonts w:hint="cs"/>
          <w:rtl/>
        </w:rPr>
        <w:t>ۂ</w:t>
      </w:r>
      <w:r>
        <w:rPr>
          <w:rtl/>
        </w:rPr>
        <w:t xml:space="preserve"> ظہار وا لی آ</w:t>
      </w:r>
      <w:r w:rsidR="00462B4C" w:rsidRPr="00EA2957">
        <w:rPr>
          <w:rtl/>
        </w:rPr>
        <w:t xml:space="preserve">یت کے مطلق </w:t>
      </w:r>
      <w:r w:rsidR="00BD6A5D">
        <w:rPr>
          <w:rFonts w:hint="cs"/>
          <w:rtl/>
        </w:rPr>
        <w:t>(</w:t>
      </w:r>
      <w:r>
        <w:rPr>
          <w:rtl/>
        </w:rPr>
        <w:t>رقبہ</w:t>
      </w:r>
      <w:r w:rsidR="00BD6A5D">
        <w:rPr>
          <w:rFonts w:hint="cs"/>
          <w:rtl/>
        </w:rPr>
        <w:t>)</w:t>
      </w:r>
      <w:r w:rsidR="00462B4C" w:rsidRPr="00EA2957">
        <w:rPr>
          <w:rtl/>
        </w:rPr>
        <w:t>کو</w:t>
      </w:r>
      <w:r>
        <w:rPr>
          <w:rtl/>
        </w:rPr>
        <w:t xml:space="preserve"> کفا ر</w:t>
      </w:r>
      <w:r>
        <w:rPr>
          <w:rFonts w:hint="cs"/>
          <w:rtl/>
        </w:rPr>
        <w:t>ۂ</w:t>
      </w:r>
      <w:r w:rsidR="00462B4C" w:rsidRPr="00EA2957">
        <w:rPr>
          <w:rtl/>
        </w:rPr>
        <w:t xml:space="preserve"> قتل وا لی آ یت کے مقید </w:t>
      </w:r>
      <w:r w:rsidR="00BD6A5D">
        <w:rPr>
          <w:rFonts w:hint="cs"/>
          <w:rtl/>
        </w:rPr>
        <w:t>(</w:t>
      </w:r>
      <w:r w:rsidR="00AE1C4A" w:rsidRPr="00AE1C4A">
        <w:rPr>
          <w:rStyle w:val="arabic"/>
          <w:rtl/>
        </w:rPr>
        <w:t>رقبة مؤ منة</w:t>
      </w:r>
      <w:r w:rsidR="00BD6A5D">
        <w:rPr>
          <w:rFonts w:hint="cs"/>
          <w:rtl/>
        </w:rPr>
        <w:t>)</w:t>
      </w:r>
      <w:r w:rsidR="00462B4C" w:rsidRPr="00EA2957">
        <w:rPr>
          <w:rtl/>
        </w:rPr>
        <w:t xml:space="preserve">  پر اح</w:t>
      </w:r>
      <w:r>
        <w:rPr>
          <w:rtl/>
        </w:rPr>
        <w:t>تیا طا محمول کر تے ہو ئے کفا ر</w:t>
      </w:r>
      <w:r>
        <w:rPr>
          <w:rFonts w:hint="cs"/>
          <w:rtl/>
        </w:rPr>
        <w:t>ۂ</w:t>
      </w:r>
      <w:r w:rsidR="00462B4C" w:rsidRPr="00EA2957">
        <w:rPr>
          <w:rtl/>
        </w:rPr>
        <w:t xml:space="preserve"> ظہار وا لی آیت کے مطلق میں بھی ا</w:t>
      </w:r>
      <w:r>
        <w:rPr>
          <w:rtl/>
        </w:rPr>
        <w:t>یمان کی قید مراد ہو گی ۔لہذا مو</w:t>
      </w:r>
      <w:r w:rsidR="00462B4C" w:rsidRPr="00EA2957">
        <w:rPr>
          <w:rtl/>
        </w:rPr>
        <w:t xml:space="preserve">من رقبہ کو آ زاد کر نا لازم ہو گا ،غیر مو من کو آ </w:t>
      </w:r>
      <w:r w:rsidR="00462B4C" w:rsidRPr="00EA2957">
        <w:rPr>
          <w:rtl/>
        </w:rPr>
        <w:lastRenderedPageBreak/>
        <w:t>زاد کر نا کا فی نہ ہو گا ۔</w:t>
      </w:r>
    </w:p>
    <w:p w14:paraId="75025215" w14:textId="30461D11" w:rsidR="00462B4C" w:rsidRPr="00EA2957" w:rsidRDefault="00462B4C" w:rsidP="00F91FC0">
      <w:r w:rsidRPr="00EA2957">
        <w:rPr>
          <w:rtl/>
        </w:rPr>
        <w:t xml:space="preserve">  دوسری مثال : جیسے </w:t>
      </w:r>
      <w:r w:rsidR="00AE1C4A" w:rsidRPr="00AE1C4A">
        <w:rPr>
          <w:rStyle w:val="arabic"/>
          <w:rtl/>
        </w:rPr>
        <w:t>فَا غْسِلُوْا وُ جُوْ ھَکُمْ وَ اَ یْدِ یَکُمْ اِ لَی الْمَرَا فِقِ.</w:t>
      </w:r>
      <w:r w:rsidR="00F91FC0">
        <w:rPr>
          <w:rtl/>
        </w:rPr>
        <w:t xml:space="preserve"> </w:t>
      </w:r>
      <w:r w:rsidR="00BD6A5D">
        <w:rPr>
          <w:rFonts w:hint="cs"/>
          <w:rtl/>
        </w:rPr>
        <w:t>(</w:t>
      </w:r>
      <w:r w:rsidR="00F91FC0">
        <w:rPr>
          <w:rtl/>
        </w:rPr>
        <w:t>سو ر</w:t>
      </w:r>
      <w:r w:rsidR="00F91FC0">
        <w:rPr>
          <w:rFonts w:hint="cs"/>
          <w:rtl/>
        </w:rPr>
        <w:t>ۂ</w:t>
      </w:r>
      <w:r w:rsidR="00F91FC0">
        <w:rPr>
          <w:rtl/>
        </w:rPr>
        <w:t xml:space="preserve"> مائدہ ٦</w:t>
      </w:r>
      <w:r w:rsidR="00BD6A5D">
        <w:rPr>
          <w:rFonts w:hint="cs"/>
          <w:rtl/>
        </w:rPr>
        <w:t>)</w:t>
      </w:r>
    </w:p>
    <w:p w14:paraId="7513ECAE" w14:textId="770EB425" w:rsidR="00462B4C" w:rsidRPr="00EA2957" w:rsidRDefault="0032410B" w:rsidP="00722819">
      <w:pPr>
        <w:spacing w:line="240" w:lineRule="auto"/>
      </w:pPr>
      <w:r>
        <w:rPr>
          <w:rtl/>
        </w:rPr>
        <w:t xml:space="preserve">  دیکھئے : اس و ضو</w:t>
      </w:r>
      <w:r w:rsidR="00462B4C" w:rsidRPr="00EA2957">
        <w:rPr>
          <w:rtl/>
        </w:rPr>
        <w:t xml:space="preserve"> وا لی آ یت میں ''</w:t>
      </w:r>
      <w:r w:rsidR="00AE1C4A" w:rsidRPr="00AE1C4A">
        <w:rPr>
          <w:rStyle w:val="arabic"/>
          <w:rtl/>
        </w:rPr>
        <w:t xml:space="preserve">اید یکم </w:t>
      </w:r>
      <w:r w:rsidR="00462B4C" w:rsidRPr="00EA2957">
        <w:rPr>
          <w:rtl/>
        </w:rPr>
        <w:t>'' کے ساتھ ''</w:t>
      </w:r>
      <w:r w:rsidR="00AE1C4A" w:rsidRPr="00AE1C4A">
        <w:rPr>
          <w:rStyle w:val="arabic"/>
          <w:rtl/>
        </w:rPr>
        <w:t xml:space="preserve">الی المرا فق </w:t>
      </w:r>
      <w:r w:rsidR="00462B4C" w:rsidRPr="00EA2957">
        <w:rPr>
          <w:rtl/>
        </w:rPr>
        <w:t xml:space="preserve">'' کی قید لگا ئی گئی </w:t>
      </w:r>
      <w:r w:rsidR="00F91FC0">
        <w:rPr>
          <w:rFonts w:hint="cs"/>
          <w:rtl/>
        </w:rPr>
        <w:t xml:space="preserve"> </w:t>
      </w:r>
      <w:r w:rsidR="00462B4C" w:rsidRPr="00EA2957">
        <w:rPr>
          <w:rtl/>
        </w:rPr>
        <w:t xml:space="preserve">ہے اور تیمم وا لی آ یت:  </w:t>
      </w:r>
      <w:r w:rsidR="00AE1C4A" w:rsidRPr="00AE1C4A">
        <w:rPr>
          <w:rStyle w:val="arabic"/>
          <w:rtl/>
        </w:rPr>
        <w:t>فَا مْسَحُوْ ا بِوُ جُوْ ھِکُمْ وَاَ یْد یْکُمْ</w:t>
      </w:r>
      <w:r w:rsidR="00462B4C" w:rsidRPr="00EA2957">
        <w:rPr>
          <w:rtl/>
        </w:rPr>
        <w:t xml:space="preserve"> </w:t>
      </w:r>
      <w:r w:rsidR="00BD6A5D">
        <w:rPr>
          <w:rFonts w:hint="cs"/>
          <w:rtl/>
        </w:rPr>
        <w:t>(</w:t>
      </w:r>
      <w:r w:rsidR="00F91FC0">
        <w:rPr>
          <w:rtl/>
        </w:rPr>
        <w:t>ایضا</w:t>
      </w:r>
      <w:r w:rsidR="00BD6A5D">
        <w:rPr>
          <w:rFonts w:hint="cs"/>
          <w:rtl/>
        </w:rPr>
        <w:t>)</w:t>
      </w:r>
      <w:r w:rsidR="00462B4C" w:rsidRPr="00EA2957">
        <w:rPr>
          <w:rtl/>
        </w:rPr>
        <w:t xml:space="preserve"> میں </w:t>
      </w:r>
      <w:r w:rsidR="00AE1C4A" w:rsidRPr="00AE1C4A">
        <w:rPr>
          <w:rStyle w:val="arabic"/>
          <w:rtl/>
        </w:rPr>
        <w:t>''اید یکم''</w:t>
      </w:r>
      <w:r w:rsidR="00462B4C" w:rsidRPr="00EA2957">
        <w:rPr>
          <w:rtl/>
        </w:rPr>
        <w:t xml:space="preserve"> کے ساتھ </w:t>
      </w:r>
      <w:r w:rsidR="00AE1C4A" w:rsidRPr="00AE1C4A">
        <w:rPr>
          <w:rStyle w:val="arabic"/>
          <w:rtl/>
        </w:rPr>
        <w:t>''الی المرا فق ''</w:t>
      </w:r>
      <w:r w:rsidR="00462B4C" w:rsidRPr="00EA2957">
        <w:rPr>
          <w:rtl/>
        </w:rPr>
        <w:t xml:space="preserve">کی قید نہیں لگا ئی گئی ہے تو تیمم وا لی آ یت کے مطلق </w:t>
      </w:r>
      <w:r w:rsidR="00AE1C4A" w:rsidRPr="00AE1C4A">
        <w:rPr>
          <w:rStyle w:val="arabic"/>
          <w:rtl/>
        </w:rPr>
        <w:t>''اید یکم ''</w:t>
      </w:r>
      <w:r w:rsidR="00F91FC0">
        <w:rPr>
          <w:rtl/>
        </w:rPr>
        <w:t>کو  و ضو</w:t>
      </w:r>
      <w:r w:rsidR="00462B4C" w:rsidRPr="00EA2957">
        <w:rPr>
          <w:rtl/>
        </w:rPr>
        <w:t xml:space="preserve"> وا لی آ یت کے مقید </w:t>
      </w:r>
      <w:r w:rsidR="00AE1C4A" w:rsidRPr="00AE1C4A">
        <w:rPr>
          <w:rStyle w:val="arabic"/>
          <w:rtl/>
        </w:rPr>
        <w:t>''اید یکم الی المرا فق ''</w:t>
      </w:r>
      <w:r w:rsidR="00462B4C" w:rsidRPr="00EA2957">
        <w:rPr>
          <w:rtl/>
        </w:rPr>
        <w:t xml:space="preserve">پر احتیا طا محمول کر تے ہو ئے تیمم وا لی آ یت کے مطلق میں بھی </w:t>
      </w:r>
      <w:r w:rsidR="00AE1C4A" w:rsidRPr="00AE1C4A">
        <w:rPr>
          <w:rStyle w:val="arabic"/>
          <w:rtl/>
        </w:rPr>
        <w:t>''الی المرا فق''</w:t>
      </w:r>
      <w:r w:rsidR="00462B4C" w:rsidRPr="00EA2957">
        <w:rPr>
          <w:rtl/>
        </w:rPr>
        <w:t xml:space="preserve"> کی قید مراد ہو گی ۔لہذا تیمم میں </w:t>
      </w:r>
      <w:r w:rsidR="00AE1C4A" w:rsidRPr="00AE1C4A">
        <w:rPr>
          <w:rStyle w:val="arabic"/>
          <w:rtl/>
        </w:rPr>
        <w:t>''مرافق''</w:t>
      </w:r>
      <w:r w:rsidR="00462B4C" w:rsidRPr="00EA2957">
        <w:rPr>
          <w:rtl/>
        </w:rPr>
        <w:t xml:space="preserve"> تک مسح کر نا وا جب ہو گا ۔اس سے کم مس</w:t>
      </w:r>
      <w:r w:rsidR="00F91FC0">
        <w:rPr>
          <w:rtl/>
        </w:rPr>
        <w:t>ح کر نا کافی نہ ہو گا ۔</w:t>
      </w:r>
      <w:r w:rsidR="00BD6A5D">
        <w:rPr>
          <w:rFonts w:hint="cs"/>
          <w:rtl/>
        </w:rPr>
        <w:t>(</w:t>
      </w:r>
      <w:r w:rsidR="00F91FC0">
        <w:rPr>
          <w:rtl/>
        </w:rPr>
        <w:t>حا ش</w:t>
      </w:r>
      <w:r w:rsidR="00F91FC0">
        <w:rPr>
          <w:rFonts w:hint="cs"/>
          <w:rtl/>
        </w:rPr>
        <w:t xml:space="preserve">یۂ </w:t>
      </w:r>
      <w:r w:rsidR="00462B4C" w:rsidRPr="00EA2957">
        <w:rPr>
          <w:rtl/>
        </w:rPr>
        <w:t xml:space="preserve">شرح ورقات </w:t>
      </w:r>
      <w:r w:rsidR="00BD6A5D">
        <w:rPr>
          <w:rFonts w:hint="cs"/>
          <w:rtl/>
        </w:rPr>
        <w:t>)</w:t>
      </w:r>
    </w:p>
    <w:p w14:paraId="186BD58F" w14:textId="0CE76F40" w:rsidR="00462B4C" w:rsidRPr="00F91FC0" w:rsidRDefault="00462B4C" w:rsidP="00AE1C4A">
      <w:pPr>
        <w:pStyle w:val="Heading1"/>
      </w:pPr>
      <w:r w:rsidRPr="00F91FC0">
        <w:rPr>
          <w:rtl/>
        </w:rPr>
        <w:t>(قرا ن کی تخصیص قر آن سے )</w:t>
      </w:r>
    </w:p>
    <w:p w14:paraId="7BEC9CA6" w14:textId="1BC1AA5B" w:rsidR="00462B4C" w:rsidRPr="00EA2957" w:rsidRDefault="00462B4C" w:rsidP="00C4185E">
      <w:r w:rsidRPr="00EA2957">
        <w:rPr>
          <w:rtl/>
        </w:rPr>
        <w:t xml:space="preserve">  (</w:t>
      </w:r>
      <w:r w:rsidR="00AE1C4A" w:rsidRPr="00AE1C4A">
        <w:rPr>
          <w:rStyle w:val="arabic"/>
          <w:rtl/>
        </w:rPr>
        <w:t>وَیَجُوْزُ تَخْصِیْصُ الْکِتَابِ باِ لْکِتَابِ</w:t>
      </w:r>
      <w:r w:rsidRPr="00EA2957">
        <w:rPr>
          <w:rtl/>
        </w:rPr>
        <w:t xml:space="preserve"> </w:t>
      </w:r>
      <w:r w:rsidR="00C4185E">
        <w:rPr>
          <w:rFonts w:hint="cs"/>
          <w:rtl/>
        </w:rPr>
        <w:t>.</w:t>
      </w:r>
      <w:r w:rsidRPr="00EA2957">
        <w:rPr>
          <w:rtl/>
        </w:rPr>
        <w:t xml:space="preserve"> اور جا ئز ہے قر آن کی تخصیص قرآن سے ) مطلب یہ </w:t>
      </w:r>
      <w:r w:rsidR="00BD6A5D">
        <w:rPr>
          <w:rFonts w:hint="cs"/>
          <w:rtl/>
        </w:rPr>
        <w:t>ہے</w:t>
      </w:r>
      <w:r w:rsidRPr="00EA2957">
        <w:rPr>
          <w:rtl/>
        </w:rPr>
        <w:t>کہ عموم وا لی آ یت کی تخصیص خصوص وا لی آ یت سے جا ئز ہے ۔</w:t>
      </w:r>
      <w:r w:rsidR="00551802">
        <w:rPr>
          <w:rFonts w:hint="cs"/>
          <w:rtl/>
        </w:rPr>
        <w:t xml:space="preserve"> </w:t>
      </w:r>
      <w:r w:rsidRPr="00EA2957">
        <w:rPr>
          <w:rtl/>
        </w:rPr>
        <w:t xml:space="preserve">جیسے اللہ کا فر مان :  </w:t>
      </w:r>
      <w:r w:rsidR="00AE1C4A" w:rsidRPr="00AE1C4A">
        <w:rPr>
          <w:rStyle w:val="arabic"/>
          <w:rtl/>
        </w:rPr>
        <w:t>وَلاَتَنْکِحُوْا الْمُشْرِکٰتِ.</w:t>
      </w:r>
      <w:r w:rsidR="00F91FC0">
        <w:rPr>
          <w:rtl/>
        </w:rPr>
        <w:t xml:space="preserve"> </w:t>
      </w:r>
      <w:r w:rsidR="00BD6A5D">
        <w:rPr>
          <w:rFonts w:hint="cs"/>
          <w:rtl/>
        </w:rPr>
        <w:t>(</w:t>
      </w:r>
      <w:r w:rsidR="00F91FC0">
        <w:rPr>
          <w:rtl/>
        </w:rPr>
        <w:t>سو ر</w:t>
      </w:r>
      <w:r w:rsidR="00F91FC0">
        <w:rPr>
          <w:rFonts w:hint="cs"/>
          <w:rtl/>
        </w:rPr>
        <w:t>ۂ</w:t>
      </w:r>
      <w:r w:rsidR="00F91FC0">
        <w:rPr>
          <w:rtl/>
        </w:rPr>
        <w:t xml:space="preserve"> بقرہ ٢٢١</w:t>
      </w:r>
      <w:r w:rsidR="00BD6A5D">
        <w:rPr>
          <w:rFonts w:hint="cs"/>
          <w:rtl/>
        </w:rPr>
        <w:t>)</w:t>
      </w:r>
    </w:p>
    <w:p w14:paraId="3F427401" w14:textId="77777777" w:rsidR="00462B4C" w:rsidRPr="00EA2957" w:rsidRDefault="00462B4C" w:rsidP="00462B4C">
      <w:r w:rsidRPr="00EA2957">
        <w:rPr>
          <w:rtl/>
        </w:rPr>
        <w:t xml:space="preserve">  دیکھئے: یہ آ یت مبا رکہ عام ہے یعنی تمام مشر کات کو شا مل ہیں چا ہے مشر کات اہل کتاب ہوں یا نہ ہوں حر مت سب کے لئے ہے۔</w:t>
      </w:r>
    </w:p>
    <w:p w14:paraId="7369332F" w14:textId="22DC8F6C" w:rsidR="00462B4C" w:rsidRPr="00EA2957" w:rsidRDefault="00462B4C" w:rsidP="001838FE">
      <w:r w:rsidRPr="00EA2957">
        <w:rPr>
          <w:rtl/>
        </w:rPr>
        <w:t xml:space="preserve">  اور اللہ کا دوسرا فر مان ہے :  </w:t>
      </w:r>
      <w:r w:rsidR="00AE1C4A" w:rsidRPr="00AE1C4A">
        <w:rPr>
          <w:rStyle w:val="arabic"/>
          <w:rtl/>
        </w:rPr>
        <w:t>اَلْیَوْمَ اُ حِلَّ لَکُمُ الطَّیِّباَ تُ وَ طَعَا مُ الَّذِیْنَ اُوْ تُوْا الْکِتاَبَ حِلّ لَّکُمْ وَطَعَا مُکُمْ حِلّ لَّھُمْ وَ الْمُحْصَنٰتُ مِنَ الْمُؤ مِنٰتِ وَ الْمُحْصَنٰتُ مِنَ الَّذِیْنَ اُوْ تُوْا الْکِتاَ بَ مِنْ قَبْلِکُمْ. (</w:t>
      </w:r>
      <w:r w:rsidR="00F91FC0">
        <w:rPr>
          <w:rtl/>
        </w:rPr>
        <w:t>سو ر</w:t>
      </w:r>
      <w:r w:rsidR="00F91FC0">
        <w:rPr>
          <w:rFonts w:hint="cs"/>
          <w:rtl/>
        </w:rPr>
        <w:t>ۂ</w:t>
      </w:r>
      <w:r w:rsidRPr="00EA2957">
        <w:rPr>
          <w:rtl/>
        </w:rPr>
        <w:t xml:space="preserve"> ما ئدہ </w:t>
      </w:r>
      <w:r w:rsidR="00F91FC0">
        <w:rPr>
          <w:rtl/>
        </w:rPr>
        <w:lastRenderedPageBreak/>
        <w:t>٥</w:t>
      </w:r>
      <w:r w:rsidR="001838FE">
        <w:rPr>
          <w:rFonts w:hint="cs"/>
          <w:rtl/>
        </w:rPr>
        <w:t>)</w:t>
      </w:r>
      <w:r w:rsidRPr="00EA2957">
        <w:rPr>
          <w:rtl/>
        </w:rPr>
        <w:t xml:space="preserve"> یہ آ </w:t>
      </w:r>
      <w:r w:rsidR="00F91FC0">
        <w:rPr>
          <w:rtl/>
        </w:rPr>
        <w:t>یت مبا رکہ خاص ہے تو اب عموم وا</w:t>
      </w:r>
      <w:r w:rsidRPr="00EA2957">
        <w:rPr>
          <w:rtl/>
        </w:rPr>
        <w:t xml:space="preserve">لی پہلی آ یت کی تخصیص کی گئی خصوص وا لی دوسری آ </w:t>
      </w:r>
      <w:r w:rsidR="00F91FC0">
        <w:rPr>
          <w:rtl/>
        </w:rPr>
        <w:t>یت سے ۔  لہذا عموم وا لی پہلی آ</w:t>
      </w:r>
      <w:r w:rsidRPr="00EA2957">
        <w:rPr>
          <w:rtl/>
        </w:rPr>
        <w:t>یت سے اہل کتاب مشر کات کو حر مت نکاح سے نکال</w:t>
      </w:r>
      <w:r w:rsidR="001838FE">
        <w:rPr>
          <w:rFonts w:hint="cs"/>
          <w:rtl/>
        </w:rPr>
        <w:t xml:space="preserve"> </w:t>
      </w:r>
      <w:r w:rsidRPr="00EA2957">
        <w:rPr>
          <w:rtl/>
        </w:rPr>
        <w:t>د یا گیا ۔یعنی ان کے ساتھ نکاح حرام نہ ہو گا ۔اور غیر اہل کتاب حر مت نکاح میں با قی رہیں ،ان سے نکاح حرام ہو گا۔</w:t>
      </w:r>
      <w:r w:rsidR="00F91FC0">
        <w:rPr>
          <w:rFonts w:hint="cs"/>
          <w:rtl/>
        </w:rPr>
        <w:t xml:space="preserve"> </w:t>
      </w:r>
      <w:r w:rsidRPr="00EA2957">
        <w:rPr>
          <w:rtl/>
        </w:rPr>
        <w:t>حلال نہ ہو گا ۔اس کو تخصیص کہتے ہیں ۔یعنی ایک چیز کو دوسری چیز سے نکا لنا ۔</w:t>
      </w:r>
    </w:p>
    <w:p w14:paraId="25DD96B3" w14:textId="25A396C2" w:rsidR="00462B4C" w:rsidRPr="00F91FC0" w:rsidRDefault="00462B4C" w:rsidP="00AE1C4A">
      <w:pPr>
        <w:pStyle w:val="Heading1"/>
      </w:pPr>
      <w:r w:rsidRPr="00F91FC0">
        <w:rPr>
          <w:rtl/>
        </w:rPr>
        <w:t>(قرآ ن کی تخصیص سنت سے )</w:t>
      </w:r>
    </w:p>
    <w:p w14:paraId="40EB17FC" w14:textId="19D567B6" w:rsidR="00462B4C" w:rsidRPr="00EA2957" w:rsidRDefault="00462B4C" w:rsidP="00C4185E">
      <w:r w:rsidRPr="00EA2957">
        <w:rPr>
          <w:rtl/>
        </w:rPr>
        <w:t xml:space="preserve">  (</w:t>
      </w:r>
      <w:r w:rsidR="00AE1C4A" w:rsidRPr="00AE1C4A">
        <w:rPr>
          <w:rStyle w:val="arabic"/>
          <w:rtl/>
        </w:rPr>
        <w:t>وَ تَخْصِیْصُ الْکِتَابِ بِالسُّنَّة</w:t>
      </w:r>
      <w:r w:rsidRPr="00EA2957">
        <w:rPr>
          <w:rtl/>
        </w:rPr>
        <w:t xml:space="preserve"> </w:t>
      </w:r>
      <w:r w:rsidR="00C4185E">
        <w:rPr>
          <w:rFonts w:hint="cs"/>
          <w:rtl/>
        </w:rPr>
        <w:t>.</w:t>
      </w:r>
      <w:r w:rsidRPr="00EA2957">
        <w:rPr>
          <w:rtl/>
        </w:rPr>
        <w:t xml:space="preserve">اور )جا ئز ہے (قرآن کی تخصیص سنت سے) مطلب </w:t>
      </w:r>
      <w:r w:rsidR="001838FE">
        <w:rPr>
          <w:rFonts w:hint="cs"/>
          <w:rtl/>
        </w:rPr>
        <w:t xml:space="preserve"> یہ ہےکہ </w:t>
      </w:r>
      <w:r w:rsidRPr="00EA2957">
        <w:rPr>
          <w:rtl/>
        </w:rPr>
        <w:t>قرآن کی عموم وا لی آیت کی تخصیص ج</w:t>
      </w:r>
      <w:r w:rsidR="0032410B">
        <w:rPr>
          <w:rtl/>
        </w:rPr>
        <w:t>ا ئز ہے سنت سے ۔جیسے اللہ کا فر</w:t>
      </w:r>
      <w:r w:rsidRPr="00EA2957">
        <w:rPr>
          <w:rtl/>
        </w:rPr>
        <w:t>مان:</w:t>
      </w:r>
      <w:r w:rsidR="00AE1C4A" w:rsidRPr="00AE1C4A">
        <w:rPr>
          <w:rStyle w:val="arabic"/>
          <w:rtl/>
        </w:rPr>
        <w:t>یُوْ صِیْکُمُ اللہُ فِی اَوْ لاَ دِ کُمْ الخ.</w:t>
      </w:r>
      <w:r w:rsidRPr="00EA2957">
        <w:rPr>
          <w:rtl/>
        </w:rPr>
        <w:t xml:space="preserve">  </w:t>
      </w:r>
      <w:r w:rsidR="001838FE">
        <w:rPr>
          <w:rFonts w:hint="cs"/>
          <w:rtl/>
        </w:rPr>
        <w:t>(</w:t>
      </w:r>
      <w:r w:rsidR="00F91FC0">
        <w:rPr>
          <w:rtl/>
        </w:rPr>
        <w:t>سو ر</w:t>
      </w:r>
      <w:r w:rsidR="00F91FC0">
        <w:rPr>
          <w:rFonts w:hint="cs"/>
          <w:rtl/>
        </w:rPr>
        <w:t>ۂ</w:t>
      </w:r>
      <w:r w:rsidR="00F91FC0">
        <w:rPr>
          <w:rtl/>
        </w:rPr>
        <w:t xml:space="preserve"> نساء ١١</w:t>
      </w:r>
      <w:r w:rsidR="001838FE">
        <w:rPr>
          <w:rFonts w:hint="cs"/>
          <w:rtl/>
        </w:rPr>
        <w:t>)</w:t>
      </w:r>
      <w:r w:rsidRPr="00EA2957">
        <w:rPr>
          <w:rtl/>
        </w:rPr>
        <w:t>اللہ تعا لی تم کو حکم دیتا ہے تمہا</w:t>
      </w:r>
      <w:r w:rsidR="002E377E">
        <w:rPr>
          <w:rtl/>
        </w:rPr>
        <w:t xml:space="preserve">ری اولاد کے باب میں الخ </w:t>
      </w:r>
      <w:r w:rsidR="001838FE">
        <w:rPr>
          <w:rFonts w:hint="cs"/>
          <w:rtl/>
        </w:rPr>
        <w:t>(</w:t>
      </w:r>
      <w:r w:rsidR="002E377E">
        <w:rPr>
          <w:rtl/>
        </w:rPr>
        <w:t>تر جم</w:t>
      </w:r>
      <w:r w:rsidR="002E377E">
        <w:rPr>
          <w:rFonts w:hint="cs"/>
          <w:rtl/>
        </w:rPr>
        <w:t>ۂ</w:t>
      </w:r>
      <w:r w:rsidR="002E377E">
        <w:rPr>
          <w:rtl/>
        </w:rPr>
        <w:t xml:space="preserve"> قرآن</w:t>
      </w:r>
      <w:r w:rsidR="001838FE">
        <w:rPr>
          <w:rFonts w:hint="cs"/>
          <w:rtl/>
        </w:rPr>
        <w:t>)</w:t>
      </w:r>
      <w:r w:rsidRPr="00EA2957">
        <w:rPr>
          <w:rtl/>
        </w:rPr>
        <w:t xml:space="preserve"> دیکھئے :  اس آ یت مبا رکہ میں لفظ </w:t>
      </w:r>
      <w:r w:rsidR="00AE1C4A" w:rsidRPr="00AE1C4A">
        <w:rPr>
          <w:rStyle w:val="arabic"/>
          <w:rtl/>
        </w:rPr>
        <w:t>''اولا دکم''</w:t>
      </w:r>
      <w:r w:rsidRPr="00EA2957">
        <w:rPr>
          <w:rtl/>
        </w:rPr>
        <w:t xml:space="preserve"> عام ہے یعنی ولد کا فر اور ولد مسلم دونوں کو شامل ہے ۔</w:t>
      </w:r>
    </w:p>
    <w:p w14:paraId="1603F8EA" w14:textId="063551C8" w:rsidR="00462B4C" w:rsidRPr="00EA2957" w:rsidRDefault="00462B4C" w:rsidP="007B5FF8">
      <w:r w:rsidRPr="00EA2957">
        <w:rPr>
          <w:rtl/>
        </w:rPr>
        <w:t xml:space="preserve">  اور آپ </w:t>
      </w:r>
      <w:r w:rsidR="002E377E">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Pr="00EA2957">
        <w:rPr>
          <w:rFonts w:hint="cs"/>
          <w:rtl/>
        </w:rPr>
        <w:t>ہے</w:t>
      </w:r>
      <w:r w:rsidRPr="00EA2957">
        <w:rPr>
          <w:rtl/>
        </w:rPr>
        <w:t xml:space="preserve"> :</w:t>
      </w:r>
      <w:r w:rsidR="00AE1C4A" w:rsidRPr="00AE1C4A">
        <w:rPr>
          <w:rStyle w:val="arabic"/>
          <w:rtl/>
        </w:rPr>
        <w:t>لا یرث المسلم الکافر و لا الکا فر المسلم</w:t>
      </w:r>
      <w:r w:rsidRPr="00EA2957">
        <w:rPr>
          <w:rtl/>
        </w:rPr>
        <w:t xml:space="preserve"> </w:t>
      </w:r>
      <w:r w:rsidR="007B5FF8">
        <w:rPr>
          <w:rFonts w:hint="cs"/>
          <w:rtl/>
        </w:rPr>
        <w:t xml:space="preserve">. </w:t>
      </w:r>
      <w:r w:rsidRPr="00EA2957">
        <w:rPr>
          <w:rtl/>
        </w:rPr>
        <w:t>یعنی مسلم کا فر کا اور کا فر مسلم کا وا رث نہیں ہو گا ۔تو ا</w:t>
      </w:r>
      <w:r w:rsidR="001838FE">
        <w:rPr>
          <w:rtl/>
        </w:rPr>
        <w:t>س حد یث سے قرآن کی عموم وا لی آ</w:t>
      </w:r>
      <w:r w:rsidRPr="00EA2957">
        <w:rPr>
          <w:rtl/>
        </w:rPr>
        <w:t>یت کی تخصیص کی گئی۔لہذا لفظ</w:t>
      </w:r>
      <w:r w:rsidR="00AE1C4A" w:rsidRPr="00AE1C4A">
        <w:rPr>
          <w:rStyle w:val="arabic"/>
          <w:rtl/>
        </w:rPr>
        <w:t xml:space="preserve"> ''او لا دکم''</w:t>
      </w:r>
      <w:r w:rsidRPr="00EA2957">
        <w:rPr>
          <w:rtl/>
        </w:rPr>
        <w:t>کے عموم سے ولد کا فر کو نکا ل</w:t>
      </w:r>
      <w:r w:rsidR="001838FE">
        <w:rPr>
          <w:rFonts w:hint="cs"/>
          <w:rtl/>
        </w:rPr>
        <w:t xml:space="preserve"> </w:t>
      </w:r>
      <w:r w:rsidRPr="00EA2957">
        <w:rPr>
          <w:rtl/>
        </w:rPr>
        <w:t>دیا گیا ۔یعنی مسلم مسلم کا وا رث ہو گا ،کا فر مسلم کا وارث نہیں ہو گا ۔  اس کو تخصیص کہتے ہیں ۔</w:t>
      </w:r>
    </w:p>
    <w:p w14:paraId="3170DEBC" w14:textId="1082977E" w:rsidR="00462B4C" w:rsidRPr="00EA2957" w:rsidRDefault="00462B4C" w:rsidP="007B5FF8">
      <w:r w:rsidRPr="00EA2957">
        <w:rPr>
          <w:rtl/>
        </w:rPr>
        <w:tab/>
        <w:t xml:space="preserve">  لفظ </w:t>
      </w:r>
      <w:r w:rsidR="00AE1C4A" w:rsidRPr="00AE1C4A">
        <w:rPr>
          <w:rStyle w:val="arabic"/>
          <w:rtl/>
        </w:rPr>
        <w:t>''اولاد''</w:t>
      </w:r>
      <w:r w:rsidRPr="00EA2957">
        <w:rPr>
          <w:rtl/>
        </w:rPr>
        <w:t xml:space="preserve"> اس لئے عام ہے کہ جمع معرف ب</w:t>
      </w:r>
      <w:r w:rsidR="001838FE">
        <w:rPr>
          <w:rtl/>
        </w:rPr>
        <w:t>ا لا ضافہ ہے اور جمع معرف بالا</w:t>
      </w:r>
      <w:r w:rsidRPr="00EA2957">
        <w:rPr>
          <w:rtl/>
        </w:rPr>
        <w:t>ضا فہ عموم کے لئے ہو تی ہے ۔</w:t>
      </w:r>
      <w:r w:rsidR="00AE1C4A" w:rsidRPr="00AE1C4A">
        <w:rPr>
          <w:rStyle w:val="arabic"/>
          <w:rtl/>
        </w:rPr>
        <w:t>و الجمع المعرف با للام أو الا ضافة للعموم</w:t>
      </w:r>
      <w:r w:rsidRPr="00EA2957">
        <w:rPr>
          <w:rtl/>
        </w:rPr>
        <w:t xml:space="preserve"> </w:t>
      </w:r>
      <w:r w:rsidR="007B5FF8">
        <w:rPr>
          <w:rFonts w:hint="cs"/>
          <w:rtl/>
        </w:rPr>
        <w:t>.</w:t>
      </w:r>
      <w:r w:rsidR="001838FE">
        <w:rPr>
          <w:rFonts w:hint="cs"/>
          <w:rtl/>
        </w:rPr>
        <w:t>(</w:t>
      </w:r>
      <w:r w:rsidRPr="00EA2957">
        <w:rPr>
          <w:rtl/>
        </w:rPr>
        <w:t xml:space="preserve">جمع الجوا مع ج١ص ٤١٠ </w:t>
      </w:r>
      <w:r w:rsidR="001838FE">
        <w:rPr>
          <w:rFonts w:hint="cs"/>
          <w:rtl/>
        </w:rPr>
        <w:t>)</w:t>
      </w:r>
      <w:r w:rsidRPr="00EA2957">
        <w:rPr>
          <w:rtl/>
        </w:rPr>
        <w:t xml:space="preserve"> وہ جمع جو معرف ہو </w:t>
      </w:r>
      <w:r w:rsidR="001838FE">
        <w:rPr>
          <w:rFonts w:hint="cs"/>
          <w:rtl/>
        </w:rPr>
        <w:t>ل</w:t>
      </w:r>
      <w:r w:rsidRPr="00EA2957">
        <w:rPr>
          <w:rtl/>
        </w:rPr>
        <w:t xml:space="preserve"> کے یا اضا</w:t>
      </w:r>
      <w:r w:rsidR="001838FE">
        <w:rPr>
          <w:rtl/>
        </w:rPr>
        <w:t xml:space="preserve"> فت کے ذ ریع</w:t>
      </w:r>
      <w:r w:rsidR="001838FE">
        <w:rPr>
          <w:rFonts w:hint="cs"/>
          <w:rtl/>
        </w:rPr>
        <w:t>ے</w:t>
      </w:r>
      <w:r w:rsidR="002E377E">
        <w:rPr>
          <w:rtl/>
        </w:rPr>
        <w:t xml:space="preserve"> وہ عموم کے لئے ہو</w:t>
      </w:r>
      <w:r w:rsidRPr="00EA2957">
        <w:rPr>
          <w:rtl/>
        </w:rPr>
        <w:t>تی ہے۔</w:t>
      </w:r>
    </w:p>
    <w:p w14:paraId="521D8ED7" w14:textId="0FDB6646" w:rsidR="00462B4C" w:rsidRPr="002E377E" w:rsidRDefault="00462B4C" w:rsidP="00AE1C4A">
      <w:pPr>
        <w:pStyle w:val="Heading1"/>
      </w:pPr>
      <w:r w:rsidRPr="002E377E">
        <w:rPr>
          <w:rtl/>
        </w:rPr>
        <w:lastRenderedPageBreak/>
        <w:t>(سنت کی تخصیص کتاب سے )</w:t>
      </w:r>
    </w:p>
    <w:p w14:paraId="52FD9EF4" w14:textId="4A6CA1AA" w:rsidR="00462B4C" w:rsidRPr="00EA2957" w:rsidRDefault="00462B4C" w:rsidP="007B5FF8">
      <w:r w:rsidRPr="00EA2957">
        <w:rPr>
          <w:rtl/>
        </w:rPr>
        <w:t xml:space="preserve">  (</w:t>
      </w:r>
      <w:r w:rsidR="00AE1C4A" w:rsidRPr="00AE1C4A">
        <w:rPr>
          <w:rStyle w:val="arabic"/>
          <w:rtl/>
        </w:rPr>
        <w:t>وَ تَخْصِیْصُ السُّنَّةِ بِا لْکِتَابِ</w:t>
      </w:r>
      <w:r w:rsidR="007B5FF8">
        <w:rPr>
          <w:rFonts w:hint="cs"/>
          <w:rtl/>
        </w:rPr>
        <w:t>.</w:t>
      </w:r>
      <w:r w:rsidRPr="00EA2957">
        <w:rPr>
          <w:rtl/>
        </w:rPr>
        <w:t xml:space="preserve"> اور) جا ئز ہے (سنت کی تخصیص کتاب سے) مطلب</w:t>
      </w:r>
      <w:r w:rsidR="001838FE">
        <w:rPr>
          <w:rFonts w:hint="cs"/>
          <w:rtl/>
        </w:rPr>
        <w:t xml:space="preserve"> یہ ہے کہ</w:t>
      </w:r>
      <w:r w:rsidRPr="00EA2957">
        <w:rPr>
          <w:rtl/>
        </w:rPr>
        <w:t xml:space="preserve"> سنت کے عموم کی تخصیص جا ئز ہے قرآن کی آ یت سے ۔جیسے صحیحین کی حدیث :</w:t>
      </w:r>
      <w:r w:rsidR="00AE1C4A" w:rsidRPr="00AE1C4A">
        <w:rPr>
          <w:rStyle w:val="arabic"/>
          <w:rtl/>
        </w:rPr>
        <w:t>لا یقبل اللہ صلاة احدکم اذا أ حدث حتی یتو ضأ</w:t>
      </w:r>
      <w:r w:rsidRPr="00EA2957">
        <w:rPr>
          <w:rtl/>
        </w:rPr>
        <w:t xml:space="preserve"> </w:t>
      </w:r>
      <w:r w:rsidR="007B5FF8">
        <w:rPr>
          <w:rFonts w:hint="cs"/>
          <w:rtl/>
        </w:rPr>
        <w:t>.</w:t>
      </w:r>
      <w:r w:rsidRPr="00EA2957">
        <w:rPr>
          <w:rtl/>
        </w:rPr>
        <w:t>اللہ تعا لی تم میں سے کسی کی نماز کو قبول نہیں کریں گے جب اس</w:t>
      </w:r>
      <w:r w:rsidR="002E377E">
        <w:rPr>
          <w:rtl/>
        </w:rPr>
        <w:t xml:space="preserve"> کو حدث لاحق ہو یہاں تک کہ و ضو</w:t>
      </w:r>
      <w:r w:rsidRPr="00EA2957">
        <w:rPr>
          <w:rtl/>
        </w:rPr>
        <w:t xml:space="preserve"> کرے ۔</w:t>
      </w:r>
    </w:p>
    <w:p w14:paraId="66C7D01A" w14:textId="77777777" w:rsidR="00462B4C" w:rsidRPr="00EA2957" w:rsidRDefault="00462B4C" w:rsidP="00462B4C">
      <w:r w:rsidRPr="00EA2957">
        <w:rPr>
          <w:rtl/>
        </w:rPr>
        <w:t xml:space="preserve">  دیکھئے: یہ </w:t>
      </w:r>
      <w:r w:rsidR="001838FE">
        <w:rPr>
          <w:rtl/>
        </w:rPr>
        <w:t>حدیث مبا رکہ عام ہے ۔یعنی و ضو</w:t>
      </w:r>
      <w:r w:rsidRPr="00EA2957">
        <w:rPr>
          <w:rtl/>
        </w:rPr>
        <w:t>کئے بغیر نماز نہ ہو نے میں صحت مند ،</w:t>
      </w:r>
      <w:r w:rsidR="002E377E">
        <w:rPr>
          <w:rFonts w:hint="cs"/>
          <w:rtl/>
        </w:rPr>
        <w:t xml:space="preserve"> </w:t>
      </w:r>
      <w:r w:rsidRPr="00EA2957">
        <w:rPr>
          <w:rtl/>
        </w:rPr>
        <w:t>بیمار ،وا جد ماء اور غیر وا جد ماء سب دا خل ہیں ۔</w:t>
      </w:r>
    </w:p>
    <w:p w14:paraId="1A877101" w14:textId="0633A6D5" w:rsidR="00462B4C" w:rsidRPr="00EA2957" w:rsidRDefault="00462B4C" w:rsidP="007B5FF8">
      <w:r w:rsidRPr="00EA2957">
        <w:rPr>
          <w:rtl/>
        </w:rPr>
        <w:t xml:space="preserve">  اور اللہ کا فر مان ہے : </w:t>
      </w:r>
      <w:r w:rsidR="00AE1C4A" w:rsidRPr="00AE1C4A">
        <w:rPr>
          <w:rStyle w:val="arabic"/>
          <w:rtl/>
        </w:rPr>
        <w:t>وَاِنْ کُنْتُمْ مَّرْضٰی اَوْ عَلیٰ سَفَرٍ اَوْ جآءَ اَحَد مِّنْکُمْ مِّنَ الْغآئِطِ اَوْ لٰمَسْتُمُ النِّسآ ءَ فَلَمْ تَجِدُوْا مآ ءً فَتَیَمَّمُوْا</w:t>
      </w:r>
      <w:r w:rsidR="002E377E">
        <w:rPr>
          <w:rtl/>
        </w:rPr>
        <w:t xml:space="preserve"> </w:t>
      </w:r>
      <w:r w:rsidR="007B5FF8">
        <w:rPr>
          <w:rFonts w:hint="cs"/>
          <w:rtl/>
        </w:rPr>
        <w:t>.</w:t>
      </w:r>
      <w:r w:rsidR="001838FE">
        <w:rPr>
          <w:rFonts w:hint="cs"/>
          <w:rtl/>
        </w:rPr>
        <w:t>(</w:t>
      </w:r>
      <w:r w:rsidR="002E377E">
        <w:rPr>
          <w:rtl/>
        </w:rPr>
        <w:t>سو ر</w:t>
      </w:r>
      <w:r w:rsidR="002E377E">
        <w:rPr>
          <w:rFonts w:hint="cs"/>
          <w:rtl/>
        </w:rPr>
        <w:t>ۂ</w:t>
      </w:r>
      <w:r w:rsidRPr="00EA2957">
        <w:rPr>
          <w:rtl/>
        </w:rPr>
        <w:t xml:space="preserve"> ما ئد</w:t>
      </w:r>
      <w:r w:rsidR="002E377E">
        <w:rPr>
          <w:rFonts w:hint="cs"/>
          <w:rtl/>
        </w:rPr>
        <w:t>ہ</w:t>
      </w:r>
      <w:r w:rsidR="002E377E">
        <w:rPr>
          <w:rtl/>
        </w:rPr>
        <w:t xml:space="preserve"> ٦</w:t>
      </w:r>
      <w:r w:rsidR="001838FE">
        <w:rPr>
          <w:rFonts w:hint="cs"/>
          <w:rtl/>
        </w:rPr>
        <w:t>)</w:t>
      </w:r>
      <w:r w:rsidRPr="00EA2957">
        <w:rPr>
          <w:rtl/>
        </w:rPr>
        <w:t xml:space="preserve">اور اگر تم بیمار ہو یا حالت سفر میں </w:t>
      </w:r>
      <w:r w:rsidR="001838FE">
        <w:rPr>
          <w:rtl/>
        </w:rPr>
        <w:t>ہو یا تم میں سے کو ئی شخص استنج</w:t>
      </w:r>
      <w:r w:rsidR="001838FE">
        <w:rPr>
          <w:rFonts w:hint="cs"/>
          <w:rtl/>
        </w:rPr>
        <w:t>ا</w:t>
      </w:r>
      <w:r w:rsidRPr="00EA2957">
        <w:rPr>
          <w:rtl/>
        </w:rPr>
        <w:t xml:space="preserve"> سے آ یا ہو یا تم عو رتوں کو مس کرو پھر تم کو پا نی نہ ملے تو تم تیمم کر لیا کرو ۔</w:t>
      </w:r>
      <w:r w:rsidR="001838FE">
        <w:rPr>
          <w:rFonts w:hint="cs"/>
          <w:rtl/>
        </w:rPr>
        <w:t>(</w:t>
      </w:r>
      <w:r w:rsidR="00DD6E51">
        <w:rPr>
          <w:rtl/>
        </w:rPr>
        <w:t>تر جم</w:t>
      </w:r>
      <w:r w:rsidR="00DD6E51">
        <w:rPr>
          <w:rFonts w:hint="cs"/>
          <w:rtl/>
        </w:rPr>
        <w:t>ۂ</w:t>
      </w:r>
      <w:r w:rsidR="00DD6E51">
        <w:rPr>
          <w:rtl/>
        </w:rPr>
        <w:t xml:space="preserve"> قرآن</w:t>
      </w:r>
      <w:r w:rsidR="001838FE">
        <w:rPr>
          <w:rFonts w:hint="cs"/>
          <w:rtl/>
        </w:rPr>
        <w:t>)</w:t>
      </w:r>
      <w:r w:rsidRPr="00EA2957">
        <w:rPr>
          <w:rtl/>
        </w:rPr>
        <w:t>اب قرآ ن کی اس آیت سے سنت کے عموم کی تخصیص کی گئی ۔لہذا سنت کے عموم سے بیمار کو اور غیر وا جد ماء کو نکا ل</w:t>
      </w:r>
      <w:r w:rsidR="00DD6E51">
        <w:rPr>
          <w:rFonts w:hint="cs"/>
          <w:rtl/>
        </w:rPr>
        <w:t xml:space="preserve"> </w:t>
      </w:r>
      <w:r w:rsidRPr="00EA2957">
        <w:rPr>
          <w:rtl/>
        </w:rPr>
        <w:t xml:space="preserve">دیا ۔یعنی بیماری کا اور پا نی نہ ملنے کا </w:t>
      </w:r>
      <w:r w:rsidR="001838FE">
        <w:rPr>
          <w:rtl/>
        </w:rPr>
        <w:t>عذر ہو نے کی صورت میں بغیر و ضو</w:t>
      </w:r>
      <w:r w:rsidRPr="00EA2957">
        <w:rPr>
          <w:rtl/>
        </w:rPr>
        <w:t xml:space="preserve"> کے نماز قبول ہو گی۔اس کو تخصیص کہتے ہیں۔</w:t>
      </w:r>
    </w:p>
    <w:p w14:paraId="5906FAFE" w14:textId="6EEF3E14" w:rsidR="00462B4C" w:rsidRPr="00DD6E51" w:rsidRDefault="00462B4C" w:rsidP="00AE1C4A">
      <w:pPr>
        <w:pStyle w:val="Heading1"/>
      </w:pPr>
      <w:r w:rsidRPr="00DD6E51">
        <w:rPr>
          <w:rtl/>
        </w:rPr>
        <w:t>(اشکال اور جواب )</w:t>
      </w:r>
    </w:p>
    <w:p w14:paraId="7BD7D4FC" w14:textId="77777777" w:rsidR="00462B4C" w:rsidRPr="00EA2957" w:rsidRDefault="00462B4C" w:rsidP="00462B4C">
      <w:r w:rsidRPr="00EA2957">
        <w:rPr>
          <w:rtl/>
        </w:rPr>
        <w:t xml:space="preserve">  پہلے تیمم وا لی آ یت نا زل ہو ئی اور پھر تیمم وا لی حدیث وا رد ہو ئی ۔</w:t>
      </w:r>
    </w:p>
    <w:p w14:paraId="2212CB46" w14:textId="77777777" w:rsidR="00462B4C" w:rsidRPr="00EA2957" w:rsidRDefault="00462B4C" w:rsidP="001838FE">
      <w:r w:rsidRPr="00EA2957">
        <w:rPr>
          <w:rtl/>
        </w:rPr>
        <w:t xml:space="preserve">  اب اشکال یہ ہے کہ تیمم وا لی آ یت کے نا زل ہو نے کے بعد تیمم وا لی حدیث کا وا رد ہو نا آیت تیمم کے مخصص ہو نے </w:t>
      </w:r>
      <w:r w:rsidR="001838FE">
        <w:rPr>
          <w:rFonts w:hint="cs"/>
          <w:rtl/>
        </w:rPr>
        <w:t>(</w:t>
      </w:r>
      <w:r w:rsidR="00DD6E51">
        <w:rPr>
          <w:rtl/>
        </w:rPr>
        <w:t xml:space="preserve">یعنی سنت کے عموم کی تخصیص </w:t>
      </w:r>
      <w:r w:rsidR="001838FE">
        <w:rPr>
          <w:rFonts w:hint="cs"/>
          <w:rtl/>
        </w:rPr>
        <w:t>)</w:t>
      </w:r>
      <w:r w:rsidRPr="00EA2957">
        <w:rPr>
          <w:rtl/>
        </w:rPr>
        <w:t>کے لئے ما نع ہے یا نہیں ؟</w:t>
      </w:r>
    </w:p>
    <w:p w14:paraId="460CFC7E" w14:textId="4346E7BB" w:rsidR="00462B4C" w:rsidRPr="00EA2957" w:rsidRDefault="00462B4C" w:rsidP="00DD6E51">
      <w:r w:rsidRPr="00EA2957">
        <w:rPr>
          <w:rtl/>
        </w:rPr>
        <w:lastRenderedPageBreak/>
        <w:t xml:space="preserve">  تو شا رح محلی</w:t>
      </w:r>
      <w:r w:rsidR="00DD6E51">
        <w:rPr>
          <w:rFonts w:hint="cs"/>
          <w:rtl/>
        </w:rPr>
        <w:t>ؒ</w:t>
      </w:r>
      <w:r w:rsidRPr="00EA2957">
        <w:rPr>
          <w:rtl/>
        </w:rPr>
        <w:t xml:space="preserve">   فر ما تے ہیں :  </w:t>
      </w:r>
      <w:r w:rsidR="00AE1C4A" w:rsidRPr="00AE1C4A">
        <w:rPr>
          <w:rStyle w:val="arabic"/>
          <w:rtl/>
        </w:rPr>
        <w:t>وان ورد ت السنة با لتیمم ایضا بعد نزول الآیة</w:t>
      </w:r>
      <w:r w:rsidRPr="00EA2957">
        <w:rPr>
          <w:rtl/>
        </w:rPr>
        <w:t>۔  اگرچہ سنت بھی تیمم کے ساتھ وا رد ہو ئی آ یت کر یمہ کے نزو</w:t>
      </w:r>
      <w:r w:rsidR="00DD6E51">
        <w:rPr>
          <w:rtl/>
        </w:rPr>
        <w:t>ل کے بعد ۔یعنی تیمم وا لی آ</w:t>
      </w:r>
      <w:r w:rsidRPr="00EA2957">
        <w:rPr>
          <w:rtl/>
        </w:rPr>
        <w:t>یت کے نا زل ہو نے کے بعد تیمم وا لی حدیث کا وا رد ہو نا آ یت تیمم کے مُخَصِّصْ ہو نے کے لئے ما نع نہیں ہے ۔</w:t>
      </w:r>
    </w:p>
    <w:p w14:paraId="7B3F5339" w14:textId="6B2D7D60" w:rsidR="00462B4C" w:rsidRPr="00DD6E51" w:rsidRDefault="00462B4C" w:rsidP="00AE1C4A">
      <w:pPr>
        <w:pStyle w:val="Heading1"/>
      </w:pPr>
      <w:r w:rsidRPr="00DD6E51">
        <w:rPr>
          <w:rtl/>
        </w:rPr>
        <w:t>(سنت کی تخصیص سنت سے )</w:t>
      </w:r>
    </w:p>
    <w:p w14:paraId="4768AFA9" w14:textId="055A6909" w:rsidR="00462B4C" w:rsidRPr="00EA2957" w:rsidRDefault="00462B4C" w:rsidP="007B5FF8">
      <w:r w:rsidRPr="00EA2957">
        <w:rPr>
          <w:rtl/>
        </w:rPr>
        <w:t xml:space="preserve">  (</w:t>
      </w:r>
      <w:r w:rsidR="00AE1C4A" w:rsidRPr="00AE1C4A">
        <w:rPr>
          <w:rStyle w:val="arabic"/>
          <w:rtl/>
        </w:rPr>
        <w:t>وَ تَخْصِیْصُ السَّنَّةِ بِا لسُّنَّةِ</w:t>
      </w:r>
      <w:r w:rsidRPr="00EA2957">
        <w:rPr>
          <w:rtl/>
        </w:rPr>
        <w:t xml:space="preserve"> </w:t>
      </w:r>
      <w:r w:rsidR="007B5FF8">
        <w:rPr>
          <w:rFonts w:hint="cs"/>
          <w:rtl/>
        </w:rPr>
        <w:t>.</w:t>
      </w:r>
      <w:r w:rsidRPr="00EA2957">
        <w:rPr>
          <w:rtl/>
        </w:rPr>
        <w:t>اور ) جا ئز ہے (سنت کی تخصیص سنت سے)</w:t>
      </w:r>
      <w:r w:rsidR="00DD6E51">
        <w:rPr>
          <w:rFonts w:hint="cs"/>
          <w:rtl/>
        </w:rPr>
        <w:t xml:space="preserve"> </w:t>
      </w:r>
      <w:r w:rsidRPr="00EA2957">
        <w:rPr>
          <w:rtl/>
        </w:rPr>
        <w:t>مطلب</w:t>
      </w:r>
      <w:r w:rsidR="00DD6E51">
        <w:rPr>
          <w:rFonts w:hint="cs"/>
          <w:rtl/>
        </w:rPr>
        <w:t xml:space="preserve"> </w:t>
      </w:r>
      <w:r w:rsidRPr="00EA2957">
        <w:rPr>
          <w:rtl/>
        </w:rPr>
        <w:t xml:space="preserve"> یہ </w:t>
      </w:r>
      <w:r w:rsidR="001838FE">
        <w:rPr>
          <w:rFonts w:hint="cs"/>
          <w:rtl/>
        </w:rPr>
        <w:t>ہے</w:t>
      </w:r>
      <w:r w:rsidRPr="00EA2957">
        <w:rPr>
          <w:rtl/>
        </w:rPr>
        <w:t xml:space="preserve">کہ عموم وا لی حدیث کی تخصیص خصوص وا لی حدیث سے جا ئز ہے ۔  جیسے صحیحین کی حدیث :  </w:t>
      </w:r>
      <w:r w:rsidR="00AE1C4A" w:rsidRPr="00AE1C4A">
        <w:rPr>
          <w:rStyle w:val="arabic"/>
          <w:rtl/>
        </w:rPr>
        <w:t>فیما سقت السماء العشر</w:t>
      </w:r>
      <w:r w:rsidRPr="00EA2957">
        <w:rPr>
          <w:rtl/>
        </w:rPr>
        <w:t xml:space="preserve"> </w:t>
      </w:r>
      <w:r w:rsidR="007B5FF8">
        <w:rPr>
          <w:rFonts w:hint="cs"/>
          <w:rtl/>
        </w:rPr>
        <w:t>.</w:t>
      </w:r>
      <w:r w:rsidRPr="00EA2957">
        <w:rPr>
          <w:rtl/>
        </w:rPr>
        <w:t>یعنی وہ پیداوا ر جس کی سینچا ئی با رش کے پا نی سے ہو ئی ہو اس میں عشر ہے۔ یعنی دسواں حصہ وا جب ہے ۔</w:t>
      </w:r>
    </w:p>
    <w:p w14:paraId="1627CD46" w14:textId="77777777" w:rsidR="00462B4C" w:rsidRPr="00EA2957" w:rsidRDefault="00462B4C" w:rsidP="001838FE">
      <w:r w:rsidRPr="00EA2957">
        <w:rPr>
          <w:rtl/>
        </w:rPr>
        <w:t xml:space="preserve">  دیکھئے: یہ حدیث مبا رکہ عام ہے ۔یعنی پیداوار </w:t>
      </w:r>
      <w:r w:rsidR="001838FE">
        <w:rPr>
          <w:rFonts w:hint="cs"/>
          <w:rtl/>
        </w:rPr>
        <w:t>پانچ</w:t>
      </w:r>
      <w:r w:rsidR="001838FE">
        <w:rPr>
          <w:rtl/>
        </w:rPr>
        <w:t xml:space="preserve"> وسق سے کم ہو یا</w:t>
      </w:r>
      <w:r w:rsidR="001838FE">
        <w:rPr>
          <w:rFonts w:hint="cs"/>
          <w:rtl/>
        </w:rPr>
        <w:t>پانچ</w:t>
      </w:r>
      <w:r w:rsidRPr="00EA2957">
        <w:rPr>
          <w:rtl/>
        </w:rPr>
        <w:t xml:space="preserve"> وسق ہو یا زیا دہ ہو تینوں صو رتوں میں عشر وا جب ہے ۔</w:t>
      </w:r>
    </w:p>
    <w:p w14:paraId="0FFAB8F8" w14:textId="73D5F8C0" w:rsidR="00462B4C" w:rsidRPr="00EA2957" w:rsidRDefault="00462B4C" w:rsidP="007B5FF8">
      <w:r w:rsidRPr="00EA2957">
        <w:rPr>
          <w:rtl/>
        </w:rPr>
        <w:t xml:space="preserve">  اور صحیحین کی دوسری حدیث ہے :</w:t>
      </w:r>
      <w:r w:rsidR="00AE1C4A" w:rsidRPr="00AE1C4A">
        <w:rPr>
          <w:rStyle w:val="arabic"/>
          <w:rtl/>
        </w:rPr>
        <w:t>لیس فیما دون خمسة أو سق صدقة</w:t>
      </w:r>
      <w:r w:rsidRPr="00EA2957">
        <w:rPr>
          <w:rtl/>
        </w:rPr>
        <w:t xml:space="preserve"> </w:t>
      </w:r>
      <w:r w:rsidR="007B5FF8">
        <w:rPr>
          <w:rFonts w:hint="cs"/>
          <w:rtl/>
        </w:rPr>
        <w:t>.</w:t>
      </w:r>
      <w:r w:rsidRPr="00EA2957">
        <w:rPr>
          <w:rtl/>
        </w:rPr>
        <w:t xml:space="preserve">یعنی </w:t>
      </w:r>
      <w:r w:rsidR="001838FE">
        <w:rPr>
          <w:rFonts w:hint="cs"/>
          <w:rtl/>
        </w:rPr>
        <w:t>پانچ</w:t>
      </w:r>
      <w:r w:rsidRPr="00EA2957">
        <w:rPr>
          <w:rtl/>
        </w:rPr>
        <w:t xml:space="preserve"> وسق سے کم میں صد قہ نہیں ہے ۔یہ حدیث مبا</w:t>
      </w:r>
      <w:r w:rsidR="00DD6E51">
        <w:rPr>
          <w:rtl/>
        </w:rPr>
        <w:t xml:space="preserve"> رکہ خاص ہے ۔اس حدیث سے عموم وا</w:t>
      </w:r>
      <w:r w:rsidRPr="00EA2957">
        <w:rPr>
          <w:rtl/>
        </w:rPr>
        <w:t xml:space="preserve">لی پہلی حدیث کی تخصیص کی گئی۔ لہذا عموم وا لی پہلی حدیث سے </w:t>
      </w:r>
      <w:r w:rsidR="001838FE">
        <w:rPr>
          <w:rFonts w:hint="cs"/>
          <w:rtl/>
        </w:rPr>
        <w:t>پانچ</w:t>
      </w:r>
      <w:r w:rsidRPr="00EA2957">
        <w:rPr>
          <w:rtl/>
        </w:rPr>
        <w:t xml:space="preserve">  و سق سے کم پیداوار کو نکا ل</w:t>
      </w:r>
      <w:r w:rsidR="001838FE">
        <w:rPr>
          <w:rFonts w:hint="cs"/>
          <w:rtl/>
        </w:rPr>
        <w:t xml:space="preserve"> </w:t>
      </w:r>
      <w:r w:rsidRPr="00EA2957">
        <w:rPr>
          <w:rtl/>
        </w:rPr>
        <w:t xml:space="preserve">د یا گیا یعنی وہ پیدا وار جس کی سینچا ئی با رش کے پا نی سے ہو ئی ہو اور وہ </w:t>
      </w:r>
      <w:r w:rsidR="001838FE">
        <w:rPr>
          <w:rFonts w:hint="cs"/>
          <w:rtl/>
        </w:rPr>
        <w:t>پانچ</w:t>
      </w:r>
      <w:r w:rsidR="0032410B">
        <w:rPr>
          <w:rtl/>
        </w:rPr>
        <w:t xml:space="preserve"> و</w:t>
      </w:r>
      <w:r w:rsidRPr="00EA2957">
        <w:rPr>
          <w:rtl/>
        </w:rPr>
        <w:t>سق یا زیادہ ہو تو عشر وا جب ہے ،</w:t>
      </w:r>
      <w:r w:rsidR="001838FE">
        <w:rPr>
          <w:rFonts w:hint="cs"/>
          <w:rtl/>
        </w:rPr>
        <w:t>پانچ</w:t>
      </w:r>
      <w:r w:rsidRPr="00EA2957">
        <w:rPr>
          <w:rtl/>
        </w:rPr>
        <w:t xml:space="preserve">  و سق سے کم ہو تو عشر واجب نہیں ہے ۔</w:t>
      </w:r>
    </w:p>
    <w:p w14:paraId="2096C0F6" w14:textId="4B2FAC4F" w:rsidR="00462B4C" w:rsidRPr="00DD6E51" w:rsidRDefault="00462B4C" w:rsidP="00AE1C4A">
      <w:pPr>
        <w:pStyle w:val="Heading1"/>
      </w:pPr>
      <w:r w:rsidRPr="00DD6E51">
        <w:rPr>
          <w:rtl/>
        </w:rPr>
        <w:t>(  نطق کی تخصیص قیاس سے )</w:t>
      </w:r>
    </w:p>
    <w:p w14:paraId="5275600D" w14:textId="409F440D" w:rsidR="00462B4C" w:rsidRPr="00EA2957" w:rsidRDefault="00462B4C" w:rsidP="007B5FF8">
      <w:r w:rsidRPr="00EA2957">
        <w:rPr>
          <w:rtl/>
        </w:rPr>
        <w:t xml:space="preserve">  (</w:t>
      </w:r>
      <w:r w:rsidR="00AE1C4A" w:rsidRPr="00AE1C4A">
        <w:rPr>
          <w:rStyle w:val="arabic"/>
          <w:rtl/>
        </w:rPr>
        <w:t xml:space="preserve">وَتَخْصِیْصُ النُّطْقِ بِا لْقِیَاسِ وَ نُعْنِی بِا لنُّطْقِ قَوْلَ اللہِ تَعَالیٰ وَقَوْلَ الرَّسُوْلِ </w:t>
      </w:r>
      <w:r w:rsidR="00DD6E51">
        <w:rPr>
          <w:rFonts w:ascii="Times New Roman" w:hAnsi="Times New Roman" w:cs="Times New Roman" w:hint="cs"/>
          <w:rtl/>
        </w:rPr>
        <w:t>ﷺ</w:t>
      </w:r>
      <w:r w:rsidR="007B5FF8">
        <w:rPr>
          <w:rFonts w:hint="cs"/>
          <w:rtl/>
        </w:rPr>
        <w:t>.</w:t>
      </w:r>
      <w:r w:rsidR="00DD6E51">
        <w:rPr>
          <w:rFonts w:hint="cs"/>
          <w:rtl/>
        </w:rPr>
        <w:t xml:space="preserve">  </w:t>
      </w:r>
      <w:r w:rsidRPr="00EA2957">
        <w:rPr>
          <w:rFonts w:hint="cs"/>
          <w:rtl/>
        </w:rPr>
        <w:t>اور</w:t>
      </w:r>
      <w:r w:rsidRPr="00EA2957">
        <w:rPr>
          <w:rtl/>
        </w:rPr>
        <w:t xml:space="preserve"> ) </w:t>
      </w:r>
      <w:r w:rsidRPr="00EA2957">
        <w:rPr>
          <w:rFonts w:hint="cs"/>
          <w:rtl/>
        </w:rPr>
        <w:t>جا</w:t>
      </w:r>
      <w:r w:rsidRPr="00EA2957">
        <w:rPr>
          <w:rtl/>
        </w:rPr>
        <w:t xml:space="preserve"> </w:t>
      </w:r>
      <w:r w:rsidRPr="00EA2957">
        <w:rPr>
          <w:rFonts w:hint="cs"/>
          <w:rtl/>
        </w:rPr>
        <w:t>ئز</w:t>
      </w:r>
      <w:r w:rsidRPr="00EA2957">
        <w:rPr>
          <w:rtl/>
        </w:rPr>
        <w:t xml:space="preserve"> </w:t>
      </w:r>
      <w:r w:rsidRPr="00EA2957">
        <w:rPr>
          <w:rFonts w:hint="cs"/>
          <w:rtl/>
        </w:rPr>
        <w:t>ہے</w:t>
      </w:r>
      <w:r w:rsidRPr="00EA2957">
        <w:rPr>
          <w:rtl/>
        </w:rPr>
        <w:t xml:space="preserve"> (</w:t>
      </w:r>
      <w:r w:rsidRPr="00EA2957">
        <w:rPr>
          <w:rFonts w:hint="cs"/>
          <w:rtl/>
        </w:rPr>
        <w:t>نطق</w:t>
      </w:r>
      <w:r w:rsidRPr="00EA2957">
        <w:rPr>
          <w:rtl/>
        </w:rPr>
        <w:t xml:space="preserve"> </w:t>
      </w:r>
      <w:r w:rsidRPr="00EA2957">
        <w:rPr>
          <w:rFonts w:hint="cs"/>
          <w:rtl/>
        </w:rPr>
        <w:t>ک</w:t>
      </w:r>
      <w:r w:rsidRPr="00EA2957">
        <w:rPr>
          <w:rtl/>
        </w:rPr>
        <w:t xml:space="preserve">ی تخصیص قیاس سے اور)ما تن  فر ما تے ہیں : </w:t>
      </w:r>
    </w:p>
    <w:p w14:paraId="7BF2C5E2" w14:textId="4B716A19" w:rsidR="00462B4C" w:rsidRPr="00EA2957" w:rsidRDefault="00462B4C" w:rsidP="007B5FF8">
      <w:r w:rsidRPr="00EA2957">
        <w:rPr>
          <w:rtl/>
        </w:rPr>
        <w:lastRenderedPageBreak/>
        <w:t xml:space="preserve">  ( نطق سے ہما ری مراد :  اللہ تعا لی کا قول اور ر سول  </w:t>
      </w:r>
      <w:r w:rsidR="00DD6E51">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قول</w:t>
      </w:r>
      <w:r w:rsidRPr="00EA2957">
        <w:rPr>
          <w:rtl/>
        </w:rPr>
        <w:t xml:space="preserve"> </w:t>
      </w:r>
      <w:r w:rsidRPr="00EA2957">
        <w:rPr>
          <w:rFonts w:hint="cs"/>
          <w:rtl/>
        </w:rPr>
        <w:t>ہے</w:t>
      </w:r>
      <w:r w:rsidRPr="00EA2957">
        <w:rPr>
          <w:rtl/>
        </w:rPr>
        <w:t xml:space="preserve"> )  </w:t>
      </w:r>
      <w:r w:rsidRPr="00EA2957">
        <w:rPr>
          <w:rFonts w:hint="cs"/>
          <w:rtl/>
        </w:rPr>
        <w:t>مطلب</w:t>
      </w:r>
      <w:r w:rsidRPr="00EA2957">
        <w:rPr>
          <w:rtl/>
        </w:rPr>
        <w:t xml:space="preserve"> یہ ہے کہ قرآن کی عموم وا لی آ یت کی تخصیص اور سنت کے عموم کی تخصیص قیاس سے جا ئز ہے ۔  جیسے اللہ کا  فرمان : </w:t>
      </w:r>
      <w:r w:rsidR="00AE1C4A" w:rsidRPr="00AE1C4A">
        <w:rPr>
          <w:rStyle w:val="arabic"/>
          <w:rtl/>
        </w:rPr>
        <w:t>اَلزَّا نِیَةُ وَ الزَّانِیْ فَا جْلِدُوْا کُلَّ وَا حِدٍ مِّنْھُمَا مِا ئَةَ جَلْدَةٍ</w:t>
      </w:r>
      <w:r w:rsidR="00DD6E51">
        <w:rPr>
          <w:rtl/>
        </w:rPr>
        <w:t xml:space="preserve"> </w:t>
      </w:r>
      <w:r w:rsidR="007B5FF8">
        <w:rPr>
          <w:rFonts w:hint="cs"/>
          <w:rtl/>
        </w:rPr>
        <w:t>.</w:t>
      </w:r>
      <w:r w:rsidR="001838FE">
        <w:rPr>
          <w:rFonts w:hint="cs"/>
          <w:rtl/>
        </w:rPr>
        <w:t>(</w:t>
      </w:r>
      <w:r w:rsidR="00DD6E51">
        <w:rPr>
          <w:rtl/>
        </w:rPr>
        <w:t>سو ر</w:t>
      </w:r>
      <w:r w:rsidR="00DD6E51">
        <w:rPr>
          <w:rFonts w:hint="cs"/>
          <w:rtl/>
        </w:rPr>
        <w:t>ۂ</w:t>
      </w:r>
      <w:r w:rsidRPr="00EA2957">
        <w:rPr>
          <w:rtl/>
        </w:rPr>
        <w:t xml:space="preserve"> نور ٢</w:t>
      </w:r>
      <w:r w:rsidR="001838FE">
        <w:rPr>
          <w:rFonts w:hint="cs"/>
          <w:rtl/>
        </w:rPr>
        <w:t>)</w:t>
      </w:r>
      <w:r w:rsidRPr="00EA2957">
        <w:rPr>
          <w:rtl/>
        </w:rPr>
        <w:t xml:space="preserve"> زنا کر نے وا لی عورت اور زنا کر نے وا لا مرد سو ان میں ہر ایک کے </w:t>
      </w:r>
      <w:r w:rsidR="001838FE">
        <w:rPr>
          <w:rFonts w:hint="cs"/>
          <w:rtl/>
        </w:rPr>
        <w:t>سو</w:t>
      </w:r>
      <w:r w:rsidRPr="00EA2957">
        <w:rPr>
          <w:rtl/>
        </w:rPr>
        <w:t xml:space="preserve"> درّے مارو۔</w:t>
      </w:r>
      <w:r w:rsidR="00DD6E51">
        <w:rPr>
          <w:rFonts w:hint="cs"/>
          <w:rtl/>
        </w:rPr>
        <w:t xml:space="preserve">  </w:t>
      </w:r>
      <w:r w:rsidR="001838FE">
        <w:rPr>
          <w:rFonts w:hint="cs"/>
          <w:rtl/>
        </w:rPr>
        <w:t>(</w:t>
      </w:r>
      <w:r w:rsidRPr="00EA2957">
        <w:rPr>
          <w:rtl/>
        </w:rPr>
        <w:t>تر جم</w:t>
      </w:r>
      <w:r w:rsidR="00DD6E51">
        <w:rPr>
          <w:rFonts w:hint="cs"/>
          <w:rtl/>
        </w:rPr>
        <w:t xml:space="preserve">ۂ </w:t>
      </w:r>
      <w:r w:rsidR="00DD6E51">
        <w:rPr>
          <w:rtl/>
        </w:rPr>
        <w:t>قرآن</w:t>
      </w:r>
      <w:r w:rsidR="001838FE">
        <w:rPr>
          <w:rFonts w:hint="cs"/>
          <w:rtl/>
        </w:rPr>
        <w:t>)</w:t>
      </w:r>
    </w:p>
    <w:p w14:paraId="2B9E7646" w14:textId="545D2F54" w:rsidR="00462B4C" w:rsidRPr="00EA2957" w:rsidRDefault="0032410B" w:rsidP="0032410B">
      <w:r>
        <w:rPr>
          <w:rtl/>
        </w:rPr>
        <w:t xml:space="preserve">  دیکھئے: اس میں </w:t>
      </w:r>
      <w:r w:rsidR="00AE1C4A" w:rsidRPr="00AE1C4A">
        <w:rPr>
          <w:rStyle w:val="arabic"/>
          <w:rtl/>
        </w:rPr>
        <w:t>الزانیة</w:t>
      </w:r>
      <w:r w:rsidR="00462B4C" w:rsidRPr="00EA2957">
        <w:rPr>
          <w:rtl/>
        </w:rPr>
        <w:t xml:space="preserve"> اور </w:t>
      </w:r>
      <w:r w:rsidR="00AE1C4A" w:rsidRPr="00AE1C4A">
        <w:rPr>
          <w:rStyle w:val="arabic"/>
          <w:rtl/>
        </w:rPr>
        <w:t>الزا نی</w:t>
      </w:r>
      <w:r w:rsidR="00462B4C" w:rsidRPr="00EA2957">
        <w:rPr>
          <w:rtl/>
        </w:rPr>
        <w:t xml:space="preserve"> دونوں معرف</w:t>
      </w:r>
      <w:r w:rsidR="002A4F9D">
        <w:rPr>
          <w:rtl/>
        </w:rPr>
        <w:t xml:space="preserve"> با للام ہو نے کی وجہ سے عام ہے</w:t>
      </w:r>
      <w:r w:rsidR="00462B4C" w:rsidRPr="00EA2957">
        <w:rPr>
          <w:rtl/>
        </w:rPr>
        <w:t>۔</w:t>
      </w:r>
      <w:r w:rsidR="002A4F9D">
        <w:rPr>
          <w:rFonts w:hint="cs"/>
          <w:rtl/>
        </w:rPr>
        <w:t xml:space="preserve"> </w:t>
      </w:r>
      <w:r w:rsidR="00462B4C" w:rsidRPr="00EA2957">
        <w:rPr>
          <w:rtl/>
        </w:rPr>
        <w:t>یعنی لفظ '' زا نیہ '' آ زاد عورت اور با ندی کو بھی شا مل ہے اسی طرح لفظ ''زا نی '' آ زاد مرد اور غلام کو بھی شا مل ہے۔</w:t>
      </w:r>
    </w:p>
    <w:p w14:paraId="792C28FA" w14:textId="04FDE382" w:rsidR="00462B4C" w:rsidRPr="00EA2957" w:rsidRDefault="00462B4C" w:rsidP="007B5FF8">
      <w:r w:rsidRPr="00EA2957">
        <w:rPr>
          <w:rtl/>
        </w:rPr>
        <w:t xml:space="preserve">  اور اللہ کا دوسرا فر مان ہے : </w:t>
      </w:r>
      <w:r w:rsidR="00AE1C4A" w:rsidRPr="00AE1C4A">
        <w:rPr>
          <w:rStyle w:val="arabic"/>
          <w:rtl/>
        </w:rPr>
        <w:t>فَاِ ذَا اُ حْصِنَّ فَاِنْ اَتَیْنَ بِفَا حِشَةٍ فَعَلَیْھِنَّ نِصْفُ مَا عَلیَ الْمُحْصَنٰتِ مِنَ الْعَذَابِ</w:t>
      </w:r>
      <w:r w:rsidRPr="00EA2957">
        <w:rPr>
          <w:rtl/>
        </w:rPr>
        <w:t xml:space="preserve"> </w:t>
      </w:r>
      <w:r w:rsidR="007B5FF8">
        <w:rPr>
          <w:rFonts w:hint="cs"/>
          <w:rtl/>
        </w:rPr>
        <w:t>.</w:t>
      </w:r>
      <w:r w:rsidRPr="00EA2957">
        <w:rPr>
          <w:rtl/>
        </w:rPr>
        <w:t xml:space="preserve"> </w:t>
      </w:r>
      <w:r w:rsidR="001838FE">
        <w:rPr>
          <w:rFonts w:hint="cs"/>
          <w:rtl/>
        </w:rPr>
        <w:t>(</w:t>
      </w:r>
      <w:r w:rsidR="002A4F9D">
        <w:rPr>
          <w:rtl/>
        </w:rPr>
        <w:t>سو ر</w:t>
      </w:r>
      <w:r w:rsidR="002A4F9D">
        <w:rPr>
          <w:rFonts w:hint="cs"/>
          <w:rtl/>
        </w:rPr>
        <w:t>ۂ</w:t>
      </w:r>
      <w:r w:rsidRPr="00EA2957">
        <w:rPr>
          <w:rtl/>
        </w:rPr>
        <w:t xml:space="preserve"> نساء ٢٥</w:t>
      </w:r>
      <w:r w:rsidR="001838FE">
        <w:rPr>
          <w:rFonts w:hint="cs"/>
          <w:rtl/>
        </w:rPr>
        <w:t>)</w:t>
      </w:r>
      <w:r w:rsidRPr="00EA2957">
        <w:rPr>
          <w:rtl/>
        </w:rPr>
        <w:t xml:space="preserve">پھر جب وہ لو نڈ یاں منکو حہ </w:t>
      </w:r>
      <w:r w:rsidR="002A4F9D">
        <w:rPr>
          <w:rtl/>
        </w:rPr>
        <w:t>بنا ئی جا ئیں پھر اگر وہ بڑی ب</w:t>
      </w:r>
      <w:r w:rsidR="002A4F9D">
        <w:rPr>
          <w:rFonts w:hint="cs"/>
          <w:rtl/>
        </w:rPr>
        <w:t>ے ح</w:t>
      </w:r>
      <w:r w:rsidR="002A4F9D">
        <w:rPr>
          <w:rtl/>
        </w:rPr>
        <w:t xml:space="preserve">یا ئی کا کام </w:t>
      </w:r>
      <w:r w:rsidR="001838FE">
        <w:rPr>
          <w:rFonts w:hint="cs"/>
          <w:rtl/>
        </w:rPr>
        <w:t>(</w:t>
      </w:r>
      <w:r w:rsidR="002A4F9D">
        <w:rPr>
          <w:rtl/>
        </w:rPr>
        <w:t>زنا</w:t>
      </w:r>
      <w:r w:rsidR="001838FE">
        <w:rPr>
          <w:rFonts w:hint="cs"/>
          <w:rtl/>
        </w:rPr>
        <w:t>)</w:t>
      </w:r>
      <w:r w:rsidRPr="00EA2957">
        <w:rPr>
          <w:rtl/>
        </w:rPr>
        <w:t xml:space="preserve"> کر یں تو ان پر اس س</w:t>
      </w:r>
      <w:r w:rsidR="0032410B">
        <w:rPr>
          <w:rtl/>
        </w:rPr>
        <w:t>زا سے نصف سزا ہو گی کہ آ زاد عو</w:t>
      </w:r>
      <w:r w:rsidRPr="00EA2957">
        <w:rPr>
          <w:rtl/>
        </w:rPr>
        <w:t>رتوں پر ہو تی ہے ۔</w:t>
      </w:r>
      <w:r w:rsidR="001838FE">
        <w:rPr>
          <w:rFonts w:hint="cs"/>
          <w:rtl/>
        </w:rPr>
        <w:t>(</w:t>
      </w:r>
      <w:r w:rsidR="002A4F9D">
        <w:rPr>
          <w:rtl/>
        </w:rPr>
        <w:t>تر جم</w:t>
      </w:r>
      <w:r w:rsidR="002A4F9D">
        <w:rPr>
          <w:rFonts w:hint="cs"/>
          <w:rtl/>
        </w:rPr>
        <w:t>ۂ</w:t>
      </w:r>
      <w:r w:rsidR="002A4F9D">
        <w:rPr>
          <w:rtl/>
        </w:rPr>
        <w:t xml:space="preserve"> قرآن</w:t>
      </w:r>
      <w:r w:rsidR="001838FE">
        <w:rPr>
          <w:rFonts w:hint="cs"/>
          <w:rtl/>
        </w:rPr>
        <w:t xml:space="preserve">) </w:t>
      </w:r>
      <w:r w:rsidRPr="00EA2957">
        <w:rPr>
          <w:rtl/>
        </w:rPr>
        <w:t>اس آ یت سے پہلی وا لی آ یت کے لفظ ''</w:t>
      </w:r>
      <w:r w:rsidR="00AE1C4A" w:rsidRPr="00AE1C4A">
        <w:rPr>
          <w:rStyle w:val="arabic"/>
          <w:rtl/>
        </w:rPr>
        <w:t>الزا نیة</w:t>
      </w:r>
      <w:r w:rsidRPr="00EA2957">
        <w:rPr>
          <w:rtl/>
        </w:rPr>
        <w:t xml:space="preserve"> ''</w:t>
      </w:r>
      <w:r w:rsidR="0032410B">
        <w:rPr>
          <w:rFonts w:hint="cs"/>
          <w:rtl/>
        </w:rPr>
        <w:t xml:space="preserve"> </w:t>
      </w:r>
      <w:r w:rsidRPr="00EA2957">
        <w:rPr>
          <w:rtl/>
        </w:rPr>
        <w:t>کے عموم کی تخصیص کی گئی ۔لہذا ''</w:t>
      </w:r>
      <w:r w:rsidR="00AE1C4A" w:rsidRPr="00AE1C4A">
        <w:rPr>
          <w:rStyle w:val="arabic"/>
          <w:rtl/>
        </w:rPr>
        <w:t>الزا نیة</w:t>
      </w:r>
      <w:r w:rsidRPr="00EA2957">
        <w:rPr>
          <w:rtl/>
        </w:rPr>
        <w:t>'' کے عموم سے با ندی کو نکا ل</w:t>
      </w:r>
      <w:r w:rsidR="001838FE">
        <w:rPr>
          <w:rFonts w:hint="cs"/>
          <w:rtl/>
        </w:rPr>
        <w:t xml:space="preserve"> </w:t>
      </w:r>
      <w:r w:rsidRPr="00EA2957">
        <w:rPr>
          <w:rtl/>
        </w:rPr>
        <w:t>دیا گیا ۔</w:t>
      </w:r>
    </w:p>
    <w:p w14:paraId="2E2CFEF3" w14:textId="77777777" w:rsidR="00462B4C" w:rsidRPr="00EA2957" w:rsidRDefault="00462B4C" w:rsidP="001838FE">
      <w:r w:rsidRPr="00EA2957">
        <w:rPr>
          <w:rtl/>
        </w:rPr>
        <w:t xml:space="preserve">  یعنی با ندی کو </w:t>
      </w:r>
      <w:r w:rsidR="001838FE">
        <w:rPr>
          <w:rFonts w:hint="cs"/>
          <w:rtl/>
        </w:rPr>
        <w:t>سو</w:t>
      </w:r>
      <w:r w:rsidRPr="00EA2957">
        <w:rPr>
          <w:rtl/>
        </w:rPr>
        <w:t xml:space="preserve"> کو ڑوں کی سزا سے نکا ل</w:t>
      </w:r>
      <w:r w:rsidR="001838FE">
        <w:rPr>
          <w:rFonts w:hint="cs"/>
          <w:rtl/>
        </w:rPr>
        <w:t xml:space="preserve"> </w:t>
      </w:r>
      <w:r w:rsidRPr="00EA2957">
        <w:rPr>
          <w:rtl/>
        </w:rPr>
        <w:t xml:space="preserve">کر </w:t>
      </w:r>
      <w:r w:rsidR="001838FE">
        <w:rPr>
          <w:rFonts w:hint="cs"/>
          <w:rtl/>
        </w:rPr>
        <w:t>پچاس</w:t>
      </w:r>
      <w:r w:rsidRPr="00EA2957">
        <w:rPr>
          <w:rtl/>
        </w:rPr>
        <w:t xml:space="preserve"> کو </w:t>
      </w:r>
      <w:r w:rsidR="002A4F9D">
        <w:rPr>
          <w:rtl/>
        </w:rPr>
        <w:t>ڑوں کی سزا اس پر لازم کر دی گئی</w:t>
      </w:r>
      <w:r w:rsidRPr="00EA2957">
        <w:rPr>
          <w:rtl/>
        </w:rPr>
        <w:t>۔</w:t>
      </w:r>
    </w:p>
    <w:p w14:paraId="0F3D7B22" w14:textId="0B9EA6B5" w:rsidR="00462B4C" w:rsidRPr="00EA2957" w:rsidRDefault="00462B4C" w:rsidP="0032410B">
      <w:r w:rsidRPr="00EA2957">
        <w:rPr>
          <w:rtl/>
        </w:rPr>
        <w:t xml:space="preserve">  اور غلام کو قیاس کیا گیا با ندی پر نصف کو ڑوں میں ۔لہذا اس قیاس نے پہلی وا لی آیت کے لفظ </w:t>
      </w:r>
      <w:r w:rsidR="00AE1C4A" w:rsidRPr="00AE1C4A">
        <w:rPr>
          <w:rStyle w:val="arabic"/>
          <w:rtl/>
        </w:rPr>
        <w:t>''الزانی''</w:t>
      </w:r>
      <w:r w:rsidRPr="00EA2957">
        <w:rPr>
          <w:rtl/>
        </w:rPr>
        <w:t xml:space="preserve"> کے عموم سے غلام کو نکا ل</w:t>
      </w:r>
      <w:r w:rsidR="001838FE">
        <w:rPr>
          <w:rFonts w:hint="cs"/>
          <w:rtl/>
        </w:rPr>
        <w:t xml:space="preserve"> </w:t>
      </w:r>
      <w:r w:rsidRPr="00EA2957">
        <w:rPr>
          <w:rtl/>
        </w:rPr>
        <w:t xml:space="preserve">د یا ۔یعنی غلام کو </w:t>
      </w:r>
      <w:r w:rsidR="001838FE">
        <w:rPr>
          <w:rFonts w:hint="cs"/>
          <w:rtl/>
        </w:rPr>
        <w:t>سو</w:t>
      </w:r>
      <w:r w:rsidRPr="00EA2957">
        <w:rPr>
          <w:rtl/>
        </w:rPr>
        <w:t>کو ڑوں کی سزا سے نکا ل</w:t>
      </w:r>
      <w:r w:rsidR="001838FE">
        <w:rPr>
          <w:rFonts w:hint="cs"/>
          <w:rtl/>
        </w:rPr>
        <w:t xml:space="preserve"> </w:t>
      </w:r>
      <w:r w:rsidRPr="00EA2957">
        <w:rPr>
          <w:rtl/>
        </w:rPr>
        <w:t xml:space="preserve">کر </w:t>
      </w:r>
      <w:r w:rsidR="001838FE">
        <w:rPr>
          <w:rFonts w:hint="cs"/>
          <w:rtl/>
        </w:rPr>
        <w:t>پچاس</w:t>
      </w:r>
      <w:r w:rsidRPr="00EA2957">
        <w:rPr>
          <w:rtl/>
        </w:rPr>
        <w:t xml:space="preserve"> کوڑوں کی سزا اس پر لازم کر دی۔ی</w:t>
      </w:r>
      <w:r w:rsidR="001838FE">
        <w:rPr>
          <w:rtl/>
        </w:rPr>
        <w:t>ہ قیاس سے قر</w:t>
      </w:r>
      <w:r w:rsidR="0032410B">
        <w:rPr>
          <w:rFonts w:hint="cs"/>
          <w:rtl/>
        </w:rPr>
        <w:t>آ</w:t>
      </w:r>
      <w:r w:rsidR="001838FE">
        <w:rPr>
          <w:rtl/>
        </w:rPr>
        <w:t xml:space="preserve"> ن کی عموم وا لی آ</w:t>
      </w:r>
      <w:r w:rsidRPr="00EA2957">
        <w:rPr>
          <w:rtl/>
        </w:rPr>
        <w:t xml:space="preserve">یت کی تخصیص کی مثال ہے ۔اس لئے کہ قیاس کا اعتماد اور سہا را کتا ب اللہ یا سنت کی نص ہو تی ہے تو گو یا مُخَصِّصْ کتاب اللہ یا سنت رسول اللہ  </w:t>
      </w:r>
      <w:r w:rsidR="00AF03BA">
        <w:rPr>
          <w:rFonts w:ascii="Times New Roman" w:hAnsi="Times New Roman" w:cs="Times New Roman" w:hint="cs"/>
          <w:rtl/>
        </w:rPr>
        <w:t>ﷺ</w:t>
      </w:r>
      <w:r w:rsidRPr="00EA2957">
        <w:rPr>
          <w:rtl/>
        </w:rPr>
        <w:t xml:space="preserve"> </w:t>
      </w:r>
      <w:r w:rsidRPr="00EA2957">
        <w:rPr>
          <w:rFonts w:hint="cs"/>
          <w:rtl/>
        </w:rPr>
        <w:t>ہے۔</w:t>
      </w:r>
      <w:r w:rsidRPr="00EA2957">
        <w:rPr>
          <w:rtl/>
        </w:rPr>
        <w:t xml:space="preserve"> </w:t>
      </w:r>
      <w:r w:rsidRPr="00EA2957">
        <w:rPr>
          <w:rFonts w:hint="cs"/>
          <w:rtl/>
        </w:rPr>
        <w:t>ج</w:t>
      </w:r>
      <w:r w:rsidRPr="00EA2957">
        <w:rPr>
          <w:rtl/>
        </w:rPr>
        <w:t xml:space="preserve">یسے کہ غلام کو قیاس کیا </w:t>
      </w:r>
      <w:r w:rsidRPr="00EA2957">
        <w:rPr>
          <w:rtl/>
        </w:rPr>
        <w:lastRenderedPageBreak/>
        <w:t xml:space="preserve">گیا با ندی پر نصف کو ڑوں میں اور با ندی کا حکم قرآن کی اس آ یت مبا رکہ : </w:t>
      </w:r>
      <w:r w:rsidR="00AE1C4A" w:rsidRPr="00AE1C4A">
        <w:rPr>
          <w:rStyle w:val="arabic"/>
          <w:rtl/>
        </w:rPr>
        <w:t xml:space="preserve">''فَعَلَیْھِنَّ نِصْفُ مَا عَلیَ الْمُحْصَنٰتِ </w:t>
      </w:r>
      <w:r w:rsidRPr="00EA2957">
        <w:rPr>
          <w:rtl/>
        </w:rPr>
        <w:t>''سے ثا بت ہے ۔تو گو یا غلام کا حکم بھی اسی آ یت سے ثابت ہے ۔</w:t>
      </w:r>
    </w:p>
    <w:p w14:paraId="44A98C6F" w14:textId="7EF223D8" w:rsidR="00462B4C" w:rsidRPr="00AF03BA" w:rsidRDefault="00462B4C" w:rsidP="00AE1C4A">
      <w:pPr>
        <w:pStyle w:val="Heading1"/>
      </w:pPr>
      <w:r w:rsidRPr="00AF03BA">
        <w:rPr>
          <w:rtl/>
        </w:rPr>
        <w:t>(مجمل کی تعریف )</w:t>
      </w:r>
    </w:p>
    <w:p w14:paraId="377D6A4C" w14:textId="13AAACF6" w:rsidR="00462B4C" w:rsidRPr="00EA2957" w:rsidRDefault="00462B4C" w:rsidP="007B5FF8">
      <w:r w:rsidRPr="00EA2957">
        <w:rPr>
          <w:rtl/>
        </w:rPr>
        <w:t xml:space="preserve">  (</w:t>
      </w:r>
      <w:r w:rsidR="00AE1C4A" w:rsidRPr="00AE1C4A">
        <w:rPr>
          <w:rStyle w:val="arabic"/>
          <w:rtl/>
        </w:rPr>
        <w:t>وَالْمُجْمَلُ مَا یَفْتَقِرُ اِلیَ الْبَیَانِ</w:t>
      </w:r>
      <w:r w:rsidR="007B5FF8">
        <w:rPr>
          <w:rFonts w:hint="cs"/>
          <w:rtl/>
        </w:rPr>
        <w:t>.</w:t>
      </w:r>
      <w:r w:rsidRPr="00EA2957">
        <w:rPr>
          <w:rtl/>
        </w:rPr>
        <w:t>اور مجمل وہ ہے جو بیان کا محتاج ہو )اس سے متقارب تعریف شیرازی</w:t>
      </w:r>
      <w:r w:rsidR="00005C2B">
        <w:rPr>
          <w:rFonts w:hint="cs"/>
          <w:rtl/>
        </w:rPr>
        <w:t>ؒ</w:t>
      </w:r>
      <w:r w:rsidRPr="00EA2957">
        <w:rPr>
          <w:rtl/>
        </w:rPr>
        <w:t xml:space="preserve"> نے کی ہے : </w:t>
      </w:r>
      <w:r w:rsidR="00AE1C4A" w:rsidRPr="00AE1C4A">
        <w:rPr>
          <w:rStyle w:val="arabic"/>
          <w:rtl/>
        </w:rPr>
        <w:t xml:space="preserve">المجمل ما لا یعقل معناہ من لفظہ عنہ سما عہ و یفتقر فی معر فة المراد الی غیرہ </w:t>
      </w:r>
      <w:r w:rsidR="007B5FF8">
        <w:rPr>
          <w:rFonts w:hint="cs"/>
          <w:rtl/>
        </w:rPr>
        <w:t>.</w:t>
      </w:r>
    </w:p>
    <w:p w14:paraId="6163B5A2" w14:textId="77777777" w:rsidR="00462B4C" w:rsidRPr="00EA2957" w:rsidRDefault="00462B4C" w:rsidP="00462B4C">
      <w:r w:rsidRPr="00EA2957">
        <w:rPr>
          <w:rtl/>
        </w:rPr>
        <w:t xml:space="preserve">  یعنی مجمل وہ لفظ ہے کہ جس کا معنی اس لفظ کے سننے سے سمجھ میں نہ آ ئے بلکہ اس کی مراد کی معر فت میں دوسرے لفظ کا محتاج ہو ۔</w:t>
      </w:r>
    </w:p>
    <w:p w14:paraId="493BE164" w14:textId="2E6C4711" w:rsidR="00462B4C" w:rsidRPr="00EA2957" w:rsidRDefault="00462B4C" w:rsidP="00AF03BA">
      <w:r w:rsidRPr="00EA2957">
        <w:rPr>
          <w:rtl/>
        </w:rPr>
        <w:t xml:space="preserve">  دیکھئے : جیسے کہ </w:t>
      </w:r>
      <w:r w:rsidR="00AE1C4A" w:rsidRPr="00AE1C4A">
        <w:rPr>
          <w:rStyle w:val="arabic"/>
          <w:rtl/>
        </w:rPr>
        <w:t>ثلاثة قروء</w:t>
      </w:r>
      <w:r w:rsidRPr="00EA2957">
        <w:rPr>
          <w:rtl/>
        </w:rPr>
        <w:t xml:space="preserve"> ۔یہ لفظ ''اطہار ''اور ''حیض ''دونوں معنوں کا احتمال رکھتا ہے اس لئے کہ  لفظ ''</w:t>
      </w:r>
      <w:r w:rsidR="00AE1C4A" w:rsidRPr="00AE1C4A">
        <w:rPr>
          <w:rStyle w:val="arabic"/>
          <w:rtl/>
        </w:rPr>
        <w:t>قروء</w:t>
      </w:r>
      <w:r w:rsidRPr="00EA2957">
        <w:rPr>
          <w:rtl/>
        </w:rPr>
        <w:t>''حیض اور طہر دو</w:t>
      </w:r>
      <w:r w:rsidR="001838FE">
        <w:rPr>
          <w:rtl/>
        </w:rPr>
        <w:t>نوں میں مشترک ہے ۔تو اب آ یت کر</w:t>
      </w:r>
      <w:r w:rsidRPr="00EA2957">
        <w:rPr>
          <w:rtl/>
        </w:rPr>
        <w:t>یمہ میں کو نسا معنی مراد ہے قروء کا لفظ سننے سے سم</w:t>
      </w:r>
      <w:r w:rsidR="00AF03BA">
        <w:rPr>
          <w:rtl/>
        </w:rPr>
        <w:t>جھ میں نہیں آ تا بلکہ یہاں معن</w:t>
      </w:r>
      <w:r w:rsidR="00585882">
        <w:rPr>
          <w:rFonts w:hint="cs"/>
          <w:rtl/>
        </w:rPr>
        <w:t>ئ</w:t>
      </w:r>
      <w:r w:rsidRPr="00EA2957">
        <w:rPr>
          <w:rtl/>
        </w:rPr>
        <w:t xml:space="preserve"> مراد کو جا ننے کے لئے بیان کی یعنی دلیل اور قرینہ کی ضرورت پڑ تی ہے ۔لہذا معلوم ہوا کہ لفظ </w:t>
      </w:r>
      <w:r w:rsidR="00AF03BA" w:rsidRPr="00EA2957">
        <w:rPr>
          <w:rtl/>
        </w:rPr>
        <w:t>''</w:t>
      </w:r>
      <w:r w:rsidR="00AE1C4A" w:rsidRPr="00AE1C4A">
        <w:rPr>
          <w:rStyle w:val="arabic"/>
          <w:rtl/>
        </w:rPr>
        <w:t>قروء</w:t>
      </w:r>
      <w:r w:rsidR="00AF03BA" w:rsidRPr="00EA2957">
        <w:rPr>
          <w:rtl/>
        </w:rPr>
        <w:t>''</w:t>
      </w:r>
      <w:r w:rsidRPr="00EA2957">
        <w:rPr>
          <w:rtl/>
        </w:rPr>
        <w:t>مجمل ہے ۔</w:t>
      </w:r>
    </w:p>
    <w:p w14:paraId="1942957E" w14:textId="2A560ACF" w:rsidR="00462B4C" w:rsidRPr="00AF03BA" w:rsidRDefault="00462B4C" w:rsidP="00AE1C4A">
      <w:pPr>
        <w:pStyle w:val="Heading1"/>
      </w:pPr>
      <w:r w:rsidRPr="00AF03BA">
        <w:rPr>
          <w:rtl/>
        </w:rPr>
        <w:t>(بیان کی تعریف )</w:t>
      </w:r>
    </w:p>
    <w:p w14:paraId="2A6DC649" w14:textId="5343EDD7" w:rsidR="00462B4C" w:rsidRPr="00EA2957" w:rsidRDefault="00462B4C" w:rsidP="007B5FF8">
      <w:r w:rsidRPr="00EA2957">
        <w:rPr>
          <w:rtl/>
        </w:rPr>
        <w:t xml:space="preserve">  (</w:t>
      </w:r>
      <w:r w:rsidR="00AE1C4A" w:rsidRPr="00AE1C4A">
        <w:rPr>
          <w:rStyle w:val="arabic"/>
          <w:rtl/>
        </w:rPr>
        <w:t>وَ الْبَیَانُ اِخْرَا جُ الشَّیْئِ مِنْ حَیِّزِ الْاِشْکَالِ اِلَی حَیِّزِالتَّجَلِّیْ</w:t>
      </w:r>
      <w:r w:rsidR="007B5FF8">
        <w:rPr>
          <w:rFonts w:hint="cs"/>
          <w:rtl/>
        </w:rPr>
        <w:t>.</w:t>
      </w:r>
      <w:r w:rsidRPr="00EA2957">
        <w:rPr>
          <w:rtl/>
        </w:rPr>
        <w:t xml:space="preserve">  اور بیان کہتے </w:t>
      </w:r>
    </w:p>
    <w:p w14:paraId="505CAB3F" w14:textId="77777777" w:rsidR="00462B4C" w:rsidRPr="00EA2957" w:rsidRDefault="00462B4C" w:rsidP="00462B4C">
      <w:r w:rsidRPr="00EA2957">
        <w:rPr>
          <w:rtl/>
        </w:rPr>
        <w:t xml:space="preserve">  ہیں : کسی چیز کو )جیسے مجمل کو (نکا لنا حا لت اشکال )</w:t>
      </w:r>
      <w:r w:rsidR="00AF03BA">
        <w:rPr>
          <w:rtl/>
        </w:rPr>
        <w:t>یعنی پیچید گی اور الجھاؤ (سے حا</w:t>
      </w:r>
      <w:r w:rsidRPr="00EA2957">
        <w:rPr>
          <w:rtl/>
        </w:rPr>
        <w:t>لت و ضا حت کی جانب )</w:t>
      </w:r>
      <w:r w:rsidR="00221B90">
        <w:rPr>
          <w:rFonts w:hint="cs"/>
          <w:rtl/>
        </w:rPr>
        <w:t>۔</w:t>
      </w:r>
    </w:p>
    <w:p w14:paraId="0E2269BB" w14:textId="1AD3F9D0" w:rsidR="00462B4C" w:rsidRPr="00EA2957" w:rsidRDefault="00462B4C" w:rsidP="00AF03BA">
      <w:r w:rsidRPr="00EA2957">
        <w:rPr>
          <w:rtl/>
        </w:rPr>
        <w:t xml:space="preserve">  دیکھئے : جیسے  لفظ </w:t>
      </w:r>
      <w:r w:rsidR="00AF03BA" w:rsidRPr="00EA2957">
        <w:rPr>
          <w:rtl/>
        </w:rPr>
        <w:t>''</w:t>
      </w:r>
      <w:r w:rsidR="00AE1C4A" w:rsidRPr="00AE1C4A">
        <w:rPr>
          <w:rStyle w:val="arabic"/>
          <w:rtl/>
        </w:rPr>
        <w:t>قروء</w:t>
      </w:r>
      <w:r w:rsidR="00AF03BA" w:rsidRPr="00EA2957">
        <w:rPr>
          <w:rtl/>
        </w:rPr>
        <w:t>''</w:t>
      </w:r>
      <w:r w:rsidRPr="00EA2957">
        <w:rPr>
          <w:rtl/>
        </w:rPr>
        <w:t xml:space="preserve">کا مفہوم پیچیدہ اور الجھا ہوا تھا اشتراک کی و جہ سے لہذ ا  </w:t>
      </w:r>
      <w:r w:rsidRPr="00EA2957">
        <w:rPr>
          <w:rtl/>
        </w:rPr>
        <w:lastRenderedPageBreak/>
        <w:t>لفظ ''قروء '' کے با رے میں و ضا حت کر تے ہو ئے حضرات شوافع   نے اس سے طہر مراد لیا ہے اور حضرات احناف  نے حیض مراد لیا ہے ۔اس کو بیان کہتے ہیں ۔</w:t>
      </w:r>
    </w:p>
    <w:p w14:paraId="593ED63E" w14:textId="41E96C0F" w:rsidR="00462B4C" w:rsidRPr="00AF03BA" w:rsidRDefault="00462B4C" w:rsidP="00AE1C4A">
      <w:pPr>
        <w:pStyle w:val="Heading1"/>
      </w:pPr>
      <w:r w:rsidRPr="00AF03BA">
        <w:rPr>
          <w:rtl/>
        </w:rPr>
        <w:t>(مبین اور نص کی تعریف )</w:t>
      </w:r>
    </w:p>
    <w:p w14:paraId="5AADE1E9" w14:textId="62C556FC" w:rsidR="00462B4C" w:rsidRPr="00EA2957" w:rsidRDefault="00462B4C" w:rsidP="007B5FF8">
      <w:r w:rsidRPr="00EA2957">
        <w:rPr>
          <w:rtl/>
        </w:rPr>
        <w:t xml:space="preserve">  (</w:t>
      </w:r>
      <w:r w:rsidR="00AE1C4A" w:rsidRPr="00AE1C4A">
        <w:rPr>
          <w:rStyle w:val="arabic"/>
          <w:rtl/>
        </w:rPr>
        <w:t>وَ الْمُبَیِّنُ ھُوَ النَّصُّ وَ النَّصُّ مَا لاَ یَحْتَمِلُ اِ لاَّ مَعْنیً وَا حِدًا</w:t>
      </w:r>
      <w:r w:rsidR="00AF03BA">
        <w:rPr>
          <w:rtl/>
        </w:rPr>
        <w:t xml:space="preserve"> </w:t>
      </w:r>
      <w:r w:rsidR="007B5FF8">
        <w:rPr>
          <w:rFonts w:hint="cs"/>
          <w:rtl/>
        </w:rPr>
        <w:t>.</w:t>
      </w:r>
      <w:r w:rsidR="00AF03BA">
        <w:rPr>
          <w:rtl/>
        </w:rPr>
        <w:t xml:space="preserve"> اور مبین نص ہی ہو</w:t>
      </w:r>
      <w:r w:rsidRPr="00EA2957">
        <w:rPr>
          <w:rtl/>
        </w:rPr>
        <w:t xml:space="preserve">تی ہے )یعنی اجمال کو وا ضح کر نے وا لی چیز نص ہی ہو تی ہے ۔(اور نص اس لفظ کو کہتے ہیں : جس میں ایک ہی معنی کا احتمال ہو )جیسے </w:t>
      </w:r>
      <w:r w:rsidR="00AE1C4A" w:rsidRPr="00AE1C4A">
        <w:rPr>
          <w:rStyle w:val="arabic"/>
          <w:rtl/>
        </w:rPr>
        <w:t xml:space="preserve">زیدا </w:t>
      </w:r>
      <w:r w:rsidRPr="00EA2957">
        <w:rPr>
          <w:rtl/>
        </w:rPr>
        <w:t>۔</w:t>
      </w:r>
      <w:r w:rsidR="00AE1C4A" w:rsidRPr="00AE1C4A">
        <w:rPr>
          <w:rStyle w:val="arabic"/>
          <w:rtl/>
        </w:rPr>
        <w:t>رأیت زیدا</w:t>
      </w:r>
      <w:r w:rsidRPr="00EA2957">
        <w:rPr>
          <w:rtl/>
        </w:rPr>
        <w:t xml:space="preserve"> جیسے جملوں میں ۔</w:t>
      </w:r>
    </w:p>
    <w:p w14:paraId="5BC09C3B" w14:textId="77777777" w:rsidR="00462B4C" w:rsidRPr="00EA2957" w:rsidRDefault="00AF03BA" w:rsidP="00AF03BA">
      <w:r>
        <w:rPr>
          <w:rtl/>
        </w:rPr>
        <w:t xml:space="preserve">  دیکھ</w:t>
      </w:r>
      <w:r>
        <w:rPr>
          <w:rFonts w:hint="cs"/>
          <w:rtl/>
        </w:rPr>
        <w:t>ئے</w:t>
      </w:r>
      <w:r w:rsidR="00462B4C" w:rsidRPr="00EA2957">
        <w:rPr>
          <w:rtl/>
        </w:rPr>
        <w:t xml:space="preserve"> : اس میں لفظ ''زید'' کا معنی وہ متعین ذات ہے جس کے لئے لفظ ''زید'' و ضع کیا گیا ۔اس طرح   کے لفظ کو نص کہتے ہیں ۔</w:t>
      </w:r>
    </w:p>
    <w:p w14:paraId="0736758E" w14:textId="0D7B0FC3" w:rsidR="00462B4C" w:rsidRPr="00EA2957" w:rsidRDefault="00462B4C" w:rsidP="007B5FF8">
      <w:r w:rsidRPr="00EA2957">
        <w:rPr>
          <w:rtl/>
        </w:rPr>
        <w:t xml:space="preserve">  (</w:t>
      </w:r>
      <w:r w:rsidR="00AE1C4A" w:rsidRPr="00AE1C4A">
        <w:rPr>
          <w:rStyle w:val="arabic"/>
          <w:rtl/>
        </w:rPr>
        <w:t>وَقِیْلَ مَا تَأ وِیْلُہُ تَنْزِ یْلُہُ</w:t>
      </w:r>
      <w:r w:rsidR="007B5FF8">
        <w:rPr>
          <w:rFonts w:hint="cs"/>
          <w:rtl/>
        </w:rPr>
        <w:t>.</w:t>
      </w:r>
      <w:r w:rsidRPr="00EA2957">
        <w:rPr>
          <w:rtl/>
        </w:rPr>
        <w:t xml:space="preserve"> اور </w:t>
      </w:r>
      <w:r w:rsidR="001838FE">
        <w:rPr>
          <w:rFonts w:hint="cs"/>
          <w:rtl/>
        </w:rPr>
        <w:t>کہا گیا ہے</w:t>
      </w:r>
      <w:r w:rsidRPr="00EA2957">
        <w:rPr>
          <w:rtl/>
        </w:rPr>
        <w:t xml:space="preserve"> )نص کی تعریف یہ ہے کہ (نص وہ  لفظ ہے کہ اس کی تا ویل اس کی تنزیل ہو )مطلب یہ ہے کہ اس کا نا زل کرنا ہی مراد و مطلب کو واضح کر نا ہو ۔خلاصہ یہ </w:t>
      </w:r>
      <w:r w:rsidR="001838FE">
        <w:rPr>
          <w:rFonts w:hint="cs"/>
          <w:rtl/>
        </w:rPr>
        <w:t>ہے</w:t>
      </w:r>
      <w:r w:rsidRPr="00EA2957">
        <w:rPr>
          <w:rtl/>
        </w:rPr>
        <w:t>کہ نا زل ہو نے سے</w:t>
      </w:r>
      <w:r w:rsidR="001838FE">
        <w:rPr>
          <w:rtl/>
        </w:rPr>
        <w:t xml:space="preserve"> ہی اس کی مرادو مطلب سمجھ میں آ</w:t>
      </w:r>
      <w:r w:rsidRPr="00EA2957">
        <w:rPr>
          <w:rtl/>
        </w:rPr>
        <w:t xml:space="preserve">جا ئے ۔مراد و مطلب کے سمجھنے میں کسی اور چیز کی ضرورت نہ ہو ۔جیسے  </w:t>
      </w:r>
      <w:r w:rsidR="00AE1C4A" w:rsidRPr="00AE1C4A">
        <w:rPr>
          <w:rStyle w:val="arabic"/>
          <w:rtl/>
        </w:rPr>
        <w:t>فَمَنْ لَّمْ یَجِدْ فَصِیَامُ ثَلٰثَةِ اَیَّا مٍ فیِ الْحَجِّ وَ سَبْعَةٍ اِذَا رَجَعْتُمْ تِلْکَ عَشَرَ ة کَا مِلَة</w:t>
      </w:r>
      <w:r w:rsidR="00377F8B">
        <w:rPr>
          <w:rtl/>
        </w:rPr>
        <w:t xml:space="preserve"> </w:t>
      </w:r>
      <w:r w:rsidR="007B5FF8">
        <w:rPr>
          <w:rFonts w:hint="cs"/>
          <w:rtl/>
        </w:rPr>
        <w:t>.</w:t>
      </w:r>
      <w:r w:rsidR="001838FE">
        <w:rPr>
          <w:rFonts w:hint="cs"/>
          <w:rtl/>
        </w:rPr>
        <w:t>(</w:t>
      </w:r>
      <w:r w:rsidR="00377F8B">
        <w:rPr>
          <w:rtl/>
        </w:rPr>
        <w:t>سو ر</w:t>
      </w:r>
      <w:r w:rsidR="00377F8B">
        <w:rPr>
          <w:rFonts w:hint="cs"/>
          <w:rtl/>
        </w:rPr>
        <w:t>ۂ</w:t>
      </w:r>
      <w:r w:rsidR="00377F8B">
        <w:rPr>
          <w:rtl/>
        </w:rPr>
        <w:t xml:space="preserve"> بقرہ ١٩٦</w:t>
      </w:r>
      <w:r w:rsidR="001838FE">
        <w:rPr>
          <w:rFonts w:hint="cs"/>
          <w:rtl/>
        </w:rPr>
        <w:t>)</w:t>
      </w:r>
      <w:r w:rsidRPr="00EA2957">
        <w:rPr>
          <w:rtl/>
        </w:rPr>
        <w:t xml:space="preserve">  وا جبات میں سے کو ئی چیز چھوٹ جا ئے تو ایک بکری ذ بح کرے اگر نہ ہو سکے تو </w:t>
      </w:r>
      <w:r w:rsidR="001838FE">
        <w:rPr>
          <w:rFonts w:hint="cs"/>
          <w:rtl/>
        </w:rPr>
        <w:t xml:space="preserve">دس </w:t>
      </w:r>
      <w:r w:rsidRPr="00EA2957">
        <w:rPr>
          <w:rtl/>
        </w:rPr>
        <w:t xml:space="preserve">دن روزے رکھے </w:t>
      </w:r>
      <w:r w:rsidR="001838FE">
        <w:rPr>
          <w:rFonts w:hint="cs"/>
          <w:rtl/>
        </w:rPr>
        <w:t xml:space="preserve">تین </w:t>
      </w:r>
      <w:r w:rsidR="00221B90">
        <w:rPr>
          <w:rtl/>
        </w:rPr>
        <w:t>حج کے زما ن</w:t>
      </w:r>
      <w:r w:rsidR="00221B90">
        <w:rPr>
          <w:rFonts w:hint="cs"/>
          <w:rtl/>
        </w:rPr>
        <w:t>ے</w:t>
      </w:r>
      <w:r w:rsidRPr="00EA2957">
        <w:rPr>
          <w:rtl/>
        </w:rPr>
        <w:t xml:space="preserve"> میں اور </w:t>
      </w:r>
      <w:r w:rsidR="001838FE">
        <w:rPr>
          <w:rFonts w:hint="cs"/>
          <w:rtl/>
        </w:rPr>
        <w:t>سات</w:t>
      </w:r>
      <w:r w:rsidRPr="00EA2957">
        <w:rPr>
          <w:rtl/>
        </w:rPr>
        <w:t xml:space="preserve">  اپنے و طن پہنچنے کے بعد ۔</w:t>
      </w:r>
    </w:p>
    <w:p w14:paraId="4F486E33" w14:textId="77777777" w:rsidR="00462B4C" w:rsidRPr="00EA2957" w:rsidRDefault="00462B4C" w:rsidP="00462B4C">
      <w:r w:rsidRPr="00EA2957">
        <w:rPr>
          <w:rtl/>
        </w:rPr>
        <w:t xml:space="preserve">  دیکھئے : اس کے نا زل ہو نے سے ہی اس کا مطلب سمجھ میں آ جا تا ہے ،سمجھنے کے لئے کسی اور چیز کی ضرورت نہیں پڑ تی ۔</w:t>
      </w:r>
    </w:p>
    <w:p w14:paraId="28B87B69" w14:textId="6077E92B" w:rsidR="00462B4C" w:rsidRPr="00EA2957" w:rsidRDefault="00462B4C" w:rsidP="007B5FF8">
      <w:r w:rsidRPr="00EA2957">
        <w:rPr>
          <w:rtl/>
        </w:rPr>
        <w:t xml:space="preserve">  (</w:t>
      </w:r>
      <w:r w:rsidR="00AE1C4A" w:rsidRPr="00AE1C4A">
        <w:rPr>
          <w:rStyle w:val="arabic"/>
          <w:rtl/>
        </w:rPr>
        <w:t>وَھُوَ مُشْتَقّ مِنْ مِنَصَّةِ الْعُرُوْسِ وَھُوَ الْکُرْ سِیُّ</w:t>
      </w:r>
      <w:r w:rsidRPr="00EA2957">
        <w:rPr>
          <w:rtl/>
        </w:rPr>
        <w:t xml:space="preserve"> </w:t>
      </w:r>
      <w:r w:rsidR="007B5FF8">
        <w:rPr>
          <w:rFonts w:hint="cs"/>
          <w:rtl/>
        </w:rPr>
        <w:t>.</w:t>
      </w:r>
      <w:r w:rsidRPr="00EA2957">
        <w:rPr>
          <w:rtl/>
        </w:rPr>
        <w:t xml:space="preserve">اور نص مشتق </w:t>
      </w:r>
      <w:r w:rsidRPr="00EA2957">
        <w:rPr>
          <w:rtl/>
        </w:rPr>
        <w:lastRenderedPageBreak/>
        <w:t>ہے</w:t>
      </w:r>
      <w:r w:rsidR="00AE1C4A" w:rsidRPr="00AE1C4A">
        <w:rPr>
          <w:rStyle w:val="arabic"/>
          <w:rtl/>
        </w:rPr>
        <w:t xml:space="preserve"> منصة العروس </w:t>
      </w:r>
      <w:r w:rsidRPr="00EA2957">
        <w:rPr>
          <w:rtl/>
        </w:rPr>
        <w:t xml:space="preserve">سے اور </w:t>
      </w:r>
      <w:r w:rsidR="00AE1C4A" w:rsidRPr="00AE1C4A">
        <w:rPr>
          <w:rStyle w:val="arabic"/>
          <w:rtl/>
        </w:rPr>
        <w:t>منصة العروس</w:t>
      </w:r>
      <w:r w:rsidRPr="00EA2957">
        <w:rPr>
          <w:rtl/>
        </w:rPr>
        <w:t xml:space="preserve"> کر سی کو کہتے ہیں )یعنی جس طرح کر سی پر بیٹھنے وا لا اوروں سے بلند ہو تا ہے اسی طرح لفظ ''نص'' کا معنی بلا تا خیر سمجھ میں آ نے کی و جہ سے اوروں سے بلند ہو تا ہے ۔</w:t>
      </w:r>
    </w:p>
    <w:p w14:paraId="48633FAA" w14:textId="32E35284" w:rsidR="00462B4C" w:rsidRPr="00377F8B" w:rsidRDefault="00462B4C" w:rsidP="00AE1C4A">
      <w:pPr>
        <w:pStyle w:val="Heading1"/>
      </w:pPr>
      <w:r w:rsidRPr="00377F8B">
        <w:rPr>
          <w:rtl/>
        </w:rPr>
        <w:t>(ظا ہر اور مؤول کی تعریف )</w:t>
      </w:r>
    </w:p>
    <w:p w14:paraId="228E3267" w14:textId="67E268A9" w:rsidR="00462B4C" w:rsidRPr="00EA2957" w:rsidRDefault="00462B4C" w:rsidP="007B5FF8">
      <w:r w:rsidRPr="00EA2957">
        <w:rPr>
          <w:rtl/>
        </w:rPr>
        <w:t xml:space="preserve">   (</w:t>
      </w:r>
      <w:r w:rsidR="00AE1C4A" w:rsidRPr="00AE1C4A">
        <w:rPr>
          <w:rStyle w:val="arabic"/>
          <w:rtl/>
        </w:rPr>
        <w:t>وَ الظَّا ھِرُ مَا ا حْتَمَلَ أَ مْرَیْنِ أَ حَدُ ھُمَا أَ ظْہَرُ مِنَ الْآ خَرِ</w:t>
      </w:r>
      <w:r w:rsidRPr="00EA2957">
        <w:rPr>
          <w:rtl/>
        </w:rPr>
        <w:t xml:space="preserve"> </w:t>
      </w:r>
      <w:r w:rsidR="007B5FF8">
        <w:rPr>
          <w:rFonts w:hint="cs"/>
          <w:rtl/>
        </w:rPr>
        <w:t>.</w:t>
      </w:r>
      <w:r w:rsidRPr="00EA2957">
        <w:rPr>
          <w:rtl/>
        </w:rPr>
        <w:t xml:space="preserve">ظا ہر وہ لفظ ہے جس میں </w:t>
      </w:r>
      <w:r w:rsidR="001838FE">
        <w:rPr>
          <w:rFonts w:hint="cs"/>
          <w:rtl/>
        </w:rPr>
        <w:t>دو</w:t>
      </w:r>
      <w:r w:rsidRPr="00EA2957">
        <w:rPr>
          <w:rtl/>
        </w:rPr>
        <w:t xml:space="preserve"> معنی کا احتمال ہو ان میں سے ایک دوسرے سے اظہر ہو )جیسے</w:t>
      </w:r>
      <w:r w:rsidR="00AE1C4A" w:rsidRPr="00AE1C4A">
        <w:rPr>
          <w:rStyle w:val="arabic"/>
          <w:rtl/>
        </w:rPr>
        <w:t xml:space="preserve"> اسد ۔رأ یت الیوم اسدا</w:t>
      </w:r>
      <w:r w:rsidRPr="00EA2957">
        <w:rPr>
          <w:rtl/>
        </w:rPr>
        <w:t>۔      یعنی میں نے آ ج شیر دیکھا ۔</w:t>
      </w:r>
    </w:p>
    <w:p w14:paraId="4430647F" w14:textId="708A98AF" w:rsidR="00462B4C" w:rsidRPr="00EA2957" w:rsidRDefault="00462B4C" w:rsidP="001838FE">
      <w:r w:rsidRPr="00EA2957">
        <w:rPr>
          <w:rtl/>
        </w:rPr>
        <w:t xml:space="preserve">  دیکھئے : اس مثال میں لفظ </w:t>
      </w:r>
      <w:r w:rsidR="00AE1C4A" w:rsidRPr="00AE1C4A">
        <w:rPr>
          <w:rStyle w:val="arabic"/>
          <w:rtl/>
        </w:rPr>
        <w:t>''اسد''</w:t>
      </w:r>
      <w:r w:rsidR="00377F8B">
        <w:rPr>
          <w:rtl/>
        </w:rPr>
        <w:t xml:space="preserve"> حیوان مفترس </w:t>
      </w:r>
      <w:r w:rsidR="001838FE">
        <w:rPr>
          <w:rFonts w:hint="cs"/>
          <w:rtl/>
        </w:rPr>
        <w:t>(</w:t>
      </w:r>
      <w:r w:rsidR="00377F8B">
        <w:rPr>
          <w:rtl/>
        </w:rPr>
        <w:t>یعنی پھا ڑ کھا نے وا لے حیوان</w:t>
      </w:r>
      <w:r w:rsidR="001838FE">
        <w:rPr>
          <w:rFonts w:hint="cs"/>
          <w:rtl/>
        </w:rPr>
        <w:t>)</w:t>
      </w:r>
      <w:r w:rsidRPr="00EA2957">
        <w:rPr>
          <w:rtl/>
        </w:rPr>
        <w:t xml:space="preserve">کے معنی میں ظا ہر ہے اس لئے کہ حیوان مفترس ہی لفظ ''اسد'' کا حقیقی معنی ہے چو نکہ لفظ ''اسد'' حیوان مفترس کے لئے و ضع کیا گیا ہے ۔اور اوپر ذکر کی ہو ئی ظا ہر کی تعریف کے </w:t>
      </w:r>
      <w:r w:rsidR="00377F8B">
        <w:rPr>
          <w:rtl/>
        </w:rPr>
        <w:t xml:space="preserve">مطا بق لفظ ''اسد''میں رجل شجاع </w:t>
      </w:r>
      <w:r w:rsidR="001838FE">
        <w:rPr>
          <w:rFonts w:hint="cs"/>
          <w:rtl/>
        </w:rPr>
        <w:t>(</w:t>
      </w:r>
      <w:r w:rsidRPr="00EA2957">
        <w:rPr>
          <w:rtl/>
        </w:rPr>
        <w:t xml:space="preserve">یعنی بہادر آ دمی </w:t>
      </w:r>
      <w:r w:rsidR="001838FE">
        <w:rPr>
          <w:rFonts w:hint="cs"/>
          <w:rtl/>
        </w:rPr>
        <w:t>)</w:t>
      </w:r>
      <w:r w:rsidRPr="00EA2957">
        <w:rPr>
          <w:rtl/>
        </w:rPr>
        <w:t>کے معنی کا احتمال ہے حیوان مفترس کے بد ل</w:t>
      </w:r>
      <w:r w:rsidR="001838FE">
        <w:rPr>
          <w:rFonts w:hint="cs"/>
          <w:rtl/>
        </w:rPr>
        <w:t>ے</w:t>
      </w:r>
      <w:r w:rsidRPr="00EA2957">
        <w:rPr>
          <w:rtl/>
        </w:rPr>
        <w:t xml:space="preserve"> میں ۔</w:t>
      </w:r>
    </w:p>
    <w:p w14:paraId="0F8C3621" w14:textId="55E16E57" w:rsidR="00462B4C" w:rsidRPr="00377F8B" w:rsidRDefault="00462B4C" w:rsidP="00AE1C4A">
      <w:pPr>
        <w:pStyle w:val="Heading1"/>
      </w:pPr>
      <w:r w:rsidRPr="00377F8B">
        <w:rPr>
          <w:rtl/>
        </w:rPr>
        <w:t>(خلاصہ)</w:t>
      </w:r>
    </w:p>
    <w:p w14:paraId="1105493D" w14:textId="77777777" w:rsidR="00462B4C" w:rsidRPr="00EA2957" w:rsidRDefault="00462B4C" w:rsidP="00632B17">
      <w:r w:rsidRPr="00EA2957">
        <w:rPr>
          <w:rtl/>
        </w:rPr>
        <w:t xml:space="preserve">  ظا ہر کی تعریف کا خلاصہ یہ ہے کہ </w:t>
      </w:r>
      <w:r w:rsidR="00632B17">
        <w:rPr>
          <w:rFonts w:hint="cs"/>
          <w:rtl/>
        </w:rPr>
        <w:t>دو</w:t>
      </w:r>
      <w:r w:rsidRPr="00EA2957">
        <w:rPr>
          <w:rtl/>
        </w:rPr>
        <w:t xml:space="preserve"> میں سے ایک معنی ظا ہر ہو گا اور دوسرا معنی ظاہر نہیں ہوگا۔ اگر لفظ ''اسد'' کو دوسرے معنی پر محمول کیا جا ئے یعنی رجل شجاع پر تو لفظ ''اسد'' کو مؤول کہیں گے اور اگر پہلے معنی پر محمول کیا جا ئے تو ظا ہر کہیں گے ۔                                                     </w:t>
      </w:r>
    </w:p>
    <w:p w14:paraId="12D753F3" w14:textId="07991F3B" w:rsidR="00462B4C" w:rsidRPr="00EA2957" w:rsidRDefault="00462B4C" w:rsidP="007B5FF8">
      <w:r w:rsidRPr="00EA2957">
        <w:rPr>
          <w:rtl/>
        </w:rPr>
        <w:t xml:space="preserve">  اور لفظ کو دوسرے معنی پر محمول کیا جا تا ہے دلیل سے ۔یعنی دلیل ہو گی تو پہلا معنی چھوڑ کر دوسرا معنی مراد لیا جا ئے گا ۔جیسے </w:t>
      </w:r>
      <w:r w:rsidR="00AE1C4A" w:rsidRPr="00AE1C4A">
        <w:rPr>
          <w:rStyle w:val="arabic"/>
          <w:rtl/>
        </w:rPr>
        <w:t>رأیت الیوم اسدا فی یدہ رمح</w:t>
      </w:r>
      <w:r w:rsidR="00377F8B">
        <w:rPr>
          <w:rtl/>
        </w:rPr>
        <w:t xml:space="preserve"> </w:t>
      </w:r>
      <w:r w:rsidR="007B5FF8">
        <w:rPr>
          <w:rFonts w:hint="cs"/>
          <w:rtl/>
        </w:rPr>
        <w:t>.</w:t>
      </w:r>
      <w:r w:rsidR="00377F8B">
        <w:rPr>
          <w:rtl/>
        </w:rPr>
        <w:t>یعنی :</w:t>
      </w:r>
      <w:r w:rsidR="00377F8B">
        <w:rPr>
          <w:rFonts w:hint="cs"/>
          <w:rtl/>
        </w:rPr>
        <w:t xml:space="preserve"> </w:t>
      </w:r>
      <w:r w:rsidR="00377F8B">
        <w:rPr>
          <w:rtl/>
        </w:rPr>
        <w:t>آ</w:t>
      </w:r>
      <w:r w:rsidRPr="00EA2957">
        <w:rPr>
          <w:rtl/>
        </w:rPr>
        <w:t xml:space="preserve">ج میں نے شیر دیکھا جس کے ہاتھ میں نیزہ تھا دیکھئے : یہاں قر ینہ ودلیل ہے کہ اسد سے مراد رجل شجاع ہے حیوان مفترس نہیں اس لئے کہ نیزہ ہاتھ میں درندہ نہیں </w:t>
      </w:r>
      <w:r w:rsidRPr="00EA2957">
        <w:rPr>
          <w:rtl/>
        </w:rPr>
        <w:lastRenderedPageBreak/>
        <w:t>لیتا بلکہ بہا در آ د می لیتا ہے لہذا پہلا معنی چھوڑ کر دوسرا معنی یعنی رجل شجاع مراد لیا گیا ۔جیسا کہ ما تن</w:t>
      </w:r>
      <w:r w:rsidR="00377F8B">
        <w:rPr>
          <w:rFonts w:hint="cs"/>
          <w:rtl/>
        </w:rPr>
        <w:t>ؒ</w:t>
      </w:r>
      <w:r w:rsidRPr="00EA2957">
        <w:rPr>
          <w:rtl/>
        </w:rPr>
        <w:t xml:space="preserve">   آ گے فر ما تے ہیں : </w:t>
      </w:r>
    </w:p>
    <w:p w14:paraId="69BC39E3" w14:textId="3B52F0CD" w:rsidR="00462B4C" w:rsidRPr="00EA2957" w:rsidRDefault="00462B4C" w:rsidP="007B5FF8">
      <w:r w:rsidRPr="00EA2957">
        <w:rPr>
          <w:rtl/>
        </w:rPr>
        <w:t xml:space="preserve">  (</w:t>
      </w:r>
      <w:r w:rsidR="00AE1C4A" w:rsidRPr="00AE1C4A">
        <w:rPr>
          <w:rStyle w:val="arabic"/>
          <w:rtl/>
        </w:rPr>
        <w:t>وَ یُؤَ وَّ لُ الظَّا ھِرُ باِ لدَّلِیْلِ وَ یُسَمَّی ظاَ ھِرًا باِ لدَّلِیْلِ</w:t>
      </w:r>
      <w:r w:rsidR="007B5FF8">
        <w:rPr>
          <w:rFonts w:hint="cs"/>
          <w:rtl/>
        </w:rPr>
        <w:t>.</w:t>
      </w:r>
      <w:r w:rsidR="00377F8B">
        <w:rPr>
          <w:rtl/>
        </w:rPr>
        <w:t>اور لفظ ظا ہر کی تا ویل کی جا</w:t>
      </w:r>
      <w:r w:rsidRPr="00EA2957">
        <w:rPr>
          <w:rtl/>
        </w:rPr>
        <w:t>ئے گی دلیل سے )یعنی دلیل ہو تو پہلا معنی چھوڑ کر دوسرا معنی مراد لیا جا ئ</w:t>
      </w:r>
      <w:r w:rsidR="00632B17">
        <w:rPr>
          <w:rtl/>
        </w:rPr>
        <w:t>ے گا ۔  (اور)  جب دلیل کے ذر یع</w:t>
      </w:r>
      <w:r w:rsidR="00632B17">
        <w:rPr>
          <w:rFonts w:hint="cs"/>
          <w:rtl/>
        </w:rPr>
        <w:t>ے</w:t>
      </w:r>
      <w:r w:rsidRPr="00EA2957">
        <w:rPr>
          <w:rtl/>
        </w:rPr>
        <w:t xml:space="preserve"> دوسرا معنی مراد لیا جا ئے تو (اس لفظ کو ظا ہر با لد لیل کہا جا تا ہے )</w:t>
      </w:r>
      <w:r w:rsidR="00377F8B">
        <w:rPr>
          <w:rFonts w:hint="cs"/>
          <w:rtl/>
        </w:rPr>
        <w:t xml:space="preserve"> </w:t>
      </w:r>
      <w:r w:rsidRPr="00EA2957">
        <w:rPr>
          <w:rtl/>
        </w:rPr>
        <w:t>جیسے مؤول کہا جا تا ہے ۔</w:t>
      </w:r>
    </w:p>
    <w:p w14:paraId="7505A489" w14:textId="77777777" w:rsidR="00462B4C" w:rsidRPr="00EA2957" w:rsidRDefault="00462B4C" w:rsidP="00632B17">
      <w:r w:rsidRPr="00EA2957">
        <w:rPr>
          <w:rtl/>
        </w:rPr>
        <w:t xml:space="preserve"> </w:t>
      </w:r>
      <w:r w:rsidR="00632B17">
        <w:rPr>
          <w:rFonts w:hint="cs"/>
          <w:rtl/>
        </w:rPr>
        <w:t>یعنی</w:t>
      </w:r>
      <w:r w:rsidRPr="00EA2957">
        <w:rPr>
          <w:rtl/>
        </w:rPr>
        <w:t xml:space="preserve"> مؤول بھی کہا جا تا ہے اور ظا ہر با لد لیل بھی کہا جا تا ہے ۔</w:t>
      </w:r>
    </w:p>
    <w:p w14:paraId="74860B43" w14:textId="655A6CB1" w:rsidR="00462B4C" w:rsidRPr="00EA2957" w:rsidRDefault="00462B4C" w:rsidP="00632B17">
      <w:r w:rsidRPr="00EA2957">
        <w:rPr>
          <w:rtl/>
        </w:rPr>
        <w:t xml:space="preserve">  ظا ہر با لد لیل کی مثا لوں میں سے ایک مثال اللہ کا یہ فر مان ہے : </w:t>
      </w:r>
      <w:r w:rsidR="00AE1C4A" w:rsidRPr="00AE1C4A">
        <w:rPr>
          <w:rStyle w:val="arabic"/>
          <w:rtl/>
        </w:rPr>
        <w:t>وَ السَّمآء بَنَیْنٰھَا بِاَیْدٍ</w:t>
      </w:r>
      <w:r w:rsidR="00632B17">
        <w:rPr>
          <w:rFonts w:hint="cs"/>
          <w:rtl/>
        </w:rPr>
        <w:t>(</w:t>
      </w:r>
      <w:r w:rsidR="00377F8B">
        <w:rPr>
          <w:rtl/>
        </w:rPr>
        <w:t>سو ر</w:t>
      </w:r>
      <w:r w:rsidR="00377F8B">
        <w:rPr>
          <w:rFonts w:hint="cs"/>
          <w:rtl/>
        </w:rPr>
        <w:t>ۂ</w:t>
      </w:r>
      <w:r w:rsidRPr="00EA2957">
        <w:rPr>
          <w:rtl/>
        </w:rPr>
        <w:t xml:space="preserve"> ذٰ ر </w:t>
      </w:r>
      <w:r w:rsidR="00377F8B">
        <w:rPr>
          <w:rFonts w:hint="cs"/>
          <w:rtl/>
        </w:rPr>
        <w:t>ی</w:t>
      </w:r>
      <w:r w:rsidRPr="00EA2957">
        <w:rPr>
          <w:rtl/>
        </w:rPr>
        <w:t>ٰت ٤٧</w:t>
      </w:r>
      <w:r w:rsidR="00632B17">
        <w:rPr>
          <w:rFonts w:hint="cs"/>
          <w:rtl/>
        </w:rPr>
        <w:t>)</w:t>
      </w:r>
      <w:r w:rsidRPr="00EA2957">
        <w:rPr>
          <w:rtl/>
        </w:rPr>
        <w:t>دیکھئے : اس مثال میں اید جمع ہے : ید کی ۔اس کا ظا ہری معنی ہے ہاتھ ۔اس اعتبار سے آ یت کر یمہ کا تر جمہ ہو گا :ہم نے آ سمانوں کو اپنے ہا تھوں سے بنا یا ۔</w:t>
      </w:r>
      <w:r w:rsidR="00377F8B">
        <w:rPr>
          <w:rFonts w:hint="cs"/>
          <w:rtl/>
        </w:rPr>
        <w:t xml:space="preserve"> </w:t>
      </w:r>
      <w:r w:rsidRPr="00EA2957">
        <w:rPr>
          <w:rtl/>
        </w:rPr>
        <w:t>اور یہ معنی اللہ کے حق میں نا ممکن ہے اس لئے لفظ ''ید'' کو عقلی قطعی دل</w:t>
      </w:r>
      <w:r w:rsidR="00377F8B">
        <w:rPr>
          <w:rtl/>
        </w:rPr>
        <w:t>یل کی و جہ سے پھیر دیا گیا معن</w:t>
      </w:r>
      <w:r w:rsidR="00585882">
        <w:rPr>
          <w:rFonts w:hint="cs"/>
          <w:rtl/>
        </w:rPr>
        <w:t>ئ</w:t>
      </w:r>
      <w:r w:rsidRPr="00EA2957">
        <w:rPr>
          <w:rtl/>
        </w:rPr>
        <w:t xml:space="preserve"> قوت کی جا نب اب اس اعتبار سے  آ یت مب</w:t>
      </w:r>
      <w:r w:rsidR="00377F8B">
        <w:rPr>
          <w:rtl/>
        </w:rPr>
        <w:t>ا رکہ کا تر جمہ ہو گا : ہم نے آ</w:t>
      </w:r>
      <w:r w:rsidRPr="00EA2957">
        <w:rPr>
          <w:rtl/>
        </w:rPr>
        <w:t>سمانوں کو پیدا کیا اپنی قوت اور طا قت سے ۔</w:t>
      </w:r>
    </w:p>
    <w:p w14:paraId="556AEDF8" w14:textId="77777777" w:rsidR="00462B4C" w:rsidRPr="00EA2957" w:rsidRDefault="00462B4C" w:rsidP="00462B4C">
      <w:r w:rsidRPr="00EA2957">
        <w:rPr>
          <w:rtl/>
        </w:rPr>
        <w:t xml:space="preserve">  عقلی قطعی دلیل یہ ہے کہ اگر اللہ کے لئے ہا تھ ما نا جا ئے تو اللہ کو م</w:t>
      </w:r>
      <w:r w:rsidR="00632B17">
        <w:rPr>
          <w:rtl/>
        </w:rPr>
        <w:t>رکب ما ننا پڑے گا اور مرکب اجزا</w:t>
      </w:r>
      <w:r w:rsidRPr="00EA2957">
        <w:rPr>
          <w:rtl/>
        </w:rPr>
        <w:t xml:space="preserve"> کا  محتاج ہو تا ہے تو اللہ کو  محتاج ما ننا پ</w:t>
      </w:r>
      <w:r w:rsidR="00632B17">
        <w:rPr>
          <w:rtl/>
        </w:rPr>
        <w:t>ڑے گا اور اللہ احتیاج سے پاک ہے</w:t>
      </w:r>
      <w:r w:rsidRPr="00EA2957">
        <w:rPr>
          <w:rtl/>
        </w:rPr>
        <w:t>۔</w:t>
      </w:r>
      <w:r w:rsidR="00632B17">
        <w:rPr>
          <w:rFonts w:hint="cs"/>
          <w:rtl/>
        </w:rPr>
        <w:t xml:space="preserve"> </w:t>
      </w:r>
      <w:r w:rsidRPr="00EA2957">
        <w:rPr>
          <w:rtl/>
        </w:rPr>
        <w:t>لہذا لفظ ''ید '' کو ہاتھ کے معنی میں نہ لیتے ہو ئے  قوت کے معنی میں لیا ۔</w:t>
      </w:r>
    </w:p>
    <w:p w14:paraId="02381AD7" w14:textId="77777777" w:rsidR="00462B4C" w:rsidRPr="00EA2957" w:rsidRDefault="00462B4C" w:rsidP="00462B4C">
      <w:r w:rsidRPr="00EA2957">
        <w:rPr>
          <w:rtl/>
        </w:rPr>
        <w:t xml:space="preserve">  لفظ ''ید'' ہا تھ کے معنی میں ظا ہر کہلا ئے گا اور </w:t>
      </w:r>
      <w:r w:rsidR="00377F8B">
        <w:rPr>
          <w:rtl/>
        </w:rPr>
        <w:t>قوت کے معنی میں مؤول کہلا ئے گا</w:t>
      </w:r>
      <w:r w:rsidRPr="00EA2957">
        <w:rPr>
          <w:rtl/>
        </w:rPr>
        <w:t>۔</w:t>
      </w:r>
    </w:p>
    <w:p w14:paraId="3D6A521E" w14:textId="4452D805" w:rsidR="00462B4C" w:rsidRPr="00377F8B" w:rsidRDefault="00462B4C" w:rsidP="00AE1C4A">
      <w:pPr>
        <w:pStyle w:val="Heading1"/>
      </w:pPr>
      <w:r w:rsidRPr="00377F8B">
        <w:rPr>
          <w:rtl/>
        </w:rPr>
        <w:t>(افعال )</w:t>
      </w:r>
    </w:p>
    <w:p w14:paraId="32DD2297" w14:textId="0C999DCD" w:rsidR="00462B4C" w:rsidRPr="00EA2957" w:rsidRDefault="00462B4C" w:rsidP="00632B17">
      <w:r w:rsidRPr="00EA2957">
        <w:rPr>
          <w:rtl/>
        </w:rPr>
        <w:t xml:space="preserve">  (</w:t>
      </w:r>
      <w:r w:rsidR="00AE1C4A" w:rsidRPr="00AE1C4A">
        <w:rPr>
          <w:rStyle w:val="arabic"/>
          <w:rtl/>
        </w:rPr>
        <w:t>أَ لْأَ فْعَالُ</w:t>
      </w:r>
      <w:r w:rsidRPr="00EA2957">
        <w:rPr>
          <w:rtl/>
        </w:rPr>
        <w:t xml:space="preserve"> ۔ یہ عنوان ہے)</w:t>
      </w:r>
      <w:r w:rsidR="00632B17">
        <w:rPr>
          <w:rFonts w:hint="cs"/>
          <w:rtl/>
        </w:rPr>
        <w:t>یعنی</w:t>
      </w:r>
      <w:r w:rsidRPr="00EA2957">
        <w:rPr>
          <w:rtl/>
        </w:rPr>
        <w:t xml:space="preserve"> ان کے متعلق بحث ہو گی ۔</w:t>
      </w:r>
    </w:p>
    <w:p w14:paraId="6884D597" w14:textId="40F0125B" w:rsidR="00462B4C" w:rsidRPr="00EA2957" w:rsidRDefault="00462B4C" w:rsidP="00632B17">
      <w:r w:rsidRPr="00EA2957">
        <w:rPr>
          <w:rtl/>
        </w:rPr>
        <w:lastRenderedPageBreak/>
        <w:t xml:space="preserve">  (</w:t>
      </w:r>
      <w:r w:rsidR="00AE1C4A" w:rsidRPr="00AE1C4A">
        <w:rPr>
          <w:rStyle w:val="arabic"/>
          <w:rtl/>
        </w:rPr>
        <w:t>فِعْلُ صَا حِبِ الشَّرِیْعَةِ لَا یَخْلُوْ اِمَّا أَنْ یَکُوْنَ عَلَی وَجْہِ الْقُرْبَةِ وَ الطَّاعَةِ فَاِنْ دَلَّ دَلِیْل عَلَی الْاِ خْتِصَاصِ بِہِ یُحْمَلُ عَلَیْہِ وَاِنْ لَمْ یَدُلَّ دَلِیْلاَ یُخَصَّصُ بِہِ لِأَ نَّ اللہَ تَعَا لَی قاَلَ لَقَدْ کَانَ لَکُمْ فِی رَ سُوْلِ اللہ أُ سْوَة  فَیُحْمَلُ عَلَی الْوُ جُوْبِ عِنْدَ بَعْضِ أَصْحَا بِنَا وَ مِنْ أَ صْحَا بِنَا مَنْ قَالَ یُحْمَلُ عَلَی النَّدْبِ وَمِنْھُمْ مَنْ قَالَ یُتَوَ قَّفُ فِیْہِ فَاِنْ کَانَ عَلَی وَجْہٍ  غَیْرِ وَجْہِ الْقُرْبَةِ وَ الطَّاعَةِ فَیُحْمَلُ عَلَی الْاِبَا حَةِ</w:t>
      </w:r>
      <w:r w:rsidR="00551802">
        <w:rPr>
          <w:rFonts w:hint="cs"/>
          <w:rtl/>
        </w:rPr>
        <w:t>.</w:t>
      </w:r>
      <w:r w:rsidRPr="00EA2957">
        <w:rPr>
          <w:rtl/>
        </w:rPr>
        <w:t xml:space="preserve">  صا حب </w:t>
      </w:r>
      <w:r w:rsidR="00342FCF">
        <w:rPr>
          <w:rtl/>
        </w:rPr>
        <w:t>شر یعت )  یعنی نبی کریم</w:t>
      </w:r>
      <w:r w:rsidR="00342FCF">
        <w:rPr>
          <w:rFonts w:ascii="Times New Roman" w:hAnsi="Times New Roman" w:cs="Times New Roman" w:hint="cs"/>
          <w:rtl/>
        </w:rPr>
        <w:t>ﷺ</w:t>
      </w:r>
      <w:r w:rsidRPr="00EA2957">
        <w:rPr>
          <w:rtl/>
        </w:rPr>
        <w:t xml:space="preserve"> </w:t>
      </w:r>
      <w:r w:rsidRPr="00EA2957">
        <w:rPr>
          <w:rFonts w:hint="cs"/>
          <w:rtl/>
        </w:rPr>
        <w:t>۔</w:t>
      </w:r>
      <w:r w:rsidRPr="00EA2957">
        <w:rPr>
          <w:rtl/>
        </w:rPr>
        <w:t>(</w:t>
      </w:r>
      <w:r w:rsidRPr="00EA2957">
        <w:rPr>
          <w:rFonts w:hint="cs"/>
          <w:rtl/>
        </w:rPr>
        <w:t>کا</w:t>
      </w:r>
      <w:r w:rsidRPr="00EA2957">
        <w:rPr>
          <w:rtl/>
        </w:rPr>
        <w:t xml:space="preserve"> </w:t>
      </w:r>
      <w:r w:rsidRPr="00EA2957">
        <w:rPr>
          <w:rFonts w:hint="cs"/>
          <w:rtl/>
        </w:rPr>
        <w:t>فعل</w:t>
      </w:r>
      <w:r w:rsidRPr="00EA2957">
        <w:rPr>
          <w:rtl/>
        </w:rPr>
        <w:t xml:space="preserve"> </w:t>
      </w:r>
      <w:r w:rsidRPr="00EA2957">
        <w:rPr>
          <w:rFonts w:hint="cs"/>
          <w:rtl/>
        </w:rPr>
        <w:t>خا</w:t>
      </w:r>
      <w:r w:rsidRPr="00EA2957">
        <w:rPr>
          <w:rtl/>
        </w:rPr>
        <w:t xml:space="preserve"> </w:t>
      </w:r>
      <w:r w:rsidRPr="00EA2957">
        <w:rPr>
          <w:rFonts w:hint="cs"/>
          <w:rtl/>
        </w:rPr>
        <w:t>ل</w:t>
      </w:r>
      <w:r w:rsidRPr="00EA2957">
        <w:rPr>
          <w:rtl/>
        </w:rPr>
        <w:t>ی نہیں ہو گا ان احوال سے کہ یا تو</w:t>
      </w:r>
      <w:r w:rsidR="00342FCF">
        <w:rPr>
          <w:rtl/>
        </w:rPr>
        <w:t xml:space="preserve"> وہ فعل بطور قربت و طا عت ہوگا</w:t>
      </w:r>
      <w:r w:rsidRPr="00EA2957">
        <w:rPr>
          <w:rtl/>
        </w:rPr>
        <w:t>)</w:t>
      </w:r>
      <w:r w:rsidR="00342FCF">
        <w:rPr>
          <w:rFonts w:hint="cs"/>
          <w:rtl/>
        </w:rPr>
        <w:t xml:space="preserve"> </w:t>
      </w:r>
      <w:r w:rsidRPr="00EA2957">
        <w:rPr>
          <w:rtl/>
        </w:rPr>
        <w:t xml:space="preserve"> قر بت    طا عت کے معنی میں ہے ۔</w:t>
      </w:r>
      <w:r w:rsidR="00632B17">
        <w:rPr>
          <w:rFonts w:hint="cs"/>
          <w:rtl/>
        </w:rPr>
        <w:t>(</w:t>
      </w:r>
      <w:r w:rsidR="00632B17">
        <w:rPr>
          <w:rtl/>
        </w:rPr>
        <w:t>حا ش</w:t>
      </w:r>
      <w:r w:rsidR="00632B17">
        <w:rPr>
          <w:rFonts w:hint="cs"/>
          <w:rtl/>
        </w:rPr>
        <w:t>یۂ</w:t>
      </w:r>
      <w:r w:rsidRPr="00EA2957">
        <w:rPr>
          <w:rtl/>
        </w:rPr>
        <w:t xml:space="preserve"> شرح ورقات </w:t>
      </w:r>
      <w:r w:rsidR="00632B17">
        <w:rPr>
          <w:rFonts w:hint="cs"/>
          <w:rtl/>
        </w:rPr>
        <w:t>)</w:t>
      </w:r>
      <w:r w:rsidR="00632B17">
        <w:rPr>
          <w:rtl/>
        </w:rPr>
        <w:t>طا عت یعنی : حکم کی بجاآو</w:t>
      </w:r>
      <w:r w:rsidRPr="00EA2957">
        <w:rPr>
          <w:rtl/>
        </w:rPr>
        <w:t>ری ۔</w:t>
      </w:r>
      <w:r w:rsidR="00632B17">
        <w:rPr>
          <w:rFonts w:hint="cs"/>
          <w:rtl/>
        </w:rPr>
        <w:t xml:space="preserve"> (</w:t>
      </w:r>
      <w:r w:rsidR="00342FCF">
        <w:rPr>
          <w:rtl/>
        </w:rPr>
        <w:t xml:space="preserve">القا مو س الو حید </w:t>
      </w:r>
      <w:r w:rsidR="00632B17">
        <w:rPr>
          <w:rFonts w:hint="cs"/>
          <w:rtl/>
        </w:rPr>
        <w:t>)</w:t>
      </w:r>
    </w:p>
    <w:p w14:paraId="4B0300C9" w14:textId="77777777" w:rsidR="00462B4C" w:rsidRPr="00EA2957" w:rsidRDefault="00462B4C" w:rsidP="00342FCF">
      <w:r w:rsidRPr="00EA2957">
        <w:rPr>
          <w:rtl/>
        </w:rPr>
        <w:t xml:space="preserve">  مطلب </w:t>
      </w:r>
      <w:r w:rsidR="00632B17">
        <w:rPr>
          <w:rFonts w:hint="cs"/>
          <w:rtl/>
        </w:rPr>
        <w:t xml:space="preserve"> یہ ہے کہ </w:t>
      </w:r>
      <w:r w:rsidRPr="00EA2957">
        <w:rPr>
          <w:rtl/>
        </w:rPr>
        <w:t xml:space="preserve">آ پ  </w:t>
      </w:r>
      <w:r w:rsidR="00342FCF">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کو</w:t>
      </w:r>
      <w:r w:rsidRPr="00EA2957">
        <w:rPr>
          <w:rtl/>
        </w:rPr>
        <w:t xml:space="preserve"> </w:t>
      </w:r>
      <w:r w:rsidRPr="00EA2957">
        <w:rPr>
          <w:rFonts w:hint="cs"/>
          <w:rtl/>
        </w:rPr>
        <w:t>ئ</w:t>
      </w:r>
      <w:r w:rsidRPr="00EA2957">
        <w:rPr>
          <w:rtl/>
        </w:rPr>
        <w:t>ی کام اللہ کا حکم بجا لا نے کے لئے کیا ہو ۔</w:t>
      </w:r>
    </w:p>
    <w:p w14:paraId="4D41ED52" w14:textId="01D87C41" w:rsidR="00462B4C" w:rsidRPr="00EA2957" w:rsidRDefault="00462B4C" w:rsidP="00632B17">
      <w:r w:rsidRPr="00EA2957">
        <w:rPr>
          <w:rtl/>
        </w:rPr>
        <w:t xml:space="preserve">  یا تو وہ فعل بطور قر بت و طا عت کے نہیں ہو گا ۔اگر آپ  </w:t>
      </w:r>
      <w:r w:rsidR="00342FCF">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فعل</w:t>
      </w:r>
      <w:r w:rsidRPr="00EA2957">
        <w:rPr>
          <w:rtl/>
        </w:rPr>
        <w:t xml:space="preserve"> </w:t>
      </w:r>
      <w:r w:rsidRPr="00EA2957">
        <w:rPr>
          <w:rFonts w:hint="cs"/>
          <w:rtl/>
        </w:rPr>
        <w:t>بطور</w:t>
      </w:r>
      <w:r w:rsidRPr="00EA2957">
        <w:rPr>
          <w:rtl/>
        </w:rPr>
        <w:t xml:space="preserve"> </w:t>
      </w:r>
      <w:r w:rsidRPr="00EA2957">
        <w:rPr>
          <w:rFonts w:hint="cs"/>
          <w:rtl/>
        </w:rPr>
        <w:t>قر</w:t>
      </w:r>
      <w:r w:rsidRPr="00EA2957">
        <w:rPr>
          <w:rtl/>
        </w:rPr>
        <w:t xml:space="preserve"> </w:t>
      </w:r>
      <w:r w:rsidRPr="00EA2957">
        <w:rPr>
          <w:rFonts w:hint="cs"/>
          <w:rtl/>
        </w:rPr>
        <w:t>بت</w:t>
      </w:r>
      <w:r w:rsidRPr="00EA2957">
        <w:rPr>
          <w:rtl/>
        </w:rPr>
        <w:t xml:space="preserve"> </w:t>
      </w:r>
      <w:r w:rsidRPr="00EA2957">
        <w:rPr>
          <w:rFonts w:hint="cs"/>
          <w:rtl/>
        </w:rPr>
        <w:t>و</w:t>
      </w:r>
      <w:r w:rsidRPr="00EA2957">
        <w:rPr>
          <w:rtl/>
        </w:rPr>
        <w:t xml:space="preserve"> </w:t>
      </w:r>
      <w:r w:rsidRPr="00EA2957">
        <w:rPr>
          <w:rFonts w:hint="cs"/>
          <w:rtl/>
        </w:rPr>
        <w:t>طاعت</w:t>
      </w:r>
      <w:r w:rsidRPr="00EA2957">
        <w:rPr>
          <w:rtl/>
        </w:rPr>
        <w:t xml:space="preserve"> </w:t>
      </w:r>
      <w:r w:rsidRPr="00EA2957">
        <w:rPr>
          <w:rFonts w:hint="cs"/>
          <w:rtl/>
        </w:rPr>
        <w:t>کے</w:t>
      </w:r>
      <w:r w:rsidRPr="00EA2957">
        <w:rPr>
          <w:rtl/>
        </w:rPr>
        <w:t xml:space="preserve"> </w:t>
      </w:r>
      <w:r w:rsidRPr="00EA2957">
        <w:rPr>
          <w:rFonts w:hint="cs"/>
          <w:rtl/>
        </w:rPr>
        <w:t>ہو</w:t>
      </w:r>
      <w:r w:rsidRPr="00EA2957">
        <w:rPr>
          <w:rtl/>
        </w:rPr>
        <w:t xml:space="preserve"> </w:t>
      </w:r>
      <w:r w:rsidRPr="00EA2957">
        <w:rPr>
          <w:rFonts w:hint="cs"/>
          <w:rtl/>
        </w:rPr>
        <w:t>تو</w:t>
      </w:r>
      <w:r w:rsidRPr="00EA2957">
        <w:rPr>
          <w:rtl/>
        </w:rPr>
        <w:t xml:space="preserve"> </w:t>
      </w:r>
      <w:r w:rsidRPr="00EA2957">
        <w:rPr>
          <w:rFonts w:hint="cs"/>
          <w:rtl/>
        </w:rPr>
        <w:t>پھر</w:t>
      </w:r>
      <w:r w:rsidRPr="00EA2957">
        <w:rPr>
          <w:rtl/>
        </w:rPr>
        <w:t xml:space="preserve"> (</w:t>
      </w:r>
      <w:r w:rsidRPr="00EA2957">
        <w:rPr>
          <w:rFonts w:hint="cs"/>
          <w:rtl/>
        </w:rPr>
        <w:t>اگر</w:t>
      </w:r>
      <w:r w:rsidRPr="00EA2957">
        <w:rPr>
          <w:rtl/>
        </w:rPr>
        <w:t xml:space="preserve"> </w:t>
      </w:r>
      <w:r w:rsidRPr="00EA2957">
        <w:rPr>
          <w:rFonts w:hint="cs"/>
          <w:rtl/>
        </w:rPr>
        <w:t>دل</w:t>
      </w:r>
      <w:r w:rsidRPr="00EA2957">
        <w:rPr>
          <w:rtl/>
        </w:rPr>
        <w:t xml:space="preserve">یل دلا لت کرے فعل کے رسول اللہ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w:t>
      </w:r>
      <w:r w:rsidRPr="00EA2957">
        <w:rPr>
          <w:rFonts w:hint="cs"/>
          <w:rtl/>
        </w:rPr>
        <w:t>خاص</w:t>
      </w:r>
      <w:r w:rsidRPr="00EA2957">
        <w:rPr>
          <w:rtl/>
        </w:rPr>
        <w:t xml:space="preserve"> </w:t>
      </w:r>
      <w:r w:rsidRPr="00EA2957">
        <w:rPr>
          <w:rFonts w:hint="cs"/>
          <w:rtl/>
        </w:rPr>
        <w:t>ہونے</w:t>
      </w:r>
      <w:r w:rsidRPr="00EA2957">
        <w:rPr>
          <w:rtl/>
        </w:rPr>
        <w:t xml:space="preserve"> </w:t>
      </w:r>
      <w:r w:rsidRPr="00EA2957">
        <w:rPr>
          <w:rFonts w:hint="cs"/>
          <w:rtl/>
        </w:rPr>
        <w:t>پر</w:t>
      </w:r>
      <w:r w:rsidRPr="00EA2957">
        <w:rPr>
          <w:rtl/>
        </w:rPr>
        <w:t xml:space="preserve"> تو اس فعل کو اختصاص پر محمول کیا جا ئے گا )یعنی اس فعل کو رسول اللہ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w:t>
      </w:r>
      <w:r w:rsidRPr="00EA2957">
        <w:rPr>
          <w:rFonts w:hint="cs"/>
          <w:rtl/>
        </w:rPr>
        <w:t>خاص</w:t>
      </w:r>
      <w:r w:rsidRPr="00EA2957">
        <w:rPr>
          <w:rtl/>
        </w:rPr>
        <w:t xml:space="preserve"> </w:t>
      </w:r>
      <w:r w:rsidRPr="00EA2957">
        <w:rPr>
          <w:rFonts w:hint="cs"/>
          <w:rtl/>
        </w:rPr>
        <w:t>کر</w:t>
      </w:r>
      <w:r w:rsidRPr="00EA2957">
        <w:rPr>
          <w:rtl/>
        </w:rPr>
        <w:t xml:space="preserve"> </w:t>
      </w:r>
      <w:r w:rsidRPr="00EA2957">
        <w:rPr>
          <w:rFonts w:hint="cs"/>
          <w:rtl/>
        </w:rPr>
        <w:t>د</w:t>
      </w:r>
      <w:r w:rsidRPr="00EA2957">
        <w:rPr>
          <w:rtl/>
        </w:rPr>
        <w:t xml:space="preserve">یا جا ئے گا جیسے نکاح میں </w:t>
      </w:r>
      <w:r w:rsidR="00632B17">
        <w:rPr>
          <w:rFonts w:hint="cs"/>
          <w:rtl/>
        </w:rPr>
        <w:t>چار</w:t>
      </w:r>
      <w:r w:rsidRPr="00EA2957">
        <w:rPr>
          <w:rtl/>
        </w:rPr>
        <w:t xml:space="preserve"> عورتوں پر زیا دتی یعنی </w:t>
      </w:r>
      <w:r w:rsidR="00632B17">
        <w:rPr>
          <w:rFonts w:hint="cs"/>
          <w:rtl/>
        </w:rPr>
        <w:t>چار</w:t>
      </w:r>
      <w:r w:rsidRPr="00EA2957">
        <w:rPr>
          <w:rtl/>
        </w:rPr>
        <w:t xml:space="preserve"> سے زیا دہ کے ساتھ نکاح کر نا آپ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w:t>
      </w:r>
      <w:r w:rsidRPr="00EA2957">
        <w:rPr>
          <w:rFonts w:hint="cs"/>
          <w:rtl/>
        </w:rPr>
        <w:t>خاص</w:t>
      </w:r>
      <w:r w:rsidRPr="00EA2957">
        <w:rPr>
          <w:rtl/>
        </w:rPr>
        <w:t xml:space="preserve"> </w:t>
      </w:r>
      <w:r w:rsidRPr="00EA2957">
        <w:rPr>
          <w:rFonts w:hint="cs"/>
          <w:rtl/>
        </w:rPr>
        <w:t>کر</w:t>
      </w:r>
      <w:r w:rsidRPr="00EA2957">
        <w:rPr>
          <w:rtl/>
        </w:rPr>
        <w:t xml:space="preserve"> </w:t>
      </w:r>
      <w:r w:rsidRPr="00EA2957">
        <w:rPr>
          <w:rFonts w:hint="cs"/>
          <w:rtl/>
        </w:rPr>
        <w:t>د</w:t>
      </w:r>
      <w:r w:rsidRPr="00EA2957">
        <w:rPr>
          <w:rtl/>
        </w:rPr>
        <w:t xml:space="preserve">یا گیا ۔ افراد امت کے لئے جا ئز نہیں ۔(اور اگر دلیل دلا لت نہ کرے )فعل کے رسول اللہ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w:t>
      </w:r>
      <w:r w:rsidRPr="00EA2957">
        <w:rPr>
          <w:rFonts w:hint="cs"/>
          <w:rtl/>
        </w:rPr>
        <w:t>خاص</w:t>
      </w:r>
      <w:r w:rsidRPr="00EA2957">
        <w:rPr>
          <w:rtl/>
        </w:rPr>
        <w:t xml:space="preserve"> </w:t>
      </w:r>
      <w:r w:rsidRPr="00EA2957">
        <w:rPr>
          <w:rFonts w:hint="cs"/>
          <w:rtl/>
        </w:rPr>
        <w:t>ہو</w:t>
      </w:r>
      <w:r w:rsidRPr="00EA2957">
        <w:rPr>
          <w:rtl/>
        </w:rPr>
        <w:t xml:space="preserve"> </w:t>
      </w:r>
      <w:r w:rsidRPr="00EA2957">
        <w:rPr>
          <w:rFonts w:hint="cs"/>
          <w:rtl/>
        </w:rPr>
        <w:t>نے</w:t>
      </w:r>
      <w:r w:rsidRPr="00EA2957">
        <w:rPr>
          <w:rtl/>
        </w:rPr>
        <w:t xml:space="preserve"> </w:t>
      </w:r>
      <w:r w:rsidRPr="00EA2957">
        <w:rPr>
          <w:rFonts w:hint="cs"/>
          <w:rtl/>
        </w:rPr>
        <w:t>پر</w:t>
      </w:r>
      <w:r w:rsidRPr="00EA2957">
        <w:rPr>
          <w:rtl/>
        </w:rPr>
        <w:t xml:space="preserve"> (</w:t>
      </w:r>
      <w:r w:rsidRPr="00EA2957">
        <w:rPr>
          <w:rFonts w:hint="cs"/>
          <w:rtl/>
        </w:rPr>
        <w:t>تو</w:t>
      </w:r>
      <w:r w:rsidRPr="00EA2957">
        <w:rPr>
          <w:rtl/>
        </w:rPr>
        <w:t xml:space="preserve"> </w:t>
      </w:r>
      <w:r w:rsidRPr="00EA2957">
        <w:rPr>
          <w:rFonts w:hint="cs"/>
          <w:rtl/>
        </w:rPr>
        <w:t>اس</w:t>
      </w:r>
      <w:r w:rsidRPr="00EA2957">
        <w:rPr>
          <w:rtl/>
        </w:rPr>
        <w:t xml:space="preserve"> </w:t>
      </w:r>
      <w:r w:rsidRPr="00EA2957">
        <w:rPr>
          <w:rFonts w:hint="cs"/>
          <w:rtl/>
        </w:rPr>
        <w:t>فعل</w:t>
      </w:r>
      <w:r w:rsidRPr="00EA2957">
        <w:rPr>
          <w:rtl/>
        </w:rPr>
        <w:t xml:space="preserve"> </w:t>
      </w:r>
      <w:r w:rsidRPr="00EA2957">
        <w:rPr>
          <w:rFonts w:hint="cs"/>
          <w:rtl/>
        </w:rPr>
        <w:t>کو</w:t>
      </w:r>
      <w:r w:rsidRPr="00EA2957">
        <w:rPr>
          <w:rtl/>
        </w:rPr>
        <w:t xml:space="preserve"> </w:t>
      </w:r>
      <w:r w:rsidRPr="00EA2957">
        <w:rPr>
          <w:rFonts w:hint="cs"/>
          <w:rtl/>
        </w:rPr>
        <w:t>رسول</w:t>
      </w:r>
      <w:r w:rsidRPr="00EA2957">
        <w:rPr>
          <w:rtl/>
        </w:rPr>
        <w:t xml:space="preserve"> </w:t>
      </w:r>
      <w:r w:rsidRPr="00EA2957">
        <w:rPr>
          <w:rFonts w:hint="cs"/>
          <w:rtl/>
        </w:rPr>
        <w:t>اللہ</w:t>
      </w:r>
      <w:r w:rsidRPr="00EA2957">
        <w:rPr>
          <w:rtl/>
        </w:rPr>
        <w:t xml:space="preserve">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w:t>
      </w:r>
      <w:r w:rsidRPr="00EA2957">
        <w:rPr>
          <w:rFonts w:hint="cs"/>
          <w:rtl/>
        </w:rPr>
        <w:t>خاص</w:t>
      </w:r>
      <w:r w:rsidRPr="00EA2957">
        <w:rPr>
          <w:rtl/>
        </w:rPr>
        <w:t xml:space="preserve"> </w:t>
      </w:r>
      <w:r w:rsidRPr="00EA2957">
        <w:rPr>
          <w:rFonts w:hint="cs"/>
          <w:rtl/>
        </w:rPr>
        <w:t>نہ</w:t>
      </w:r>
      <w:r w:rsidRPr="00EA2957">
        <w:rPr>
          <w:rtl/>
        </w:rPr>
        <w:t>یں کیا جا ئے گا )یعنی امت بھی اس فعل کو کرے گی ۔</w:t>
      </w:r>
      <w:r w:rsidR="00342FCF">
        <w:rPr>
          <w:rFonts w:hint="cs"/>
          <w:rtl/>
        </w:rPr>
        <w:t xml:space="preserve"> </w:t>
      </w:r>
      <w:r w:rsidRPr="00EA2957">
        <w:rPr>
          <w:rtl/>
        </w:rPr>
        <w:t xml:space="preserve">(اس لئے کہ اللہ سبحا نہ و تعالی فر ما تے ہیں : </w:t>
      </w:r>
      <w:r w:rsidR="00AE1C4A" w:rsidRPr="00AE1C4A">
        <w:rPr>
          <w:rStyle w:val="arabic"/>
          <w:rtl/>
        </w:rPr>
        <w:t>لَقَدْ کَانَ لَکُمْ فِی رَ سُوْلِ اللہِ اُسْوَة حَسَنَة</w:t>
      </w:r>
      <w:r w:rsidRPr="00EA2957">
        <w:rPr>
          <w:rtl/>
        </w:rPr>
        <w:t>)</w:t>
      </w:r>
      <w:r w:rsidR="00632B17">
        <w:rPr>
          <w:rFonts w:hint="cs"/>
          <w:rtl/>
        </w:rPr>
        <w:t xml:space="preserve">  (</w:t>
      </w:r>
      <w:r w:rsidR="00342FCF">
        <w:rPr>
          <w:rtl/>
        </w:rPr>
        <w:t>سور</w:t>
      </w:r>
      <w:r w:rsidR="00342FCF">
        <w:rPr>
          <w:rFonts w:hint="cs"/>
          <w:rtl/>
        </w:rPr>
        <w:t>ۂ</w:t>
      </w:r>
      <w:r w:rsidRPr="00EA2957">
        <w:rPr>
          <w:rtl/>
        </w:rPr>
        <w:t xml:space="preserve">  احزاب ٢١</w:t>
      </w:r>
      <w:r w:rsidR="00632B17">
        <w:rPr>
          <w:rFonts w:hint="cs"/>
          <w:rtl/>
        </w:rPr>
        <w:t>)</w:t>
      </w:r>
      <w:r w:rsidRPr="00EA2957">
        <w:rPr>
          <w:rtl/>
        </w:rPr>
        <w:t xml:space="preserve">(تمہارے لئے رسول اللہ  </w:t>
      </w:r>
      <w:r w:rsidR="00342FCF">
        <w:rPr>
          <w:rFonts w:ascii="Times New Roman" w:hAnsi="Times New Roman" w:cs="Times New Roman" w:hint="cs"/>
          <w:rtl/>
        </w:rPr>
        <w:t>ﷺ</w:t>
      </w:r>
      <w:r w:rsidRPr="00EA2957">
        <w:rPr>
          <w:rtl/>
        </w:rPr>
        <w:t xml:space="preserve"> </w:t>
      </w:r>
      <w:r w:rsidRPr="00EA2957">
        <w:rPr>
          <w:rFonts w:hint="cs"/>
          <w:rtl/>
        </w:rPr>
        <w:t>م</w:t>
      </w:r>
      <w:r w:rsidRPr="00EA2957">
        <w:rPr>
          <w:rtl/>
        </w:rPr>
        <w:t>یں عمدہ نمو نہ مو جود ہے )</w:t>
      </w:r>
      <w:r w:rsidR="00221B90">
        <w:rPr>
          <w:rFonts w:hint="cs"/>
          <w:rtl/>
        </w:rPr>
        <w:t xml:space="preserve"> </w:t>
      </w:r>
      <w:r w:rsidRPr="00EA2957">
        <w:rPr>
          <w:rtl/>
        </w:rPr>
        <w:t xml:space="preserve">یعنی رسول اللہ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اس</w:t>
      </w:r>
      <w:r w:rsidRPr="00EA2957">
        <w:rPr>
          <w:rtl/>
        </w:rPr>
        <w:t xml:space="preserve"> </w:t>
      </w:r>
      <w:r w:rsidRPr="00EA2957">
        <w:rPr>
          <w:rFonts w:hint="cs"/>
          <w:rtl/>
        </w:rPr>
        <w:t>فعل</w:t>
      </w:r>
      <w:r w:rsidRPr="00EA2957">
        <w:rPr>
          <w:rtl/>
        </w:rPr>
        <w:t xml:space="preserve"> </w:t>
      </w:r>
      <w:r w:rsidRPr="00EA2957">
        <w:rPr>
          <w:rFonts w:hint="cs"/>
          <w:rtl/>
        </w:rPr>
        <w:t>م</w:t>
      </w:r>
      <w:r w:rsidRPr="00EA2957">
        <w:rPr>
          <w:rtl/>
        </w:rPr>
        <w:t>یں امت آ پ کی تقلیدکرے گی۔</w:t>
      </w:r>
    </w:p>
    <w:p w14:paraId="753A3582" w14:textId="77777777" w:rsidR="00462B4C" w:rsidRPr="00EA2957" w:rsidRDefault="00462B4C" w:rsidP="00342FCF">
      <w:r w:rsidRPr="00EA2957">
        <w:rPr>
          <w:rtl/>
        </w:rPr>
        <w:t xml:space="preserve">  دیکھئے : امت کے لئے اس فعل کا کر نا تو ثابت ہوا لیکن حکم معلوم نہیں ہوا کہ اس </w:t>
      </w:r>
      <w:r w:rsidRPr="00EA2957">
        <w:rPr>
          <w:rtl/>
        </w:rPr>
        <w:lastRenderedPageBreak/>
        <w:t>فعل کا حکم کیا ہے وا جب ہے یا مندوب ہے</w:t>
      </w:r>
      <w:r w:rsidR="00632B17">
        <w:rPr>
          <w:rtl/>
        </w:rPr>
        <w:t xml:space="preserve"> و غیرہ چنانچہ اس کے متعلق علما</w:t>
      </w:r>
      <w:r w:rsidRPr="00EA2957">
        <w:rPr>
          <w:rtl/>
        </w:rPr>
        <w:t xml:space="preserve"> میں اختلاف ہوا لہذا ما تن   فر ما تے ہیں کہ (اس فعل کو و جوب پر محمول کیا جا ئے گا ہما رے بعض اصحاب کے نز یک )نبی کریم  </w:t>
      </w:r>
      <w:r w:rsidR="00342FC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حق</w:t>
      </w:r>
      <w:r w:rsidRPr="00EA2957">
        <w:rPr>
          <w:rtl/>
        </w:rPr>
        <w:t xml:space="preserve"> </w:t>
      </w:r>
      <w:r w:rsidRPr="00EA2957">
        <w:rPr>
          <w:rFonts w:hint="cs"/>
          <w:rtl/>
        </w:rPr>
        <w:t>م</w:t>
      </w:r>
      <w:r w:rsidRPr="00EA2957">
        <w:rPr>
          <w:rtl/>
        </w:rPr>
        <w:t xml:space="preserve">یں بھی اور ہما رے حق میں بھی مطلب یہ </w:t>
      </w:r>
      <w:r w:rsidR="00632B17">
        <w:rPr>
          <w:rFonts w:hint="cs"/>
          <w:rtl/>
        </w:rPr>
        <w:t xml:space="preserve"> ہے</w:t>
      </w:r>
      <w:r w:rsidRPr="00EA2957">
        <w:rPr>
          <w:rtl/>
        </w:rPr>
        <w:t xml:space="preserve">کہ یہ ما نا جا ئے گا کہ یہ فعل نبی کریم  </w:t>
      </w:r>
      <w:r w:rsidR="00342FCF">
        <w:rPr>
          <w:rFonts w:ascii="Times New Roman" w:hAnsi="Times New Roman" w:cs="Times New Roman" w:hint="cs"/>
          <w:rtl/>
        </w:rPr>
        <w:t>ﷺ</w:t>
      </w:r>
      <w:r w:rsidRPr="00EA2957">
        <w:rPr>
          <w:rtl/>
        </w:rPr>
        <w:t xml:space="preserve"> </w:t>
      </w:r>
      <w:r w:rsidRPr="00EA2957">
        <w:rPr>
          <w:rFonts w:hint="cs"/>
          <w:rtl/>
        </w:rPr>
        <w:t>پر</w:t>
      </w:r>
      <w:r w:rsidRPr="00EA2957">
        <w:rPr>
          <w:rtl/>
        </w:rPr>
        <w:t xml:space="preserve"> </w:t>
      </w:r>
      <w:r w:rsidRPr="00EA2957">
        <w:rPr>
          <w:rFonts w:hint="cs"/>
          <w:rtl/>
        </w:rPr>
        <w:t>وا</w:t>
      </w:r>
      <w:r w:rsidRPr="00EA2957">
        <w:rPr>
          <w:rtl/>
        </w:rPr>
        <w:t xml:space="preserve"> </w:t>
      </w:r>
      <w:r w:rsidRPr="00EA2957">
        <w:rPr>
          <w:rFonts w:hint="cs"/>
          <w:rtl/>
        </w:rPr>
        <w:t>جب</w:t>
      </w:r>
      <w:r w:rsidRPr="00EA2957">
        <w:rPr>
          <w:rtl/>
        </w:rPr>
        <w:t xml:space="preserve"> </w:t>
      </w:r>
      <w:r w:rsidRPr="00EA2957">
        <w:rPr>
          <w:rFonts w:hint="cs"/>
          <w:rtl/>
        </w:rPr>
        <w:t>تھا</w:t>
      </w:r>
      <w:r w:rsidRPr="00EA2957">
        <w:rPr>
          <w:rtl/>
        </w:rPr>
        <w:t xml:space="preserve"> </w:t>
      </w:r>
      <w:r w:rsidRPr="00EA2957">
        <w:rPr>
          <w:rFonts w:hint="cs"/>
          <w:rtl/>
        </w:rPr>
        <w:t>اور</w:t>
      </w:r>
      <w:r w:rsidRPr="00EA2957">
        <w:rPr>
          <w:rtl/>
        </w:rPr>
        <w:t xml:space="preserve"> </w:t>
      </w:r>
      <w:r w:rsidRPr="00EA2957">
        <w:rPr>
          <w:rFonts w:hint="cs"/>
          <w:rtl/>
        </w:rPr>
        <w:t>ہم</w:t>
      </w:r>
      <w:r w:rsidRPr="00EA2957">
        <w:rPr>
          <w:rtl/>
        </w:rPr>
        <w:t xml:space="preserve"> </w:t>
      </w:r>
      <w:r w:rsidRPr="00EA2957">
        <w:rPr>
          <w:rFonts w:hint="cs"/>
          <w:rtl/>
        </w:rPr>
        <w:t>پر</w:t>
      </w:r>
      <w:r w:rsidRPr="00EA2957">
        <w:rPr>
          <w:rtl/>
        </w:rPr>
        <w:t xml:space="preserve"> </w:t>
      </w:r>
      <w:r w:rsidRPr="00EA2957">
        <w:rPr>
          <w:rFonts w:hint="cs"/>
          <w:rtl/>
        </w:rPr>
        <w:t>بھ</w:t>
      </w:r>
      <w:r w:rsidR="00342FCF">
        <w:rPr>
          <w:rtl/>
        </w:rPr>
        <w:t>ی وا جب ہے۔ اس لئے کہ و</w:t>
      </w:r>
      <w:r w:rsidRPr="00EA2957">
        <w:rPr>
          <w:rtl/>
        </w:rPr>
        <w:t>جوب پر محمول کر نے میں زیادہ  احتیاط ہے کیونکہ اگر یہ حقیقت میں   مندوب یا مباح ہو اور ہم اس کو وا جب سمجھ</w:t>
      </w:r>
      <w:r w:rsidR="00342FCF">
        <w:rPr>
          <w:rFonts w:hint="cs"/>
          <w:rtl/>
        </w:rPr>
        <w:t xml:space="preserve"> </w:t>
      </w:r>
      <w:r w:rsidRPr="00EA2957">
        <w:rPr>
          <w:rtl/>
        </w:rPr>
        <w:t>کر کرے تو کو ئی حرج نہیں اس لئے کہ مندوب یا مباح کے کرنے میں کو ئی حرج نہیں ہو تا ،اس کے بر خلاف اگر حقیقت میں فعل وا جب ہو اور ہم مندوب یا مباح   سمجھ</w:t>
      </w:r>
      <w:r w:rsidR="00342FCF">
        <w:rPr>
          <w:rFonts w:hint="cs"/>
          <w:rtl/>
        </w:rPr>
        <w:t xml:space="preserve"> </w:t>
      </w:r>
      <w:r w:rsidRPr="00EA2957">
        <w:rPr>
          <w:rtl/>
        </w:rPr>
        <w:t>کر چھوڑ دے تو وا جب کا ترک لازم آ ئے گا اور وا جب کو چھوڑ نے کی اجازت نہیں ہو تی ۔</w:t>
      </w:r>
    </w:p>
    <w:p w14:paraId="5523AA72" w14:textId="77777777" w:rsidR="00462B4C" w:rsidRPr="00EA2957" w:rsidRDefault="00462B4C" w:rsidP="00462B4C">
      <w:r w:rsidRPr="00EA2957">
        <w:rPr>
          <w:rtl/>
        </w:rPr>
        <w:t xml:space="preserve">  (اور ہمارے اصحاب میں سے بعض کہتے ہیں :)کہ اس فعل کو (ندب پر محمول کیا جا ئے گا ) اس لئے کہ طلب کے بعد ندب یقینی ہے(اور ہمارے اصحاب میں سے بعض کہتے ہیں :)کہ (اس فعل میں )حکم لگا نے سے (توقف کیا جا</w:t>
      </w:r>
      <w:r w:rsidR="00A11B8A">
        <w:rPr>
          <w:rtl/>
        </w:rPr>
        <w:t xml:space="preserve"> ئے گا )یعنی حکم نہیں لگا یا جا</w:t>
      </w:r>
      <w:r w:rsidRPr="00EA2957">
        <w:rPr>
          <w:rtl/>
        </w:rPr>
        <w:t>ئے گا نہ ندب کا اور نہ و جوب کا دلا ئل کے تعا رض کی و جہ سے ۔</w:t>
      </w:r>
    </w:p>
    <w:p w14:paraId="544EB8BF" w14:textId="77777777" w:rsidR="00462B4C" w:rsidRPr="00EA2957" w:rsidRDefault="00462B4C" w:rsidP="00632B17">
      <w:r w:rsidRPr="00EA2957">
        <w:rPr>
          <w:rtl/>
        </w:rPr>
        <w:t xml:space="preserve">  (اگر آپ  </w:t>
      </w:r>
      <w:r w:rsidR="00A11B8A">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فعل</w:t>
      </w:r>
      <w:r w:rsidRPr="00EA2957">
        <w:rPr>
          <w:rtl/>
        </w:rPr>
        <w:t xml:space="preserve"> </w:t>
      </w:r>
      <w:r w:rsidRPr="00EA2957">
        <w:rPr>
          <w:rFonts w:hint="cs"/>
          <w:rtl/>
        </w:rPr>
        <w:t>قربت</w:t>
      </w:r>
      <w:r w:rsidRPr="00EA2957">
        <w:rPr>
          <w:rtl/>
        </w:rPr>
        <w:t xml:space="preserve"> </w:t>
      </w:r>
      <w:r w:rsidRPr="00EA2957">
        <w:rPr>
          <w:rFonts w:hint="cs"/>
          <w:rtl/>
        </w:rPr>
        <w:t>و</w:t>
      </w:r>
      <w:r w:rsidRPr="00EA2957">
        <w:rPr>
          <w:rtl/>
        </w:rPr>
        <w:t xml:space="preserve"> </w:t>
      </w:r>
      <w:r w:rsidRPr="00EA2957">
        <w:rPr>
          <w:rFonts w:hint="cs"/>
          <w:rtl/>
        </w:rPr>
        <w:t>طا</w:t>
      </w:r>
      <w:r w:rsidRPr="00EA2957">
        <w:rPr>
          <w:rtl/>
        </w:rPr>
        <w:t xml:space="preserve"> </w:t>
      </w:r>
      <w:r w:rsidRPr="00EA2957">
        <w:rPr>
          <w:rFonts w:hint="cs"/>
          <w:rtl/>
        </w:rPr>
        <w:t>عت</w:t>
      </w:r>
      <w:r w:rsidRPr="00EA2957">
        <w:rPr>
          <w:rtl/>
        </w:rPr>
        <w:t xml:space="preserve"> </w:t>
      </w:r>
      <w:r w:rsidRPr="00EA2957">
        <w:rPr>
          <w:rFonts w:hint="cs"/>
          <w:rtl/>
        </w:rPr>
        <w:t>کے</w:t>
      </w:r>
      <w:r w:rsidRPr="00EA2957">
        <w:rPr>
          <w:rtl/>
        </w:rPr>
        <w:t xml:space="preserve"> </w:t>
      </w:r>
      <w:r w:rsidRPr="00EA2957">
        <w:rPr>
          <w:rFonts w:hint="cs"/>
          <w:rtl/>
        </w:rPr>
        <w:t>علا</w:t>
      </w:r>
      <w:r w:rsidRPr="00EA2957">
        <w:rPr>
          <w:rtl/>
        </w:rPr>
        <w:t xml:space="preserve"> </w:t>
      </w:r>
      <w:r w:rsidRPr="00EA2957">
        <w:rPr>
          <w:rFonts w:hint="cs"/>
          <w:rtl/>
        </w:rPr>
        <w:t>وہ</w:t>
      </w:r>
      <w:r w:rsidRPr="00EA2957">
        <w:rPr>
          <w:rtl/>
        </w:rPr>
        <w:t xml:space="preserve"> </w:t>
      </w:r>
      <w:r w:rsidRPr="00EA2957">
        <w:rPr>
          <w:rFonts w:hint="cs"/>
          <w:rtl/>
        </w:rPr>
        <w:t>کے</w:t>
      </w:r>
      <w:r w:rsidRPr="00EA2957">
        <w:rPr>
          <w:rtl/>
        </w:rPr>
        <w:t xml:space="preserve"> </w:t>
      </w:r>
      <w:r w:rsidRPr="00EA2957">
        <w:rPr>
          <w:rFonts w:hint="cs"/>
          <w:rtl/>
        </w:rPr>
        <w:t>لئے</w:t>
      </w:r>
      <w:r w:rsidRPr="00EA2957">
        <w:rPr>
          <w:rtl/>
        </w:rPr>
        <w:t xml:space="preserve"> </w:t>
      </w:r>
      <w:r w:rsidRPr="00EA2957">
        <w:rPr>
          <w:rFonts w:hint="cs"/>
          <w:rtl/>
        </w:rPr>
        <w:t>ہو</w:t>
      </w:r>
      <w:r w:rsidRPr="00EA2957">
        <w:rPr>
          <w:rtl/>
        </w:rPr>
        <w:t xml:space="preserve"> </w:t>
      </w:r>
      <w:r w:rsidRPr="00EA2957">
        <w:rPr>
          <w:rFonts w:hint="cs"/>
          <w:rtl/>
        </w:rPr>
        <w:t>تو</w:t>
      </w:r>
      <w:r w:rsidRPr="00EA2957">
        <w:rPr>
          <w:rtl/>
        </w:rPr>
        <w:t xml:space="preserve"> </w:t>
      </w:r>
      <w:r w:rsidRPr="00EA2957">
        <w:rPr>
          <w:rFonts w:hint="cs"/>
          <w:rtl/>
        </w:rPr>
        <w:t>اس</w:t>
      </w:r>
      <w:r w:rsidRPr="00EA2957">
        <w:rPr>
          <w:rtl/>
        </w:rPr>
        <w:t xml:space="preserve"> </w:t>
      </w:r>
      <w:r w:rsidRPr="00EA2957">
        <w:rPr>
          <w:rFonts w:hint="cs"/>
          <w:rtl/>
        </w:rPr>
        <w:t>فعل</w:t>
      </w:r>
      <w:r w:rsidRPr="00EA2957">
        <w:rPr>
          <w:rtl/>
        </w:rPr>
        <w:t xml:space="preserve"> </w:t>
      </w:r>
      <w:r w:rsidRPr="00EA2957">
        <w:rPr>
          <w:rFonts w:hint="cs"/>
          <w:rtl/>
        </w:rPr>
        <w:t>کو</w:t>
      </w:r>
      <w:r w:rsidRPr="00EA2957">
        <w:rPr>
          <w:rtl/>
        </w:rPr>
        <w:t xml:space="preserve"> </w:t>
      </w:r>
      <w:r w:rsidRPr="00EA2957">
        <w:rPr>
          <w:rFonts w:hint="cs"/>
          <w:rtl/>
        </w:rPr>
        <w:t>ابا</w:t>
      </w:r>
      <w:r w:rsidRPr="00EA2957">
        <w:rPr>
          <w:rtl/>
        </w:rPr>
        <w:t xml:space="preserve"> </w:t>
      </w:r>
      <w:r w:rsidRPr="00EA2957">
        <w:rPr>
          <w:rFonts w:hint="cs"/>
          <w:rtl/>
        </w:rPr>
        <w:t>حت</w:t>
      </w:r>
      <w:r w:rsidRPr="00EA2957">
        <w:rPr>
          <w:rtl/>
        </w:rPr>
        <w:t xml:space="preserve"> </w:t>
      </w:r>
      <w:r w:rsidRPr="00EA2957">
        <w:rPr>
          <w:rFonts w:hint="cs"/>
          <w:rtl/>
        </w:rPr>
        <w:t>پر</w:t>
      </w:r>
      <w:r w:rsidRPr="00EA2957">
        <w:rPr>
          <w:rtl/>
        </w:rPr>
        <w:t xml:space="preserve"> </w:t>
      </w:r>
      <w:r w:rsidRPr="00EA2957">
        <w:rPr>
          <w:rFonts w:hint="cs"/>
          <w:rtl/>
        </w:rPr>
        <w:t>محمول</w:t>
      </w:r>
      <w:r w:rsidRPr="00EA2957">
        <w:rPr>
          <w:rtl/>
        </w:rPr>
        <w:t xml:space="preserve"> </w:t>
      </w:r>
      <w:r w:rsidRPr="00EA2957">
        <w:rPr>
          <w:rFonts w:hint="cs"/>
          <w:rtl/>
        </w:rPr>
        <w:t>ک</w:t>
      </w:r>
      <w:r w:rsidRPr="00EA2957">
        <w:rPr>
          <w:rtl/>
        </w:rPr>
        <w:t xml:space="preserve">یا جا ئے گا ) آپ  </w:t>
      </w:r>
      <w:r w:rsidR="00A11B8A">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حق</w:t>
      </w:r>
      <w:r w:rsidRPr="00EA2957">
        <w:rPr>
          <w:rtl/>
        </w:rPr>
        <w:t xml:space="preserve"> </w:t>
      </w:r>
      <w:r w:rsidRPr="00EA2957">
        <w:rPr>
          <w:rFonts w:hint="cs"/>
          <w:rtl/>
        </w:rPr>
        <w:t>م</w:t>
      </w:r>
      <w:r w:rsidRPr="00EA2957">
        <w:rPr>
          <w:rtl/>
        </w:rPr>
        <w:t xml:space="preserve">یں بھی اور ہما رے حق میں بھی جیسے :کھا نا ،پینا  </w:t>
      </w:r>
      <w:r w:rsidR="00632B17">
        <w:rPr>
          <w:rFonts w:hint="cs"/>
          <w:rtl/>
        </w:rPr>
        <w:t>(</w:t>
      </w:r>
      <w:r w:rsidRPr="00EA2957">
        <w:rPr>
          <w:rtl/>
        </w:rPr>
        <w:t xml:space="preserve">کھڑا ہو نا ،بیٹھنا ، سونا و غیرہ </w:t>
      </w:r>
      <w:r w:rsidR="00632B17">
        <w:rPr>
          <w:rFonts w:hint="cs"/>
          <w:rtl/>
        </w:rPr>
        <w:t>)</w:t>
      </w:r>
      <w:r w:rsidR="00221B90">
        <w:rPr>
          <w:rFonts w:hint="cs"/>
          <w:rtl/>
        </w:rPr>
        <w:t>۔</w:t>
      </w:r>
    </w:p>
    <w:p w14:paraId="6B124F5A" w14:textId="66E1BF56" w:rsidR="00462B4C" w:rsidRPr="00EA2957" w:rsidRDefault="00462B4C" w:rsidP="007B5FF8">
      <w:r w:rsidRPr="00EA2957">
        <w:rPr>
          <w:rtl/>
        </w:rPr>
        <w:t xml:space="preserve">  مطلب یہ ہے کہ یہ افعال آپ  </w:t>
      </w:r>
      <w:r w:rsidR="00A11B8A">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حق</w:t>
      </w:r>
      <w:r w:rsidRPr="00EA2957">
        <w:rPr>
          <w:rtl/>
        </w:rPr>
        <w:t xml:space="preserve"> </w:t>
      </w:r>
      <w:r w:rsidRPr="00EA2957">
        <w:rPr>
          <w:rFonts w:hint="cs"/>
          <w:rtl/>
        </w:rPr>
        <w:t>م</w:t>
      </w:r>
      <w:r w:rsidRPr="00EA2957">
        <w:rPr>
          <w:rtl/>
        </w:rPr>
        <w:t>یں بھی مباح تھے اور ہمارے حق میں بھی مباح ہیں ۔ (</w:t>
      </w:r>
      <w:r w:rsidR="00AE1C4A" w:rsidRPr="00AE1C4A">
        <w:rPr>
          <w:rStyle w:val="arabic"/>
          <w:rtl/>
        </w:rPr>
        <w:t>وَاِقْرَارُ صَا حِبِ الشَّرِیْعَةِ عَلَی الْقَوْلِ ھُوَ قَوْ لُ صَا حِبِ الشَّرِیْعَةِ</w:t>
      </w:r>
      <w:r w:rsidRPr="00EA2957">
        <w:rPr>
          <w:rtl/>
        </w:rPr>
        <w:t xml:space="preserve"> </w:t>
      </w:r>
      <w:r w:rsidR="007B5FF8">
        <w:rPr>
          <w:rFonts w:hint="cs"/>
          <w:rtl/>
        </w:rPr>
        <w:t>.</w:t>
      </w:r>
      <w:r w:rsidRPr="00EA2957">
        <w:rPr>
          <w:rtl/>
        </w:rPr>
        <w:t>اور صاحب شر یعت کا )کسی کو اس کے (قول پر بر قرار رکھنا یہ صا حب شریعت کا قول ہے )</w:t>
      </w:r>
      <w:r w:rsidR="007B5FF8">
        <w:rPr>
          <w:rFonts w:hint="cs"/>
          <w:rtl/>
        </w:rPr>
        <w:t xml:space="preserve"> </w:t>
      </w:r>
      <w:r w:rsidRPr="00EA2957">
        <w:rPr>
          <w:rtl/>
        </w:rPr>
        <w:t>یعنی صا حب شریعت کے قول کی طرح ہے ۔مطلب یہ</w:t>
      </w:r>
      <w:r w:rsidR="00632B17">
        <w:rPr>
          <w:rFonts w:hint="cs"/>
          <w:rtl/>
        </w:rPr>
        <w:t xml:space="preserve"> ہے</w:t>
      </w:r>
      <w:r w:rsidRPr="00EA2957">
        <w:rPr>
          <w:rtl/>
        </w:rPr>
        <w:t xml:space="preserve"> کہ صا حب شر یعت کا دوسرے کو اس کے قول پر بر قرار رکھنا صاحب شر یعت کے قول کی </w:t>
      </w:r>
      <w:r w:rsidRPr="00EA2957">
        <w:rPr>
          <w:rtl/>
        </w:rPr>
        <w:lastRenderedPageBreak/>
        <w:t>طرح ہے ۔</w:t>
      </w:r>
    </w:p>
    <w:p w14:paraId="387B12FA" w14:textId="77777777" w:rsidR="00462B4C" w:rsidRPr="00EA2957" w:rsidRDefault="00462B4C" w:rsidP="00A11B8A">
      <w:r w:rsidRPr="00EA2957">
        <w:rPr>
          <w:rtl/>
        </w:rPr>
        <w:t xml:space="preserve">  اس کی مثال : آپ  </w:t>
      </w:r>
      <w:r w:rsidR="00A11B8A">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حضرت</w:t>
      </w:r>
      <w:r w:rsidRPr="00EA2957">
        <w:rPr>
          <w:rtl/>
        </w:rPr>
        <w:t xml:space="preserve"> </w:t>
      </w:r>
      <w:r w:rsidRPr="00EA2957">
        <w:rPr>
          <w:rFonts w:hint="cs"/>
          <w:rtl/>
        </w:rPr>
        <w:t>ابو</w:t>
      </w:r>
      <w:r w:rsidRPr="00EA2957">
        <w:rPr>
          <w:rtl/>
        </w:rPr>
        <w:t xml:space="preserve"> </w:t>
      </w:r>
      <w:r w:rsidRPr="00EA2957">
        <w:rPr>
          <w:rFonts w:hint="cs"/>
          <w:rtl/>
        </w:rPr>
        <w:t>بکر</w:t>
      </w:r>
      <w:r w:rsidRPr="00EA2957">
        <w:rPr>
          <w:rtl/>
        </w:rPr>
        <w:t xml:space="preserve"> </w:t>
      </w:r>
      <w:r w:rsidRPr="00EA2957">
        <w:rPr>
          <w:rFonts w:hint="cs"/>
          <w:rtl/>
        </w:rPr>
        <w:t>صد</w:t>
      </w:r>
      <w:r w:rsidRPr="00EA2957">
        <w:rPr>
          <w:rtl/>
        </w:rPr>
        <w:t xml:space="preserve">یق   کو مقتول کا سامان قاتل کو دینے کے قول پر بر قرار رکھا ۔یعنی نبی کریم  </w:t>
      </w:r>
      <w:r w:rsidR="00A11B8A">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w:t>
      </w:r>
      <w:r w:rsidRPr="00EA2957">
        <w:rPr>
          <w:rtl/>
        </w:rPr>
        <w:t xml:space="preserve"> </w:t>
      </w:r>
      <w:r w:rsidRPr="00EA2957">
        <w:rPr>
          <w:rFonts w:hint="cs"/>
          <w:rtl/>
        </w:rPr>
        <w:t>منے</w:t>
      </w:r>
      <w:r w:rsidRPr="00EA2957">
        <w:rPr>
          <w:rtl/>
        </w:rPr>
        <w:t xml:space="preserve"> </w:t>
      </w:r>
      <w:r w:rsidRPr="00EA2957">
        <w:rPr>
          <w:rFonts w:hint="cs"/>
          <w:rtl/>
        </w:rPr>
        <w:t>حضرت</w:t>
      </w:r>
      <w:r w:rsidRPr="00EA2957">
        <w:rPr>
          <w:rtl/>
        </w:rPr>
        <w:t xml:space="preserve"> </w:t>
      </w:r>
      <w:r w:rsidRPr="00EA2957">
        <w:rPr>
          <w:rFonts w:hint="cs"/>
          <w:rtl/>
        </w:rPr>
        <w:t>ابو</w:t>
      </w:r>
      <w:r w:rsidRPr="00EA2957">
        <w:rPr>
          <w:rtl/>
        </w:rPr>
        <w:t xml:space="preserve"> </w:t>
      </w:r>
      <w:r w:rsidRPr="00EA2957">
        <w:rPr>
          <w:rFonts w:hint="cs"/>
          <w:rtl/>
        </w:rPr>
        <w:t>بکر</w:t>
      </w:r>
      <w:r w:rsidRPr="00EA2957">
        <w:rPr>
          <w:rtl/>
        </w:rPr>
        <w:t xml:space="preserve"> </w:t>
      </w:r>
      <w:r w:rsidRPr="00EA2957">
        <w:rPr>
          <w:rFonts w:hint="cs"/>
          <w:rtl/>
        </w:rPr>
        <w:t>صد</w:t>
      </w:r>
      <w:r w:rsidRPr="00EA2957">
        <w:rPr>
          <w:rtl/>
        </w:rPr>
        <w:t xml:space="preserve">یق   نے قا تل کو مقتول کا سامان دینے کے لئے کہا اور نبی کریم  </w:t>
      </w:r>
      <w:r w:rsidR="00A11B8A">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یں کیا ۔</w:t>
      </w:r>
    </w:p>
    <w:p w14:paraId="6493CE38" w14:textId="77777777" w:rsidR="00462B4C" w:rsidRPr="00EA2957" w:rsidRDefault="00462B4C" w:rsidP="00A11B8A">
      <w:r w:rsidRPr="00EA2957">
        <w:rPr>
          <w:rtl/>
        </w:rPr>
        <w:t xml:space="preserve">  دیکھئے : اصول فقہ کی روشنی میں معلوم ہوا کہ حضرت ابو بکر صدیق   کا مذ کو رہ قول آپ  </w:t>
      </w:r>
      <w:r w:rsidR="00A11B8A">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w:t>
      </w:r>
      <w:r w:rsidRPr="00EA2957">
        <w:rPr>
          <w:rtl/>
        </w:rPr>
        <w:t xml:space="preserve">ی طرح ہے ۔یعنی جس طرح آپ </w:t>
      </w:r>
      <w:r w:rsidR="00A11B8A">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قول</w:t>
      </w:r>
      <w:r w:rsidRPr="00EA2957">
        <w:rPr>
          <w:rtl/>
        </w:rPr>
        <w:t xml:space="preserve"> </w:t>
      </w:r>
      <w:r w:rsidRPr="00EA2957">
        <w:rPr>
          <w:rFonts w:hint="cs"/>
          <w:rtl/>
        </w:rPr>
        <w:t>حجت</w:t>
      </w:r>
      <w:r w:rsidRPr="00EA2957">
        <w:rPr>
          <w:rtl/>
        </w:rPr>
        <w:t xml:space="preserve"> </w:t>
      </w:r>
      <w:r w:rsidRPr="00EA2957">
        <w:rPr>
          <w:rFonts w:hint="cs"/>
          <w:rtl/>
        </w:rPr>
        <w:t>ہے</w:t>
      </w:r>
      <w:r w:rsidRPr="00EA2957">
        <w:rPr>
          <w:rtl/>
        </w:rPr>
        <w:t xml:space="preserve"> </w:t>
      </w:r>
      <w:r w:rsidRPr="00EA2957">
        <w:rPr>
          <w:rFonts w:hint="cs"/>
          <w:rtl/>
        </w:rPr>
        <w:t>اس</w:t>
      </w:r>
      <w:r w:rsidRPr="00EA2957">
        <w:rPr>
          <w:rtl/>
        </w:rPr>
        <w:t>ی طرح حضرت ابو بکر صدیق</w:t>
      </w:r>
      <w:r w:rsidR="00A11B8A">
        <w:rPr>
          <w:rFonts w:hint="cs"/>
          <w:rtl/>
        </w:rPr>
        <w:t xml:space="preserve">ؓ                                                     </w:t>
      </w:r>
      <w:r w:rsidRPr="00EA2957">
        <w:rPr>
          <w:rtl/>
        </w:rPr>
        <w:t xml:space="preserve">   کا مذکورہ قول بھی حجت ہے ۔                                                                      </w:t>
      </w:r>
    </w:p>
    <w:p w14:paraId="155B2C8A" w14:textId="1588ACD3" w:rsidR="00462B4C" w:rsidRPr="00EA2957" w:rsidRDefault="00462B4C" w:rsidP="00411A66">
      <w:r w:rsidRPr="00EA2957">
        <w:rPr>
          <w:rtl/>
        </w:rPr>
        <w:t xml:space="preserve">  ( </w:t>
      </w:r>
      <w:r w:rsidR="00AE1C4A" w:rsidRPr="00AE1C4A">
        <w:rPr>
          <w:rStyle w:val="arabic"/>
          <w:rtl/>
        </w:rPr>
        <w:t>وَاِقْرَارُہُ عَلَی الْفِعْلِ کَفِعْلِہِ</w:t>
      </w:r>
      <w:r w:rsidRPr="00EA2957">
        <w:rPr>
          <w:rtl/>
        </w:rPr>
        <w:t xml:space="preserve"> ۔اور ) صا حب شر یعت کا (کسی کو)اس کے (فعل پر بر قرار رکھنا صا حب شریعت کے فعل کی طرح ہے )اس لئے کہ آپ  </w:t>
      </w:r>
      <w:r w:rsidR="00411A66">
        <w:rPr>
          <w:rFonts w:ascii="Times New Roman" w:hAnsi="Times New Roman" w:cs="Times New Roman" w:hint="cs"/>
          <w:rtl/>
        </w:rPr>
        <w:t>ﷺ</w:t>
      </w:r>
      <w:r w:rsidRPr="00EA2957">
        <w:rPr>
          <w:rtl/>
        </w:rPr>
        <w:t xml:space="preserve"> </w:t>
      </w:r>
      <w:r w:rsidRPr="00EA2957">
        <w:rPr>
          <w:rFonts w:hint="cs"/>
          <w:rtl/>
        </w:rPr>
        <w:t>کو</w:t>
      </w:r>
      <w:r w:rsidRPr="00EA2957">
        <w:rPr>
          <w:rtl/>
        </w:rPr>
        <w:t xml:space="preserve"> </w:t>
      </w:r>
      <w:r w:rsidRPr="00EA2957">
        <w:rPr>
          <w:rFonts w:hint="cs"/>
          <w:rtl/>
        </w:rPr>
        <w:t>محفوظ</w:t>
      </w:r>
      <w:r w:rsidRPr="00EA2957">
        <w:rPr>
          <w:rtl/>
        </w:rPr>
        <w:t xml:space="preserve"> </w:t>
      </w:r>
      <w:r w:rsidRPr="00EA2957">
        <w:rPr>
          <w:rFonts w:hint="cs"/>
          <w:rtl/>
        </w:rPr>
        <w:t>رکھا</w:t>
      </w:r>
      <w:r w:rsidRPr="00EA2957">
        <w:rPr>
          <w:rtl/>
        </w:rPr>
        <w:t xml:space="preserve"> </w:t>
      </w:r>
      <w:r w:rsidRPr="00EA2957">
        <w:rPr>
          <w:rFonts w:hint="cs"/>
          <w:rtl/>
        </w:rPr>
        <w:t>گ</w:t>
      </w:r>
      <w:r w:rsidRPr="00EA2957">
        <w:rPr>
          <w:rtl/>
        </w:rPr>
        <w:t xml:space="preserve">یا ہے اس بات سے کہ کسی کو منکر پر بر قرار رکھے ۔مطلب یہ ہے کہ آپ  </w:t>
      </w:r>
      <w:r w:rsidR="00411A66">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سامنے</w:t>
      </w:r>
      <w:r w:rsidRPr="00EA2957">
        <w:rPr>
          <w:rtl/>
        </w:rPr>
        <w:t xml:space="preserve"> </w:t>
      </w:r>
      <w:r w:rsidRPr="00EA2957">
        <w:rPr>
          <w:rFonts w:hint="cs"/>
          <w:rtl/>
        </w:rPr>
        <w:t>کو</w:t>
      </w:r>
      <w:r w:rsidRPr="00EA2957">
        <w:rPr>
          <w:rtl/>
        </w:rPr>
        <w:t xml:space="preserve"> </w:t>
      </w:r>
      <w:r w:rsidRPr="00EA2957">
        <w:rPr>
          <w:rFonts w:hint="cs"/>
          <w:rtl/>
        </w:rPr>
        <w:t>ئ</w:t>
      </w:r>
      <w:r w:rsidRPr="00EA2957">
        <w:rPr>
          <w:rtl/>
        </w:rPr>
        <w:t xml:space="preserve">ی منکر کام کرے اور نبی کریم </w:t>
      </w:r>
      <w:r w:rsidR="00411A66">
        <w:rPr>
          <w:rFonts w:ascii="Times New Roman" w:hAnsi="Times New Roman" w:cs="Times New Roman" w:hint="cs"/>
          <w:rtl/>
        </w:rPr>
        <w:t>ﷺ</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 xml:space="preserve"> </w:t>
      </w:r>
      <w:r w:rsidRPr="00EA2957">
        <w:rPr>
          <w:rFonts w:hint="cs"/>
          <w:rtl/>
        </w:rPr>
        <w:t>کرے</w:t>
      </w:r>
      <w:r w:rsidRPr="00EA2957">
        <w:rPr>
          <w:rtl/>
        </w:rPr>
        <w:t xml:space="preserve"> یہ نہیں ہو سکتا ۔</w:t>
      </w:r>
    </w:p>
    <w:p w14:paraId="65C856B7" w14:textId="77777777" w:rsidR="00462B4C" w:rsidRPr="00EA2957" w:rsidRDefault="00462B4C" w:rsidP="00411A66">
      <w:r w:rsidRPr="00EA2957">
        <w:rPr>
          <w:rtl/>
        </w:rPr>
        <w:t xml:space="preserve">  اس کی مثال : آپ  </w:t>
      </w:r>
      <w:r w:rsidR="00411A66">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خا</w:t>
      </w:r>
      <w:r w:rsidRPr="00EA2957">
        <w:rPr>
          <w:rtl/>
        </w:rPr>
        <w:t xml:space="preserve"> </w:t>
      </w:r>
      <w:r w:rsidRPr="00EA2957">
        <w:rPr>
          <w:rFonts w:hint="cs"/>
          <w:rtl/>
        </w:rPr>
        <w:t>لد</w:t>
      </w:r>
      <w:r w:rsidRPr="00EA2957">
        <w:rPr>
          <w:rtl/>
        </w:rPr>
        <w:t xml:space="preserve"> </w:t>
      </w:r>
      <w:r w:rsidRPr="00EA2957">
        <w:rPr>
          <w:rFonts w:hint="cs"/>
          <w:rtl/>
        </w:rPr>
        <w:t>ابن</w:t>
      </w:r>
      <w:r w:rsidRPr="00EA2957">
        <w:rPr>
          <w:rtl/>
        </w:rPr>
        <w:t xml:space="preserve"> </w:t>
      </w:r>
      <w:r w:rsidRPr="00EA2957">
        <w:rPr>
          <w:rFonts w:hint="cs"/>
          <w:rtl/>
        </w:rPr>
        <w:t>و</w:t>
      </w:r>
      <w:r w:rsidRPr="00EA2957">
        <w:rPr>
          <w:rtl/>
        </w:rPr>
        <w:t xml:space="preserve"> </w:t>
      </w:r>
      <w:r w:rsidRPr="00EA2957">
        <w:rPr>
          <w:rFonts w:hint="cs"/>
          <w:rtl/>
        </w:rPr>
        <w:t>ل</w:t>
      </w:r>
      <w:r w:rsidRPr="00EA2957">
        <w:rPr>
          <w:rtl/>
        </w:rPr>
        <w:t xml:space="preserve">ید </w:t>
      </w:r>
      <w:r w:rsidR="00632B17">
        <w:rPr>
          <w:rFonts w:hint="cs"/>
          <w:rtl/>
        </w:rPr>
        <w:t>ؓ</w:t>
      </w:r>
      <w:r w:rsidRPr="00EA2957">
        <w:rPr>
          <w:rtl/>
        </w:rPr>
        <w:t xml:space="preserve">کو گوہ کے کھا نے پر بر قرار رکھا ۔یعنی نبی کریم  </w:t>
      </w:r>
      <w:r w:rsidR="00411A66">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w:t>
      </w:r>
      <w:r w:rsidRPr="00EA2957">
        <w:rPr>
          <w:rtl/>
        </w:rPr>
        <w:t xml:space="preserve"> </w:t>
      </w:r>
      <w:r w:rsidRPr="00EA2957">
        <w:rPr>
          <w:rFonts w:hint="cs"/>
          <w:rtl/>
        </w:rPr>
        <w:t>منے</w:t>
      </w:r>
      <w:r w:rsidRPr="00EA2957">
        <w:rPr>
          <w:rtl/>
        </w:rPr>
        <w:t xml:space="preserve"> </w:t>
      </w:r>
      <w:r w:rsidRPr="00EA2957">
        <w:rPr>
          <w:rFonts w:hint="cs"/>
          <w:rtl/>
        </w:rPr>
        <w:t>خا</w:t>
      </w:r>
      <w:r w:rsidRPr="00EA2957">
        <w:rPr>
          <w:rtl/>
        </w:rPr>
        <w:t xml:space="preserve"> </w:t>
      </w:r>
      <w:r w:rsidRPr="00EA2957">
        <w:rPr>
          <w:rFonts w:hint="cs"/>
          <w:rtl/>
        </w:rPr>
        <w:t>لد</w:t>
      </w:r>
      <w:r w:rsidRPr="00EA2957">
        <w:rPr>
          <w:rtl/>
        </w:rPr>
        <w:t xml:space="preserve"> </w:t>
      </w:r>
      <w:r w:rsidRPr="00EA2957">
        <w:rPr>
          <w:rFonts w:hint="cs"/>
          <w:rtl/>
        </w:rPr>
        <w:t>ابن</w:t>
      </w:r>
      <w:r w:rsidRPr="00EA2957">
        <w:rPr>
          <w:rtl/>
        </w:rPr>
        <w:t xml:space="preserve"> </w:t>
      </w:r>
      <w:r w:rsidRPr="00EA2957">
        <w:rPr>
          <w:rFonts w:hint="cs"/>
          <w:rtl/>
        </w:rPr>
        <w:t>و</w:t>
      </w:r>
      <w:r w:rsidRPr="00EA2957">
        <w:rPr>
          <w:rtl/>
        </w:rPr>
        <w:t xml:space="preserve"> </w:t>
      </w:r>
      <w:r w:rsidRPr="00EA2957">
        <w:rPr>
          <w:rFonts w:hint="cs"/>
          <w:rtl/>
        </w:rPr>
        <w:t>ل</w:t>
      </w:r>
      <w:r w:rsidRPr="00EA2957">
        <w:rPr>
          <w:rtl/>
        </w:rPr>
        <w:t>ید</w:t>
      </w:r>
      <w:r w:rsidR="00632B17">
        <w:rPr>
          <w:rFonts w:hint="cs"/>
          <w:rtl/>
        </w:rPr>
        <w:t>ؓ</w:t>
      </w:r>
      <w:r w:rsidRPr="00EA2957">
        <w:rPr>
          <w:rtl/>
        </w:rPr>
        <w:t xml:space="preserve">نے گوہ کھا ئی اور آ پ  </w:t>
      </w:r>
      <w:r w:rsidR="00411A66">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یں کیا ۔</w:t>
      </w:r>
    </w:p>
    <w:p w14:paraId="51B3873E" w14:textId="77777777" w:rsidR="00462B4C" w:rsidRPr="00EA2957" w:rsidRDefault="00462B4C" w:rsidP="00411A66">
      <w:r w:rsidRPr="00EA2957">
        <w:rPr>
          <w:rtl/>
        </w:rPr>
        <w:t xml:space="preserve">  دیکھئے : اصول فقہ کی روشنی میں معلوم ہوا کہ حضرت خ</w:t>
      </w:r>
      <w:r w:rsidR="00632B17">
        <w:rPr>
          <w:rtl/>
        </w:rPr>
        <w:t>ا لد ابن ولید</w:t>
      </w:r>
      <w:r w:rsidR="00632B17">
        <w:rPr>
          <w:rFonts w:hint="cs"/>
          <w:rtl/>
        </w:rPr>
        <w:t xml:space="preserve">ؓ     </w:t>
      </w:r>
      <w:r w:rsidR="00632B17">
        <w:rPr>
          <w:rtl/>
        </w:rPr>
        <w:t xml:space="preserve"> کا مذ کو رہ فعل آ</w:t>
      </w:r>
      <w:r w:rsidRPr="00EA2957">
        <w:rPr>
          <w:rtl/>
        </w:rPr>
        <w:t xml:space="preserve">پ  </w:t>
      </w:r>
      <w:r w:rsidR="00411A66">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فعل</w:t>
      </w:r>
      <w:r w:rsidRPr="00EA2957">
        <w:rPr>
          <w:rtl/>
        </w:rPr>
        <w:t xml:space="preserve"> </w:t>
      </w:r>
      <w:r w:rsidRPr="00EA2957">
        <w:rPr>
          <w:rFonts w:hint="cs"/>
          <w:rtl/>
        </w:rPr>
        <w:t>ک</w:t>
      </w:r>
      <w:r w:rsidRPr="00EA2957">
        <w:rPr>
          <w:rtl/>
        </w:rPr>
        <w:t xml:space="preserve">ی طرح ہے ،یعنی جس طرح آپ  </w:t>
      </w:r>
      <w:r w:rsidR="00411A66">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فعل</w:t>
      </w:r>
      <w:r w:rsidRPr="00EA2957">
        <w:rPr>
          <w:rtl/>
        </w:rPr>
        <w:t xml:space="preserve"> </w:t>
      </w:r>
      <w:r w:rsidRPr="00EA2957">
        <w:rPr>
          <w:rFonts w:hint="cs"/>
          <w:rtl/>
        </w:rPr>
        <w:t>حلال</w:t>
      </w:r>
      <w:r w:rsidRPr="00EA2957">
        <w:rPr>
          <w:rtl/>
        </w:rPr>
        <w:t xml:space="preserve"> </w:t>
      </w:r>
      <w:r w:rsidRPr="00EA2957">
        <w:rPr>
          <w:rFonts w:hint="cs"/>
          <w:rtl/>
        </w:rPr>
        <w:t>ہو</w:t>
      </w:r>
      <w:r w:rsidRPr="00EA2957">
        <w:rPr>
          <w:rtl/>
        </w:rPr>
        <w:t xml:space="preserve"> </w:t>
      </w:r>
      <w:r w:rsidRPr="00EA2957">
        <w:rPr>
          <w:rFonts w:hint="cs"/>
          <w:rtl/>
        </w:rPr>
        <w:t>نے</w:t>
      </w:r>
      <w:r w:rsidRPr="00EA2957">
        <w:rPr>
          <w:rtl/>
        </w:rPr>
        <w:t xml:space="preserve"> </w:t>
      </w:r>
      <w:r w:rsidRPr="00EA2957">
        <w:rPr>
          <w:rFonts w:hint="cs"/>
          <w:rtl/>
        </w:rPr>
        <w:t>ک</w:t>
      </w:r>
      <w:r w:rsidRPr="00EA2957">
        <w:rPr>
          <w:rtl/>
        </w:rPr>
        <w:t>ی حجت ہے اسی طرح خا لد ابن ولید</w:t>
      </w:r>
      <w:r w:rsidR="00632B17">
        <w:rPr>
          <w:rFonts w:hint="cs"/>
          <w:rtl/>
        </w:rPr>
        <w:t xml:space="preserve">ؓ       </w:t>
      </w:r>
      <w:r w:rsidRPr="00EA2957">
        <w:rPr>
          <w:rtl/>
        </w:rPr>
        <w:t xml:space="preserve"> کا مذ کو رہ فعل بھی حلال ہو نے کی حجت ہے ۔</w:t>
      </w:r>
    </w:p>
    <w:p w14:paraId="6F582A6A" w14:textId="58F5A293" w:rsidR="00462B4C" w:rsidRPr="00EA2957" w:rsidRDefault="00462B4C" w:rsidP="007B5FF8">
      <w:r w:rsidRPr="00EA2957">
        <w:rPr>
          <w:rtl/>
        </w:rPr>
        <w:t xml:space="preserve">  (</w:t>
      </w:r>
      <w:r w:rsidR="00AE1C4A" w:rsidRPr="00AE1C4A">
        <w:rPr>
          <w:rStyle w:val="arabic"/>
          <w:rtl/>
        </w:rPr>
        <w:t>وَمَا فُعِلَ فِی وَقْتِہِ صلی اللہ علیہ وسلم فیِ غَیْرِ مَجْلِسِہِ وَعَلِمَ بِہ وَلَمْ یُنْکِرْہُ فَحُکْمُہُ حُکْمُ مَا فُعِلَ فِی مَجْلِسِہِ</w:t>
      </w:r>
      <w:r w:rsidRPr="00EA2957">
        <w:rPr>
          <w:rtl/>
        </w:rPr>
        <w:t xml:space="preserve"> </w:t>
      </w:r>
      <w:r w:rsidR="007B5FF8">
        <w:rPr>
          <w:rFonts w:hint="cs"/>
          <w:rtl/>
        </w:rPr>
        <w:t>.</w:t>
      </w:r>
      <w:r w:rsidRPr="00EA2957">
        <w:rPr>
          <w:rtl/>
        </w:rPr>
        <w:t xml:space="preserve">اور جو فعل آپ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 xml:space="preserve">ی زند گی میں کیا جا ئے آ 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 xml:space="preserve">ی مجلس کے علا وہ میں )یعنی جو فعل آپ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ی غیر مو جود گی میں کیا جا ئے ۔</w:t>
      </w:r>
    </w:p>
    <w:p w14:paraId="24601CFF" w14:textId="77777777" w:rsidR="00462B4C" w:rsidRPr="00EA2957" w:rsidRDefault="00462B4C" w:rsidP="00411A66">
      <w:r w:rsidRPr="00EA2957">
        <w:rPr>
          <w:rtl/>
        </w:rPr>
        <w:t xml:space="preserve">  (اور آپ  </w:t>
      </w:r>
      <w:r w:rsidR="00411A66">
        <w:rPr>
          <w:rFonts w:ascii="Times New Roman" w:hAnsi="Times New Roman" w:cs="Times New Roman" w:hint="cs"/>
          <w:rtl/>
        </w:rPr>
        <w:t>ﷺ</w:t>
      </w:r>
      <w:r w:rsidRPr="00EA2957">
        <w:rPr>
          <w:rtl/>
        </w:rPr>
        <w:t xml:space="preserve"> </w:t>
      </w:r>
      <w:r w:rsidRPr="00EA2957">
        <w:rPr>
          <w:rFonts w:hint="cs"/>
          <w:rtl/>
        </w:rPr>
        <w:t>کو</w:t>
      </w:r>
      <w:r w:rsidRPr="00EA2957">
        <w:rPr>
          <w:rtl/>
        </w:rPr>
        <w:t xml:space="preserve"> </w:t>
      </w:r>
      <w:r w:rsidRPr="00EA2957">
        <w:rPr>
          <w:rFonts w:hint="cs"/>
          <w:rtl/>
        </w:rPr>
        <w:t>اس</w:t>
      </w:r>
      <w:r w:rsidRPr="00EA2957">
        <w:rPr>
          <w:rtl/>
        </w:rPr>
        <w:t xml:space="preserve"> </w:t>
      </w:r>
      <w:r w:rsidRPr="00EA2957">
        <w:rPr>
          <w:rFonts w:hint="cs"/>
          <w:rtl/>
        </w:rPr>
        <w:t>فعل</w:t>
      </w:r>
      <w:r w:rsidRPr="00EA2957">
        <w:rPr>
          <w:rtl/>
        </w:rPr>
        <w:t xml:space="preserve"> </w:t>
      </w:r>
      <w:r w:rsidRPr="00EA2957">
        <w:rPr>
          <w:rFonts w:hint="cs"/>
          <w:rtl/>
        </w:rPr>
        <w:t>کا</w:t>
      </w:r>
      <w:r w:rsidRPr="00EA2957">
        <w:rPr>
          <w:rtl/>
        </w:rPr>
        <w:t xml:space="preserve"> </w:t>
      </w:r>
      <w:r w:rsidRPr="00EA2957">
        <w:rPr>
          <w:rFonts w:hint="cs"/>
          <w:rtl/>
        </w:rPr>
        <w:t>علم</w:t>
      </w:r>
      <w:r w:rsidRPr="00EA2957">
        <w:rPr>
          <w:rtl/>
        </w:rPr>
        <w:t xml:space="preserve"> </w:t>
      </w:r>
      <w:r w:rsidRPr="00EA2957">
        <w:rPr>
          <w:rFonts w:hint="cs"/>
          <w:rtl/>
        </w:rPr>
        <w:t>ہو</w:t>
      </w:r>
      <w:r w:rsidRPr="00EA2957">
        <w:rPr>
          <w:rtl/>
        </w:rPr>
        <w:t xml:space="preserve"> </w:t>
      </w:r>
      <w:r w:rsidRPr="00EA2957">
        <w:rPr>
          <w:rFonts w:hint="cs"/>
          <w:rtl/>
        </w:rPr>
        <w:t>اور</w:t>
      </w:r>
      <w:r w:rsidRPr="00EA2957">
        <w:rPr>
          <w:rtl/>
        </w:rPr>
        <w:t xml:space="preserve"> </w:t>
      </w:r>
      <w:r w:rsidRPr="00EA2957">
        <w:rPr>
          <w:rFonts w:hint="cs"/>
          <w:rtl/>
        </w:rPr>
        <w:t>آپ</w:t>
      </w:r>
      <w:r w:rsidRPr="00EA2957">
        <w:rPr>
          <w:rtl/>
        </w:rPr>
        <w:t xml:space="preserve">  </w:t>
      </w:r>
      <w:r w:rsidR="00411A66">
        <w:rPr>
          <w:rFonts w:ascii="Times New Roman" w:hAnsi="Times New Roman" w:cs="Times New Roman" w:hint="cs"/>
          <w:rtl/>
        </w:rPr>
        <w:t>ﷺ</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 xml:space="preserve"> </w:t>
      </w:r>
      <w:r w:rsidRPr="00EA2957">
        <w:rPr>
          <w:rFonts w:hint="cs"/>
          <w:rtl/>
        </w:rPr>
        <w:t>کرے</w:t>
      </w:r>
      <w:r w:rsidRPr="00EA2957">
        <w:rPr>
          <w:rtl/>
        </w:rPr>
        <w:t xml:space="preserve"> </w:t>
      </w:r>
      <w:r w:rsidRPr="00EA2957">
        <w:rPr>
          <w:rFonts w:hint="cs"/>
          <w:rtl/>
        </w:rPr>
        <w:t>تو</w:t>
      </w:r>
      <w:r w:rsidRPr="00EA2957">
        <w:rPr>
          <w:rtl/>
        </w:rPr>
        <w:t xml:space="preserve"> </w:t>
      </w:r>
      <w:r w:rsidRPr="00EA2957">
        <w:rPr>
          <w:rFonts w:hint="cs"/>
          <w:rtl/>
        </w:rPr>
        <w:t>اس</w:t>
      </w:r>
      <w:r w:rsidRPr="00EA2957">
        <w:rPr>
          <w:rtl/>
        </w:rPr>
        <w:t xml:space="preserve"> </w:t>
      </w:r>
      <w:r w:rsidRPr="00EA2957">
        <w:rPr>
          <w:rFonts w:hint="cs"/>
          <w:rtl/>
        </w:rPr>
        <w:t>فعل</w:t>
      </w:r>
      <w:r w:rsidRPr="00EA2957">
        <w:rPr>
          <w:rtl/>
        </w:rPr>
        <w:t xml:space="preserve"> </w:t>
      </w:r>
      <w:r w:rsidRPr="00EA2957">
        <w:rPr>
          <w:rFonts w:hint="cs"/>
          <w:rtl/>
        </w:rPr>
        <w:t>کا</w:t>
      </w:r>
      <w:r w:rsidRPr="00EA2957">
        <w:rPr>
          <w:rtl/>
        </w:rPr>
        <w:t xml:space="preserve"> </w:t>
      </w:r>
      <w:r w:rsidRPr="00EA2957">
        <w:rPr>
          <w:rFonts w:hint="cs"/>
          <w:rtl/>
        </w:rPr>
        <w:lastRenderedPageBreak/>
        <w:t>وہ</w:t>
      </w:r>
      <w:r w:rsidRPr="00EA2957">
        <w:rPr>
          <w:rtl/>
        </w:rPr>
        <w:t xml:space="preserve">ی حکم ہے جو آ 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ی مجلس میں کئے گئے فعل کا ہے )مطلب یہ ہے کہ جو فعل آپ</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 xml:space="preserve">ی غیر مو جود گی میں کیا جا ئے اور آپ  </w:t>
      </w:r>
      <w:r w:rsidR="00411A66">
        <w:rPr>
          <w:rFonts w:ascii="Times New Roman" w:hAnsi="Times New Roman" w:cs="Times New Roman" w:hint="cs"/>
          <w:rtl/>
        </w:rPr>
        <w:t>ﷺ</w:t>
      </w:r>
      <w:r w:rsidRPr="00EA2957">
        <w:rPr>
          <w:rtl/>
        </w:rPr>
        <w:t xml:space="preserve"> </w:t>
      </w:r>
      <w:r w:rsidRPr="00EA2957">
        <w:rPr>
          <w:rFonts w:hint="cs"/>
          <w:rtl/>
        </w:rPr>
        <w:t>کو</w:t>
      </w:r>
      <w:r w:rsidRPr="00EA2957">
        <w:rPr>
          <w:rtl/>
        </w:rPr>
        <w:t xml:space="preserve"> </w:t>
      </w:r>
      <w:r w:rsidRPr="00EA2957">
        <w:rPr>
          <w:rFonts w:hint="cs"/>
          <w:rtl/>
        </w:rPr>
        <w:t>اس</w:t>
      </w:r>
      <w:r w:rsidRPr="00EA2957">
        <w:rPr>
          <w:rtl/>
        </w:rPr>
        <w:t xml:space="preserve"> </w:t>
      </w:r>
      <w:r w:rsidRPr="00EA2957">
        <w:rPr>
          <w:rFonts w:hint="cs"/>
          <w:rtl/>
        </w:rPr>
        <w:t>کا</w:t>
      </w:r>
      <w:r w:rsidRPr="00EA2957">
        <w:rPr>
          <w:rtl/>
        </w:rPr>
        <w:t xml:space="preserve"> </w:t>
      </w:r>
      <w:r w:rsidRPr="00EA2957">
        <w:rPr>
          <w:rFonts w:hint="cs"/>
          <w:rtl/>
        </w:rPr>
        <w:t>علم</w:t>
      </w:r>
      <w:r w:rsidRPr="00EA2957">
        <w:rPr>
          <w:rtl/>
        </w:rPr>
        <w:t xml:space="preserve"> </w:t>
      </w:r>
      <w:r w:rsidRPr="00EA2957">
        <w:rPr>
          <w:rFonts w:hint="cs"/>
          <w:rtl/>
        </w:rPr>
        <w:t>ہو</w:t>
      </w:r>
      <w:r w:rsidRPr="00EA2957">
        <w:rPr>
          <w:rtl/>
        </w:rPr>
        <w:t xml:space="preserve"> </w:t>
      </w:r>
      <w:r w:rsidRPr="00EA2957">
        <w:rPr>
          <w:rFonts w:hint="cs"/>
          <w:rtl/>
        </w:rPr>
        <w:t>اور</w:t>
      </w:r>
      <w:r w:rsidRPr="00EA2957">
        <w:rPr>
          <w:rtl/>
        </w:rPr>
        <w:t xml:space="preserve"> </w:t>
      </w:r>
      <w:r w:rsidRPr="00EA2957">
        <w:rPr>
          <w:rFonts w:hint="cs"/>
          <w:rtl/>
        </w:rPr>
        <w:t>آپ</w:t>
      </w:r>
      <w:r w:rsidRPr="00EA2957">
        <w:rPr>
          <w:rtl/>
        </w:rPr>
        <w:t xml:space="preserve">  </w:t>
      </w:r>
      <w:r w:rsidR="00411A66">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 xml:space="preserve"> </w:t>
      </w:r>
      <w:r w:rsidRPr="00EA2957">
        <w:rPr>
          <w:rFonts w:hint="cs"/>
          <w:rtl/>
        </w:rPr>
        <w:t>ک</w:t>
      </w:r>
      <w:r w:rsidRPr="00EA2957">
        <w:rPr>
          <w:rtl/>
        </w:rPr>
        <w:t xml:space="preserve">یا ہو تو اس فعل کا حکم  حجت ہو نے میں اس فعل کے حکم کی طرح ہے جو آپ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ی مجلس میں کیا گیا ہو ۔</w:t>
      </w:r>
    </w:p>
    <w:p w14:paraId="1645191D" w14:textId="77777777" w:rsidR="00462B4C" w:rsidRPr="00EA2957" w:rsidRDefault="00462B4C" w:rsidP="00411A66">
      <w:r w:rsidRPr="00EA2957">
        <w:rPr>
          <w:rtl/>
        </w:rPr>
        <w:t xml:space="preserve">  اس کی مثال :  حضرت ابو بکر صدیق</w:t>
      </w:r>
      <w:r w:rsidR="00632B17">
        <w:rPr>
          <w:rFonts w:hint="cs"/>
          <w:rtl/>
        </w:rPr>
        <w:t>ؓ</w:t>
      </w:r>
      <w:r w:rsidRPr="00EA2957">
        <w:rPr>
          <w:rtl/>
        </w:rPr>
        <w:t xml:space="preserve">   نے غصہ کے وقت میں کھا نا نہ کھا نے کی قسم کھا ئی پھر آپ نے کھا نے کو جب بہتر سمجھا تو کھا یا ۔اس وا قعہ کا نبی کریم  </w:t>
      </w:r>
      <w:r w:rsidR="00411A66">
        <w:rPr>
          <w:rFonts w:ascii="Times New Roman" w:hAnsi="Times New Roman" w:cs="Times New Roman" w:hint="cs"/>
          <w:rtl/>
        </w:rPr>
        <w:t>ﷺ</w:t>
      </w:r>
      <w:r w:rsidRPr="00EA2957">
        <w:rPr>
          <w:rtl/>
        </w:rPr>
        <w:t xml:space="preserve">  </w:t>
      </w:r>
      <w:r w:rsidRPr="00EA2957">
        <w:rPr>
          <w:rFonts w:hint="cs"/>
          <w:rtl/>
        </w:rPr>
        <w:t>کو</w:t>
      </w:r>
      <w:r w:rsidRPr="00EA2957">
        <w:rPr>
          <w:rtl/>
        </w:rPr>
        <w:t xml:space="preserve"> </w:t>
      </w:r>
      <w:r w:rsidRPr="00EA2957">
        <w:rPr>
          <w:rFonts w:hint="cs"/>
          <w:rtl/>
        </w:rPr>
        <w:t>علم</w:t>
      </w:r>
      <w:r w:rsidRPr="00EA2957">
        <w:rPr>
          <w:rtl/>
        </w:rPr>
        <w:t xml:space="preserve"> </w:t>
      </w:r>
      <w:r w:rsidRPr="00EA2957">
        <w:rPr>
          <w:rFonts w:hint="cs"/>
          <w:rtl/>
        </w:rPr>
        <w:t>ہوا</w:t>
      </w:r>
      <w:r w:rsidRPr="00EA2957">
        <w:rPr>
          <w:rtl/>
        </w:rPr>
        <w:t xml:space="preserve"> </w:t>
      </w:r>
      <w:r w:rsidRPr="00EA2957">
        <w:rPr>
          <w:rFonts w:hint="cs"/>
          <w:rtl/>
        </w:rPr>
        <w:t>اور</w:t>
      </w:r>
      <w:r w:rsidRPr="00EA2957">
        <w:rPr>
          <w:rtl/>
        </w:rPr>
        <w:t xml:space="preserve"> </w:t>
      </w:r>
      <w:r w:rsidRPr="00EA2957">
        <w:rPr>
          <w:rFonts w:hint="cs"/>
          <w:rtl/>
        </w:rPr>
        <w:t>آپ</w:t>
      </w:r>
      <w:r w:rsidRPr="00EA2957">
        <w:rPr>
          <w:rtl/>
        </w:rPr>
        <w:t xml:space="preserve">  </w:t>
      </w:r>
      <w:r w:rsidR="00411A66">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یں کیا ۔</w:t>
      </w:r>
    </w:p>
    <w:p w14:paraId="73E12308" w14:textId="77777777" w:rsidR="00462B4C" w:rsidRPr="00EA2957" w:rsidRDefault="00462B4C" w:rsidP="00632B17">
      <w:r w:rsidRPr="00EA2957">
        <w:rPr>
          <w:rtl/>
        </w:rPr>
        <w:t xml:space="preserve">  دیکھئے :  اصول فقہ کی روشنی میں معلوم ہوا کہ حضرت ابو بکر صدیق</w:t>
      </w:r>
      <w:r w:rsidR="00632B17">
        <w:rPr>
          <w:rFonts w:hint="cs"/>
          <w:rtl/>
        </w:rPr>
        <w:t>ؓ</w:t>
      </w:r>
      <w:r w:rsidRPr="00EA2957">
        <w:rPr>
          <w:rtl/>
        </w:rPr>
        <w:t xml:space="preserve">   کے مذ کورہ فعل کا حکم اس فعل کے حکم کی طرح ہے جو فعل آپ  </w:t>
      </w:r>
      <w:r w:rsidR="00411A66">
        <w:rPr>
          <w:rFonts w:ascii="Times New Roman" w:hAnsi="Times New Roman" w:cs="Times New Roman" w:hint="cs"/>
          <w:rtl/>
        </w:rPr>
        <w:t>ﷺ</w:t>
      </w:r>
      <w:r w:rsidRPr="00EA2957">
        <w:rPr>
          <w:rtl/>
        </w:rPr>
        <w:t xml:space="preserve"> </w:t>
      </w:r>
      <w:r w:rsidRPr="00EA2957">
        <w:rPr>
          <w:rFonts w:hint="cs"/>
          <w:rtl/>
        </w:rPr>
        <w:t>ک</w:t>
      </w:r>
      <w:r w:rsidR="00632B17">
        <w:rPr>
          <w:rtl/>
        </w:rPr>
        <w:t>ی مجلس میں کیا گیا ہو تو اب ی</w:t>
      </w:r>
      <w:r w:rsidRPr="00EA2957">
        <w:rPr>
          <w:rtl/>
        </w:rPr>
        <w:t>ہی سمجھا جا ئے گا کہ حضرت ابوبکر صدیق</w:t>
      </w:r>
      <w:r w:rsidR="00632B17">
        <w:rPr>
          <w:rFonts w:hint="cs"/>
          <w:rtl/>
        </w:rPr>
        <w:t xml:space="preserve">ؓ    </w:t>
      </w:r>
      <w:r w:rsidRPr="00EA2957">
        <w:rPr>
          <w:rtl/>
        </w:rPr>
        <w:t xml:space="preserve">   کا فعل آپ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 xml:space="preserve">ی مجلس میں پیش آ یا اور جو فعل آ پ  </w:t>
      </w:r>
      <w:r w:rsidR="00411A66">
        <w:rPr>
          <w:rFonts w:ascii="Times New Roman" w:hAnsi="Times New Roman" w:cs="Times New Roman" w:hint="cs"/>
          <w:rtl/>
        </w:rPr>
        <w:t>ﷺ</w:t>
      </w:r>
      <w:r w:rsidRPr="00EA2957">
        <w:rPr>
          <w:rtl/>
        </w:rPr>
        <w:t xml:space="preserve"> </w:t>
      </w:r>
      <w:r w:rsidRPr="00EA2957">
        <w:rPr>
          <w:rFonts w:hint="cs"/>
          <w:rtl/>
        </w:rPr>
        <w:t>ک</w:t>
      </w:r>
      <w:r w:rsidRPr="00EA2957">
        <w:rPr>
          <w:rtl/>
        </w:rPr>
        <w:t xml:space="preserve">ی مجلس میں کیا جا ئے اور  آپ  </w:t>
      </w:r>
      <w:r w:rsidR="00411A66">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اس</w:t>
      </w:r>
      <w:r w:rsidRPr="00EA2957">
        <w:rPr>
          <w:rtl/>
        </w:rPr>
        <w:t xml:space="preserve"> </w:t>
      </w:r>
      <w:r w:rsidRPr="00EA2957">
        <w:rPr>
          <w:rFonts w:hint="cs"/>
          <w:rtl/>
        </w:rPr>
        <w:t>پر</w:t>
      </w:r>
      <w:r w:rsidRPr="00EA2957">
        <w:rPr>
          <w:rtl/>
        </w:rPr>
        <w:t xml:space="preserve"> </w:t>
      </w:r>
      <w:r w:rsidRPr="00EA2957">
        <w:rPr>
          <w:rFonts w:hint="cs"/>
          <w:rtl/>
        </w:rPr>
        <w:t>انکار</w:t>
      </w:r>
      <w:r w:rsidRPr="00EA2957">
        <w:rPr>
          <w:rtl/>
        </w:rPr>
        <w:t xml:space="preserve"> </w:t>
      </w:r>
      <w:r w:rsidRPr="00EA2957">
        <w:rPr>
          <w:rFonts w:hint="cs"/>
          <w:rtl/>
        </w:rPr>
        <w:t>نہ</w:t>
      </w:r>
      <w:r w:rsidRPr="00EA2957">
        <w:rPr>
          <w:rtl/>
        </w:rPr>
        <w:t xml:space="preserve"> </w:t>
      </w:r>
      <w:r w:rsidRPr="00EA2957">
        <w:rPr>
          <w:rFonts w:hint="cs"/>
          <w:rtl/>
        </w:rPr>
        <w:t>ک</w:t>
      </w:r>
      <w:r w:rsidR="00632B17">
        <w:rPr>
          <w:rtl/>
        </w:rPr>
        <w:t>یا ہو تو وہ فعل آ</w:t>
      </w:r>
      <w:r w:rsidRPr="00EA2957">
        <w:rPr>
          <w:rtl/>
        </w:rPr>
        <w:t>پ</w:t>
      </w:r>
      <w:r w:rsidR="00411A66">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فعل</w:t>
      </w:r>
      <w:r w:rsidRPr="00EA2957">
        <w:rPr>
          <w:rtl/>
        </w:rPr>
        <w:t xml:space="preserve"> </w:t>
      </w:r>
      <w:r w:rsidRPr="00EA2957">
        <w:rPr>
          <w:rFonts w:hint="cs"/>
          <w:rtl/>
        </w:rPr>
        <w:t>ک</w:t>
      </w:r>
      <w:r w:rsidRPr="00EA2957">
        <w:rPr>
          <w:rtl/>
        </w:rPr>
        <w:t xml:space="preserve">ی طرح ہے ۔یعنی جس طرح آپ </w:t>
      </w:r>
      <w:r w:rsidR="00411A66">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فعل</w:t>
      </w:r>
      <w:r w:rsidRPr="00EA2957">
        <w:rPr>
          <w:rtl/>
        </w:rPr>
        <w:t xml:space="preserve"> </w:t>
      </w:r>
      <w:r w:rsidRPr="00EA2957">
        <w:rPr>
          <w:rFonts w:hint="cs"/>
          <w:rtl/>
        </w:rPr>
        <w:t>حجت</w:t>
      </w:r>
      <w:r w:rsidRPr="00EA2957">
        <w:rPr>
          <w:rtl/>
        </w:rPr>
        <w:t xml:space="preserve"> </w:t>
      </w:r>
      <w:r w:rsidRPr="00EA2957">
        <w:rPr>
          <w:rFonts w:hint="cs"/>
          <w:rtl/>
        </w:rPr>
        <w:t>ہے</w:t>
      </w:r>
      <w:r w:rsidRPr="00EA2957">
        <w:rPr>
          <w:rtl/>
        </w:rPr>
        <w:t xml:space="preserve"> </w:t>
      </w:r>
      <w:r w:rsidRPr="00EA2957">
        <w:rPr>
          <w:rFonts w:hint="cs"/>
          <w:rtl/>
        </w:rPr>
        <w:t>اس</w:t>
      </w:r>
      <w:r w:rsidRPr="00EA2957">
        <w:rPr>
          <w:rtl/>
        </w:rPr>
        <w:t>ی طرح حضرت ابو بکر صدیق</w:t>
      </w:r>
      <w:r w:rsidR="00632B17">
        <w:rPr>
          <w:rFonts w:hint="cs"/>
          <w:rtl/>
        </w:rPr>
        <w:t xml:space="preserve">ؓ       </w:t>
      </w:r>
      <w:r w:rsidRPr="00EA2957">
        <w:rPr>
          <w:rtl/>
        </w:rPr>
        <w:t xml:space="preserve">   کا مذ کو رہ فعل بھی حجت ہے ۔</w:t>
      </w:r>
    </w:p>
    <w:p w14:paraId="1F09DE46" w14:textId="39361E8B" w:rsidR="00462B4C" w:rsidRPr="00411A66" w:rsidRDefault="00462B4C" w:rsidP="00AE1C4A">
      <w:pPr>
        <w:pStyle w:val="Heading1"/>
      </w:pPr>
      <w:r w:rsidRPr="00411A66">
        <w:rPr>
          <w:rtl/>
        </w:rPr>
        <w:t>(  ا عتراض اور جواب )</w:t>
      </w:r>
    </w:p>
    <w:p w14:paraId="58A0DA5A" w14:textId="72D853E2" w:rsidR="00462B4C" w:rsidRPr="00EA2957" w:rsidRDefault="00462B4C" w:rsidP="00632B17">
      <w:r w:rsidRPr="00EA2957">
        <w:rPr>
          <w:rtl/>
        </w:rPr>
        <w:t xml:space="preserve">  اعتراض : کھا نا فعل مباح ہے اور فعل مباح کو چھوڑ نے کی قسم کھا ئے تو پو ری کر نا سنت ہے۔ </w:t>
      </w:r>
      <w:r w:rsidR="00AE1C4A" w:rsidRPr="00AE1C4A">
        <w:rPr>
          <w:rStyle w:val="arabic"/>
          <w:rtl/>
        </w:rPr>
        <w:t xml:space="preserve">أو ترک أو فعل مباح سن ترک حنثہ. </w:t>
      </w:r>
      <w:r w:rsidR="00632B17">
        <w:rPr>
          <w:rFonts w:hint="cs"/>
          <w:rtl/>
        </w:rPr>
        <w:t>(</w:t>
      </w:r>
      <w:r w:rsidRPr="00EA2957">
        <w:rPr>
          <w:rtl/>
        </w:rPr>
        <w:t>اقناع ج٢ص٢٥٢</w:t>
      </w:r>
      <w:r w:rsidR="00632B17">
        <w:rPr>
          <w:rFonts w:hint="cs"/>
          <w:rtl/>
        </w:rPr>
        <w:t>)</w:t>
      </w:r>
      <w:r w:rsidRPr="00EA2957">
        <w:rPr>
          <w:rtl/>
        </w:rPr>
        <w:t>پھر حضرت ابو بکر صدیق</w:t>
      </w:r>
      <w:r w:rsidR="00411A66">
        <w:rPr>
          <w:rFonts w:hint="cs"/>
          <w:rtl/>
        </w:rPr>
        <w:t>ؓ</w:t>
      </w:r>
      <w:r w:rsidRPr="00EA2957">
        <w:rPr>
          <w:rtl/>
        </w:rPr>
        <w:t xml:space="preserve"> نے قسم کو کیوں توڑ دیا؟</w:t>
      </w:r>
    </w:p>
    <w:p w14:paraId="2DE58E01" w14:textId="77777777" w:rsidR="00462B4C" w:rsidRPr="00EA2957" w:rsidRDefault="00462B4C" w:rsidP="00462B4C">
      <w:r w:rsidRPr="00EA2957">
        <w:rPr>
          <w:rtl/>
        </w:rPr>
        <w:t xml:space="preserve">  جواب: حضرت ابو بکر صدیق</w:t>
      </w:r>
      <w:r w:rsidR="00411A66">
        <w:rPr>
          <w:rFonts w:hint="cs"/>
          <w:rtl/>
        </w:rPr>
        <w:t>ؓ</w:t>
      </w:r>
      <w:r w:rsidRPr="00EA2957">
        <w:rPr>
          <w:rtl/>
        </w:rPr>
        <w:t xml:space="preserve">   نے جب کھا نے کو بہتر سمجھا تو کھا یا ۔یعنی مصلحت کے پیش نظرقسم توڑ دی۔</w:t>
      </w:r>
    </w:p>
    <w:p w14:paraId="5A859800" w14:textId="7F1C68F3" w:rsidR="00462B4C" w:rsidRPr="00EA2957" w:rsidRDefault="00462B4C" w:rsidP="007B5FF8">
      <w:r w:rsidRPr="00EA2957">
        <w:rPr>
          <w:rtl/>
        </w:rPr>
        <w:t xml:space="preserve">  شا رح ابن فر کاح   نے اس سے قیاس کیا ہے کہ قسم توڑ نے میں مصلحت ہو تو توڑ نا </w:t>
      </w:r>
      <w:r w:rsidRPr="00EA2957">
        <w:rPr>
          <w:rtl/>
        </w:rPr>
        <w:lastRenderedPageBreak/>
        <w:t xml:space="preserve">اولی ہے۔  </w:t>
      </w:r>
      <w:r w:rsidR="00AE1C4A" w:rsidRPr="00AE1C4A">
        <w:rPr>
          <w:rStyle w:val="arabic"/>
          <w:rtl/>
        </w:rPr>
        <w:t>و مثل علمہ علیہ السلام بحلف ابی بکر الصد یق   أنہ لا یا کل الطعام لغیظہ ثم أکل لما رأی الأ کل خیرا،فعلم أن الیمین اذا کانت علی أمر وکا نت المصلحة فی نقضھا کان ذٰ لک أولی.</w:t>
      </w:r>
      <w:r w:rsidR="00632B17">
        <w:rPr>
          <w:rFonts w:hint="cs"/>
          <w:rtl/>
        </w:rPr>
        <w:t>(</w:t>
      </w:r>
      <w:r w:rsidR="00221B90">
        <w:rPr>
          <w:rtl/>
        </w:rPr>
        <w:t>شرح ورقات</w:t>
      </w:r>
      <w:r w:rsidR="00585882">
        <w:rPr>
          <w:rFonts w:hint="cs"/>
          <w:rtl/>
        </w:rPr>
        <w:t xml:space="preserve"> ص۲۹۵</w:t>
      </w:r>
      <w:r w:rsidR="00221B90">
        <w:rPr>
          <w:rtl/>
        </w:rPr>
        <w:t xml:space="preserve"> </w:t>
      </w:r>
      <w:r w:rsidR="00632B17">
        <w:rPr>
          <w:rFonts w:hint="cs"/>
          <w:rtl/>
        </w:rPr>
        <w:t>)</w:t>
      </w:r>
    </w:p>
    <w:p w14:paraId="52251775" w14:textId="6C3E9575" w:rsidR="00462B4C" w:rsidRPr="00411A66" w:rsidRDefault="00462B4C" w:rsidP="00AE1C4A">
      <w:pPr>
        <w:pStyle w:val="Heading1"/>
      </w:pPr>
      <w:r w:rsidRPr="00411A66">
        <w:rPr>
          <w:rtl/>
        </w:rPr>
        <w:t>(  نسخ کا معنی )</w:t>
      </w:r>
    </w:p>
    <w:p w14:paraId="7401CD13" w14:textId="31794A64" w:rsidR="00462B4C" w:rsidRPr="00EA2957" w:rsidRDefault="00462B4C" w:rsidP="00411A66">
      <w:r w:rsidRPr="00EA2957">
        <w:rPr>
          <w:rtl/>
        </w:rPr>
        <w:t xml:space="preserve">  (</w:t>
      </w:r>
      <w:r w:rsidR="00AE1C4A" w:rsidRPr="00AE1C4A">
        <w:rPr>
          <w:rStyle w:val="arabic"/>
          <w:rtl/>
        </w:rPr>
        <w:t>وَ أَمَّا النَّسْخُ فَمَعْنَاہُ الْاِزَالَةُ یُقَالُ نَسَخَتِ الشَّمْسُ الظِّلَّ اِذَا أَزَا لَتْہُ</w:t>
      </w:r>
      <w:r w:rsidR="002670AA">
        <w:rPr>
          <w:rtl/>
        </w:rPr>
        <w:t xml:space="preserve"> </w:t>
      </w:r>
      <w:r w:rsidR="002670AA">
        <w:rPr>
          <w:rFonts w:hint="cs"/>
          <w:rtl/>
        </w:rPr>
        <w:t>.</w:t>
      </w:r>
    </w:p>
    <w:p w14:paraId="04254F7C" w14:textId="7CC6419F" w:rsidR="00462B4C" w:rsidRPr="00EA2957" w:rsidRDefault="00462B4C" w:rsidP="009B128A">
      <w:r w:rsidRPr="00EA2957">
        <w:rPr>
          <w:rtl/>
        </w:rPr>
        <w:t xml:space="preserve">  بہر حال نسخ اس کا معنی )لغت میں (ازالہ ہے )یعنی مٹا نا (کہا جا تا ہے : </w:t>
      </w:r>
      <w:r w:rsidR="00411A66" w:rsidRPr="00EA2957">
        <w:rPr>
          <w:rtl/>
        </w:rPr>
        <w:t>''</w:t>
      </w:r>
      <w:r w:rsidR="00AE1C4A" w:rsidRPr="00AE1C4A">
        <w:rPr>
          <w:rStyle w:val="arabic"/>
          <w:rtl/>
        </w:rPr>
        <w:t>نسخت الشمس الظل</w:t>
      </w:r>
      <w:r w:rsidRPr="00EA2957">
        <w:rPr>
          <w:rtl/>
        </w:rPr>
        <w:t xml:space="preserve"> </w:t>
      </w:r>
      <w:r w:rsidR="00411A66" w:rsidRPr="00EA2957">
        <w:rPr>
          <w:rtl/>
        </w:rPr>
        <w:t>''</w:t>
      </w:r>
      <w:r w:rsidRPr="00EA2957">
        <w:rPr>
          <w:rtl/>
        </w:rPr>
        <w:t>جب   سو رج سا یہ کو زائل کر دے )  اور اٹھا دے یعنی مٹا دے پھیل کر ۔</w:t>
      </w:r>
      <w:r w:rsidR="00411A66">
        <w:rPr>
          <w:rFonts w:hint="cs"/>
          <w:rtl/>
        </w:rPr>
        <w:t xml:space="preserve"> </w:t>
      </w:r>
      <w:r w:rsidRPr="00EA2957">
        <w:rPr>
          <w:rtl/>
        </w:rPr>
        <w:t xml:space="preserve">مطلب </w:t>
      </w:r>
      <w:r w:rsidR="00632B17">
        <w:rPr>
          <w:rFonts w:hint="cs"/>
          <w:rtl/>
        </w:rPr>
        <w:t xml:space="preserve"> یہ ہے کہ </w:t>
      </w:r>
      <w:r w:rsidRPr="00EA2957">
        <w:rPr>
          <w:rtl/>
        </w:rPr>
        <w:t xml:space="preserve">سو رج کی روشنی پھیل کر سایہ کو مٹا دے تب کہا جا تا ہے : '' </w:t>
      </w:r>
      <w:r w:rsidR="00AE1C4A" w:rsidRPr="00AE1C4A">
        <w:rPr>
          <w:rStyle w:val="arabic"/>
          <w:rtl/>
        </w:rPr>
        <w:t>نسخت الشمس الظل</w:t>
      </w:r>
      <w:r w:rsidRPr="00EA2957">
        <w:rPr>
          <w:rtl/>
        </w:rPr>
        <w:t xml:space="preserve"> ''</w:t>
      </w:r>
      <w:r w:rsidR="00632B17">
        <w:rPr>
          <w:rFonts w:hint="cs"/>
          <w:rtl/>
        </w:rPr>
        <w:t>(</w:t>
      </w:r>
      <w:r w:rsidRPr="00EA2957">
        <w:rPr>
          <w:rtl/>
        </w:rPr>
        <w:t xml:space="preserve">یعنی سو رج نے سا یہ کو مٹا دیا </w:t>
      </w:r>
      <w:r w:rsidR="00632B17">
        <w:rPr>
          <w:rFonts w:hint="cs"/>
          <w:rtl/>
        </w:rPr>
        <w:t>)</w:t>
      </w:r>
      <w:r w:rsidR="00221B90">
        <w:rPr>
          <w:rFonts w:hint="cs"/>
          <w:rtl/>
        </w:rPr>
        <w:t>۔</w:t>
      </w:r>
    </w:p>
    <w:p w14:paraId="26670C02" w14:textId="77777777" w:rsidR="00462B4C" w:rsidRPr="00EA2957" w:rsidRDefault="00462B4C" w:rsidP="00462B4C">
      <w:r w:rsidRPr="00EA2957">
        <w:rPr>
          <w:rtl/>
        </w:rPr>
        <w:t xml:space="preserve">  دیکھئے :  اس سے معلوم ہوا کہ نسخ کا معنی مٹا نا ہے ۔</w:t>
      </w:r>
    </w:p>
    <w:p w14:paraId="5A4478E6" w14:textId="626AC2A8" w:rsidR="00462B4C" w:rsidRPr="00EA2957" w:rsidRDefault="00462B4C" w:rsidP="00221B90">
      <w:r w:rsidRPr="00EA2957">
        <w:rPr>
          <w:rtl/>
        </w:rPr>
        <w:t xml:space="preserve">  (  </w:t>
      </w:r>
      <w:r w:rsidR="00AE1C4A" w:rsidRPr="00AE1C4A">
        <w:rPr>
          <w:rStyle w:val="arabic"/>
          <w:rtl/>
        </w:rPr>
        <w:t>وَقِیْلَ مَعْنَاہُ النَّقْلُ مِنْ قَوْ لِھِمْ نَسَخْتَ مَا فیِ الْکِتَابِ اِذَا نَقَلْتَہُ بِأَ شْکَالِ کِتَا بَتِہِ</w:t>
      </w:r>
      <w:r w:rsidR="002670AA">
        <w:rPr>
          <w:rtl/>
        </w:rPr>
        <w:t xml:space="preserve"> </w:t>
      </w:r>
      <w:r w:rsidR="002670AA">
        <w:rPr>
          <w:rFonts w:hint="cs"/>
          <w:rtl/>
        </w:rPr>
        <w:t>.</w:t>
      </w:r>
      <w:r w:rsidR="009B128A">
        <w:rPr>
          <w:rFonts w:hint="cs"/>
          <w:rtl/>
        </w:rPr>
        <w:t xml:space="preserve"> </w:t>
      </w:r>
      <w:r w:rsidRPr="00EA2957">
        <w:rPr>
          <w:rtl/>
        </w:rPr>
        <w:t xml:space="preserve">اور </w:t>
      </w:r>
      <w:r w:rsidR="00632B17">
        <w:rPr>
          <w:rFonts w:hint="cs"/>
          <w:rtl/>
        </w:rPr>
        <w:t xml:space="preserve"> کہا گیا ہے (یعنی </w:t>
      </w:r>
      <w:r w:rsidRPr="00EA2957">
        <w:rPr>
          <w:rtl/>
        </w:rPr>
        <w:t xml:space="preserve">ضعیف قول </w:t>
      </w:r>
      <w:r w:rsidR="00221B90">
        <w:rPr>
          <w:rFonts w:hint="cs"/>
          <w:rtl/>
        </w:rPr>
        <w:t xml:space="preserve"> کے مطابق </w:t>
      </w:r>
      <w:r w:rsidR="00632B17">
        <w:rPr>
          <w:rFonts w:hint="cs"/>
          <w:rtl/>
        </w:rPr>
        <w:t>)</w:t>
      </w:r>
      <w:r w:rsidRPr="00EA2957">
        <w:rPr>
          <w:rtl/>
        </w:rPr>
        <w:t xml:space="preserve"> کہ نسخ کا معنی نقل کر نا ہے عر بوں کے اس قول : ''</w:t>
      </w:r>
      <w:r w:rsidR="00AE1C4A" w:rsidRPr="00AE1C4A">
        <w:rPr>
          <w:rStyle w:val="arabic"/>
          <w:rtl/>
        </w:rPr>
        <w:t>نسخت ما فی الکتاب''</w:t>
      </w:r>
      <w:r w:rsidRPr="009B128A">
        <w:rPr>
          <w:rtl/>
        </w:rPr>
        <w:t>سے</w:t>
      </w:r>
      <w:r w:rsidR="00AE1C4A" w:rsidRPr="00AE1C4A">
        <w:rPr>
          <w:rStyle w:val="arabic"/>
          <w:rtl/>
        </w:rPr>
        <w:t xml:space="preserve"> </w:t>
      </w:r>
      <w:r w:rsidRPr="00EA2957">
        <w:rPr>
          <w:rtl/>
        </w:rPr>
        <w:t>جب</w:t>
      </w:r>
      <w:r w:rsidR="00221B90">
        <w:rPr>
          <w:rFonts w:hint="cs"/>
          <w:rtl/>
        </w:rPr>
        <w:t xml:space="preserve"> </w:t>
      </w:r>
      <w:r w:rsidRPr="00EA2957">
        <w:rPr>
          <w:rtl/>
        </w:rPr>
        <w:t>کہ اس کو )  یعنی ما فی الکتا</w:t>
      </w:r>
      <w:r w:rsidR="00380300">
        <w:rPr>
          <w:rtl/>
        </w:rPr>
        <w:t>ب کو (نقل کرے کتا</w:t>
      </w:r>
      <w:r w:rsidRPr="00EA2957">
        <w:rPr>
          <w:rtl/>
        </w:rPr>
        <w:t>بت کی شکلوں اور صورتوں کے ساتھ)مطلب یہ ہے کہ ہما رے سامنے کو ئی کتاب رکھی گئی ہو اور اس کی با توں کو ہم اتا رے تو عربوں کے قول کے مطا بق کہا جا ئے گا : ''</w:t>
      </w:r>
      <w:r w:rsidR="00AE1C4A" w:rsidRPr="00AE1C4A">
        <w:rPr>
          <w:rStyle w:val="arabic"/>
          <w:rtl/>
        </w:rPr>
        <w:t>نَسَخْتُ مَا فیِ الْکِتَابِ</w:t>
      </w:r>
      <w:r w:rsidRPr="00EA2957">
        <w:rPr>
          <w:rtl/>
        </w:rPr>
        <w:t>''یعنی جو کتاب میں ہے اس کو میں نے نقل کیا ۔</w:t>
      </w:r>
    </w:p>
    <w:p w14:paraId="0FDEF709" w14:textId="77777777" w:rsidR="00462B4C" w:rsidRPr="00EA2957" w:rsidRDefault="00462B4C" w:rsidP="00462B4C">
      <w:r w:rsidRPr="00EA2957">
        <w:rPr>
          <w:rtl/>
        </w:rPr>
        <w:t xml:space="preserve">  دیکھئے: اس سے معلوم ہوا کہ ضعیف قول کے مطا بق نسخ کا معنی نقل کر نا ہے ۔</w:t>
      </w:r>
    </w:p>
    <w:p w14:paraId="77B7C1D3" w14:textId="37F896FA" w:rsidR="00462B4C" w:rsidRPr="009B128A" w:rsidRDefault="00462B4C" w:rsidP="00AE1C4A">
      <w:pPr>
        <w:pStyle w:val="Heading1"/>
      </w:pPr>
      <w:r w:rsidRPr="009B128A">
        <w:rPr>
          <w:rtl/>
        </w:rPr>
        <w:lastRenderedPageBreak/>
        <w:t>(نا سخ اور نسخ کی تعریف )</w:t>
      </w:r>
    </w:p>
    <w:p w14:paraId="5F93A646" w14:textId="633D2813" w:rsidR="00462B4C" w:rsidRPr="00EA2957" w:rsidRDefault="00462B4C" w:rsidP="00095B39">
      <w:r w:rsidRPr="00EA2957">
        <w:rPr>
          <w:rtl/>
        </w:rPr>
        <w:t xml:space="preserve">  (</w:t>
      </w:r>
      <w:r w:rsidR="00AE1C4A" w:rsidRPr="00AE1C4A">
        <w:rPr>
          <w:rStyle w:val="arabic"/>
          <w:rtl/>
        </w:rPr>
        <w:t>وَ حَدُّ ہُ الْخِطَابُ الدَّالَّ عَلیَ رَفْعِ الْحُکْمِ الثَّابِتِ بِا لْخِطَابِ الْمُتَقَدِّمِ عَلَی وَجْہٍ لَوْلاَہُ لَکَانَ ثَا بِتًا مَعَ تَرَا خِیْہِ عَنْہُ</w:t>
      </w:r>
      <w:r w:rsidR="002670AA">
        <w:rPr>
          <w:rtl/>
        </w:rPr>
        <w:t xml:space="preserve"> </w:t>
      </w:r>
      <w:r w:rsidR="002670AA">
        <w:rPr>
          <w:rFonts w:hint="cs"/>
          <w:rtl/>
        </w:rPr>
        <w:t>.</w:t>
      </w:r>
      <w:r w:rsidRPr="00EA2957">
        <w:rPr>
          <w:rtl/>
        </w:rPr>
        <w:t>اور) اصطلاح شر یعت میں (نسخ کی تعریف نسخ وہ خطاب ہے جو دلا لت کرے اس حکم کے مٹنے پر جو حکم ثا بت تھا خطاب متقدم) یعنی پہلے خطاب (سے اس طرح کہ اگر حکم کے مٹنے پر دلا لت کر نے و</w:t>
      </w:r>
      <w:r w:rsidR="009B128A">
        <w:rPr>
          <w:rtl/>
        </w:rPr>
        <w:t>ا لا خطاب نہ ہو تا تو وہ حکم ثا</w:t>
      </w:r>
      <w:r w:rsidR="00632B17">
        <w:rPr>
          <w:rtl/>
        </w:rPr>
        <w:t>بت رہتا درا</w:t>
      </w:r>
      <w:r w:rsidR="00632B17">
        <w:rPr>
          <w:rFonts w:hint="cs"/>
          <w:rtl/>
        </w:rPr>
        <w:t xml:space="preserve">ٓں </w:t>
      </w:r>
      <w:r w:rsidRPr="00EA2957">
        <w:rPr>
          <w:rtl/>
        </w:rPr>
        <w:t xml:space="preserve">حالیکہ حکم کے مٹنے پر دلا لت کر نے وا لا خطاب مؤخر ہو اس مٹنے وا لے حکم پر دلا لت کر نے والے خطاب سے )جیسے اللہ کا خطاب : </w:t>
      </w:r>
      <w:r w:rsidR="00AE1C4A" w:rsidRPr="00AE1C4A">
        <w:rPr>
          <w:rStyle w:val="arabic"/>
          <w:rtl/>
        </w:rPr>
        <w:t>وَ الَّذِیْنَ یُتَوَفَّوَنَ مِنْکُمْ وَیَذَرُوْنَ اَزْوَاجًا وَّ صِیَّةًلِّاَزْوَاجِھِمْ ْمَّتَا عًا اِلَی الْحَوْلِ غَیْرَ اِخْرَاجٍ الخ.</w:t>
      </w:r>
      <w:r w:rsidR="009B128A">
        <w:rPr>
          <w:rtl/>
        </w:rPr>
        <w:t xml:space="preserve">  </w:t>
      </w:r>
      <w:r w:rsidR="00C810D1">
        <w:rPr>
          <w:rFonts w:hint="cs"/>
          <w:rtl/>
        </w:rPr>
        <w:t>(</w:t>
      </w:r>
      <w:r w:rsidR="009B128A">
        <w:rPr>
          <w:rtl/>
        </w:rPr>
        <w:t>سو ر</w:t>
      </w:r>
      <w:r w:rsidR="009B128A">
        <w:rPr>
          <w:rFonts w:hint="cs"/>
          <w:rtl/>
        </w:rPr>
        <w:t>ۂ</w:t>
      </w:r>
      <w:r w:rsidRPr="00EA2957">
        <w:rPr>
          <w:rtl/>
        </w:rPr>
        <w:t xml:space="preserve"> بقرہ ٢٤٠</w:t>
      </w:r>
      <w:r w:rsidR="00C810D1">
        <w:rPr>
          <w:rFonts w:hint="cs"/>
          <w:rtl/>
        </w:rPr>
        <w:t>)</w:t>
      </w:r>
      <w:r w:rsidRPr="00EA2957">
        <w:rPr>
          <w:rtl/>
        </w:rPr>
        <w:t xml:space="preserve">اللہ کے اس پہلے خطاب سے متوفی عنھا زو جھا </w:t>
      </w:r>
      <w:r w:rsidR="00C810D1">
        <w:rPr>
          <w:rFonts w:hint="cs"/>
          <w:rtl/>
        </w:rPr>
        <w:t>(</w:t>
      </w:r>
      <w:r w:rsidRPr="00EA2957">
        <w:rPr>
          <w:rtl/>
        </w:rPr>
        <w:t>یعنی جس کا  شو ہر انتقال کر گیا اس</w:t>
      </w:r>
      <w:r w:rsidR="00C810D1">
        <w:rPr>
          <w:rFonts w:hint="cs"/>
          <w:rtl/>
        </w:rPr>
        <w:t>)</w:t>
      </w:r>
      <w:r w:rsidRPr="00EA2957">
        <w:rPr>
          <w:rtl/>
        </w:rPr>
        <w:t xml:space="preserve">کے لئے </w:t>
      </w:r>
      <w:r w:rsidR="00095B39">
        <w:rPr>
          <w:rFonts w:hint="cs"/>
          <w:rtl/>
        </w:rPr>
        <w:t>ایک</w:t>
      </w:r>
      <w:r w:rsidRPr="00EA2957">
        <w:rPr>
          <w:rtl/>
        </w:rPr>
        <w:t xml:space="preserve"> سال کی عدت گزارنے کا حکم ثا بت ہوا ۔</w:t>
      </w:r>
    </w:p>
    <w:p w14:paraId="3E5EB78D" w14:textId="0966115F" w:rsidR="00462B4C" w:rsidRPr="00EA2957" w:rsidRDefault="00462B4C" w:rsidP="007B5FF8">
      <w:r w:rsidRPr="00EA2957">
        <w:rPr>
          <w:rtl/>
        </w:rPr>
        <w:t xml:space="preserve">  اور اللہ کا دوسرا خطاب ہے :</w:t>
      </w:r>
      <w:r w:rsidR="00AE1C4A" w:rsidRPr="00AE1C4A">
        <w:rPr>
          <w:rStyle w:val="arabic"/>
          <w:rtl/>
        </w:rPr>
        <w:t>وَ الَّذِیْنَ یُتَوَفَّوْنَ مِنْکُمْ وَیَذَرُوْنَ اَزْوَاجًا یَّتَرَبَّصْنَ بِاَنْفُسِھِنَّ اَرْ بَعَةَ اَشْھُرٍ وَّعَشْرًا</w:t>
      </w:r>
      <w:r w:rsidR="009B128A">
        <w:rPr>
          <w:rtl/>
        </w:rPr>
        <w:t xml:space="preserve"> </w:t>
      </w:r>
      <w:r w:rsidR="007B5FF8">
        <w:rPr>
          <w:rFonts w:hint="cs"/>
          <w:rtl/>
        </w:rPr>
        <w:t>.</w:t>
      </w:r>
      <w:r w:rsidR="00C810D1">
        <w:rPr>
          <w:rFonts w:hint="cs"/>
          <w:rtl/>
        </w:rPr>
        <w:t>(</w:t>
      </w:r>
      <w:r w:rsidR="009B128A">
        <w:rPr>
          <w:rtl/>
        </w:rPr>
        <w:t>سو ر</w:t>
      </w:r>
      <w:r w:rsidR="009B128A">
        <w:rPr>
          <w:rFonts w:hint="cs"/>
          <w:rtl/>
        </w:rPr>
        <w:t xml:space="preserve">ۂ </w:t>
      </w:r>
      <w:r w:rsidRPr="00EA2957">
        <w:rPr>
          <w:rtl/>
        </w:rPr>
        <w:t>بقرہ ٢٤</w:t>
      </w:r>
      <w:r w:rsidR="00C810D1">
        <w:rPr>
          <w:rFonts w:hint="cs"/>
          <w:rtl/>
        </w:rPr>
        <w:t>)</w:t>
      </w:r>
      <w:r w:rsidR="009B128A">
        <w:rPr>
          <w:rtl/>
        </w:rPr>
        <w:t>اللہ کے اس دوسرے خطاب سے متو</w:t>
      </w:r>
      <w:r w:rsidRPr="00EA2957">
        <w:rPr>
          <w:rtl/>
        </w:rPr>
        <w:t xml:space="preserve">فی عنہا  زو جھا کے لئے </w:t>
      </w:r>
      <w:r w:rsidR="00C810D1">
        <w:rPr>
          <w:rFonts w:hint="cs"/>
          <w:rtl/>
        </w:rPr>
        <w:t>چار</w:t>
      </w:r>
      <w:r w:rsidRPr="00EA2957">
        <w:rPr>
          <w:rtl/>
        </w:rPr>
        <w:t xml:space="preserve">ماہ  </w:t>
      </w:r>
      <w:r w:rsidR="00C810D1">
        <w:rPr>
          <w:rFonts w:hint="cs"/>
          <w:rtl/>
        </w:rPr>
        <w:t xml:space="preserve">دس </w:t>
      </w:r>
      <w:r w:rsidRPr="00EA2957">
        <w:rPr>
          <w:rtl/>
        </w:rPr>
        <w:t xml:space="preserve">دن کی عدت گزار نے کا حکم ثا بت ہوا ۔ </w:t>
      </w:r>
    </w:p>
    <w:p w14:paraId="52B47A2F" w14:textId="5E621327" w:rsidR="00462B4C" w:rsidRPr="00152576" w:rsidRDefault="00462B4C" w:rsidP="00095B39">
      <w:pPr>
        <w:rPr>
          <w:w w:val="99"/>
        </w:rPr>
      </w:pPr>
      <w:r w:rsidRPr="00EA2957">
        <w:rPr>
          <w:rtl/>
        </w:rPr>
        <w:t xml:space="preserve">  </w:t>
      </w:r>
      <w:r w:rsidRPr="00152576">
        <w:rPr>
          <w:w w:val="99"/>
          <w:rtl/>
        </w:rPr>
        <w:t xml:space="preserve">دیکھئے: خطاب متقدم یعنی : </w:t>
      </w:r>
      <w:r w:rsidR="00AE1C4A" w:rsidRPr="00AE1C4A">
        <w:rPr>
          <w:rStyle w:val="arabic"/>
          <w:rtl/>
        </w:rPr>
        <w:t xml:space="preserve">وَالَّذِیْنَ یُتَوَفَّوْنَ مِنْکُمْ وَیَذَرُوْنَ اَزْوَاجًا وَّ صِیَّةً الخ. </w:t>
      </w:r>
      <w:r w:rsidR="00C810D1" w:rsidRPr="00152576">
        <w:rPr>
          <w:rFonts w:hint="cs"/>
          <w:w w:val="99"/>
          <w:rtl/>
        </w:rPr>
        <w:t>(</w:t>
      </w:r>
      <w:r w:rsidRPr="00152576">
        <w:rPr>
          <w:w w:val="99"/>
          <w:rtl/>
        </w:rPr>
        <w:t xml:space="preserve">سو </w:t>
      </w:r>
      <w:r w:rsidR="009B128A" w:rsidRPr="00152576">
        <w:rPr>
          <w:w w:val="99"/>
          <w:rtl/>
        </w:rPr>
        <w:t>ر</w:t>
      </w:r>
      <w:r w:rsidR="009B128A" w:rsidRPr="00152576">
        <w:rPr>
          <w:rFonts w:hint="cs"/>
          <w:w w:val="99"/>
          <w:rtl/>
        </w:rPr>
        <w:t>ۂ</w:t>
      </w:r>
      <w:r w:rsidRPr="00152576">
        <w:rPr>
          <w:w w:val="99"/>
          <w:rtl/>
        </w:rPr>
        <w:t xml:space="preserve"> بقرہ ٢٤٠</w:t>
      </w:r>
      <w:r w:rsidR="00C810D1" w:rsidRPr="00152576">
        <w:rPr>
          <w:rFonts w:hint="cs"/>
          <w:w w:val="99"/>
          <w:rtl/>
        </w:rPr>
        <w:t>)</w:t>
      </w:r>
      <w:r w:rsidRPr="00152576">
        <w:rPr>
          <w:w w:val="99"/>
          <w:rtl/>
        </w:rPr>
        <w:t xml:space="preserve"> سے </w:t>
      </w:r>
      <w:r w:rsidR="00095B39" w:rsidRPr="00152576">
        <w:rPr>
          <w:rFonts w:hint="cs"/>
          <w:w w:val="99"/>
          <w:rtl/>
        </w:rPr>
        <w:t>ایک</w:t>
      </w:r>
      <w:r w:rsidRPr="00152576">
        <w:rPr>
          <w:w w:val="99"/>
          <w:rtl/>
        </w:rPr>
        <w:t xml:space="preserve"> سال کی عدت گزار نے کا جو حکم ثا بت تھا اس ثا بت حکم کے مٹنے پر یہ خطاب : </w:t>
      </w:r>
      <w:r w:rsidR="00AE1C4A" w:rsidRPr="00AE1C4A">
        <w:rPr>
          <w:rStyle w:val="arabic"/>
          <w:rtl/>
        </w:rPr>
        <w:t>وَ الَّذِیْنَ یُتَوَ فَّوْنَ  مِنْکُمْ وَیَذَرُوْنَ اَزْوَاجًا یَّتَرَ بَّصْنَ الخ</w:t>
      </w:r>
      <w:r w:rsidR="00C810D1" w:rsidRPr="00152576">
        <w:rPr>
          <w:rFonts w:hint="cs"/>
          <w:w w:val="99"/>
          <w:rtl/>
        </w:rPr>
        <w:t>(</w:t>
      </w:r>
      <w:r w:rsidR="009B128A" w:rsidRPr="00152576">
        <w:rPr>
          <w:w w:val="99"/>
          <w:rtl/>
        </w:rPr>
        <w:t>سو ر</w:t>
      </w:r>
      <w:r w:rsidR="009B128A" w:rsidRPr="00152576">
        <w:rPr>
          <w:rFonts w:hint="cs"/>
          <w:w w:val="99"/>
          <w:rtl/>
        </w:rPr>
        <w:t>ۂ</w:t>
      </w:r>
      <w:r w:rsidRPr="00152576">
        <w:rPr>
          <w:w w:val="99"/>
          <w:rtl/>
        </w:rPr>
        <w:t xml:space="preserve"> بقرہ ٢٣٤</w:t>
      </w:r>
      <w:r w:rsidR="00C810D1" w:rsidRPr="00152576">
        <w:rPr>
          <w:rFonts w:hint="cs"/>
          <w:w w:val="99"/>
          <w:rtl/>
        </w:rPr>
        <w:t xml:space="preserve">) </w:t>
      </w:r>
      <w:r w:rsidRPr="00152576">
        <w:rPr>
          <w:w w:val="99"/>
          <w:rtl/>
        </w:rPr>
        <w:t xml:space="preserve">دلا لت کر تا ہے، اگر ثا بت حکم کے مٹنے پر دلا لت کر نے وا لا یہ خطاب </w:t>
      </w:r>
      <w:r w:rsidR="00C810D1" w:rsidRPr="00152576">
        <w:rPr>
          <w:rFonts w:hint="cs"/>
          <w:w w:val="99"/>
          <w:rtl/>
        </w:rPr>
        <w:t>(</w:t>
      </w:r>
      <w:r w:rsidR="009B128A" w:rsidRPr="00152576">
        <w:rPr>
          <w:w w:val="99"/>
          <w:rtl/>
        </w:rPr>
        <w:t>سو ر</w:t>
      </w:r>
      <w:r w:rsidR="009B128A" w:rsidRPr="00152576">
        <w:rPr>
          <w:rFonts w:hint="cs"/>
          <w:w w:val="99"/>
          <w:rtl/>
        </w:rPr>
        <w:t>ۂ</w:t>
      </w:r>
      <w:r w:rsidRPr="00152576">
        <w:rPr>
          <w:w w:val="99"/>
          <w:rtl/>
        </w:rPr>
        <w:t xml:space="preserve"> بقرہ ٢٣٤</w:t>
      </w:r>
      <w:r w:rsidR="00C810D1" w:rsidRPr="00152576">
        <w:rPr>
          <w:rFonts w:hint="cs"/>
          <w:w w:val="99"/>
          <w:rtl/>
        </w:rPr>
        <w:t>)</w:t>
      </w:r>
      <w:r w:rsidRPr="00152576">
        <w:rPr>
          <w:w w:val="99"/>
          <w:rtl/>
        </w:rPr>
        <w:t xml:space="preserve">نہ ہو تا تو وہ حکم ثا بت رہتا جو خطاب متقدم سے ہوا ہے اس میں ثا بت حکم کے مٹنے پر دلا لت کر نے وا لا خطاب مؤخر ہے مٹنے وا لے حکم پر دلا  لت </w:t>
      </w:r>
      <w:r w:rsidRPr="00152576">
        <w:rPr>
          <w:w w:val="99"/>
          <w:rtl/>
        </w:rPr>
        <w:lastRenderedPageBreak/>
        <w:t>کر نے وا لے خطاب سے ۔</w:t>
      </w:r>
    </w:p>
    <w:p w14:paraId="70C02E5E" w14:textId="4BDFE0ED" w:rsidR="00462B4C" w:rsidRPr="007B5FF8" w:rsidRDefault="00462B4C" w:rsidP="007B5FF8">
      <w:pPr>
        <w:rPr>
          <w:w w:val="96"/>
        </w:rPr>
      </w:pPr>
      <w:r w:rsidRPr="007B5FF8">
        <w:rPr>
          <w:w w:val="96"/>
          <w:rtl/>
        </w:rPr>
        <w:t>اس</w:t>
      </w:r>
      <w:r w:rsidR="007B5FF8" w:rsidRPr="007B5FF8">
        <w:rPr>
          <w:rFonts w:hint="cs"/>
          <w:w w:val="96"/>
          <w:rtl/>
        </w:rPr>
        <w:t xml:space="preserve">                                 </w:t>
      </w:r>
      <w:r w:rsidRPr="007B5FF8">
        <w:rPr>
          <w:w w:val="96"/>
          <w:rtl/>
        </w:rPr>
        <w:t xml:space="preserve"> کو ذکر کی ہو ئی مثال کے اعتبار سے ا س طرح سمجھو :  </w:t>
      </w:r>
      <w:r w:rsidR="00AE1C4A" w:rsidRPr="00AE1C4A">
        <w:rPr>
          <w:rStyle w:val="arabic"/>
          <w:rtl/>
        </w:rPr>
        <w:t>وَ الَّذِیْنَ یُتَوَ فَّوْنَ مِنْکُمْ وَ یَذَرُوْنَ اَزْوَاجًا یَّتَرَ بَّصْنَ الخ.(</w:t>
      </w:r>
      <w:r w:rsidR="009B128A" w:rsidRPr="007B5FF8">
        <w:rPr>
          <w:w w:val="96"/>
          <w:rtl/>
        </w:rPr>
        <w:t>سو ر</w:t>
      </w:r>
      <w:r w:rsidR="009B128A" w:rsidRPr="007B5FF8">
        <w:rPr>
          <w:rFonts w:hint="cs"/>
          <w:w w:val="96"/>
          <w:rtl/>
        </w:rPr>
        <w:t>ۂ</w:t>
      </w:r>
      <w:r w:rsidR="009B128A" w:rsidRPr="007B5FF8">
        <w:rPr>
          <w:w w:val="96"/>
          <w:rtl/>
        </w:rPr>
        <w:t xml:space="preserve"> بقرہ ٢٣٤</w:t>
      </w:r>
      <w:r w:rsidR="00C810D1" w:rsidRPr="007B5FF8">
        <w:rPr>
          <w:rFonts w:hint="cs"/>
          <w:w w:val="96"/>
          <w:rtl/>
        </w:rPr>
        <w:t>)</w:t>
      </w:r>
      <w:r w:rsidRPr="007B5FF8">
        <w:rPr>
          <w:w w:val="96"/>
          <w:rtl/>
        </w:rPr>
        <w:t>یہ خطاب مؤ خر ہے یعنی بعد کا ہے،</w:t>
      </w:r>
      <w:r w:rsidR="00AE1C4A" w:rsidRPr="00AE1C4A">
        <w:rPr>
          <w:rStyle w:val="arabic"/>
          <w:rtl/>
        </w:rPr>
        <w:t>وَ الَّذِیْنَ یُتَوَفَّوْنَ مِنْکُمْ وَیَذَرُوْنَ اَزْوَاجًا وَّ صِیَّةً الخ</w:t>
      </w:r>
      <w:r w:rsidR="00C810D1" w:rsidRPr="007B5FF8">
        <w:rPr>
          <w:rFonts w:hint="cs"/>
          <w:w w:val="96"/>
          <w:rtl/>
        </w:rPr>
        <w:t>(</w:t>
      </w:r>
      <w:r w:rsidRPr="007B5FF8">
        <w:rPr>
          <w:w w:val="96"/>
          <w:rtl/>
        </w:rPr>
        <w:t>سو رہ</w:t>
      </w:r>
      <w:r w:rsidR="009B128A" w:rsidRPr="007B5FF8">
        <w:rPr>
          <w:rFonts w:hint="cs"/>
          <w:w w:val="96"/>
          <w:rtl/>
        </w:rPr>
        <w:t>ٔ</w:t>
      </w:r>
      <w:r w:rsidRPr="007B5FF8">
        <w:rPr>
          <w:w w:val="96"/>
          <w:rtl/>
        </w:rPr>
        <w:t xml:space="preserve"> بقرہ ٢٤٠</w:t>
      </w:r>
      <w:r w:rsidR="00095B39" w:rsidRPr="007B5FF8">
        <w:rPr>
          <w:rFonts w:hint="cs"/>
          <w:w w:val="96"/>
          <w:rtl/>
        </w:rPr>
        <w:t>)</w:t>
      </w:r>
      <w:r w:rsidRPr="007B5FF8">
        <w:rPr>
          <w:w w:val="96"/>
          <w:rtl/>
        </w:rPr>
        <w:t xml:space="preserve">  اس خطاب متقدم سے ۔</w:t>
      </w:r>
    </w:p>
    <w:p w14:paraId="17BFCF6D" w14:textId="1D09F07F" w:rsidR="00462B4C" w:rsidRPr="00EA2957" w:rsidRDefault="00462B4C" w:rsidP="00095B39">
      <w:r w:rsidRPr="00EA2957">
        <w:rPr>
          <w:rtl/>
        </w:rPr>
        <w:t xml:space="preserve">  معلوم ہوا :  </w:t>
      </w:r>
      <w:r w:rsidR="00AE1C4A" w:rsidRPr="00AE1C4A">
        <w:rPr>
          <w:rStyle w:val="arabic"/>
          <w:rtl/>
        </w:rPr>
        <w:t>وَ الَّذِیْنَ یُتَوَفَّوْنَ مِنْکُمْ الخ.</w:t>
      </w:r>
      <w:r w:rsidRPr="00EA2957">
        <w:rPr>
          <w:rtl/>
        </w:rPr>
        <w:t xml:space="preserve"> </w:t>
      </w:r>
      <w:r w:rsidR="00095B39">
        <w:rPr>
          <w:rFonts w:hint="cs"/>
          <w:rtl/>
        </w:rPr>
        <w:t>(</w:t>
      </w:r>
      <w:r w:rsidRPr="00EA2957">
        <w:rPr>
          <w:rtl/>
        </w:rPr>
        <w:t>سو ر</w:t>
      </w:r>
      <w:r w:rsidR="009B128A">
        <w:rPr>
          <w:rFonts w:hint="cs"/>
          <w:rtl/>
        </w:rPr>
        <w:t>ۂ</w:t>
      </w:r>
      <w:r w:rsidRPr="00EA2957">
        <w:rPr>
          <w:rtl/>
        </w:rPr>
        <w:t xml:space="preserve"> بقرہ ٢٤٠</w:t>
      </w:r>
      <w:r w:rsidR="00095B39">
        <w:rPr>
          <w:rFonts w:hint="cs"/>
          <w:rtl/>
        </w:rPr>
        <w:t>)</w:t>
      </w:r>
      <w:r w:rsidRPr="00EA2957">
        <w:rPr>
          <w:rtl/>
        </w:rPr>
        <w:t xml:space="preserve">کا حکم منسوخ ہوا ، </w:t>
      </w:r>
      <w:r w:rsidR="00AE1C4A" w:rsidRPr="00AE1C4A">
        <w:rPr>
          <w:rStyle w:val="arabic"/>
          <w:rtl/>
        </w:rPr>
        <w:t>وَ الَّذِیْنَ یُتَوَفَّوْنَ مِنْکمْ الخ</w:t>
      </w:r>
      <w:r w:rsidRPr="00EA2957">
        <w:rPr>
          <w:rtl/>
        </w:rPr>
        <w:t xml:space="preserve">  </w:t>
      </w:r>
      <w:r w:rsidR="007B5FF8">
        <w:rPr>
          <w:rFonts w:hint="cs"/>
          <w:rtl/>
        </w:rPr>
        <w:t>.</w:t>
      </w:r>
      <w:r w:rsidR="00095B39">
        <w:rPr>
          <w:rFonts w:hint="cs"/>
          <w:rtl/>
        </w:rPr>
        <w:t>(</w:t>
      </w:r>
      <w:r w:rsidR="009B128A">
        <w:rPr>
          <w:rtl/>
        </w:rPr>
        <w:t>سو رہ</w:t>
      </w:r>
      <w:r w:rsidR="009B128A">
        <w:rPr>
          <w:rFonts w:hint="cs"/>
          <w:rtl/>
        </w:rPr>
        <w:t>ٔ</w:t>
      </w:r>
      <w:r w:rsidR="009B128A">
        <w:rPr>
          <w:rtl/>
        </w:rPr>
        <w:t xml:space="preserve"> بقرہ ٢٣٤</w:t>
      </w:r>
      <w:r w:rsidR="00095B39">
        <w:rPr>
          <w:rFonts w:hint="cs"/>
          <w:rtl/>
        </w:rPr>
        <w:t>)</w:t>
      </w:r>
      <w:r w:rsidRPr="00EA2957">
        <w:rPr>
          <w:rtl/>
        </w:rPr>
        <w:t>سے ۔</w:t>
      </w:r>
    </w:p>
    <w:p w14:paraId="34854511" w14:textId="56C4B6D5" w:rsidR="00462B4C" w:rsidRPr="009B128A" w:rsidRDefault="00462B4C" w:rsidP="00AE1C4A">
      <w:pPr>
        <w:pStyle w:val="Heading1"/>
      </w:pPr>
      <w:r w:rsidRPr="009B128A">
        <w:rPr>
          <w:rtl/>
        </w:rPr>
        <w:t>(منسوخ کسے کہتے ہیں )</w:t>
      </w:r>
    </w:p>
    <w:p w14:paraId="77B7670D" w14:textId="77777777" w:rsidR="00462B4C" w:rsidRPr="00EA2957" w:rsidRDefault="00462B4C" w:rsidP="00462B4C">
      <w:r w:rsidRPr="00EA2957">
        <w:rPr>
          <w:rtl/>
        </w:rPr>
        <w:t xml:space="preserve">  خطاب متأخر سے خطاب متقدم کے مٹنے وا لے حکم کو منسوخ کہتے ہیں ۔</w:t>
      </w:r>
    </w:p>
    <w:p w14:paraId="51F961AC" w14:textId="21F9D44C" w:rsidR="00462B4C" w:rsidRPr="00EA2957" w:rsidRDefault="00462B4C" w:rsidP="006B1833">
      <w:r w:rsidRPr="00EA2957">
        <w:rPr>
          <w:rtl/>
        </w:rPr>
        <w:t xml:space="preserve">  شا رح محلی</w:t>
      </w:r>
      <w:r w:rsidR="00990EA8">
        <w:rPr>
          <w:rFonts w:hint="cs"/>
          <w:rtl/>
        </w:rPr>
        <w:t>ؒ</w:t>
      </w:r>
      <w:r w:rsidRPr="00EA2957">
        <w:rPr>
          <w:rtl/>
        </w:rPr>
        <w:t xml:space="preserve">  فر ما تے ہیں : ماتن نے جو تعریف ذکر کی ہے :(</w:t>
      </w:r>
      <w:r w:rsidR="00AE1C4A" w:rsidRPr="00AE1C4A">
        <w:rPr>
          <w:rStyle w:val="arabic"/>
          <w:rtl/>
        </w:rPr>
        <w:t>وحدہ الخطاب الدال علی رفع الحکم الثا بت  با لخطاب المتقدم علی وجہ لو لاہ لکان ثا بتا مع ترا خیہ عنہ</w:t>
      </w:r>
      <w:r w:rsidRPr="00EA2957">
        <w:rPr>
          <w:rtl/>
        </w:rPr>
        <w:t>)  اس سے ما تن  کی مراد یہ ہے کہ یہ تعریف نا سخ کی ہے ،نسخ کی نہیں ہے ۔تو معلوم ہوا کہ (و حدہ) میں ''ہ'' کی ضمیر سے مراد ''نا سخ'' ہے جو اسم فا عل کے معنی میں ہے اور اس ضمیر کا مر جع ''نسخ'' ہے اور نسخ کا معنی ''ازا لہ'' ہے اور ازالہ مصدر کے معنی میں ہے ۔</w:t>
      </w:r>
      <w:r w:rsidR="006B1833">
        <w:rPr>
          <w:rFonts w:hint="cs"/>
          <w:rtl/>
        </w:rPr>
        <w:t xml:space="preserve"> </w:t>
      </w:r>
      <w:r w:rsidRPr="00EA2957">
        <w:rPr>
          <w:rtl/>
        </w:rPr>
        <w:t>(</w:t>
      </w:r>
      <w:r w:rsidR="00AE1C4A" w:rsidRPr="00AE1C4A">
        <w:rPr>
          <w:rStyle w:val="arabic"/>
          <w:rtl/>
        </w:rPr>
        <w:t>وأما النسخ فمعناہ الازالة</w:t>
      </w:r>
      <w:r w:rsidRPr="00EA2957">
        <w:rPr>
          <w:rtl/>
        </w:rPr>
        <w:t xml:space="preserve"> )  </w:t>
      </w:r>
      <w:r w:rsidR="00095B39">
        <w:rPr>
          <w:rFonts w:hint="cs"/>
          <w:rtl/>
        </w:rPr>
        <w:t>(</w:t>
      </w:r>
      <w:r w:rsidR="006B1833">
        <w:rPr>
          <w:rtl/>
        </w:rPr>
        <w:t xml:space="preserve">ورقات </w:t>
      </w:r>
      <w:r w:rsidR="00095B39">
        <w:rPr>
          <w:rFonts w:hint="cs"/>
          <w:rtl/>
        </w:rPr>
        <w:t>)</w:t>
      </w:r>
    </w:p>
    <w:p w14:paraId="6724D860" w14:textId="53A6E431" w:rsidR="00462B4C" w:rsidRPr="006B1833" w:rsidRDefault="00462B4C" w:rsidP="00AE1C4A">
      <w:pPr>
        <w:pStyle w:val="Heading1"/>
      </w:pPr>
      <w:r w:rsidRPr="006B1833">
        <w:rPr>
          <w:rtl/>
        </w:rPr>
        <w:t>(اعتراض و جواب )</w:t>
      </w:r>
    </w:p>
    <w:p w14:paraId="0B8DD35D" w14:textId="0EC02CA4" w:rsidR="00462B4C" w:rsidRPr="00EA2957" w:rsidRDefault="00462B4C" w:rsidP="007B5FF8">
      <w:r w:rsidRPr="00EA2957">
        <w:rPr>
          <w:rtl/>
        </w:rPr>
        <w:t xml:space="preserve">  اعتراض : لفظ ''وحدہ'' میں ضمیر ''ہ  '' کا مر جع ''</w:t>
      </w:r>
      <w:r w:rsidR="00AE1C4A" w:rsidRPr="00AE1C4A">
        <w:rPr>
          <w:rStyle w:val="arabic"/>
          <w:rtl/>
        </w:rPr>
        <w:t xml:space="preserve">أما النسخ </w:t>
      </w:r>
      <w:r w:rsidRPr="00EA2957">
        <w:rPr>
          <w:rtl/>
        </w:rPr>
        <w:t xml:space="preserve">''میں سے لفظ نسخ ہے اور مصنف نے اس کا معنی بیان کر تے ہو ئے فر ما یا : </w:t>
      </w:r>
      <w:r w:rsidR="00AE1C4A" w:rsidRPr="00AE1C4A">
        <w:rPr>
          <w:rStyle w:val="arabic"/>
          <w:rtl/>
        </w:rPr>
        <w:t>معناہ الا زالة وقیل ...النقل</w:t>
      </w:r>
      <w:r w:rsidRPr="00EA2957">
        <w:rPr>
          <w:rtl/>
        </w:rPr>
        <w:t xml:space="preserve"> </w:t>
      </w:r>
      <w:r w:rsidR="007B5FF8">
        <w:rPr>
          <w:rFonts w:hint="cs"/>
          <w:rtl/>
        </w:rPr>
        <w:t>.</w:t>
      </w:r>
      <w:r w:rsidRPr="00EA2957">
        <w:rPr>
          <w:rtl/>
        </w:rPr>
        <w:t>اور ازالہ اور نقل دونوں مصدری معنی ہے تو گو یا لفظ ''النسخ'' مصدر کے معنی میں ہے اور لفظ ''حدہ''میں ضمیر ''ہ  ''سے مراد ''ناسخ'' ہے اس لئے کہ تعریف میں ماتن نے فر ما یا :</w:t>
      </w:r>
      <w:r w:rsidR="006B1833">
        <w:rPr>
          <w:rFonts w:hint="cs"/>
          <w:rtl/>
        </w:rPr>
        <w:t xml:space="preserve"> </w:t>
      </w:r>
      <w:r w:rsidRPr="00EA2957">
        <w:rPr>
          <w:rtl/>
        </w:rPr>
        <w:lastRenderedPageBreak/>
        <w:t>(</w:t>
      </w:r>
      <w:r w:rsidR="00AE1C4A" w:rsidRPr="00AE1C4A">
        <w:rPr>
          <w:rStyle w:val="arabic"/>
          <w:rtl/>
        </w:rPr>
        <w:t>الخطاب الدال الخ</w:t>
      </w:r>
      <w:r w:rsidRPr="00EA2957">
        <w:rPr>
          <w:rtl/>
        </w:rPr>
        <w:t xml:space="preserve"> )اور ظا ہر ہے کہ خطاب دال نا سخ ہو تا ہے نہ کہ نسخ ۔</w:t>
      </w:r>
      <w:r w:rsidR="006B1833">
        <w:rPr>
          <w:rtl/>
        </w:rPr>
        <w:t xml:space="preserve">  تو ضمیر اور مر جع کے معنی عل</w:t>
      </w:r>
      <w:r w:rsidR="006B1833">
        <w:rPr>
          <w:rFonts w:hint="cs"/>
          <w:rtl/>
        </w:rPr>
        <w:t>یح</w:t>
      </w:r>
      <w:r w:rsidR="006B1833">
        <w:rPr>
          <w:rtl/>
        </w:rPr>
        <w:t>دہ عل</w:t>
      </w:r>
      <w:r w:rsidR="006B1833">
        <w:rPr>
          <w:rFonts w:hint="cs"/>
          <w:rtl/>
        </w:rPr>
        <w:t>یح</w:t>
      </w:r>
      <w:r w:rsidRPr="00EA2957">
        <w:rPr>
          <w:rtl/>
        </w:rPr>
        <w:t>دہ ہو گئے حا لانکہ ضمیر اور مر جع</w:t>
      </w:r>
      <w:r w:rsidR="006B1833">
        <w:rPr>
          <w:rtl/>
        </w:rPr>
        <w:t xml:space="preserve"> کا معنی اور مراد ایک ہو تے ہیں</w:t>
      </w:r>
      <w:r w:rsidRPr="00EA2957">
        <w:rPr>
          <w:rtl/>
        </w:rPr>
        <w:t>؟</w:t>
      </w:r>
    </w:p>
    <w:p w14:paraId="5AF24D42" w14:textId="5EE26E86" w:rsidR="00462B4C" w:rsidRPr="00EA2957" w:rsidRDefault="00462B4C" w:rsidP="00095B39">
      <w:r w:rsidRPr="00EA2957">
        <w:rPr>
          <w:rtl/>
        </w:rPr>
        <w:t xml:space="preserve">  جواب: غا لب تو یہی ہے کہ ضمیر اور مر جع کا معنی اور مراد ایک ہی ہو تی ہے لیکن کبھی دونوں کا مع</w:t>
      </w:r>
      <w:r w:rsidR="00095B39">
        <w:rPr>
          <w:rtl/>
        </w:rPr>
        <w:t>نی اور مراد عل</w:t>
      </w:r>
      <w:r w:rsidRPr="00EA2957">
        <w:rPr>
          <w:rtl/>
        </w:rPr>
        <w:t>ی</w:t>
      </w:r>
      <w:r w:rsidR="00095B39">
        <w:rPr>
          <w:rFonts w:hint="cs"/>
          <w:rtl/>
        </w:rPr>
        <w:t>ح</w:t>
      </w:r>
      <w:r w:rsidRPr="00EA2957">
        <w:rPr>
          <w:rtl/>
        </w:rPr>
        <w:t>دہ بھی ہو تے ہیں ،اس کو علم بدیع میں ''استخدام'' کہتے ہیں ۔</w:t>
      </w:r>
      <w:r w:rsidR="00AE1C4A" w:rsidRPr="00AE1C4A">
        <w:rPr>
          <w:rStyle w:val="arabic"/>
          <w:rtl/>
        </w:rPr>
        <w:t>و منہ الا ستخدام :وھو أن یراد بلفظ لہ معنیان أحد ھما ثم یراد بضمیرہ ألآخر ،أو یراد بأحد ضمیریہ أحد ھماثم با لآ خر ألآ خر.</w:t>
      </w:r>
      <w:r w:rsidR="00095B39">
        <w:rPr>
          <w:rFonts w:hint="cs"/>
          <w:rtl/>
        </w:rPr>
        <w:t>(</w:t>
      </w:r>
      <w:r w:rsidRPr="00EA2957">
        <w:rPr>
          <w:rtl/>
        </w:rPr>
        <w:t>مختصر المعا نی ص٤٥٧</w:t>
      </w:r>
      <w:r w:rsidR="00095B39">
        <w:rPr>
          <w:rFonts w:hint="cs"/>
          <w:rtl/>
        </w:rPr>
        <w:t>)</w:t>
      </w:r>
      <w:r w:rsidR="007B5FF8">
        <w:rPr>
          <w:rFonts w:hint="cs"/>
          <w:rtl/>
        </w:rPr>
        <w:t xml:space="preserve"> </w:t>
      </w:r>
      <w:r w:rsidRPr="00EA2957">
        <w:rPr>
          <w:rtl/>
        </w:rPr>
        <w:t>یعنی استخدام یہ ہے کہ</w:t>
      </w:r>
      <w:r w:rsidR="00095B39">
        <w:rPr>
          <w:rFonts w:hint="cs"/>
          <w:rtl/>
        </w:rPr>
        <w:t xml:space="preserve"> دو</w:t>
      </w:r>
      <w:r w:rsidRPr="00EA2957">
        <w:rPr>
          <w:rtl/>
        </w:rPr>
        <w:t xml:space="preserve"> معنی وا لے لفظ سے ایک معنی مراد لیا جا ئے پھر اس کی ضمیر س</w:t>
      </w:r>
      <w:r w:rsidR="00095B39">
        <w:rPr>
          <w:rtl/>
        </w:rPr>
        <w:t>ے دوسرا معنی مراد  لیاجا ئے ۔یا</w:t>
      </w:r>
      <w:r w:rsidR="00095B39">
        <w:rPr>
          <w:rFonts w:hint="cs"/>
          <w:rtl/>
        </w:rPr>
        <w:t>دو</w:t>
      </w:r>
      <w:r w:rsidRPr="00EA2957">
        <w:rPr>
          <w:rtl/>
        </w:rPr>
        <w:t xml:space="preserve">معنی وا لے لفظ کی </w:t>
      </w:r>
      <w:r w:rsidR="00095B39">
        <w:rPr>
          <w:rFonts w:hint="cs"/>
          <w:rtl/>
        </w:rPr>
        <w:t>دو</w:t>
      </w:r>
      <w:r w:rsidRPr="00EA2957">
        <w:rPr>
          <w:rtl/>
        </w:rPr>
        <w:t>ضمیروں میں سے ایک ضمیر سے ایک معنی مراد لیا جا ئے اور دوسری ضمیر سے دوسرا معنی مراد لیا جا ئے ۔</w:t>
      </w:r>
    </w:p>
    <w:p w14:paraId="1C8AB8D7" w14:textId="38FA1217" w:rsidR="00462B4C" w:rsidRPr="00EA2957" w:rsidRDefault="00462B4C" w:rsidP="007B5FF8">
      <w:r w:rsidRPr="00EA2957">
        <w:rPr>
          <w:rtl/>
        </w:rPr>
        <w:t xml:space="preserve">  نا سخ کی تعریف سے لی جا ئے گی نسخ کی تعریف اور نسخ کی تعریف یہ ہے :  </w:t>
      </w:r>
      <w:r w:rsidR="00AE1C4A" w:rsidRPr="00AE1C4A">
        <w:rPr>
          <w:rStyle w:val="arabic"/>
          <w:rtl/>
        </w:rPr>
        <w:t>النسخ ھو: رَفعُ الحُکْمِ الثَّا بِت  باِ لْخِطَابِ الْمُتَقَدِّمِ باِ لْخِطَابِ الْمُتَأخَّرِ عَلَی وَجْہٍ لَوْ لاَالْخِطَابُ الْمُتَأخِّرِ لَکَانَ الْحُکْمُ ثَابِتًا</w:t>
      </w:r>
      <w:r w:rsidR="00221B90">
        <w:rPr>
          <w:rtl/>
        </w:rPr>
        <w:t xml:space="preserve"> </w:t>
      </w:r>
      <w:r w:rsidR="007B5FF8">
        <w:rPr>
          <w:rFonts w:hint="cs"/>
          <w:rtl/>
        </w:rPr>
        <w:t>.</w:t>
      </w:r>
      <w:r w:rsidR="00221B90">
        <w:rPr>
          <w:rtl/>
        </w:rPr>
        <w:t xml:space="preserve">یعنی </w:t>
      </w:r>
      <w:r w:rsidRPr="00EA2957">
        <w:rPr>
          <w:rtl/>
        </w:rPr>
        <w:t xml:space="preserve"> خطاب متأخر سے اس حکم کو اٹھا لیناجو خطاب متقدم سے اس طرح ثا بت ہو کہ اگر خطاب متا</w:t>
      </w:r>
      <w:r w:rsidR="00F5352D">
        <w:rPr>
          <w:rtl/>
        </w:rPr>
        <w:t xml:space="preserve">ٔ خر نہ ہو تا تو یہ ثا بت رہتا </w:t>
      </w:r>
      <w:r w:rsidR="00F5352D">
        <w:rPr>
          <w:rFonts w:hint="cs"/>
          <w:rtl/>
        </w:rPr>
        <w:t>۔</w:t>
      </w:r>
    </w:p>
    <w:p w14:paraId="10E1DE1C" w14:textId="0988B223" w:rsidR="00462B4C" w:rsidRPr="00EA2957" w:rsidRDefault="00462B4C" w:rsidP="007B5FF8">
      <w:r w:rsidRPr="00EA2957">
        <w:rPr>
          <w:rtl/>
        </w:rPr>
        <w:t xml:space="preserve">  صا حب جمع الجوا مع نے نسخ کی تعر یف اس طرح کی ہے :  </w:t>
      </w:r>
      <w:r w:rsidR="00AE1C4A" w:rsidRPr="00AE1C4A">
        <w:rPr>
          <w:rStyle w:val="arabic"/>
          <w:rtl/>
        </w:rPr>
        <w:t>رَفْعُ الْحُکْمِ الشَّرْعِی بِخِطَابٍ</w:t>
      </w:r>
      <w:r w:rsidRPr="00EA2957">
        <w:rPr>
          <w:rtl/>
        </w:rPr>
        <w:t xml:space="preserve"> </w:t>
      </w:r>
      <w:r w:rsidR="007B5FF8">
        <w:rPr>
          <w:rFonts w:hint="cs"/>
          <w:rtl/>
        </w:rPr>
        <w:t>.</w:t>
      </w:r>
      <w:r w:rsidRPr="00EA2957">
        <w:rPr>
          <w:rtl/>
        </w:rPr>
        <w:t xml:space="preserve"> یعنی حکم ش</w:t>
      </w:r>
      <w:r w:rsidR="00970071">
        <w:rPr>
          <w:rtl/>
        </w:rPr>
        <w:t>ر عی کو  اٹھا لینا خطاب کے ذریع</w:t>
      </w:r>
      <w:r w:rsidR="00970071">
        <w:rPr>
          <w:rFonts w:hint="cs"/>
          <w:rtl/>
        </w:rPr>
        <w:t>ے</w:t>
      </w:r>
      <w:r w:rsidRPr="00EA2957">
        <w:rPr>
          <w:rtl/>
        </w:rPr>
        <w:t xml:space="preserve"> ۔</w:t>
      </w:r>
    </w:p>
    <w:p w14:paraId="44128F05" w14:textId="448D0B56" w:rsidR="00462B4C" w:rsidRPr="00A655A9" w:rsidRDefault="00462B4C" w:rsidP="00AE1C4A">
      <w:pPr>
        <w:pStyle w:val="Heading1"/>
      </w:pPr>
      <w:r w:rsidRPr="00A655A9">
        <w:rPr>
          <w:rtl/>
        </w:rPr>
        <w:t>(اعتراض اور جواب )</w:t>
      </w:r>
    </w:p>
    <w:p w14:paraId="17058B29" w14:textId="7A3F3AB1" w:rsidR="00462B4C" w:rsidRPr="00EA2957" w:rsidRDefault="00462B4C" w:rsidP="007B5FF8">
      <w:r w:rsidRPr="00EA2957">
        <w:rPr>
          <w:rtl/>
        </w:rPr>
        <w:t xml:space="preserve">  اعتراض :اللہ کے کلام نفسی کو خطاب اللہ کہتے ہیں ۔جمع الجوامع میں ہے :</w:t>
      </w:r>
      <w:r w:rsidR="00AE1C4A" w:rsidRPr="00AE1C4A">
        <w:rPr>
          <w:rStyle w:val="arabic"/>
          <w:rtl/>
        </w:rPr>
        <w:t xml:space="preserve">خطاب </w:t>
      </w:r>
      <w:r w:rsidR="00AE1C4A" w:rsidRPr="00AE1C4A">
        <w:rPr>
          <w:rStyle w:val="arabic"/>
          <w:rtl/>
        </w:rPr>
        <w:lastRenderedPageBreak/>
        <w:t>اللہ أی کلامہ النفسی.</w:t>
      </w:r>
      <w:r w:rsidRPr="00EA2957">
        <w:rPr>
          <w:rtl/>
        </w:rPr>
        <w:t xml:space="preserve"> اور اللہ تعا لی کا کلام نفسی ازلی اور قدیم ہے ۔اور رفع</w:t>
      </w:r>
      <w:r w:rsidR="00970071">
        <w:rPr>
          <w:rFonts w:hint="cs"/>
          <w:rtl/>
        </w:rPr>
        <w:t>(</w:t>
      </w:r>
      <w:r w:rsidRPr="00EA2957">
        <w:rPr>
          <w:rtl/>
        </w:rPr>
        <w:t>اٹھنا</w:t>
      </w:r>
      <w:r w:rsidR="00970071">
        <w:rPr>
          <w:rFonts w:hint="cs"/>
          <w:rtl/>
        </w:rPr>
        <w:t xml:space="preserve">) </w:t>
      </w:r>
      <w:r w:rsidR="00A655A9">
        <w:rPr>
          <w:rtl/>
        </w:rPr>
        <w:t>حا</w:t>
      </w:r>
      <w:r w:rsidRPr="00EA2957">
        <w:rPr>
          <w:rtl/>
        </w:rPr>
        <w:t>دث کی صفت ہے۔ ازلی اور قدیم کی نہیں ۔لہذا رفع خطاب اللہ کی صفت نہیں بن سکتا یعنی خطاب اللہ کا رفع نہیں ہو سکتا اور نہ اس کے حکم کا  رفع ہو سکتا ہے ۔تو پھر تعریف میں کیوں ذکر کیا گیا کہ خطاب متقدم سے ثا بت حکم کو رفع کیا جا ئے گا ۔ اس سے تو ثا بت حکم کا رفع لازم آ ئے گا اور اس کا رفع لازم آ نے سے خطاب اللہ کا بھی رفع لازم آ ئے گا ؟</w:t>
      </w:r>
    </w:p>
    <w:p w14:paraId="4AB85D4A" w14:textId="77777777" w:rsidR="00462B4C" w:rsidRPr="00EA2957" w:rsidRDefault="00462B4C" w:rsidP="00970071">
      <w:r w:rsidRPr="00EA2957">
        <w:rPr>
          <w:rtl/>
        </w:rPr>
        <w:t xml:space="preserve">  جواب : حکم کے رفع سے مراد ذات حکم کا اٹھنا نہیں ،بلکہ فعل مکلف کے ساتھ اس کا جو تعلق ہے اس کا  اٹھناہے ۔</w:t>
      </w:r>
      <w:r w:rsidR="00970071">
        <w:rPr>
          <w:rFonts w:hint="cs"/>
          <w:rtl/>
        </w:rPr>
        <w:t>(</w:t>
      </w:r>
      <w:r w:rsidRPr="00EA2957">
        <w:rPr>
          <w:rtl/>
        </w:rPr>
        <w:t>شرح ورقات ص١٣</w:t>
      </w:r>
      <w:r w:rsidR="00970071">
        <w:rPr>
          <w:rFonts w:hint="cs"/>
          <w:rtl/>
        </w:rPr>
        <w:t>)</w:t>
      </w:r>
      <w:r w:rsidRPr="00EA2957">
        <w:rPr>
          <w:rtl/>
        </w:rPr>
        <w:t>اور فعل مکلف کے ساتھ اس کا تعلق حا دث ہے ۔قدیم نہیں ۔یعنی رفع ،حا دث کی صفت ہے ،نہ کہ خطاب اور حکم کی جو قدیم ہے ۔یعنی فی نفسہ حکم با قی رہے گا۔  فعل مکلف  سے تعلق نہ رہے گا ۔</w:t>
      </w:r>
    </w:p>
    <w:p w14:paraId="1DDFBEF8" w14:textId="5C244C78" w:rsidR="00462B4C" w:rsidRPr="00EA2957" w:rsidRDefault="00462B4C" w:rsidP="007B5FF8">
      <w:r w:rsidRPr="00EA2957">
        <w:rPr>
          <w:rtl/>
        </w:rPr>
        <w:t xml:space="preserve">  ما تن</w:t>
      </w:r>
      <w:r w:rsidR="00A655A9">
        <w:rPr>
          <w:rFonts w:hint="cs"/>
          <w:rtl/>
        </w:rPr>
        <w:t>ؒ</w:t>
      </w:r>
      <w:r w:rsidRPr="00EA2957">
        <w:rPr>
          <w:rtl/>
        </w:rPr>
        <w:t xml:space="preserve"> کے قول :( </w:t>
      </w:r>
      <w:r w:rsidR="00AE1C4A" w:rsidRPr="00AE1C4A">
        <w:rPr>
          <w:rStyle w:val="arabic"/>
          <w:rtl/>
        </w:rPr>
        <w:t>الثابت بالخطاب الخ</w:t>
      </w:r>
      <w:r w:rsidRPr="00EA2957">
        <w:rPr>
          <w:rtl/>
        </w:rPr>
        <w:t xml:space="preserve"> </w:t>
      </w:r>
      <w:r w:rsidR="007B5FF8">
        <w:rPr>
          <w:rFonts w:hint="cs"/>
          <w:rtl/>
        </w:rPr>
        <w:t>.</w:t>
      </w:r>
      <w:r w:rsidRPr="00EA2957">
        <w:rPr>
          <w:rtl/>
        </w:rPr>
        <w:t xml:space="preserve">  یعنی نسخ کہتے ہیں : اس حکم کے رفع </w:t>
      </w:r>
      <w:r w:rsidR="00970071">
        <w:rPr>
          <w:rFonts w:hint="cs"/>
          <w:rtl/>
        </w:rPr>
        <w:t>(</w:t>
      </w:r>
      <w:r w:rsidRPr="00EA2957">
        <w:rPr>
          <w:rtl/>
        </w:rPr>
        <w:t xml:space="preserve">اٹھانے </w:t>
      </w:r>
      <w:r w:rsidR="00970071">
        <w:rPr>
          <w:rFonts w:hint="cs"/>
          <w:rtl/>
        </w:rPr>
        <w:t>)</w:t>
      </w:r>
      <w:r w:rsidRPr="00EA2957">
        <w:rPr>
          <w:rtl/>
        </w:rPr>
        <w:t xml:space="preserve">کو جو خطاب  متقدم سے ثا بت ہو ۔اس تعریف )سے نکل گیا اس حکم کا اٹھا نا جو خطاب متقدم سے ثا بت نہ ہو بلکہ براء  ت اصلیہ سے ثا بت ہو ۔                                                            </w:t>
      </w:r>
    </w:p>
    <w:p w14:paraId="2BADF6D4" w14:textId="77777777" w:rsidR="00462B4C" w:rsidRPr="00EA2957" w:rsidRDefault="00462B4C" w:rsidP="00970071">
      <w:r w:rsidRPr="00EA2957">
        <w:rPr>
          <w:rtl/>
        </w:rPr>
        <w:t xml:space="preserve">  برا ء ت اصلیہ کہتے ہیں : ذمہ کا تکا لیف سے بری ہو نا یہاں تک کہ شر یعت آ نے کے بعد نص یا دلیل تکا لیف کو ثا بت کرے ۔مثلا معراج سے پہلے </w:t>
      </w:r>
      <w:r w:rsidR="00970071">
        <w:rPr>
          <w:rFonts w:hint="cs"/>
          <w:rtl/>
        </w:rPr>
        <w:t>پانچ</w:t>
      </w:r>
      <w:r w:rsidRPr="00EA2957">
        <w:rPr>
          <w:rtl/>
        </w:rPr>
        <w:t xml:space="preserve"> نماز یں فرض نہیں تھیں اور نمازوں سے ذمہ بری تھا ، معراج میں نمازیں فرض کی گئی ۔تو اس عدم تکلیف کے رفع کو نسخ نہیں کہیں گے ۔</w:t>
      </w:r>
    </w:p>
    <w:p w14:paraId="4BE2E879" w14:textId="0353FB53" w:rsidR="00462B4C" w:rsidRPr="00EA2957" w:rsidRDefault="00462B4C" w:rsidP="00462B4C">
      <w:r w:rsidRPr="00EA2957">
        <w:rPr>
          <w:rtl/>
        </w:rPr>
        <w:t xml:space="preserve">  نسخ کی تعریف میں : ''  </w:t>
      </w:r>
      <w:r w:rsidR="00AE1C4A" w:rsidRPr="00AE1C4A">
        <w:rPr>
          <w:rStyle w:val="arabic"/>
          <w:rtl/>
        </w:rPr>
        <w:t>بخطاب المتأ خر</w:t>
      </w:r>
      <w:r w:rsidRPr="00EA2957">
        <w:rPr>
          <w:rtl/>
        </w:rPr>
        <w:t>'' کہا گیا ۔یعنی نسخ اس رفع حکم کو کہتے ہیں جو خطاب متأ خر سے ہوا ہو ۔یہ لفظ کہنے سے نسخ کی تعریف سے وہ رفع حکم نکل گیا جو رفع حکم خطاب متأ خر سے نہ ہو بلکہ موت و جنون سے ہو ۔</w:t>
      </w:r>
    </w:p>
    <w:p w14:paraId="5AFD5268" w14:textId="1D4385BB" w:rsidR="00462B4C" w:rsidRPr="00EA2957" w:rsidRDefault="00462B4C" w:rsidP="00462B4C">
      <w:r w:rsidRPr="00EA2957">
        <w:rPr>
          <w:rtl/>
        </w:rPr>
        <w:t xml:space="preserve">  نسخ کی تعریف میں '' </w:t>
      </w:r>
      <w:r w:rsidR="00AE1C4A" w:rsidRPr="00AE1C4A">
        <w:rPr>
          <w:rStyle w:val="arabic"/>
          <w:rtl/>
        </w:rPr>
        <w:t>علی وجہ لو لاہ لکان ثا بتا</w:t>
      </w:r>
      <w:r w:rsidRPr="00EA2957">
        <w:rPr>
          <w:rtl/>
        </w:rPr>
        <w:t xml:space="preserve"> '' (یعنی خطاب متقدم سے حکم اس طرح ثا بت ہو کہ اگر خطاب متأ خر نہ ہو تا تو وہ حکم با قی رہتا ) ذکر کر نے سے </w:t>
      </w:r>
      <w:r w:rsidRPr="00EA2957">
        <w:rPr>
          <w:rtl/>
        </w:rPr>
        <w:lastRenderedPageBreak/>
        <w:t>نسخ کی تعریف سے اس حکم کا رفع نکل گیا جو اس طرح ثا بت نہ ہو ،بلکہ خطاب متقدم سے معلوم ہو کہ یہ حکم دا ئمی نہیں بلکہ وقتی اور ایک حد اور غا یت تک ہے ،جب وہ حد اور وقت آ جا ئے گا تو حکم با قی نہ رہے گا ۔اسی طرح خطاب متقدم سے معلوم ہو کہ یہ حکم کسی علت اور سبب کی و جہ سے ہے جب وہ علت اور سبب با قی نہ رہے گا تو حکم بھی با قی نہ رہے گا ۔  اب اگر خطاب</w:t>
      </w:r>
      <w:r w:rsidR="00970071">
        <w:rPr>
          <w:rtl/>
        </w:rPr>
        <w:t xml:space="preserve"> ثا نی سے غا یت اور علت کے مقتض</w:t>
      </w:r>
      <w:r w:rsidR="00970071">
        <w:rPr>
          <w:rFonts w:hint="cs"/>
          <w:rtl/>
        </w:rPr>
        <w:t>ا</w:t>
      </w:r>
      <w:r w:rsidRPr="00EA2957">
        <w:rPr>
          <w:rtl/>
        </w:rPr>
        <w:t xml:space="preserve"> کو بیان کیا جا ئے ۔یعنی خطاب ثا نی سے یہ بیان کر  دیا جا ئے کہ پہلے خطاب کے حکم کا وقت ختم ہو گیا اور پہلے حکم کی علت و سبب زا ئل ہو گیا ۔لہذا حکم اول با قی نہیں رہا ۔تو اس خطاب ثا نی کو نا سخ اور حکم اول کے رفع کو نسخ نہیں کہیں گے ۔</w:t>
      </w:r>
    </w:p>
    <w:p w14:paraId="434F4190" w14:textId="38C1A8DA" w:rsidR="00462B4C" w:rsidRPr="00EA2957" w:rsidRDefault="00462B4C" w:rsidP="00970071">
      <w:r w:rsidRPr="00EA2957">
        <w:rPr>
          <w:rtl/>
        </w:rPr>
        <w:t xml:space="preserve">  اس کی مثال اللہ سبحا نہ و تعالی کا فرمان مبا رک ہے : '' </w:t>
      </w:r>
      <w:r w:rsidR="00AE1C4A" w:rsidRPr="00AE1C4A">
        <w:rPr>
          <w:rStyle w:val="arabic"/>
          <w:rtl/>
        </w:rPr>
        <w:t xml:space="preserve">اِذَا نُوْدِیَ  للِصَّلٰوةِ  مِن  یَّومِ الْجُمُعَةِ  فَا سْعَوْا اِلَی ذِکْرِ اللہِ وَذَرُوْاالْبَیْعَ </w:t>
      </w:r>
      <w:r w:rsidRPr="00EA2957">
        <w:rPr>
          <w:rtl/>
        </w:rPr>
        <w:t>''آ یت مبا رکہ میں بتا ی</w:t>
      </w:r>
      <w:r w:rsidR="00970071">
        <w:rPr>
          <w:rtl/>
        </w:rPr>
        <w:t>ا گیا کہ حر مت بیع غایت ِ انقضا</w:t>
      </w:r>
      <w:r w:rsidR="00221B90">
        <w:rPr>
          <w:rFonts w:hint="cs"/>
          <w:rtl/>
        </w:rPr>
        <w:t>ئے</w:t>
      </w:r>
      <w:r w:rsidRPr="00EA2957">
        <w:rPr>
          <w:rtl/>
        </w:rPr>
        <w:t xml:space="preserve"> جمعہ ہے ۔یعنی بیع حرام ہے جمعہ س</w:t>
      </w:r>
      <w:r w:rsidR="00221B90">
        <w:rPr>
          <w:rtl/>
        </w:rPr>
        <w:t>ے فا رغ ہو نے تک ۔  اس لئے اس آ</w:t>
      </w:r>
      <w:r w:rsidRPr="00EA2957">
        <w:rPr>
          <w:rtl/>
        </w:rPr>
        <w:t xml:space="preserve">یت مبا رکہ ''  </w:t>
      </w:r>
      <w:r w:rsidR="00AE1C4A" w:rsidRPr="00AE1C4A">
        <w:rPr>
          <w:rStyle w:val="arabic"/>
          <w:rtl/>
        </w:rPr>
        <w:t>فَاِذَا قُضِیَتِ الصَّلٰوةُ فَا نْتَشِرُوْا فیِ الْاَرْضِ وَا بْتَغُوْا مِنْ فَضْلِ اللہْ</w:t>
      </w:r>
      <w:r w:rsidRPr="00EA2957">
        <w:rPr>
          <w:rtl/>
        </w:rPr>
        <w:t xml:space="preserve"> ''</w:t>
      </w:r>
      <w:r w:rsidR="00221B90">
        <w:rPr>
          <w:rFonts w:hint="cs"/>
          <w:rtl/>
        </w:rPr>
        <w:t xml:space="preserve"> </w:t>
      </w:r>
      <w:r w:rsidR="00970071">
        <w:rPr>
          <w:rFonts w:hint="cs"/>
          <w:rtl/>
        </w:rPr>
        <w:t>(</w:t>
      </w:r>
      <w:r w:rsidRPr="00EA2957">
        <w:rPr>
          <w:rtl/>
        </w:rPr>
        <w:t xml:space="preserve">جس نے نماز کے بعد بیع کو مباح کر دیا </w:t>
      </w:r>
      <w:r w:rsidR="00970071">
        <w:rPr>
          <w:rFonts w:hint="cs"/>
          <w:rtl/>
        </w:rPr>
        <w:t>)</w:t>
      </w:r>
      <w:r w:rsidRPr="00EA2957">
        <w:rPr>
          <w:rtl/>
        </w:rPr>
        <w:t>کو پہلی آ یت کے لئے نا سخ نہیں کہیں گے ۔بلکہ کہیں گے کہ دوسری آ یت نے حر مت کی غا یت اور حد بیان کر دی ۔اسی طرح اللہ سبحا نہ و تعالی کے فرمان: ''</w:t>
      </w:r>
      <w:r w:rsidR="00AE1C4A" w:rsidRPr="00AE1C4A">
        <w:rPr>
          <w:rStyle w:val="arabic"/>
          <w:rtl/>
        </w:rPr>
        <w:t xml:space="preserve">وَحُرِّمَ عَلَیْکُمْ  صَیْدُ الْبَرِّ مَا دُمْتُمْ حُرُمَا </w:t>
      </w:r>
      <w:r w:rsidRPr="00EA2957">
        <w:rPr>
          <w:rtl/>
        </w:rPr>
        <w:t>''کو منسوخ نہ کہیں گے اللہ تعا لی کے فر مان : ''</w:t>
      </w:r>
      <w:r w:rsidR="00AE1C4A" w:rsidRPr="00AE1C4A">
        <w:rPr>
          <w:rStyle w:val="arabic"/>
          <w:rtl/>
        </w:rPr>
        <w:t xml:space="preserve">وَاِذَا حَلَلْتُمْ فَاصْطَادُوْا </w:t>
      </w:r>
      <w:r w:rsidRPr="00EA2957">
        <w:rPr>
          <w:rtl/>
        </w:rPr>
        <w:t>''سے ۔اس لئے کہ تحریم کا سبب احرام ہے اور احرام زائل ہو گیا با قی نہیں رہا۔ اور زوال سبب کی و جہ سے ہو نے والے رفع حکم کو نسخ نہیں کہتے ۔</w:t>
      </w:r>
    </w:p>
    <w:p w14:paraId="52930CB9" w14:textId="7D021892" w:rsidR="00462B4C" w:rsidRPr="00EA2957" w:rsidRDefault="00462B4C" w:rsidP="007B5FF8">
      <w:r w:rsidRPr="00EA2957">
        <w:rPr>
          <w:rtl/>
        </w:rPr>
        <w:t xml:space="preserve">  اور ما تن</w:t>
      </w:r>
      <w:r w:rsidR="00970071">
        <w:rPr>
          <w:rFonts w:hint="cs"/>
          <w:rtl/>
        </w:rPr>
        <w:t>ؒ</w:t>
      </w:r>
      <w:r w:rsidRPr="00EA2957">
        <w:rPr>
          <w:rtl/>
        </w:rPr>
        <w:t xml:space="preserve"> کے قول :''</w:t>
      </w:r>
      <w:r w:rsidR="00AE1C4A" w:rsidRPr="00AE1C4A">
        <w:rPr>
          <w:rStyle w:val="arabic"/>
          <w:rtl/>
        </w:rPr>
        <w:t xml:space="preserve">مع تراخیہ عنہ </w:t>
      </w:r>
      <w:r w:rsidRPr="00EA2957">
        <w:rPr>
          <w:rtl/>
        </w:rPr>
        <w:t>''</w:t>
      </w:r>
      <w:r w:rsidR="00970071">
        <w:rPr>
          <w:rFonts w:hint="cs"/>
          <w:rtl/>
        </w:rPr>
        <w:t>(</w:t>
      </w:r>
      <w:r w:rsidRPr="00EA2957">
        <w:rPr>
          <w:rtl/>
        </w:rPr>
        <w:t>یعنی خط</w:t>
      </w:r>
      <w:r w:rsidR="00A655A9">
        <w:rPr>
          <w:rtl/>
        </w:rPr>
        <w:t>اب ثا نی خطاب اول سے مترا خی ہو</w:t>
      </w:r>
      <w:r w:rsidRPr="00EA2957">
        <w:rPr>
          <w:rtl/>
        </w:rPr>
        <w:t>۔</w:t>
      </w:r>
      <w:r w:rsidR="00A655A9">
        <w:rPr>
          <w:rFonts w:hint="cs"/>
          <w:rtl/>
        </w:rPr>
        <w:t xml:space="preserve"> </w:t>
      </w:r>
      <w:r w:rsidRPr="00EA2957">
        <w:rPr>
          <w:rtl/>
        </w:rPr>
        <w:t>یعنی دونوں خطا بوں کے در میان فا صلہ اور دوری ہو</w:t>
      </w:r>
      <w:r w:rsidR="00970071">
        <w:rPr>
          <w:rFonts w:hint="cs"/>
          <w:rtl/>
        </w:rPr>
        <w:t>)</w:t>
      </w:r>
      <w:r w:rsidR="00A655A9">
        <w:rPr>
          <w:rtl/>
        </w:rPr>
        <w:t>سے معلوم ہوا کہ خطاب ثا نی نا</w:t>
      </w:r>
      <w:r w:rsidRPr="00EA2957">
        <w:rPr>
          <w:rtl/>
        </w:rPr>
        <w:t>سخ نہ ہو گا جب خطاب ثانی خطاب اول سے دور نہ ہو بلکہ م</w:t>
      </w:r>
      <w:r w:rsidR="00970071">
        <w:rPr>
          <w:rtl/>
        </w:rPr>
        <w:t xml:space="preserve">تصل ہو جیسے صفت ،شرط </w:t>
      </w:r>
      <w:r w:rsidR="00970071">
        <w:rPr>
          <w:rtl/>
        </w:rPr>
        <w:lastRenderedPageBreak/>
        <w:t>اور استثنا</w:t>
      </w:r>
      <w:r w:rsidRPr="00EA2957">
        <w:rPr>
          <w:rtl/>
        </w:rPr>
        <w:t xml:space="preserve"> ۔مثلا کہا جا تا :  </w:t>
      </w:r>
      <w:r w:rsidR="00AE1C4A" w:rsidRPr="00AE1C4A">
        <w:rPr>
          <w:rStyle w:val="arabic"/>
          <w:rtl/>
        </w:rPr>
        <w:t>فا قتلوا المشرکین غیر اہل الذمة</w:t>
      </w:r>
      <w:r w:rsidRPr="00EA2957">
        <w:rPr>
          <w:rtl/>
        </w:rPr>
        <w:t>۔  یا کہا جا تا :</w:t>
      </w:r>
      <w:r w:rsidR="00AE1C4A" w:rsidRPr="00AE1C4A">
        <w:rPr>
          <w:rStyle w:val="arabic"/>
          <w:rtl/>
        </w:rPr>
        <w:t xml:space="preserve">فا قتلوا المشرکین ان لم یکو نوا ذمیین </w:t>
      </w:r>
      <w:r w:rsidRPr="00EA2957">
        <w:rPr>
          <w:rtl/>
        </w:rPr>
        <w:t>۔یا کہا جا تا :</w:t>
      </w:r>
      <w:r w:rsidR="00AE1C4A" w:rsidRPr="00AE1C4A">
        <w:rPr>
          <w:rStyle w:val="arabic"/>
          <w:rtl/>
        </w:rPr>
        <w:t xml:space="preserve">فا قتلواا لمشر کین الا اہل الذ مة </w:t>
      </w:r>
      <w:r w:rsidR="007B5FF8">
        <w:rPr>
          <w:rFonts w:hint="cs"/>
          <w:rtl/>
        </w:rPr>
        <w:t>.</w:t>
      </w:r>
      <w:r w:rsidRPr="00EA2957">
        <w:rPr>
          <w:rtl/>
        </w:rPr>
        <w:t xml:space="preserve">  تو ان کو  نا سخ نہ کہا جا ئے گا ۔اس لئے کہ یہ خطاب اول سے دور نہیں بلکہ متصل ہے ۔</w:t>
      </w:r>
    </w:p>
    <w:p w14:paraId="6E5C061F" w14:textId="7F309F0C" w:rsidR="00462B4C" w:rsidRPr="00EA2957" w:rsidRDefault="00462B4C" w:rsidP="007B5FF8">
      <w:r w:rsidRPr="00EA2957">
        <w:rPr>
          <w:rtl/>
        </w:rPr>
        <w:t xml:space="preserve">  (</w:t>
      </w:r>
      <w:r w:rsidR="00AE1C4A" w:rsidRPr="00AE1C4A">
        <w:rPr>
          <w:rStyle w:val="arabic"/>
          <w:rtl/>
        </w:rPr>
        <w:t>وَیَجُوْزُ نَسْخُ الرَّسْمِ وَبَقَاءُ الْحُکْمِ</w:t>
      </w:r>
      <w:r w:rsidRPr="00EA2957">
        <w:rPr>
          <w:rtl/>
        </w:rPr>
        <w:t xml:space="preserve"> ۔ اور جا ئز ہے )قرآ ن کے(لفظ کا منسوخ ہو نا اور حکم کا با قی رہنا )جیسے : </w:t>
      </w:r>
      <w:r w:rsidR="00AE1C4A" w:rsidRPr="00AE1C4A">
        <w:rPr>
          <w:rStyle w:val="arabic"/>
          <w:rtl/>
        </w:rPr>
        <w:t>اَلشَّیْخُ وَالشَّیْخَةُ اِذَا زَنَیَا فاَرْ جُمُوْ ھُمَا الْبَتَّةَ نَکَا لاً مِّنَ اللہِ وَ اللہُ عَزِیْزحَکِیمْ.(</w:t>
      </w:r>
      <w:r w:rsidR="00A655A9">
        <w:rPr>
          <w:rtl/>
        </w:rPr>
        <w:t>سو ر</w:t>
      </w:r>
      <w:r w:rsidR="00A655A9">
        <w:rPr>
          <w:rFonts w:hint="cs"/>
          <w:rtl/>
        </w:rPr>
        <w:t>ۂ</w:t>
      </w:r>
      <w:r w:rsidRPr="00EA2957">
        <w:rPr>
          <w:rtl/>
        </w:rPr>
        <w:t xml:space="preserve">  احزاب </w:t>
      </w:r>
      <w:r w:rsidR="00970071">
        <w:rPr>
          <w:rFonts w:hint="cs"/>
          <w:rtl/>
        </w:rPr>
        <w:t>)</w:t>
      </w:r>
      <w:r w:rsidR="00A655A9">
        <w:rPr>
          <w:rFonts w:hint="cs"/>
          <w:rtl/>
        </w:rPr>
        <w:t xml:space="preserve"> </w:t>
      </w:r>
      <w:r w:rsidR="00970071">
        <w:rPr>
          <w:rFonts w:hint="cs"/>
          <w:rtl/>
        </w:rPr>
        <w:t>(</w:t>
      </w:r>
      <w:r w:rsidR="00A655A9">
        <w:rPr>
          <w:rtl/>
        </w:rPr>
        <w:t>حا ش</w:t>
      </w:r>
      <w:r w:rsidR="00A655A9">
        <w:rPr>
          <w:rFonts w:hint="cs"/>
          <w:rtl/>
        </w:rPr>
        <w:t>یۃ</w:t>
      </w:r>
      <w:r w:rsidR="00A655A9">
        <w:rPr>
          <w:rtl/>
        </w:rPr>
        <w:t xml:space="preserve"> الدمیا طی علی شرح </w:t>
      </w:r>
      <w:r w:rsidR="00970071">
        <w:rPr>
          <w:rFonts w:hint="cs"/>
          <w:rtl/>
        </w:rPr>
        <w:t>ال</w:t>
      </w:r>
      <w:r w:rsidR="00A655A9">
        <w:rPr>
          <w:rtl/>
        </w:rPr>
        <w:t>ورقات ص١٥</w:t>
      </w:r>
      <w:r w:rsidR="00970071">
        <w:rPr>
          <w:rFonts w:hint="cs"/>
          <w:rtl/>
        </w:rPr>
        <w:t>)</w:t>
      </w:r>
      <w:r w:rsidRPr="00EA2957">
        <w:rPr>
          <w:rtl/>
        </w:rPr>
        <w:t xml:space="preserve">محصن اور محصنہ جب زنا کریں تو ان کو یقینا رجم کرو </w:t>
      </w:r>
      <w:r w:rsidR="00970071">
        <w:rPr>
          <w:rFonts w:hint="cs"/>
          <w:rtl/>
        </w:rPr>
        <w:t>(</w:t>
      </w:r>
      <w:r w:rsidRPr="00EA2957">
        <w:rPr>
          <w:rtl/>
        </w:rPr>
        <w:t>یہ</w:t>
      </w:r>
      <w:r w:rsidR="00970071">
        <w:rPr>
          <w:rFonts w:hint="cs"/>
          <w:rtl/>
        </w:rPr>
        <w:t>)</w:t>
      </w:r>
      <w:r w:rsidRPr="00EA2957">
        <w:rPr>
          <w:rtl/>
        </w:rPr>
        <w:t xml:space="preserve"> ا</w:t>
      </w:r>
      <w:r w:rsidR="007B5FF8">
        <w:rPr>
          <w:rtl/>
        </w:rPr>
        <w:t>للہ کی طرف سے سزاہے اور اللہ غا</w:t>
      </w:r>
      <w:r w:rsidRPr="00EA2957">
        <w:rPr>
          <w:rtl/>
        </w:rPr>
        <w:t>لب حکمت وا لا ہے۔ حضرت عمر</w:t>
      </w:r>
      <w:r w:rsidR="0084165E">
        <w:rPr>
          <w:rFonts w:hint="cs"/>
          <w:rtl/>
        </w:rPr>
        <w:t>ؓ</w:t>
      </w:r>
      <w:r w:rsidRPr="00EA2957">
        <w:rPr>
          <w:rtl/>
        </w:rPr>
        <w:t xml:space="preserve">   فر ما تے ہیں :ہم نے اس آیت کو پڑھا ہے ۔اس کو امام شا فعی</w:t>
      </w:r>
      <w:r w:rsidR="00BA4788">
        <w:rPr>
          <w:rFonts w:hint="cs"/>
          <w:rtl/>
        </w:rPr>
        <w:t>ؒ</w:t>
      </w:r>
      <w:r w:rsidRPr="00EA2957">
        <w:rPr>
          <w:rtl/>
        </w:rPr>
        <w:t xml:space="preserve"> و غیرہ نے روایت کیا ہے ۔</w:t>
      </w:r>
    </w:p>
    <w:p w14:paraId="5B63C933" w14:textId="77777777" w:rsidR="00462B4C" w:rsidRPr="00EA2957" w:rsidRDefault="00462B4C" w:rsidP="00970071">
      <w:r w:rsidRPr="00EA2957">
        <w:rPr>
          <w:rtl/>
        </w:rPr>
        <w:t xml:space="preserve">  دیکھئے : یہ آ یت </w:t>
      </w:r>
      <w:r w:rsidR="00BA4788">
        <w:rPr>
          <w:rtl/>
        </w:rPr>
        <w:t>کر یمہ سو ر</w:t>
      </w:r>
      <w:r w:rsidR="00BA4788">
        <w:rPr>
          <w:rFonts w:hint="cs"/>
          <w:rtl/>
        </w:rPr>
        <w:t xml:space="preserve">ۂ </w:t>
      </w:r>
      <w:r w:rsidRPr="00EA2957">
        <w:rPr>
          <w:rtl/>
        </w:rPr>
        <w:t xml:space="preserve">احزاب میں مو جود تھی لیکن لفظا منسوخ ہو ئی اب قرآن میں مو جود نہیں  ہے مگر اس کا حکم ابھی بھی با قی ہے ۔لہذا محصن مرد اور محصنہ عورت جب زنا کریں تو ان کو رجم کیا جا ئے گا ۔جیسا کہ رسول اللہ  </w:t>
      </w:r>
      <w:r w:rsidR="00BA4788">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محصن</w:t>
      </w:r>
      <w:r w:rsidRPr="00EA2957">
        <w:rPr>
          <w:rtl/>
        </w:rPr>
        <w:t xml:space="preserve">ین </w:t>
      </w:r>
      <w:r w:rsidR="00970071">
        <w:rPr>
          <w:rFonts w:hint="cs"/>
          <w:rtl/>
        </w:rPr>
        <w:t>(</w:t>
      </w:r>
      <w:r w:rsidRPr="00EA2957">
        <w:rPr>
          <w:rtl/>
        </w:rPr>
        <w:t xml:space="preserve">یعنی محصن اور محصنہ </w:t>
      </w:r>
      <w:r w:rsidR="00970071">
        <w:rPr>
          <w:rFonts w:hint="cs"/>
          <w:rtl/>
        </w:rPr>
        <w:t>)</w:t>
      </w:r>
      <w:r w:rsidRPr="00EA2957">
        <w:rPr>
          <w:rtl/>
        </w:rPr>
        <w:t>کو رجم کیا ہے ۔شیخ اور شیخہ سے محصنین ہی مراد ہے ۔</w:t>
      </w:r>
      <w:r w:rsidR="00970071">
        <w:rPr>
          <w:rFonts w:hint="cs"/>
          <w:rtl/>
        </w:rPr>
        <w:t>(</w:t>
      </w:r>
      <w:r w:rsidRPr="00EA2957">
        <w:rPr>
          <w:rtl/>
        </w:rPr>
        <w:t>شرح ورقات ص١٤</w:t>
      </w:r>
      <w:r w:rsidR="00221B90">
        <w:rPr>
          <w:rFonts w:hint="cs"/>
          <w:rtl/>
        </w:rPr>
        <w:t>)</w:t>
      </w:r>
    </w:p>
    <w:p w14:paraId="1E2A7FC6" w14:textId="527B6324" w:rsidR="00462B4C" w:rsidRPr="00EA2957" w:rsidRDefault="00462B4C" w:rsidP="00970071">
      <w:r w:rsidRPr="00EA2957">
        <w:rPr>
          <w:rtl/>
        </w:rPr>
        <w:t xml:space="preserve">  (</w:t>
      </w:r>
      <w:r w:rsidR="00AE1C4A" w:rsidRPr="00AE1C4A">
        <w:rPr>
          <w:rStyle w:val="arabic"/>
          <w:rtl/>
        </w:rPr>
        <w:t>وَنَسْخُ الْحُکْمِ وَبَقَاءُ الرَّسْمِ</w:t>
      </w:r>
      <w:r w:rsidR="007B5FF8">
        <w:rPr>
          <w:rtl/>
        </w:rPr>
        <w:t xml:space="preserve"> </w:t>
      </w:r>
      <w:r w:rsidR="007B5FF8">
        <w:rPr>
          <w:rFonts w:hint="cs"/>
          <w:rtl/>
        </w:rPr>
        <w:t>.</w:t>
      </w:r>
      <w:r w:rsidRPr="00EA2957">
        <w:rPr>
          <w:rtl/>
        </w:rPr>
        <w:t xml:space="preserve">اور )جا ئز ہے (حکم کا منسوخ ہو نا اور )قرآن کے (لفظ کا  با قی رہنا )جیسے اللہ کا فر مان : </w:t>
      </w:r>
      <w:r w:rsidR="00AE1C4A" w:rsidRPr="00AE1C4A">
        <w:rPr>
          <w:rStyle w:val="arabic"/>
          <w:rtl/>
        </w:rPr>
        <w:t>وَ الَّذِیْنَ یُتَوَفَّوْنَ مِنْکُمْ وَیَذَرُوْنَ اَزْوَاجًا وَّ صِیَّةً لِّاَزْوَاجِھِمْ مَّتَاعًا اِلَی الْحَوْلِ غَیْرَ اِخْرَاجٍ.(</w:t>
      </w:r>
      <w:r w:rsidR="00BA4788">
        <w:rPr>
          <w:rtl/>
        </w:rPr>
        <w:t>سو ر</w:t>
      </w:r>
      <w:r w:rsidR="00BA4788">
        <w:rPr>
          <w:rFonts w:hint="cs"/>
          <w:rtl/>
        </w:rPr>
        <w:t>ۂ</w:t>
      </w:r>
      <w:r w:rsidR="00BA4788">
        <w:rPr>
          <w:rtl/>
        </w:rPr>
        <w:t xml:space="preserve"> بقرہ ٢٤٠</w:t>
      </w:r>
      <w:r w:rsidR="00970071">
        <w:rPr>
          <w:rFonts w:hint="cs"/>
          <w:rtl/>
        </w:rPr>
        <w:t>)</w:t>
      </w:r>
      <w:r w:rsidRPr="00EA2957">
        <w:rPr>
          <w:rtl/>
        </w:rPr>
        <w:t xml:space="preserve">  اس سے متو فی عنہا زو جھا کے لئے</w:t>
      </w:r>
      <w:r w:rsidR="00970071">
        <w:rPr>
          <w:rFonts w:hint="cs"/>
          <w:rtl/>
        </w:rPr>
        <w:t xml:space="preserve">ایک </w:t>
      </w:r>
      <w:r w:rsidRPr="00EA2957">
        <w:rPr>
          <w:rtl/>
        </w:rPr>
        <w:t>سال کی عدت گزار نے کا حکم ثا بت ہوا ۔</w:t>
      </w:r>
    </w:p>
    <w:p w14:paraId="5F748507" w14:textId="3EC3EEFF" w:rsidR="00462B4C" w:rsidRPr="00EA2957" w:rsidRDefault="00462B4C" w:rsidP="00970071">
      <w:r w:rsidRPr="00EA2957">
        <w:rPr>
          <w:rtl/>
        </w:rPr>
        <w:t xml:space="preserve">  اور اللہ کا دوسرافر مان ہے : </w:t>
      </w:r>
      <w:r w:rsidR="00AE1C4A" w:rsidRPr="00AE1C4A">
        <w:rPr>
          <w:rStyle w:val="arabic"/>
          <w:rtl/>
        </w:rPr>
        <w:t xml:space="preserve">وَالَّذِیْنَ یُتَوَفَّوْنَ مِنْکُمْ وَیَذَرُوْنَ اَزْوَاجًا یَّتَرَبَّصْنَ بِاَنْفُسِھِنَّ اَرْبَعَةَ اَشْھُر وَّعَشْرًا. </w:t>
      </w:r>
      <w:r w:rsidR="00970071">
        <w:rPr>
          <w:rFonts w:hint="cs"/>
          <w:rtl/>
        </w:rPr>
        <w:t>(</w:t>
      </w:r>
      <w:r w:rsidR="00BA4788">
        <w:rPr>
          <w:rtl/>
        </w:rPr>
        <w:t>سو ر</w:t>
      </w:r>
      <w:r w:rsidR="00BA4788">
        <w:rPr>
          <w:rFonts w:hint="cs"/>
          <w:rtl/>
        </w:rPr>
        <w:t xml:space="preserve">ۂ </w:t>
      </w:r>
      <w:r w:rsidRPr="00EA2957">
        <w:rPr>
          <w:rtl/>
        </w:rPr>
        <w:t>بقرہ ٢٣٤</w:t>
      </w:r>
      <w:r w:rsidR="00970071">
        <w:rPr>
          <w:rFonts w:hint="cs"/>
          <w:rtl/>
        </w:rPr>
        <w:t>)</w:t>
      </w:r>
      <w:r w:rsidRPr="00EA2957">
        <w:rPr>
          <w:rtl/>
        </w:rPr>
        <w:t xml:space="preserve">اس سے متو فی </w:t>
      </w:r>
      <w:r w:rsidRPr="00EA2957">
        <w:rPr>
          <w:rtl/>
        </w:rPr>
        <w:lastRenderedPageBreak/>
        <w:t xml:space="preserve">عنہا زو جھا کے لئے </w:t>
      </w:r>
      <w:r w:rsidR="00970071">
        <w:rPr>
          <w:rFonts w:hint="cs"/>
          <w:rtl/>
        </w:rPr>
        <w:t xml:space="preserve">چار </w:t>
      </w:r>
      <w:r w:rsidR="00970071">
        <w:rPr>
          <w:rtl/>
        </w:rPr>
        <w:t xml:space="preserve">ماہ </w:t>
      </w:r>
      <w:r w:rsidR="00970071">
        <w:rPr>
          <w:rFonts w:hint="cs"/>
          <w:rtl/>
        </w:rPr>
        <w:t xml:space="preserve">دس </w:t>
      </w:r>
      <w:r w:rsidRPr="00EA2957">
        <w:rPr>
          <w:rtl/>
        </w:rPr>
        <w:t>دن کی عدت گزار نے کا حکم ثا بت ہوا ۔</w:t>
      </w:r>
    </w:p>
    <w:p w14:paraId="14203CEE" w14:textId="3FFE13DC" w:rsidR="00462B4C" w:rsidRPr="00EA2957" w:rsidRDefault="00462B4C" w:rsidP="007B5FF8">
      <w:r w:rsidRPr="00EA2957">
        <w:rPr>
          <w:rtl/>
        </w:rPr>
        <w:t xml:space="preserve">  دیکھئے : دوسری آ یت سے پہلی آ یت کا ثا بت حکم منسوخ ہوا لیکن اس کے </w:t>
      </w:r>
      <w:r w:rsidR="00221B90">
        <w:rPr>
          <w:rFonts w:hint="cs"/>
          <w:rtl/>
        </w:rPr>
        <w:t>ا</w:t>
      </w:r>
      <w:r w:rsidRPr="00EA2957">
        <w:rPr>
          <w:rtl/>
        </w:rPr>
        <w:t>لف</w:t>
      </w:r>
      <w:r w:rsidR="00221B90">
        <w:rPr>
          <w:rFonts w:hint="cs"/>
          <w:rtl/>
        </w:rPr>
        <w:t>ا</w:t>
      </w:r>
      <w:r w:rsidR="00221B90">
        <w:rPr>
          <w:rtl/>
        </w:rPr>
        <w:t>ظ ابھی بھی با قی ہ</w:t>
      </w:r>
      <w:r w:rsidR="00221B90">
        <w:rPr>
          <w:rFonts w:hint="cs"/>
          <w:rtl/>
        </w:rPr>
        <w:t>یں</w:t>
      </w:r>
      <w:r w:rsidRPr="00EA2957">
        <w:rPr>
          <w:rtl/>
        </w:rPr>
        <w:t xml:space="preserve"> ۔ (</w:t>
      </w:r>
      <w:r w:rsidR="00AE1C4A" w:rsidRPr="00AE1C4A">
        <w:rPr>
          <w:rStyle w:val="arabic"/>
          <w:rtl/>
        </w:rPr>
        <w:t>وَنَسْخُ الْأَمْرَیْنِ مَا</w:t>
      </w:r>
      <w:r w:rsidR="007B5FF8">
        <w:rPr>
          <w:rFonts w:hint="cs"/>
          <w:rtl/>
        </w:rPr>
        <w:t>.</w:t>
      </w:r>
      <w:r w:rsidRPr="00EA2957">
        <w:rPr>
          <w:rtl/>
        </w:rPr>
        <w:t xml:space="preserve">اور )جا ئز ہے (لفظ او ر حکم دونوں کا ایک ساتھ منسوخ ہو نا )جیسے مسلم   شریف کی حدیث ماں عا ئشہ صدیقہ </w:t>
      </w:r>
      <w:r w:rsidR="00BA4788">
        <w:rPr>
          <w:rFonts w:hint="cs"/>
          <w:rtl/>
        </w:rPr>
        <w:t>ؓ</w:t>
      </w:r>
      <w:r w:rsidRPr="00EA2957">
        <w:rPr>
          <w:rtl/>
        </w:rPr>
        <w:t xml:space="preserve"> سے منقول ہے :</w:t>
      </w:r>
      <w:r w:rsidR="00AE1C4A" w:rsidRPr="00AE1C4A">
        <w:rPr>
          <w:rStyle w:val="arabic"/>
          <w:rtl/>
        </w:rPr>
        <w:t xml:space="preserve">کاَنَ فِیْمَا اُنْزِلَ عَشْرُ رَضَعَاتٍ مَعْلُوْمَاتٍ یُحَرِّمْنَ </w:t>
      </w:r>
      <w:r w:rsidRPr="00EA2957">
        <w:rPr>
          <w:rtl/>
        </w:rPr>
        <w:t xml:space="preserve">یعنی قرآ ن میں نازل ہو نے وا لی آ یت میں تھا کہ </w:t>
      </w:r>
      <w:r w:rsidR="00970071">
        <w:rPr>
          <w:rFonts w:hint="cs"/>
          <w:rtl/>
        </w:rPr>
        <w:t>دس</w:t>
      </w:r>
      <w:r w:rsidRPr="00EA2957">
        <w:rPr>
          <w:rtl/>
        </w:rPr>
        <w:t xml:space="preserve"> مر تبہ دودھ کا شکم سیر ہو کر پینا حر مت رضاعت ثا بت کرے گا ۔</w:t>
      </w:r>
    </w:p>
    <w:p w14:paraId="33CE32B4" w14:textId="4A48CAFC" w:rsidR="00462B4C" w:rsidRPr="00EA2957" w:rsidRDefault="00462B4C" w:rsidP="007B5FF8">
      <w:r w:rsidRPr="00EA2957">
        <w:rPr>
          <w:rtl/>
        </w:rPr>
        <w:t xml:space="preserve">  اور اللہ کا دوسرا فر مان ہے : </w:t>
      </w:r>
      <w:r w:rsidR="00AE1C4A" w:rsidRPr="00AE1C4A">
        <w:rPr>
          <w:rStyle w:val="arabic"/>
          <w:rtl/>
        </w:rPr>
        <w:t>بِخَمْسِ مَعْلُوْمَاتٍ یُحَرِّمْنَ</w:t>
      </w:r>
      <w:r w:rsidRPr="00EA2957">
        <w:rPr>
          <w:rtl/>
        </w:rPr>
        <w:t xml:space="preserve"> </w:t>
      </w:r>
      <w:r w:rsidR="007B5FF8">
        <w:rPr>
          <w:rFonts w:hint="cs"/>
          <w:rtl/>
        </w:rPr>
        <w:t>.</w:t>
      </w:r>
      <w:r w:rsidRPr="00EA2957">
        <w:rPr>
          <w:rtl/>
        </w:rPr>
        <w:t xml:space="preserve">یعنی </w:t>
      </w:r>
      <w:r w:rsidR="00970071">
        <w:rPr>
          <w:rFonts w:hint="cs"/>
          <w:rtl/>
        </w:rPr>
        <w:t>پانچ</w:t>
      </w:r>
      <w:r w:rsidRPr="00EA2957">
        <w:rPr>
          <w:rtl/>
        </w:rPr>
        <w:t xml:space="preserve"> مر تبہ دودھ کا شکم سیر ہو کر پینا حر مت رضا عت ثا بت کرے گا ۔</w:t>
      </w:r>
    </w:p>
    <w:p w14:paraId="087BFEBB" w14:textId="214AC9EE" w:rsidR="00462B4C" w:rsidRPr="00EA2957" w:rsidRDefault="00462B4C" w:rsidP="007B5FF8">
      <w:r w:rsidRPr="00EA2957">
        <w:rPr>
          <w:rtl/>
        </w:rPr>
        <w:t xml:space="preserve">  دیکھئے : پہلی آ یت کر یمہ سے حر مت رضا عت کا حکم ثا بت ہو تا ہے </w:t>
      </w:r>
      <w:r w:rsidR="00970071">
        <w:rPr>
          <w:rFonts w:hint="cs"/>
          <w:rtl/>
        </w:rPr>
        <w:t xml:space="preserve">دس </w:t>
      </w:r>
      <w:r w:rsidRPr="00EA2957">
        <w:rPr>
          <w:rtl/>
        </w:rPr>
        <w:t>مر تبہ پینے سے ۔ مفہوم مخا لف سے معلوم ہو ا</w:t>
      </w:r>
      <w:r w:rsidR="004A3007">
        <w:rPr>
          <w:rFonts w:hint="cs"/>
          <w:rtl/>
        </w:rPr>
        <w:t>دس</w:t>
      </w:r>
      <w:r w:rsidRPr="00EA2957">
        <w:rPr>
          <w:rtl/>
        </w:rPr>
        <w:t xml:space="preserve"> سے کم مر تبہ</w:t>
      </w:r>
      <w:r w:rsidR="00221B90">
        <w:rPr>
          <w:rtl/>
        </w:rPr>
        <w:t xml:space="preserve"> پینے کی صورت میں ثا بت نہیں ہو</w:t>
      </w:r>
      <w:r w:rsidRPr="00EA2957">
        <w:rPr>
          <w:rtl/>
        </w:rPr>
        <w:t>تا لیکن دوسری آ یت سے حر مت رضا عت کا حکم ثا بت ہو ت</w:t>
      </w:r>
      <w:r w:rsidR="00BA4788">
        <w:rPr>
          <w:rtl/>
        </w:rPr>
        <w:t xml:space="preserve">ا ہے </w:t>
      </w:r>
      <w:r w:rsidR="004A3007">
        <w:rPr>
          <w:rFonts w:hint="cs"/>
          <w:rtl/>
        </w:rPr>
        <w:t>پانچ</w:t>
      </w:r>
      <w:r w:rsidR="00BA4788">
        <w:rPr>
          <w:rtl/>
        </w:rPr>
        <w:t xml:space="preserve"> مر تبہ یا </w:t>
      </w:r>
      <w:r w:rsidR="004A3007">
        <w:rPr>
          <w:rFonts w:hint="cs"/>
          <w:rtl/>
        </w:rPr>
        <w:t>پانچ</w:t>
      </w:r>
      <w:r w:rsidR="00BA4788">
        <w:rPr>
          <w:rtl/>
        </w:rPr>
        <w:t xml:space="preserve"> سے زیا دہ مر</w:t>
      </w:r>
      <w:r w:rsidRPr="00EA2957">
        <w:rPr>
          <w:rtl/>
        </w:rPr>
        <w:t xml:space="preserve">تبہ پینے سے ۔معلوم ہوا </w:t>
      </w:r>
      <w:r w:rsidR="004A3007">
        <w:rPr>
          <w:rFonts w:hint="cs"/>
          <w:rtl/>
        </w:rPr>
        <w:t>دس</w:t>
      </w:r>
      <w:r w:rsidRPr="00EA2957">
        <w:rPr>
          <w:rtl/>
        </w:rPr>
        <w:t xml:space="preserve"> سے کم مرتبہ پینے کی ص</w:t>
      </w:r>
      <w:r w:rsidR="004A3007">
        <w:rPr>
          <w:rtl/>
        </w:rPr>
        <w:t>ورت میں ثا بت نہ ہو نے وا</w:t>
      </w:r>
      <w:r w:rsidR="00BA4788">
        <w:rPr>
          <w:rtl/>
        </w:rPr>
        <w:t>لی حر</w:t>
      </w:r>
      <w:r w:rsidRPr="00EA2957">
        <w:rPr>
          <w:rtl/>
        </w:rPr>
        <w:t>مت رضا عت منسوخ ہو گئی ۔دوسری آیت : ''</w:t>
      </w:r>
      <w:r w:rsidR="00AE1C4A" w:rsidRPr="00AE1C4A">
        <w:rPr>
          <w:rStyle w:val="arabic"/>
          <w:rtl/>
        </w:rPr>
        <w:t>بخمس معلومات  یحرمن</w:t>
      </w:r>
      <w:r w:rsidRPr="00EA2957">
        <w:rPr>
          <w:rtl/>
        </w:rPr>
        <w:t>''</w:t>
      </w:r>
      <w:r w:rsidR="004A3007">
        <w:rPr>
          <w:rFonts w:hint="cs"/>
          <w:rtl/>
        </w:rPr>
        <w:t xml:space="preserve"> </w:t>
      </w:r>
      <w:r w:rsidRPr="00EA2957">
        <w:rPr>
          <w:rtl/>
        </w:rPr>
        <w:t>سے ۔</w:t>
      </w:r>
      <w:r w:rsidR="004A3007">
        <w:rPr>
          <w:rFonts w:hint="cs"/>
          <w:rtl/>
        </w:rPr>
        <w:t xml:space="preserve">  </w:t>
      </w:r>
      <w:r w:rsidRPr="00EA2957">
        <w:rPr>
          <w:rtl/>
        </w:rPr>
        <w:t>اور پہلی آ یت قرآن میں مو جود تھی اب نہیں ہے  اس طرح یہ آیت بھی منسوخ ہو گئی  دوسری آ یت :''</w:t>
      </w:r>
      <w:r w:rsidR="00AE1C4A" w:rsidRPr="00AE1C4A">
        <w:rPr>
          <w:rStyle w:val="arabic"/>
          <w:rtl/>
        </w:rPr>
        <w:t>بخمس الخ</w:t>
      </w:r>
      <w:r w:rsidRPr="00EA2957">
        <w:rPr>
          <w:rtl/>
        </w:rPr>
        <w:t>''سے ۔معلوم ہوا پہلی آ یت کا لفظ اور حکم دونوں ایک ساتھ منسوخ ہو گئے ۔ (</w:t>
      </w:r>
      <w:r w:rsidR="00AE1C4A" w:rsidRPr="00AE1C4A">
        <w:rPr>
          <w:rStyle w:val="arabic"/>
          <w:rtl/>
        </w:rPr>
        <w:t>وَ یَنْقَسِمُ النَّسْخُ اِلَی بَدْ لٍ وَاِلَی غَیْرِ بَدْلٍ</w:t>
      </w:r>
      <w:r w:rsidR="00221B90">
        <w:rPr>
          <w:rtl/>
        </w:rPr>
        <w:t xml:space="preserve"> </w:t>
      </w:r>
      <w:r w:rsidR="007B5FF8">
        <w:rPr>
          <w:rFonts w:hint="cs"/>
          <w:rtl/>
        </w:rPr>
        <w:t>.</w:t>
      </w:r>
      <w:r w:rsidR="00221B90">
        <w:rPr>
          <w:rtl/>
        </w:rPr>
        <w:t xml:space="preserve"> اور نسخ تقسیم ہو</w:t>
      </w:r>
      <w:r w:rsidRPr="00EA2957">
        <w:rPr>
          <w:rtl/>
        </w:rPr>
        <w:t>تا ہے بدل کی جانب اور  غیر بدل کی جا نب )مطلب یہ ہے کہ حکم منسوخ</w:t>
      </w:r>
      <w:r w:rsidR="004A3007">
        <w:rPr>
          <w:rtl/>
        </w:rPr>
        <w:t xml:space="preserve"> ہو تا ہے اور اس کے بد ل</w:t>
      </w:r>
      <w:r w:rsidR="004A3007">
        <w:rPr>
          <w:rFonts w:hint="cs"/>
          <w:rtl/>
        </w:rPr>
        <w:t>ے</w:t>
      </w:r>
      <w:r w:rsidRPr="00EA2957">
        <w:rPr>
          <w:rtl/>
        </w:rPr>
        <w:t xml:space="preserve"> دوسرا</w:t>
      </w:r>
      <w:r w:rsidR="004A3007">
        <w:rPr>
          <w:rtl/>
        </w:rPr>
        <w:t>حکم آ تا ہے اور کبھی اس کے بد ل</w:t>
      </w:r>
      <w:r w:rsidR="004A3007">
        <w:rPr>
          <w:rFonts w:hint="cs"/>
          <w:rtl/>
        </w:rPr>
        <w:t>ے</w:t>
      </w:r>
      <w:r w:rsidRPr="00EA2957">
        <w:rPr>
          <w:rtl/>
        </w:rPr>
        <w:t xml:space="preserve"> دوسرا حکم نہیں آ تا ۔</w:t>
      </w:r>
    </w:p>
    <w:p w14:paraId="17E80F86" w14:textId="77777777" w:rsidR="00462B4C" w:rsidRPr="00EA2957" w:rsidRDefault="004A3007" w:rsidP="00462B4C">
      <w:r>
        <w:rPr>
          <w:rtl/>
        </w:rPr>
        <w:t xml:space="preserve">  حکم منسوخ ہو کر اس کے بدل</w:t>
      </w:r>
      <w:r>
        <w:rPr>
          <w:rFonts w:hint="cs"/>
          <w:rtl/>
        </w:rPr>
        <w:t>ے</w:t>
      </w:r>
      <w:r w:rsidR="00462B4C" w:rsidRPr="00EA2957">
        <w:rPr>
          <w:rtl/>
        </w:rPr>
        <w:t xml:space="preserve"> میں دوسرے حکم کے آ نے کی مثال : استقبال </w:t>
      </w:r>
      <w:r w:rsidR="00462B4C" w:rsidRPr="00EA2957">
        <w:rPr>
          <w:rtl/>
        </w:rPr>
        <w:lastRenderedPageBreak/>
        <w:t>بیت المقدس کا نسخ استقبال کعبہ سے۔مطلب</w:t>
      </w:r>
      <w:r>
        <w:rPr>
          <w:rFonts w:hint="cs"/>
          <w:rtl/>
        </w:rPr>
        <w:t xml:space="preserve"> یہ ہے کہ</w:t>
      </w:r>
      <w:r w:rsidR="00221B90">
        <w:rPr>
          <w:rtl/>
        </w:rPr>
        <w:t xml:space="preserve"> نماز کے لئے بیت المقدس کی جا</w:t>
      </w:r>
      <w:r w:rsidR="00462B4C" w:rsidRPr="00EA2957">
        <w:rPr>
          <w:rtl/>
        </w:rPr>
        <w:t>نب رخ کر نے کا حکم منسوخ ہو گیا کعبہ کی جا نب رخ کر نے کے حکم سے۔</w:t>
      </w:r>
    </w:p>
    <w:p w14:paraId="3CA83503" w14:textId="77777777" w:rsidR="00462B4C" w:rsidRPr="00EA2957" w:rsidRDefault="00462B4C" w:rsidP="00462B4C">
      <w:r w:rsidRPr="00EA2957">
        <w:rPr>
          <w:rtl/>
        </w:rPr>
        <w:t xml:space="preserve">  دیکھئے : استقبال بیت المقدس کا </w:t>
      </w:r>
      <w:r w:rsidR="004A3007">
        <w:rPr>
          <w:rtl/>
        </w:rPr>
        <w:t>حکم منسوخ ہو گیا اور اس کے بد ل</w:t>
      </w:r>
      <w:r w:rsidR="004A3007">
        <w:rPr>
          <w:rFonts w:hint="cs"/>
          <w:rtl/>
        </w:rPr>
        <w:t>ے</w:t>
      </w:r>
      <w:r w:rsidRPr="00EA2957">
        <w:rPr>
          <w:rtl/>
        </w:rPr>
        <w:t xml:space="preserve"> استقبال کعبہ کا حکم آ گیا ۔            </w:t>
      </w:r>
    </w:p>
    <w:p w14:paraId="1C0689CF" w14:textId="4DA9C390" w:rsidR="00462B4C" w:rsidRPr="00EA2957" w:rsidRDefault="004A3007" w:rsidP="004A3007">
      <w:r>
        <w:rPr>
          <w:rtl/>
        </w:rPr>
        <w:t xml:space="preserve">  حکم منسوخ ہو کر اس کے بد ل</w:t>
      </w:r>
      <w:r>
        <w:rPr>
          <w:rFonts w:hint="cs"/>
          <w:rtl/>
        </w:rPr>
        <w:t>ے</w:t>
      </w:r>
      <w:r w:rsidR="00462B4C" w:rsidRPr="00EA2957">
        <w:rPr>
          <w:rtl/>
        </w:rPr>
        <w:t xml:space="preserve"> دوسرا حکم نہ آ نے کی مث</w:t>
      </w:r>
      <w:r>
        <w:rPr>
          <w:rtl/>
        </w:rPr>
        <w:t>ال :  اللہ سبحا نہ وتعالی کا فر</w:t>
      </w:r>
      <w:r w:rsidR="00462B4C" w:rsidRPr="00EA2957">
        <w:rPr>
          <w:rtl/>
        </w:rPr>
        <w:t>مان :ا</w:t>
      </w:r>
      <w:r w:rsidR="00AE1C4A" w:rsidRPr="00AE1C4A">
        <w:rPr>
          <w:rStyle w:val="arabic"/>
          <w:rtl/>
        </w:rPr>
        <w:t xml:space="preserve">ذَا نَا جَیْتُمُ الرَّسُوْلَ  فَقَدِّمُوْا بَیْنَ یَدَیْ نَجْوٰ کُمْ صَدَقَةً. </w:t>
      </w:r>
      <w:r>
        <w:rPr>
          <w:rFonts w:hint="cs"/>
          <w:rtl/>
        </w:rPr>
        <w:t>(</w:t>
      </w:r>
      <w:r w:rsidR="00BA4788">
        <w:rPr>
          <w:rtl/>
        </w:rPr>
        <w:t>سو ر</w:t>
      </w:r>
      <w:r w:rsidR="00BA4788">
        <w:rPr>
          <w:rFonts w:hint="cs"/>
          <w:rtl/>
        </w:rPr>
        <w:t>ۂ</w:t>
      </w:r>
      <w:r w:rsidR="00BA4788">
        <w:rPr>
          <w:rtl/>
        </w:rPr>
        <w:t xml:space="preserve"> مجا دلہ ١٢</w:t>
      </w:r>
      <w:r>
        <w:rPr>
          <w:rFonts w:hint="cs"/>
          <w:rtl/>
        </w:rPr>
        <w:t>)</w:t>
      </w:r>
      <w:r w:rsidR="00462B4C" w:rsidRPr="00EA2957">
        <w:rPr>
          <w:rtl/>
        </w:rPr>
        <w:t xml:space="preserve">جب تم کان میں بات کہنا چا ہو رسول  </w:t>
      </w:r>
      <w:r w:rsidR="00BA4788">
        <w:rPr>
          <w:rFonts w:ascii="Times New Roman" w:hAnsi="Times New Roman" w:cs="Times New Roman" w:hint="cs"/>
          <w:rtl/>
        </w:rPr>
        <w:t>ﷺ</w:t>
      </w:r>
      <w:r w:rsidR="00462B4C" w:rsidRPr="00EA2957">
        <w:rPr>
          <w:rtl/>
        </w:rPr>
        <w:t xml:space="preserve"> </w:t>
      </w:r>
      <w:r w:rsidR="00462B4C" w:rsidRPr="00EA2957">
        <w:rPr>
          <w:rFonts w:hint="cs"/>
          <w:rtl/>
        </w:rPr>
        <w:t>سے</w:t>
      </w:r>
      <w:r w:rsidR="00462B4C" w:rsidRPr="00EA2957">
        <w:rPr>
          <w:rtl/>
        </w:rPr>
        <w:t xml:space="preserve"> </w:t>
      </w:r>
      <w:r w:rsidR="00462B4C" w:rsidRPr="00EA2957">
        <w:rPr>
          <w:rFonts w:hint="cs"/>
          <w:rtl/>
        </w:rPr>
        <w:t>تو</w:t>
      </w:r>
      <w:r w:rsidR="00462B4C" w:rsidRPr="00EA2957">
        <w:rPr>
          <w:rtl/>
        </w:rPr>
        <w:t xml:space="preserve"> </w:t>
      </w:r>
      <w:r w:rsidR="00462B4C" w:rsidRPr="00EA2957">
        <w:rPr>
          <w:rFonts w:hint="cs"/>
          <w:rtl/>
        </w:rPr>
        <w:t>آ</w:t>
      </w:r>
      <w:r w:rsidR="00462B4C" w:rsidRPr="00EA2957">
        <w:rPr>
          <w:rtl/>
        </w:rPr>
        <w:t xml:space="preserve"> </w:t>
      </w:r>
      <w:r w:rsidR="00462B4C" w:rsidRPr="00EA2957">
        <w:rPr>
          <w:rFonts w:hint="cs"/>
          <w:rtl/>
        </w:rPr>
        <w:t>گے</w:t>
      </w:r>
      <w:r w:rsidR="00462B4C" w:rsidRPr="00EA2957">
        <w:rPr>
          <w:rtl/>
        </w:rPr>
        <w:t xml:space="preserve"> </w:t>
      </w:r>
      <w:r w:rsidR="00462B4C" w:rsidRPr="00EA2957">
        <w:rPr>
          <w:rFonts w:hint="cs"/>
          <w:rtl/>
        </w:rPr>
        <w:t>بھ</w:t>
      </w:r>
      <w:r w:rsidR="00462B4C" w:rsidRPr="00EA2957">
        <w:rPr>
          <w:rtl/>
        </w:rPr>
        <w:t>یجو اپنی بات کہنے سے پہلے صد قہ</w:t>
      </w:r>
      <w:r w:rsidR="00DB459F">
        <w:rPr>
          <w:rFonts w:hint="cs"/>
          <w:rtl/>
        </w:rPr>
        <w:t>۔</w:t>
      </w:r>
      <w:r w:rsidR="00462B4C" w:rsidRPr="00EA2957">
        <w:rPr>
          <w:rtl/>
        </w:rPr>
        <w:t xml:space="preserve"> </w:t>
      </w:r>
      <w:r>
        <w:rPr>
          <w:rFonts w:hint="cs"/>
          <w:rtl/>
        </w:rPr>
        <w:t>(</w:t>
      </w:r>
      <w:r w:rsidR="00DB459F">
        <w:rPr>
          <w:rtl/>
        </w:rPr>
        <w:t>تر</w:t>
      </w:r>
      <w:r w:rsidR="00BA4788">
        <w:rPr>
          <w:rtl/>
        </w:rPr>
        <w:t>جم</w:t>
      </w:r>
      <w:r w:rsidR="00BA4788">
        <w:rPr>
          <w:rFonts w:hint="cs"/>
          <w:rtl/>
        </w:rPr>
        <w:t xml:space="preserve">ۂ </w:t>
      </w:r>
      <w:r w:rsidR="00BA4788">
        <w:rPr>
          <w:rtl/>
        </w:rPr>
        <w:t>قرآن</w:t>
      </w:r>
      <w:r>
        <w:rPr>
          <w:rFonts w:hint="cs"/>
          <w:rtl/>
        </w:rPr>
        <w:t>)</w:t>
      </w:r>
    </w:p>
    <w:p w14:paraId="41E19C3F" w14:textId="77777777" w:rsidR="00462B4C" w:rsidRPr="00EA2957" w:rsidRDefault="00462B4C" w:rsidP="00A93BE4">
      <w:r w:rsidRPr="00EA2957">
        <w:rPr>
          <w:rtl/>
        </w:rPr>
        <w:t xml:space="preserve">  منا فق بے فا ئدہ با تیں حضور  </w:t>
      </w:r>
      <w:r w:rsidR="00A93BE4">
        <w:rPr>
          <w:rFonts w:ascii="Times New Roman" w:hAnsi="Times New Roman" w:cs="Times New Roman" w:hint="cs"/>
          <w:rtl/>
        </w:rPr>
        <w:t>ﷺ</w:t>
      </w:r>
      <w:r w:rsidRPr="00EA2957">
        <w:rPr>
          <w:rtl/>
        </w:rPr>
        <w:t xml:space="preserve"> </w:t>
      </w:r>
      <w:r w:rsidRPr="00EA2957">
        <w:rPr>
          <w:rFonts w:hint="cs"/>
          <w:rtl/>
        </w:rPr>
        <w:t>سے</w:t>
      </w:r>
      <w:r w:rsidRPr="00EA2957">
        <w:rPr>
          <w:rtl/>
        </w:rPr>
        <w:t xml:space="preserve"> </w:t>
      </w:r>
      <w:r w:rsidRPr="00EA2957">
        <w:rPr>
          <w:rFonts w:hint="cs"/>
          <w:rtl/>
        </w:rPr>
        <w:t>کان</w:t>
      </w:r>
      <w:r w:rsidRPr="00EA2957">
        <w:rPr>
          <w:rtl/>
        </w:rPr>
        <w:t xml:space="preserve"> </w:t>
      </w:r>
      <w:r w:rsidRPr="00EA2957">
        <w:rPr>
          <w:rFonts w:hint="cs"/>
          <w:rtl/>
        </w:rPr>
        <w:t>م</w:t>
      </w:r>
      <w:r w:rsidRPr="00EA2957">
        <w:rPr>
          <w:rtl/>
        </w:rPr>
        <w:t>یں کر ت</w:t>
      </w:r>
      <w:r w:rsidR="00A93BE4">
        <w:rPr>
          <w:rtl/>
        </w:rPr>
        <w:t>ے کہ لو گوں میں اپنی بڑا ئی جتائیں اور بعض مسلمان غیر مب</w:t>
      </w:r>
      <w:r w:rsidR="00A93BE4">
        <w:rPr>
          <w:rFonts w:hint="cs"/>
          <w:rtl/>
        </w:rPr>
        <w:t>ہ</w:t>
      </w:r>
      <w:r w:rsidRPr="00EA2957">
        <w:rPr>
          <w:rtl/>
        </w:rPr>
        <w:t xml:space="preserve">م با توں میں سر گو شی کر کے اتنا وقت لے لیتے تھے کہ دوسروں کو حضور </w:t>
      </w:r>
      <w:r w:rsidR="00A93BE4">
        <w:rPr>
          <w:rFonts w:ascii="Times New Roman" w:hAnsi="Times New Roman" w:cs="Times New Roman" w:hint="cs"/>
          <w:rtl/>
        </w:rPr>
        <w:t>ﷺ</w:t>
      </w:r>
      <w:r w:rsidRPr="00EA2957">
        <w:rPr>
          <w:rtl/>
        </w:rPr>
        <w:t xml:space="preserve"> </w:t>
      </w:r>
      <w:r w:rsidRPr="00EA2957">
        <w:rPr>
          <w:rFonts w:hint="cs"/>
          <w:rtl/>
        </w:rPr>
        <w:t>سے</w:t>
      </w:r>
      <w:r w:rsidRPr="00EA2957">
        <w:rPr>
          <w:rtl/>
        </w:rPr>
        <w:t xml:space="preserve"> </w:t>
      </w:r>
      <w:r w:rsidRPr="00EA2957">
        <w:rPr>
          <w:rFonts w:hint="cs"/>
          <w:rtl/>
        </w:rPr>
        <w:t>مستف</w:t>
      </w:r>
      <w:r w:rsidRPr="00EA2957">
        <w:rPr>
          <w:rtl/>
        </w:rPr>
        <w:t xml:space="preserve">ید  ہو نے کا مو قع نہ ملتا تھا یا کسی وقت آ پ </w:t>
      </w:r>
      <w:r w:rsidR="00A93BE4">
        <w:rPr>
          <w:rFonts w:ascii="Times New Roman" w:hAnsi="Times New Roman" w:cs="Times New Roman" w:hint="cs"/>
          <w:rtl/>
        </w:rPr>
        <w:t>ﷺ</w:t>
      </w:r>
      <w:r w:rsidRPr="00EA2957">
        <w:rPr>
          <w:rtl/>
        </w:rPr>
        <w:t xml:space="preserve"> </w:t>
      </w:r>
      <w:r w:rsidRPr="00EA2957">
        <w:rPr>
          <w:rFonts w:hint="cs"/>
          <w:rtl/>
        </w:rPr>
        <w:t>خلوت</w:t>
      </w:r>
      <w:r w:rsidRPr="00EA2957">
        <w:rPr>
          <w:rtl/>
        </w:rPr>
        <w:t xml:space="preserve"> </w:t>
      </w:r>
      <w:r w:rsidRPr="00EA2957">
        <w:rPr>
          <w:rFonts w:hint="cs"/>
          <w:rtl/>
        </w:rPr>
        <w:t>چاہتے</w:t>
      </w:r>
      <w:r w:rsidRPr="00EA2957">
        <w:rPr>
          <w:rtl/>
        </w:rPr>
        <w:t xml:space="preserve"> </w:t>
      </w:r>
      <w:r w:rsidRPr="00EA2957">
        <w:rPr>
          <w:rFonts w:hint="cs"/>
          <w:rtl/>
        </w:rPr>
        <w:t>تو</w:t>
      </w:r>
      <w:r w:rsidRPr="00EA2957">
        <w:rPr>
          <w:rtl/>
        </w:rPr>
        <w:t xml:space="preserve"> </w:t>
      </w:r>
      <w:r w:rsidRPr="00EA2957">
        <w:rPr>
          <w:rFonts w:hint="cs"/>
          <w:rtl/>
        </w:rPr>
        <w:t>اس</w:t>
      </w:r>
      <w:r w:rsidRPr="00EA2957">
        <w:rPr>
          <w:rtl/>
        </w:rPr>
        <w:t xml:space="preserve"> </w:t>
      </w:r>
      <w:r w:rsidRPr="00EA2957">
        <w:rPr>
          <w:rFonts w:hint="cs"/>
          <w:rtl/>
        </w:rPr>
        <w:t>م</w:t>
      </w:r>
      <w:r w:rsidRPr="00EA2957">
        <w:rPr>
          <w:rtl/>
        </w:rPr>
        <w:t xml:space="preserve">یں بھی تنگی ہو تی تھی لیکن مروت و اخلاق کے سبب کسی کو منع نہ فر ما تے اس وقت یہ حکم ہوا کہ جو مقدرت وا لا آ دمی حضور </w:t>
      </w:r>
      <w:r w:rsidR="00A93BE4">
        <w:rPr>
          <w:rFonts w:ascii="Times New Roman" w:hAnsi="Times New Roman" w:cs="Times New Roman" w:hint="cs"/>
          <w:rtl/>
        </w:rPr>
        <w:t>ﷺ</w:t>
      </w:r>
      <w:r w:rsidRPr="00EA2957">
        <w:rPr>
          <w:rtl/>
        </w:rPr>
        <w:t xml:space="preserve"> </w:t>
      </w:r>
      <w:r w:rsidRPr="00EA2957">
        <w:rPr>
          <w:rFonts w:hint="cs"/>
          <w:rtl/>
        </w:rPr>
        <w:t>سے</w:t>
      </w:r>
      <w:r w:rsidRPr="00EA2957">
        <w:rPr>
          <w:rtl/>
        </w:rPr>
        <w:t xml:space="preserve"> </w:t>
      </w:r>
      <w:r w:rsidRPr="00EA2957">
        <w:rPr>
          <w:rFonts w:hint="cs"/>
          <w:rtl/>
        </w:rPr>
        <w:t>سر</w:t>
      </w:r>
      <w:r w:rsidRPr="00EA2957">
        <w:rPr>
          <w:rtl/>
        </w:rPr>
        <w:t xml:space="preserve"> </w:t>
      </w:r>
      <w:r w:rsidRPr="00EA2957">
        <w:rPr>
          <w:rFonts w:hint="cs"/>
          <w:rtl/>
        </w:rPr>
        <w:t>گو</w:t>
      </w:r>
      <w:r w:rsidRPr="00EA2957">
        <w:rPr>
          <w:rtl/>
        </w:rPr>
        <w:t xml:space="preserve"> </w:t>
      </w:r>
      <w:r w:rsidRPr="00EA2957">
        <w:rPr>
          <w:rFonts w:hint="cs"/>
          <w:rtl/>
        </w:rPr>
        <w:t>ش</w:t>
      </w:r>
      <w:r w:rsidRPr="00EA2957">
        <w:rPr>
          <w:rtl/>
        </w:rPr>
        <w:t>ی کر نا چا ہے وہ اس سے پہلے کچھ خیرات کر کے آ یا کرے ،  اس میں کئی فا ئدے ہیں : غر یبوں کی   خد مت ،</w:t>
      </w:r>
      <w:r w:rsidR="00A93BE4">
        <w:rPr>
          <w:rFonts w:hint="cs"/>
          <w:rtl/>
        </w:rPr>
        <w:t xml:space="preserve"> </w:t>
      </w:r>
      <w:r w:rsidRPr="00EA2957">
        <w:rPr>
          <w:rtl/>
        </w:rPr>
        <w:t>صد قہ کر نے وا لے کے نفس کاتز کیہ ،مخلص و منا فق کی تمیز ،سر گو شی کر نے وا لوں کی تقلیل ،  و  غیر ذ لک ۔ ہاں جس کے پاس خیرات کر نے کو کچھ نہ ہو اس سے یہ قید معاف ہے ،جب یہ حکم  اترا   منا فقین نے ما رے بخل کے وہ عادت چھوڑ دی اور مسلمان بھی سمجھ گئے کہ زیا دہ سر گو شیاں کر نا اللہ کو   پسند نہیں اسی لئے یہ قید لگا ئی گئی ہے ۔</w:t>
      </w:r>
    </w:p>
    <w:p w14:paraId="0733F2C2" w14:textId="13886F60" w:rsidR="00462B4C" w:rsidRPr="00EA2957" w:rsidRDefault="00462B4C" w:rsidP="004A3007">
      <w:r w:rsidRPr="00EA2957">
        <w:rPr>
          <w:rtl/>
        </w:rPr>
        <w:t xml:space="preserve">  مذ کو رہ آ یت میں نبی کریم </w:t>
      </w:r>
      <w:r w:rsidR="008122A8">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w:t>
      </w:r>
      <w:r w:rsidRPr="00EA2957">
        <w:rPr>
          <w:rFonts w:hint="cs"/>
          <w:rtl/>
        </w:rPr>
        <w:t>بات</w:t>
      </w:r>
      <w:r w:rsidRPr="00EA2957">
        <w:rPr>
          <w:rtl/>
        </w:rPr>
        <w:t xml:space="preserve"> </w:t>
      </w:r>
      <w:r w:rsidRPr="00EA2957">
        <w:rPr>
          <w:rFonts w:hint="cs"/>
          <w:rtl/>
        </w:rPr>
        <w:t>کر</w:t>
      </w:r>
      <w:r w:rsidRPr="00EA2957">
        <w:rPr>
          <w:rtl/>
        </w:rPr>
        <w:t xml:space="preserve"> </w:t>
      </w:r>
      <w:r w:rsidRPr="00EA2957">
        <w:rPr>
          <w:rFonts w:hint="cs"/>
          <w:rtl/>
        </w:rPr>
        <w:t>نے</w:t>
      </w:r>
      <w:r w:rsidRPr="00EA2957">
        <w:rPr>
          <w:rtl/>
        </w:rPr>
        <w:t xml:space="preserve"> </w:t>
      </w:r>
      <w:r w:rsidRPr="00EA2957">
        <w:rPr>
          <w:rFonts w:hint="cs"/>
          <w:rtl/>
        </w:rPr>
        <w:t>سے</w:t>
      </w:r>
      <w:r w:rsidRPr="00EA2957">
        <w:rPr>
          <w:rtl/>
        </w:rPr>
        <w:t xml:space="preserve"> </w:t>
      </w:r>
      <w:r w:rsidRPr="00EA2957">
        <w:rPr>
          <w:rFonts w:hint="cs"/>
          <w:rtl/>
        </w:rPr>
        <w:t>پہلے</w:t>
      </w:r>
      <w:r w:rsidRPr="00EA2957">
        <w:rPr>
          <w:rtl/>
        </w:rPr>
        <w:t xml:space="preserve"> </w:t>
      </w:r>
      <w:r w:rsidRPr="00EA2957">
        <w:rPr>
          <w:rFonts w:hint="cs"/>
          <w:rtl/>
        </w:rPr>
        <w:t>صد</w:t>
      </w:r>
      <w:r w:rsidRPr="00EA2957">
        <w:rPr>
          <w:rtl/>
        </w:rPr>
        <w:t xml:space="preserve"> </w:t>
      </w:r>
      <w:r w:rsidRPr="00EA2957">
        <w:rPr>
          <w:rFonts w:hint="cs"/>
          <w:rtl/>
        </w:rPr>
        <w:t>قہ</w:t>
      </w:r>
      <w:r w:rsidRPr="00EA2957">
        <w:rPr>
          <w:rtl/>
        </w:rPr>
        <w:t xml:space="preserve"> </w:t>
      </w:r>
      <w:r w:rsidRPr="00EA2957">
        <w:rPr>
          <w:rFonts w:hint="cs"/>
          <w:rtl/>
        </w:rPr>
        <w:t>د</w:t>
      </w:r>
      <w:r w:rsidRPr="00EA2957">
        <w:rPr>
          <w:rtl/>
        </w:rPr>
        <w:t xml:space="preserve">ینے کا حکم ہے لیکن یہ حکم منسوخ  ہو گیا اگلی آیت سے وہ یہ:  </w:t>
      </w:r>
      <w:r w:rsidR="00AE1C4A" w:rsidRPr="00AE1C4A">
        <w:rPr>
          <w:rStyle w:val="arabic"/>
          <w:rtl/>
        </w:rPr>
        <w:t xml:space="preserve">ءَ اَشْفَقْتُمْ اَنْ تُقَدِّمُوْا بَیْنَ یَدَیْ نَجْوٰکُمْ صَدَقٰتٍ فَاِذْلَمْ تَفْعَلُوْ اوَتَا بَ اللہُ عَلَیْکُم  فَاَ قِیْمُوا ا لصَّلٰوةَ </w:t>
      </w:r>
      <w:r w:rsidR="00AE1C4A" w:rsidRPr="00AE1C4A">
        <w:rPr>
          <w:rStyle w:val="arabic"/>
          <w:rtl/>
        </w:rPr>
        <w:lastRenderedPageBreak/>
        <w:t>وَ اٰ تُوْا ا لزَّکٰو ةَ  الخ.</w:t>
      </w:r>
      <w:r w:rsidRPr="00EA2957">
        <w:rPr>
          <w:rtl/>
        </w:rPr>
        <w:t xml:space="preserve"> </w:t>
      </w:r>
      <w:r w:rsidR="004A3007">
        <w:rPr>
          <w:rFonts w:hint="cs"/>
          <w:rtl/>
        </w:rPr>
        <w:t>(</w:t>
      </w:r>
      <w:r w:rsidR="008122A8">
        <w:rPr>
          <w:rtl/>
        </w:rPr>
        <w:t>سو ر</w:t>
      </w:r>
      <w:r w:rsidR="008122A8">
        <w:rPr>
          <w:rFonts w:hint="cs"/>
          <w:rtl/>
        </w:rPr>
        <w:t>ۂ</w:t>
      </w:r>
      <w:r w:rsidR="008122A8">
        <w:rPr>
          <w:rtl/>
        </w:rPr>
        <w:t xml:space="preserve"> مجا دلہ ١٣</w:t>
      </w:r>
      <w:r w:rsidR="004A3007">
        <w:rPr>
          <w:rFonts w:hint="cs"/>
          <w:rtl/>
        </w:rPr>
        <w:t xml:space="preserve">) </w:t>
      </w:r>
      <w:r w:rsidRPr="00EA2957">
        <w:rPr>
          <w:rtl/>
        </w:rPr>
        <w:t>کیا تم ڈر گئے کہ آ گے بھیجا کرو کان کی بات سے پہلے خیرا تیں سو جب تم نے نہ کیا اور اللہ نے معاف کر دیا تم کو تو اب قا ئم ر</w:t>
      </w:r>
      <w:r w:rsidR="008B5F4A">
        <w:rPr>
          <w:rtl/>
        </w:rPr>
        <w:t>کھو نماز اور دیتے رہو زکات الخ</w:t>
      </w:r>
      <w:r w:rsidR="00DB459F">
        <w:rPr>
          <w:rFonts w:hint="cs"/>
          <w:rtl/>
        </w:rPr>
        <w:t>۔</w:t>
      </w:r>
      <w:r w:rsidR="008B5F4A">
        <w:rPr>
          <w:rtl/>
        </w:rPr>
        <w:t xml:space="preserve"> </w:t>
      </w:r>
      <w:r w:rsidR="004A3007">
        <w:rPr>
          <w:rFonts w:hint="cs"/>
          <w:rtl/>
        </w:rPr>
        <w:t>(</w:t>
      </w:r>
      <w:r w:rsidRPr="00EA2957">
        <w:rPr>
          <w:rtl/>
        </w:rPr>
        <w:t>تر</w:t>
      </w:r>
      <w:r w:rsidR="008B5F4A">
        <w:rPr>
          <w:rtl/>
        </w:rPr>
        <w:t>جم</w:t>
      </w:r>
      <w:r w:rsidR="008B5F4A">
        <w:rPr>
          <w:rFonts w:hint="cs"/>
          <w:rtl/>
        </w:rPr>
        <w:t>ۂ</w:t>
      </w:r>
      <w:r w:rsidR="008B5F4A">
        <w:rPr>
          <w:rtl/>
        </w:rPr>
        <w:t xml:space="preserve"> قرآن مع تفسر عثمانی </w:t>
      </w:r>
      <w:r w:rsidR="004A3007">
        <w:rPr>
          <w:rFonts w:hint="cs"/>
          <w:rtl/>
        </w:rPr>
        <w:t>)</w:t>
      </w:r>
    </w:p>
    <w:p w14:paraId="6EF4B618" w14:textId="77777777" w:rsidR="00462B4C" w:rsidRPr="00EA2957" w:rsidRDefault="00462B4C" w:rsidP="00462B4C">
      <w:r w:rsidRPr="00EA2957">
        <w:rPr>
          <w:rtl/>
        </w:rPr>
        <w:t xml:space="preserve">  دیکھئے :  صد قہ دینے کا</w:t>
      </w:r>
      <w:r w:rsidR="004A3007">
        <w:rPr>
          <w:rtl/>
        </w:rPr>
        <w:t xml:space="preserve"> حکم منسوخ ہو گیااور اس کے بد ل</w:t>
      </w:r>
      <w:r w:rsidR="004A3007">
        <w:rPr>
          <w:rFonts w:hint="cs"/>
          <w:rtl/>
        </w:rPr>
        <w:t>ے</w:t>
      </w:r>
      <w:r w:rsidRPr="00EA2957">
        <w:rPr>
          <w:rtl/>
        </w:rPr>
        <w:t xml:space="preserve"> دوسر</w:t>
      </w:r>
      <w:r w:rsidR="004A3007">
        <w:rPr>
          <w:rtl/>
        </w:rPr>
        <w:t>ا کو ئی حکم نہیں آیا</w:t>
      </w:r>
      <w:r w:rsidRPr="00EA2957">
        <w:rPr>
          <w:rtl/>
        </w:rPr>
        <w:t>۔</w:t>
      </w:r>
    </w:p>
    <w:p w14:paraId="3CFAAAB5" w14:textId="2A5626C9" w:rsidR="00462B4C" w:rsidRPr="00EA2957" w:rsidRDefault="00462B4C" w:rsidP="000F1C0A">
      <w:r w:rsidRPr="00EA2957">
        <w:rPr>
          <w:rtl/>
        </w:rPr>
        <w:t xml:space="preserve">  (</w:t>
      </w:r>
      <w:r w:rsidR="00AE1C4A" w:rsidRPr="00AE1C4A">
        <w:rPr>
          <w:rStyle w:val="arabic"/>
          <w:rtl/>
        </w:rPr>
        <w:t>وَاِلَی مَا ھُوَ أَغْلَظُ</w:t>
      </w:r>
      <w:r w:rsidR="000F1C0A">
        <w:rPr>
          <w:rFonts w:hint="cs"/>
          <w:rtl/>
        </w:rPr>
        <w:t>.</w:t>
      </w:r>
      <w:r w:rsidRPr="00EA2957">
        <w:rPr>
          <w:rtl/>
        </w:rPr>
        <w:t xml:space="preserve"> اور)نسخ منقسم ہو تا ہے (اس کی طرف جو اشق ہو )  مطلب یہ ہے کہ منسوخ حکم آسان ہو اور نا سخ حکم مشقت وا لاہو ۔</w:t>
      </w:r>
    </w:p>
    <w:p w14:paraId="7773C27C" w14:textId="4FE05F00" w:rsidR="00462B4C" w:rsidRPr="00EA2957" w:rsidRDefault="00462B4C" w:rsidP="004A3007">
      <w:r w:rsidRPr="00EA2957">
        <w:rPr>
          <w:rtl/>
        </w:rPr>
        <w:t xml:space="preserve">  اللہ سبحانہ و تعالی فر ما تے ہیں : </w:t>
      </w:r>
      <w:r w:rsidR="00AE1C4A" w:rsidRPr="00AE1C4A">
        <w:rPr>
          <w:rStyle w:val="arabic"/>
          <w:rtl/>
        </w:rPr>
        <w:t>وَعَلَی الَّذِیْنَ یُطِیْقُوْنَہُ فِدْیَة طَعَامُ مِسْکِیْنٍ فَمَنْ تَطَوَّعَ خَیْرًا فَھُوَ خَیْر لَّہُ وَاَنْ تَصُوْمُوْ اخَیْر لَّکُمْ اِنْ کُنْتُمْ تَعْلَمُوْنَ</w:t>
      </w:r>
      <w:r w:rsidR="008B5F4A">
        <w:rPr>
          <w:rtl/>
        </w:rPr>
        <w:t xml:space="preserve"> </w:t>
      </w:r>
      <w:r w:rsidR="000F1C0A">
        <w:rPr>
          <w:rFonts w:hint="cs"/>
          <w:rtl/>
        </w:rPr>
        <w:t>.</w:t>
      </w:r>
      <w:r w:rsidR="004A3007">
        <w:rPr>
          <w:rFonts w:hint="cs"/>
          <w:rtl/>
        </w:rPr>
        <w:t>(</w:t>
      </w:r>
      <w:r w:rsidRPr="00EA2957">
        <w:rPr>
          <w:rtl/>
        </w:rPr>
        <w:t>سو ر</w:t>
      </w:r>
      <w:r w:rsidR="008B5F4A">
        <w:rPr>
          <w:rFonts w:hint="cs"/>
          <w:rtl/>
        </w:rPr>
        <w:t>ۂ</w:t>
      </w:r>
      <w:r w:rsidR="008B5F4A">
        <w:rPr>
          <w:rtl/>
        </w:rPr>
        <w:t xml:space="preserve"> بقرہ ١٨٤</w:t>
      </w:r>
      <w:r w:rsidR="004A3007">
        <w:rPr>
          <w:rFonts w:hint="cs"/>
          <w:rtl/>
        </w:rPr>
        <w:t>)</w:t>
      </w:r>
      <w:r w:rsidRPr="00EA2957">
        <w:rPr>
          <w:rtl/>
        </w:rPr>
        <w:t xml:space="preserve">  اور جو لوگ روزے کی طا قت رکھتے ہوں ان  کے ذمہ فدیہ ہے کہ وہ ای</w:t>
      </w:r>
      <w:r w:rsidR="004A3007">
        <w:rPr>
          <w:rtl/>
        </w:rPr>
        <w:t>ک غریب کا کھا نا کھلا دینا یا د</w:t>
      </w:r>
      <w:r w:rsidR="004A3007">
        <w:rPr>
          <w:rFonts w:hint="cs"/>
          <w:rtl/>
        </w:rPr>
        <w:t xml:space="preserve">ے </w:t>
      </w:r>
      <w:r w:rsidRPr="00EA2957">
        <w:rPr>
          <w:rtl/>
        </w:rPr>
        <w:t xml:space="preserve">د ینا ہے اور جو شخص خو شی سے </w:t>
      </w:r>
      <w:r w:rsidR="004A3007">
        <w:rPr>
          <w:rFonts w:hint="cs"/>
          <w:rtl/>
        </w:rPr>
        <w:t>(</w:t>
      </w:r>
      <w:r w:rsidR="008B5F4A">
        <w:rPr>
          <w:rtl/>
        </w:rPr>
        <w:t>زیادہ</w:t>
      </w:r>
      <w:r w:rsidR="004A3007">
        <w:rPr>
          <w:rFonts w:hint="cs"/>
          <w:rtl/>
        </w:rPr>
        <w:t xml:space="preserve">) </w:t>
      </w:r>
      <w:r w:rsidR="008B5F4A">
        <w:rPr>
          <w:rtl/>
        </w:rPr>
        <w:t xml:space="preserve">خیر کرے </w:t>
      </w:r>
      <w:r w:rsidR="004A3007">
        <w:rPr>
          <w:rFonts w:hint="cs"/>
          <w:rtl/>
        </w:rPr>
        <w:t>(</w:t>
      </w:r>
      <w:r w:rsidR="008B5F4A">
        <w:rPr>
          <w:rtl/>
        </w:rPr>
        <w:t>کہ زیا دہ فدیہ دے</w:t>
      </w:r>
      <w:r w:rsidR="004A3007">
        <w:rPr>
          <w:rFonts w:hint="cs"/>
          <w:rtl/>
        </w:rPr>
        <w:t>)</w:t>
      </w:r>
      <w:r w:rsidRPr="00EA2957">
        <w:rPr>
          <w:rtl/>
        </w:rPr>
        <w:t xml:space="preserve">تو یہ اس شخص کے لئے اور بھی بہتر ہے اور تمہارا روزہ رکھنا زیادہ بہتر ہے اگر تم </w:t>
      </w:r>
      <w:r w:rsidR="004A3007">
        <w:rPr>
          <w:rFonts w:hint="cs"/>
          <w:rtl/>
        </w:rPr>
        <w:t>(</w:t>
      </w:r>
      <w:r w:rsidRPr="00EA2957">
        <w:rPr>
          <w:rtl/>
        </w:rPr>
        <w:t>روزے کی فضیلت سے</w:t>
      </w:r>
      <w:r w:rsidR="004A3007">
        <w:rPr>
          <w:rFonts w:hint="cs"/>
          <w:rtl/>
        </w:rPr>
        <w:t xml:space="preserve">) </w:t>
      </w:r>
      <w:r w:rsidRPr="00EA2957">
        <w:rPr>
          <w:rtl/>
        </w:rPr>
        <w:t>خبر رکھتے ہو</w:t>
      </w:r>
      <w:r w:rsidR="00DB459F">
        <w:rPr>
          <w:rFonts w:hint="cs"/>
          <w:rtl/>
        </w:rPr>
        <w:t>۔</w:t>
      </w:r>
      <w:r w:rsidR="004A3007">
        <w:rPr>
          <w:rFonts w:hint="cs"/>
          <w:rtl/>
        </w:rPr>
        <w:t>(</w:t>
      </w:r>
      <w:r w:rsidR="008B5F4A">
        <w:rPr>
          <w:rtl/>
        </w:rPr>
        <w:t>تر جم</w:t>
      </w:r>
      <w:r w:rsidR="008B5F4A">
        <w:rPr>
          <w:rFonts w:hint="cs"/>
          <w:rtl/>
        </w:rPr>
        <w:t>ۂ</w:t>
      </w:r>
      <w:r w:rsidR="008B5F4A">
        <w:rPr>
          <w:rtl/>
        </w:rPr>
        <w:t xml:space="preserve"> قرآن </w:t>
      </w:r>
      <w:r w:rsidR="004A3007">
        <w:rPr>
          <w:rFonts w:hint="cs"/>
          <w:rtl/>
        </w:rPr>
        <w:t>)</w:t>
      </w:r>
    </w:p>
    <w:p w14:paraId="2EF8FBFE" w14:textId="4EDE012E" w:rsidR="007562C2" w:rsidRDefault="00462B4C" w:rsidP="004A3007">
      <w:pPr>
        <w:rPr>
          <w:rtl/>
        </w:rPr>
      </w:pPr>
      <w:r w:rsidRPr="00EA2957">
        <w:rPr>
          <w:rtl/>
        </w:rPr>
        <w:t xml:space="preserve">  اور اللہ سبحا نہ وتعالی دوسری جگہ فر ما تے ہیں : </w:t>
      </w:r>
      <w:r w:rsidR="00AE1C4A" w:rsidRPr="00AE1C4A">
        <w:rPr>
          <w:rStyle w:val="arabic"/>
          <w:rtl/>
        </w:rPr>
        <w:t>فَمَنْ شَھِدَ مِنْکُمُ الشَّھْرَ فَلْیَصُمْہُ</w:t>
      </w:r>
      <w:r w:rsidRPr="00EA2957">
        <w:rPr>
          <w:rtl/>
        </w:rPr>
        <w:t xml:space="preserve"> </w:t>
      </w:r>
      <w:r w:rsidR="000F1C0A">
        <w:rPr>
          <w:rFonts w:hint="cs"/>
          <w:rtl/>
        </w:rPr>
        <w:t xml:space="preserve">. </w:t>
      </w:r>
      <w:r w:rsidR="004A3007">
        <w:rPr>
          <w:rFonts w:hint="cs"/>
          <w:rtl/>
        </w:rPr>
        <w:t>(</w:t>
      </w:r>
      <w:r w:rsidR="007562C2">
        <w:rPr>
          <w:rtl/>
        </w:rPr>
        <w:t>سور</w:t>
      </w:r>
      <w:r w:rsidR="007562C2">
        <w:rPr>
          <w:rFonts w:hint="cs"/>
          <w:rtl/>
        </w:rPr>
        <w:t>ۂ</w:t>
      </w:r>
      <w:r w:rsidR="007562C2">
        <w:rPr>
          <w:rtl/>
        </w:rPr>
        <w:t xml:space="preserve"> بقرہ ١٨٥</w:t>
      </w:r>
      <w:r w:rsidR="004A3007">
        <w:rPr>
          <w:rFonts w:hint="cs"/>
          <w:rtl/>
        </w:rPr>
        <w:t>)</w:t>
      </w:r>
      <w:r w:rsidRPr="00EA2957">
        <w:rPr>
          <w:rtl/>
        </w:rPr>
        <w:t xml:space="preserve">سو جو شخص اس ماہ میں مو جود ہو </w:t>
      </w:r>
      <w:r w:rsidR="00DB459F">
        <w:rPr>
          <w:rtl/>
        </w:rPr>
        <w:t>اس کو ضرور اس میں روزہ رکھنا چا</w:t>
      </w:r>
      <w:r w:rsidRPr="00EA2957">
        <w:rPr>
          <w:rtl/>
        </w:rPr>
        <w:t>ہیئے</w:t>
      </w:r>
      <w:r w:rsidR="00DB459F">
        <w:rPr>
          <w:rFonts w:hint="cs"/>
          <w:rtl/>
        </w:rPr>
        <w:t xml:space="preserve">۔ </w:t>
      </w:r>
      <w:r w:rsidRPr="00EA2957">
        <w:rPr>
          <w:rtl/>
        </w:rPr>
        <w:t xml:space="preserve"> </w:t>
      </w:r>
      <w:r w:rsidR="004A3007">
        <w:rPr>
          <w:rFonts w:hint="cs"/>
          <w:rtl/>
        </w:rPr>
        <w:t>(</w:t>
      </w:r>
      <w:r w:rsidR="007562C2">
        <w:rPr>
          <w:rtl/>
        </w:rPr>
        <w:t>ایضا</w:t>
      </w:r>
      <w:r w:rsidR="004A3007">
        <w:rPr>
          <w:rFonts w:hint="cs"/>
          <w:rtl/>
        </w:rPr>
        <w:t>)</w:t>
      </w:r>
    </w:p>
    <w:p w14:paraId="20E81D50" w14:textId="77777777" w:rsidR="00462B4C" w:rsidRPr="00EA2957" w:rsidRDefault="00462B4C" w:rsidP="007562C2">
      <w:r w:rsidRPr="00EA2957">
        <w:rPr>
          <w:rtl/>
        </w:rPr>
        <w:t xml:space="preserve">  دیکھئے : پہلی آ یت کر یمہ سے اختیار کا حکم ثابت ہوا</w:t>
      </w:r>
      <w:r w:rsidR="004A3007">
        <w:rPr>
          <w:rtl/>
        </w:rPr>
        <w:t xml:space="preserve"> یعنی روزے رکھے یا روزے کے بد ل</w:t>
      </w:r>
      <w:r w:rsidR="004A3007">
        <w:rPr>
          <w:rFonts w:hint="cs"/>
          <w:rtl/>
        </w:rPr>
        <w:t>ے</w:t>
      </w:r>
      <w:r w:rsidRPr="00EA2957">
        <w:rPr>
          <w:rtl/>
        </w:rPr>
        <w:t xml:space="preserve"> فدیہ دے ، یہ منسوخ حکم آسان تھا اختیار کی و جہ سے ۔</w:t>
      </w:r>
    </w:p>
    <w:p w14:paraId="03B937F8" w14:textId="77777777" w:rsidR="00462B4C" w:rsidRPr="00EA2957" w:rsidRDefault="00462B4C" w:rsidP="00462B4C">
      <w:r w:rsidRPr="00EA2957">
        <w:rPr>
          <w:rtl/>
        </w:rPr>
        <w:t xml:space="preserve">  دوسری آیت کریمہ سے صرف روزے رکھنے کے و جوب کا حکم ثا بت ہوا ،یہ نا سخ حکم مشقت و الا ہے روزے متعین ہو نے کی وجہ سے ۔</w:t>
      </w:r>
    </w:p>
    <w:p w14:paraId="73A4D785" w14:textId="77777777" w:rsidR="00462B4C" w:rsidRPr="00EA2957" w:rsidRDefault="00462B4C" w:rsidP="00462B4C">
      <w:r w:rsidRPr="00EA2957">
        <w:rPr>
          <w:rtl/>
        </w:rPr>
        <w:t xml:space="preserve">  معلوم ہوا پہلی آیت کا منسوخ حکم آسان تھا اور </w:t>
      </w:r>
      <w:r w:rsidR="00243266">
        <w:rPr>
          <w:rtl/>
        </w:rPr>
        <w:t xml:space="preserve">دوسری آ یت کا نا سخ حکم مشقت </w:t>
      </w:r>
      <w:r w:rsidR="00243266">
        <w:rPr>
          <w:rtl/>
        </w:rPr>
        <w:lastRenderedPageBreak/>
        <w:t>وا</w:t>
      </w:r>
      <w:r w:rsidRPr="00EA2957">
        <w:rPr>
          <w:rtl/>
        </w:rPr>
        <w:t>لا ہے ۔</w:t>
      </w:r>
    </w:p>
    <w:p w14:paraId="15ECEC86" w14:textId="21FED295" w:rsidR="00462B4C" w:rsidRPr="00EA2957" w:rsidRDefault="00462B4C" w:rsidP="000F1C0A">
      <w:r w:rsidRPr="00EA2957">
        <w:rPr>
          <w:rtl/>
        </w:rPr>
        <w:t xml:space="preserve">  (</w:t>
      </w:r>
      <w:r w:rsidR="00AE1C4A" w:rsidRPr="00AE1C4A">
        <w:rPr>
          <w:rStyle w:val="arabic"/>
          <w:rtl/>
        </w:rPr>
        <w:t>وَاِلَی مَا ھُوَ أَ خَفُّ</w:t>
      </w:r>
      <w:r w:rsidRPr="00EA2957">
        <w:rPr>
          <w:rtl/>
        </w:rPr>
        <w:t xml:space="preserve"> </w:t>
      </w:r>
      <w:r w:rsidR="000F1C0A">
        <w:rPr>
          <w:rFonts w:hint="cs"/>
          <w:rtl/>
        </w:rPr>
        <w:t>.</w:t>
      </w:r>
      <w:r w:rsidRPr="00EA2957">
        <w:rPr>
          <w:rtl/>
        </w:rPr>
        <w:t xml:space="preserve"> اور)نسخ منقسم ہو تا ہے (اس کی طرف جو</w:t>
      </w:r>
      <w:r w:rsidR="00AE1C4A" w:rsidRPr="00AE1C4A">
        <w:rPr>
          <w:rStyle w:val="arabic"/>
          <w:rtl/>
        </w:rPr>
        <w:t xml:space="preserve"> أخف</w:t>
      </w:r>
      <w:r w:rsidRPr="00EA2957">
        <w:rPr>
          <w:rtl/>
        </w:rPr>
        <w:t xml:space="preserve"> ہو )  مطلب یہ ہے کہ منسوخ حکم سخت ہو اور نا سخ حکم آسان ہو ۔</w:t>
      </w:r>
    </w:p>
    <w:p w14:paraId="3D3A970A" w14:textId="5AFC9B7F" w:rsidR="00462B4C" w:rsidRPr="00EA2957" w:rsidRDefault="00462B4C" w:rsidP="004A3007">
      <w:r w:rsidRPr="00EA2957">
        <w:rPr>
          <w:rtl/>
        </w:rPr>
        <w:t xml:space="preserve">  جیسے اللہ کا فر مان : </w:t>
      </w:r>
      <w:r w:rsidR="00AE1C4A" w:rsidRPr="00AE1C4A">
        <w:rPr>
          <w:rStyle w:val="arabic"/>
          <w:rtl/>
        </w:rPr>
        <w:t>اِنْ یَّکُنْ مِّنْکُمْ عِشْرُوْنَ صَا بِرُوْنَ یَغْلِبُوْامِا ئَتَیْنِ</w:t>
      </w:r>
      <w:r w:rsidR="004564F7">
        <w:rPr>
          <w:rtl/>
        </w:rPr>
        <w:t xml:space="preserve"> </w:t>
      </w:r>
      <w:r w:rsidR="000F1C0A">
        <w:rPr>
          <w:rFonts w:hint="cs"/>
          <w:rtl/>
        </w:rPr>
        <w:t>.</w:t>
      </w:r>
      <w:r w:rsidR="004A3007">
        <w:rPr>
          <w:rFonts w:hint="cs"/>
          <w:rtl/>
        </w:rPr>
        <w:t>(</w:t>
      </w:r>
      <w:r w:rsidR="004564F7">
        <w:rPr>
          <w:rtl/>
        </w:rPr>
        <w:t>سور</w:t>
      </w:r>
      <w:r w:rsidR="004564F7">
        <w:rPr>
          <w:rFonts w:hint="cs"/>
          <w:rtl/>
        </w:rPr>
        <w:t>ۂ</w:t>
      </w:r>
      <w:r w:rsidRPr="00EA2957">
        <w:rPr>
          <w:rtl/>
        </w:rPr>
        <w:t xml:space="preserve"> انفال </w:t>
      </w:r>
      <w:r w:rsidR="004564F7">
        <w:rPr>
          <w:rtl/>
        </w:rPr>
        <w:t>٦٥</w:t>
      </w:r>
      <w:r w:rsidR="004A3007">
        <w:rPr>
          <w:rFonts w:hint="cs"/>
          <w:rtl/>
        </w:rPr>
        <w:t>)</w:t>
      </w:r>
      <w:r w:rsidRPr="00EA2957">
        <w:rPr>
          <w:rtl/>
        </w:rPr>
        <w:t xml:space="preserve"> اگر تم میں کے </w:t>
      </w:r>
      <w:r w:rsidR="004A3007">
        <w:rPr>
          <w:rFonts w:hint="cs"/>
          <w:rtl/>
        </w:rPr>
        <w:t xml:space="preserve">بیس </w:t>
      </w:r>
      <w:r w:rsidRPr="00EA2957">
        <w:rPr>
          <w:rtl/>
        </w:rPr>
        <w:t xml:space="preserve">آ دمی ثا بت قدم رہنے وا لے ہو ں گے تو </w:t>
      </w:r>
      <w:r w:rsidR="004A3007">
        <w:rPr>
          <w:rFonts w:hint="cs"/>
          <w:rtl/>
        </w:rPr>
        <w:t>دو سو</w:t>
      </w:r>
      <w:r w:rsidR="004A3007">
        <w:rPr>
          <w:rtl/>
        </w:rPr>
        <w:t xml:space="preserve"> پر غا لب آجا</w:t>
      </w:r>
      <w:r w:rsidR="00221B90">
        <w:rPr>
          <w:rFonts w:hint="cs"/>
          <w:rtl/>
        </w:rPr>
        <w:t xml:space="preserve">ویں </w:t>
      </w:r>
      <w:r w:rsidR="004A3007">
        <w:rPr>
          <w:rFonts w:hint="cs"/>
          <w:rtl/>
        </w:rPr>
        <w:t>گے</w:t>
      </w:r>
      <w:r w:rsidR="004564F7">
        <w:rPr>
          <w:rtl/>
        </w:rPr>
        <w:t xml:space="preserve"> </w:t>
      </w:r>
      <w:r w:rsidR="00DB459F">
        <w:rPr>
          <w:rFonts w:hint="cs"/>
          <w:rtl/>
        </w:rPr>
        <w:t>۔</w:t>
      </w:r>
      <w:r w:rsidR="004A3007">
        <w:rPr>
          <w:rFonts w:hint="cs"/>
          <w:rtl/>
        </w:rPr>
        <w:t>(</w:t>
      </w:r>
      <w:r w:rsidR="004564F7">
        <w:rPr>
          <w:rtl/>
        </w:rPr>
        <w:t>تر جم</w:t>
      </w:r>
      <w:r w:rsidR="004564F7">
        <w:rPr>
          <w:rFonts w:hint="cs"/>
          <w:rtl/>
        </w:rPr>
        <w:t>ۂ</w:t>
      </w:r>
      <w:r w:rsidR="004564F7">
        <w:rPr>
          <w:rtl/>
        </w:rPr>
        <w:t xml:space="preserve"> قرآن</w:t>
      </w:r>
      <w:r w:rsidR="004A3007">
        <w:rPr>
          <w:rFonts w:hint="cs"/>
          <w:rtl/>
        </w:rPr>
        <w:t>)</w:t>
      </w:r>
    </w:p>
    <w:p w14:paraId="0BC1239E" w14:textId="44647AE6" w:rsidR="00462B4C" w:rsidRPr="00EA2957" w:rsidRDefault="00462B4C" w:rsidP="004A3007">
      <w:r w:rsidRPr="00EA2957">
        <w:rPr>
          <w:rtl/>
        </w:rPr>
        <w:t xml:space="preserve">  اور اللہ کا دوسرا فر مان ہے :  </w:t>
      </w:r>
      <w:r w:rsidR="00AE1C4A" w:rsidRPr="00AE1C4A">
        <w:rPr>
          <w:rStyle w:val="arabic"/>
          <w:rtl/>
        </w:rPr>
        <w:t>فَاِنْ یَّکُنْ مِّنْکُمْ مِّا ئَة صَا بِرَة یَّغْلِبُوْا مِا ئَتَیْنِ.</w:t>
      </w:r>
      <w:r w:rsidR="00446E55">
        <w:rPr>
          <w:rtl/>
        </w:rPr>
        <w:t xml:space="preserve"> </w:t>
      </w:r>
      <w:r w:rsidR="004A3007">
        <w:rPr>
          <w:rFonts w:hint="cs"/>
          <w:rtl/>
        </w:rPr>
        <w:t>(</w:t>
      </w:r>
      <w:r w:rsidR="00446E55">
        <w:rPr>
          <w:rtl/>
        </w:rPr>
        <w:t>سو ر</w:t>
      </w:r>
      <w:r w:rsidR="00446E55">
        <w:rPr>
          <w:rFonts w:hint="cs"/>
          <w:rtl/>
        </w:rPr>
        <w:t xml:space="preserve">ۂ </w:t>
      </w:r>
      <w:r w:rsidR="00446E55">
        <w:rPr>
          <w:rtl/>
        </w:rPr>
        <w:t>انفال ٦٦</w:t>
      </w:r>
      <w:r w:rsidR="004A3007">
        <w:rPr>
          <w:rFonts w:hint="cs"/>
          <w:rtl/>
        </w:rPr>
        <w:t>)</w:t>
      </w:r>
      <w:r w:rsidRPr="00EA2957">
        <w:rPr>
          <w:rtl/>
        </w:rPr>
        <w:t xml:space="preserve">سو اگر تم میں کے </w:t>
      </w:r>
      <w:r w:rsidR="004A3007">
        <w:rPr>
          <w:rFonts w:hint="cs"/>
          <w:rtl/>
        </w:rPr>
        <w:t>سو</w:t>
      </w:r>
      <w:r w:rsidRPr="00EA2957">
        <w:rPr>
          <w:rtl/>
        </w:rPr>
        <w:t xml:space="preserve"> آ دمی ثا بت قدم رہنے وا </w:t>
      </w:r>
      <w:r w:rsidR="004716AD">
        <w:rPr>
          <w:rtl/>
        </w:rPr>
        <w:t xml:space="preserve">لے ہو ں گے تو </w:t>
      </w:r>
      <w:r w:rsidR="004A3007">
        <w:rPr>
          <w:rFonts w:hint="cs"/>
          <w:rtl/>
        </w:rPr>
        <w:t>دو سو</w:t>
      </w:r>
      <w:r w:rsidR="004A3007">
        <w:rPr>
          <w:rtl/>
        </w:rPr>
        <w:t xml:space="preserve"> پر غا لب آجاو</w:t>
      </w:r>
      <w:r w:rsidR="00221B90">
        <w:rPr>
          <w:rFonts w:hint="cs"/>
          <w:rtl/>
        </w:rPr>
        <w:t>یں گ</w:t>
      </w:r>
      <w:r w:rsidR="004A3007">
        <w:rPr>
          <w:rFonts w:hint="cs"/>
          <w:rtl/>
        </w:rPr>
        <w:t>ے</w:t>
      </w:r>
      <w:r w:rsidR="00DB459F">
        <w:rPr>
          <w:rFonts w:hint="cs"/>
          <w:rtl/>
        </w:rPr>
        <w:t>۔</w:t>
      </w:r>
      <w:r w:rsidR="004A3007">
        <w:rPr>
          <w:rFonts w:hint="cs"/>
          <w:rtl/>
        </w:rPr>
        <w:t>(</w:t>
      </w:r>
      <w:r w:rsidR="004716AD">
        <w:rPr>
          <w:rtl/>
        </w:rPr>
        <w:t>ایضا</w:t>
      </w:r>
      <w:r w:rsidR="004A3007">
        <w:rPr>
          <w:rFonts w:hint="cs"/>
          <w:rtl/>
        </w:rPr>
        <w:t>)</w:t>
      </w:r>
    </w:p>
    <w:p w14:paraId="0B8014BB" w14:textId="77777777" w:rsidR="00462B4C" w:rsidRPr="00EA2957" w:rsidRDefault="00462B4C" w:rsidP="00221B90">
      <w:r w:rsidRPr="00EA2957">
        <w:rPr>
          <w:rtl/>
        </w:rPr>
        <w:t xml:space="preserve">  دیکھئے : پہلی آ یت کر یمہ سے </w:t>
      </w:r>
      <w:r w:rsidR="004A3007">
        <w:rPr>
          <w:rFonts w:hint="cs"/>
          <w:rtl/>
        </w:rPr>
        <w:t>بیس</w:t>
      </w:r>
      <w:r w:rsidRPr="00EA2957">
        <w:rPr>
          <w:rtl/>
        </w:rPr>
        <w:t xml:space="preserve"> مسلمانوں کے لئے </w:t>
      </w:r>
      <w:r w:rsidR="004A3007">
        <w:rPr>
          <w:rFonts w:hint="cs"/>
          <w:rtl/>
        </w:rPr>
        <w:t>دو سو</w:t>
      </w:r>
      <w:r w:rsidRPr="00EA2957">
        <w:rPr>
          <w:rtl/>
        </w:rPr>
        <w:t xml:space="preserve"> کا فروں سے مقابلہ کر نے کا حکم ثا بت ہوا یہ منسوخ حکم سخت تھا کیونکہ </w:t>
      </w:r>
      <w:r w:rsidR="004A3007">
        <w:rPr>
          <w:rFonts w:hint="cs"/>
          <w:rtl/>
        </w:rPr>
        <w:t>دوسو</w:t>
      </w:r>
      <w:r w:rsidRPr="00EA2957">
        <w:rPr>
          <w:rtl/>
        </w:rPr>
        <w:t xml:space="preserve"> کے مقابل</w:t>
      </w:r>
      <w:r w:rsidR="00221B90">
        <w:rPr>
          <w:rFonts w:hint="cs"/>
          <w:rtl/>
        </w:rPr>
        <w:t>ے</w:t>
      </w:r>
      <w:r w:rsidRPr="00EA2957">
        <w:rPr>
          <w:rtl/>
        </w:rPr>
        <w:t xml:space="preserve"> میں </w:t>
      </w:r>
      <w:r w:rsidR="004A3007">
        <w:rPr>
          <w:rFonts w:hint="cs"/>
          <w:rtl/>
        </w:rPr>
        <w:t>بیس</w:t>
      </w:r>
      <w:r w:rsidRPr="00EA2957">
        <w:rPr>
          <w:rtl/>
        </w:rPr>
        <w:t xml:space="preserve">  اس اعتبار سے ایک مسلمان کے مقابل</w:t>
      </w:r>
      <w:r w:rsidR="004A3007">
        <w:rPr>
          <w:rFonts w:hint="cs"/>
          <w:rtl/>
        </w:rPr>
        <w:t>ے</w:t>
      </w:r>
      <w:r w:rsidRPr="00EA2957">
        <w:rPr>
          <w:rtl/>
        </w:rPr>
        <w:t xml:space="preserve"> میں </w:t>
      </w:r>
      <w:r w:rsidR="004A3007">
        <w:rPr>
          <w:rFonts w:hint="cs"/>
          <w:rtl/>
        </w:rPr>
        <w:t>دس</w:t>
      </w:r>
      <w:r w:rsidRPr="00EA2957">
        <w:rPr>
          <w:rtl/>
        </w:rPr>
        <w:t xml:space="preserve"> کا فر ہو گئے۔</w:t>
      </w:r>
    </w:p>
    <w:p w14:paraId="4BA8037A" w14:textId="77777777" w:rsidR="00462B4C" w:rsidRPr="00EA2957" w:rsidRDefault="00462B4C" w:rsidP="00221B90">
      <w:r w:rsidRPr="00EA2957">
        <w:rPr>
          <w:rtl/>
        </w:rPr>
        <w:t xml:space="preserve">  دوسری آیت کریمہ سے </w:t>
      </w:r>
      <w:r w:rsidR="00AE1C3A">
        <w:rPr>
          <w:rFonts w:hint="cs"/>
          <w:rtl/>
        </w:rPr>
        <w:t>سو</w:t>
      </w:r>
      <w:r w:rsidRPr="00EA2957">
        <w:rPr>
          <w:rtl/>
        </w:rPr>
        <w:t xml:space="preserve"> مسلمانوں کے لئے </w:t>
      </w:r>
      <w:r w:rsidR="00AE1C3A">
        <w:rPr>
          <w:rFonts w:hint="cs"/>
          <w:rtl/>
        </w:rPr>
        <w:t>دو سو</w:t>
      </w:r>
      <w:r w:rsidRPr="00EA2957">
        <w:rPr>
          <w:rtl/>
        </w:rPr>
        <w:t xml:space="preserve"> کا فروں سے مقابلہ کر نے کا حکم ثابت ہوا ۔یہ  نا سخ حکم آسان ہے کیونکہ </w:t>
      </w:r>
      <w:r w:rsidR="00AE1C3A">
        <w:rPr>
          <w:rFonts w:hint="cs"/>
          <w:rtl/>
        </w:rPr>
        <w:t>دو سو</w:t>
      </w:r>
      <w:r w:rsidRPr="00EA2957">
        <w:rPr>
          <w:rtl/>
        </w:rPr>
        <w:t xml:space="preserve"> کے مقا بل</w:t>
      </w:r>
      <w:r w:rsidR="00221B90">
        <w:rPr>
          <w:rFonts w:hint="cs"/>
          <w:rtl/>
        </w:rPr>
        <w:t>ے</w:t>
      </w:r>
      <w:r w:rsidRPr="00EA2957">
        <w:rPr>
          <w:rtl/>
        </w:rPr>
        <w:t xml:space="preserve"> میں </w:t>
      </w:r>
      <w:r w:rsidR="00AE1C3A">
        <w:rPr>
          <w:rFonts w:hint="cs"/>
          <w:rtl/>
        </w:rPr>
        <w:t>سو</w:t>
      </w:r>
      <w:r w:rsidRPr="00EA2957">
        <w:rPr>
          <w:rtl/>
        </w:rPr>
        <w:t xml:space="preserve">  اس اعتبار سے ایک مسلمان کے مقابل</w:t>
      </w:r>
      <w:r w:rsidR="00221B90">
        <w:rPr>
          <w:rFonts w:hint="cs"/>
          <w:rtl/>
        </w:rPr>
        <w:t>ے</w:t>
      </w:r>
      <w:r w:rsidRPr="00EA2957">
        <w:rPr>
          <w:rtl/>
        </w:rPr>
        <w:t xml:space="preserve"> میں</w:t>
      </w:r>
      <w:r w:rsidR="00AE1C3A">
        <w:rPr>
          <w:rFonts w:hint="cs"/>
          <w:rtl/>
        </w:rPr>
        <w:t xml:space="preserve"> دو</w:t>
      </w:r>
      <w:r w:rsidRPr="00EA2957">
        <w:rPr>
          <w:rtl/>
        </w:rPr>
        <w:t xml:space="preserve"> کا فر ہو گئے ۔</w:t>
      </w:r>
    </w:p>
    <w:p w14:paraId="079A4C58" w14:textId="77777777" w:rsidR="00462B4C" w:rsidRPr="00EA2957" w:rsidRDefault="00462B4C" w:rsidP="00462B4C">
      <w:r w:rsidRPr="00EA2957">
        <w:rPr>
          <w:rtl/>
        </w:rPr>
        <w:t xml:space="preserve">  معلوم ہوا پہلی آ یت کا منسوخ حکم سخت تھا اور </w:t>
      </w:r>
      <w:r w:rsidR="00662185">
        <w:rPr>
          <w:rtl/>
        </w:rPr>
        <w:t>دوسری آ یت کا نا سخ حکم آسان ہے</w:t>
      </w:r>
      <w:r w:rsidRPr="00EA2957">
        <w:rPr>
          <w:rtl/>
        </w:rPr>
        <w:t>۔</w:t>
      </w:r>
    </w:p>
    <w:p w14:paraId="456F8A75" w14:textId="4B683EB1" w:rsidR="00462B4C" w:rsidRPr="00EA2957" w:rsidRDefault="00462B4C" w:rsidP="000F1C0A">
      <w:r w:rsidRPr="00EA2957">
        <w:rPr>
          <w:rtl/>
        </w:rPr>
        <w:t xml:space="preserve">  (</w:t>
      </w:r>
      <w:r w:rsidR="00AE1C4A" w:rsidRPr="00AE1C4A">
        <w:rPr>
          <w:rStyle w:val="arabic"/>
          <w:rtl/>
        </w:rPr>
        <w:t>وَیَجُوْزُ نَسْخُ الْکِتَابِ باِلْکِتَابِ</w:t>
      </w:r>
      <w:r w:rsidRPr="00EA2957">
        <w:rPr>
          <w:rtl/>
        </w:rPr>
        <w:t xml:space="preserve"> </w:t>
      </w:r>
      <w:r w:rsidR="000F1C0A">
        <w:rPr>
          <w:rFonts w:hint="cs"/>
          <w:rtl/>
        </w:rPr>
        <w:t>.</w:t>
      </w:r>
      <w:r w:rsidRPr="00EA2957">
        <w:rPr>
          <w:rtl/>
        </w:rPr>
        <w:t xml:space="preserve"> اور جا ئز ہے کتاب کا نسخ کتاب سے )  یعنی بعض قرآن کا نسخ بعض قرآ ن سے جا ئز ہے ۔جیسا کہ گزرا عدت کی </w:t>
      </w:r>
      <w:r w:rsidR="00AE1C3A">
        <w:rPr>
          <w:rFonts w:hint="cs"/>
          <w:rtl/>
        </w:rPr>
        <w:t xml:space="preserve">دو </w:t>
      </w:r>
      <w:r w:rsidRPr="00EA2957">
        <w:rPr>
          <w:rtl/>
        </w:rPr>
        <w:t xml:space="preserve">آ یتوں اور مصا برہ کی </w:t>
      </w:r>
      <w:r w:rsidR="00AE1C3A">
        <w:rPr>
          <w:rFonts w:hint="cs"/>
          <w:rtl/>
        </w:rPr>
        <w:t>دو</w:t>
      </w:r>
      <w:r w:rsidRPr="00EA2957">
        <w:rPr>
          <w:rtl/>
        </w:rPr>
        <w:t xml:space="preserve"> آ یتوں میں ۔</w:t>
      </w:r>
    </w:p>
    <w:p w14:paraId="631F9713" w14:textId="41CD08CB" w:rsidR="00462B4C" w:rsidRPr="00EA2957" w:rsidRDefault="00462B4C" w:rsidP="00AE1C3A">
      <w:r w:rsidRPr="00EA2957">
        <w:rPr>
          <w:rtl/>
        </w:rPr>
        <w:t xml:space="preserve">  عدت کی وہ </w:t>
      </w:r>
      <w:r w:rsidR="00AE1C3A">
        <w:rPr>
          <w:rFonts w:hint="cs"/>
          <w:rtl/>
        </w:rPr>
        <w:t>دو</w:t>
      </w:r>
      <w:r w:rsidRPr="00EA2957">
        <w:rPr>
          <w:rtl/>
        </w:rPr>
        <w:t xml:space="preserve"> آ یتیں یہ ہیں :</w:t>
      </w:r>
      <w:r w:rsidR="00AE1C3A">
        <w:rPr>
          <w:rFonts w:hint="cs"/>
          <w:rtl/>
        </w:rPr>
        <w:t>(</w:t>
      </w:r>
      <w:r w:rsidRPr="00EA2957">
        <w:rPr>
          <w:rtl/>
        </w:rPr>
        <w:t>١</w:t>
      </w:r>
      <w:r w:rsidR="00AE1C3A">
        <w:rPr>
          <w:rFonts w:hint="cs"/>
          <w:rtl/>
        </w:rPr>
        <w:t>)</w:t>
      </w:r>
      <w:r w:rsidR="00AE1C4A" w:rsidRPr="00AE1C4A">
        <w:rPr>
          <w:rStyle w:val="arabic"/>
          <w:rtl/>
        </w:rPr>
        <w:t xml:space="preserve">وَ الَّذِیْنَ یُتَوَ فَّوْنَ مِنْکُمْ وَیَذَرُوْنَ </w:t>
      </w:r>
      <w:r w:rsidR="00AE1C4A" w:rsidRPr="00AE1C4A">
        <w:rPr>
          <w:rStyle w:val="arabic"/>
          <w:rtl/>
        </w:rPr>
        <w:lastRenderedPageBreak/>
        <w:t>اَزْوَاجًا وَّ صِیَّةً لِّاَزْوَاجِھِمْ مَّتَاعًا اِلیَ الْحَوْلِ غَیْرَ اِخْرَاجْ.</w:t>
      </w:r>
      <w:r w:rsidR="00AE1C3A">
        <w:rPr>
          <w:rFonts w:hint="cs"/>
          <w:rtl/>
        </w:rPr>
        <w:t>(</w:t>
      </w:r>
      <w:r w:rsidR="00662185">
        <w:rPr>
          <w:rtl/>
        </w:rPr>
        <w:t>سو ر</w:t>
      </w:r>
      <w:r w:rsidR="00662185">
        <w:rPr>
          <w:rFonts w:hint="cs"/>
          <w:rtl/>
        </w:rPr>
        <w:t>ۂ</w:t>
      </w:r>
      <w:r w:rsidR="00662185">
        <w:rPr>
          <w:rtl/>
        </w:rPr>
        <w:t xml:space="preserve"> بقرہ ٢٤٠</w:t>
      </w:r>
      <w:r w:rsidR="00AE1C3A">
        <w:rPr>
          <w:rFonts w:hint="cs"/>
          <w:rtl/>
        </w:rPr>
        <w:t>)</w:t>
      </w:r>
    </w:p>
    <w:p w14:paraId="4DF3954F" w14:textId="0E602C66" w:rsidR="00462B4C" w:rsidRPr="00EA2957" w:rsidRDefault="00AE1C3A" w:rsidP="00AE1C3A">
      <w:r>
        <w:rPr>
          <w:rFonts w:hint="cs"/>
          <w:rtl/>
        </w:rPr>
        <w:t>(</w:t>
      </w:r>
      <w:r w:rsidR="00662185">
        <w:rPr>
          <w:rtl/>
        </w:rPr>
        <w:t>٢</w:t>
      </w:r>
      <w:r>
        <w:rPr>
          <w:rFonts w:hint="cs"/>
          <w:rtl/>
        </w:rPr>
        <w:t xml:space="preserve">) </w:t>
      </w:r>
      <w:r w:rsidR="00AE1C4A" w:rsidRPr="00AE1C4A">
        <w:rPr>
          <w:rStyle w:val="arabic"/>
          <w:rtl/>
        </w:rPr>
        <w:t>وَالَّذِیْنَ یُتَوَفَّوْنَ مِنْکُمْ وَیَذَرُوْنَ اَزْوَاجًا یَّتَرَبَّصْنَ بِاَ نْفُسِھِنَّ اَرْبَعَةَ اَشْھُرٍ وَّعَشْرَا.(</w:t>
      </w:r>
      <w:r w:rsidR="00662185">
        <w:rPr>
          <w:rtl/>
        </w:rPr>
        <w:t>سو ر</w:t>
      </w:r>
      <w:r w:rsidR="00662185">
        <w:rPr>
          <w:rFonts w:hint="cs"/>
          <w:rtl/>
        </w:rPr>
        <w:t>ۂ</w:t>
      </w:r>
      <w:r w:rsidR="00462B4C" w:rsidRPr="00EA2957">
        <w:rPr>
          <w:rtl/>
        </w:rPr>
        <w:t xml:space="preserve"> بقرہ ٢٣٤ </w:t>
      </w:r>
      <w:r>
        <w:rPr>
          <w:rFonts w:hint="cs"/>
          <w:rtl/>
        </w:rPr>
        <w:t>)</w:t>
      </w:r>
      <w:r w:rsidR="00462B4C" w:rsidRPr="00EA2957">
        <w:rPr>
          <w:rtl/>
        </w:rPr>
        <w:t xml:space="preserve"> دیکھئے :  ا ن میں پہلی آ یت کا حکم منسوخ ہوا دوسری آیت کے حکم سے ۔ معلوم ہوا بعض قرآن کا نسخ بعض قرآن سے جا ئز ہے ۔</w:t>
      </w:r>
    </w:p>
    <w:p w14:paraId="14B3D6A3" w14:textId="68627C41" w:rsidR="00462B4C" w:rsidRPr="00EA2957" w:rsidRDefault="00462B4C" w:rsidP="000F1C0A">
      <w:r w:rsidRPr="00EA2957">
        <w:rPr>
          <w:rtl/>
        </w:rPr>
        <w:t xml:space="preserve">  مصا برہ کی وہ </w:t>
      </w:r>
      <w:r w:rsidR="00AE1C3A">
        <w:rPr>
          <w:rFonts w:hint="cs"/>
          <w:rtl/>
        </w:rPr>
        <w:t>دو</w:t>
      </w:r>
      <w:r w:rsidRPr="00EA2957">
        <w:rPr>
          <w:rtl/>
        </w:rPr>
        <w:t xml:space="preserve"> آ یتیں یہ ہیں :</w:t>
      </w:r>
      <w:r w:rsidR="00AE1C3A">
        <w:rPr>
          <w:rFonts w:hint="cs"/>
          <w:rtl/>
        </w:rPr>
        <w:t>(</w:t>
      </w:r>
      <w:r w:rsidR="00B35CED">
        <w:rPr>
          <w:rtl/>
        </w:rPr>
        <w:t>١</w:t>
      </w:r>
      <w:r w:rsidR="00AE1C3A">
        <w:rPr>
          <w:rFonts w:hint="cs"/>
          <w:rtl/>
        </w:rPr>
        <w:t>)</w:t>
      </w:r>
      <w:r w:rsidRPr="00EA2957">
        <w:rPr>
          <w:rtl/>
        </w:rPr>
        <w:t xml:space="preserve"> </w:t>
      </w:r>
      <w:r w:rsidR="00AE1C4A" w:rsidRPr="00AE1C4A">
        <w:rPr>
          <w:rStyle w:val="arabic"/>
          <w:rtl/>
        </w:rPr>
        <w:t>اِ نْ یَّکُنْ مِّنْکُمْ عِشْرُوْنَ صَا بِرُوْنَ یَغْلِبُوْا مِائَتَیْنِ</w:t>
      </w:r>
      <w:r w:rsidR="000F1C0A">
        <w:rPr>
          <w:rFonts w:hint="cs"/>
          <w:rtl/>
        </w:rPr>
        <w:t xml:space="preserve"> </w:t>
      </w:r>
      <w:r w:rsidR="00AE1C3A">
        <w:rPr>
          <w:rFonts w:hint="cs"/>
          <w:rtl/>
        </w:rPr>
        <w:t>(</w:t>
      </w:r>
      <w:r w:rsidR="00B35CED">
        <w:rPr>
          <w:rtl/>
        </w:rPr>
        <w:t>سور</w:t>
      </w:r>
      <w:r w:rsidR="00B35CED">
        <w:rPr>
          <w:rFonts w:hint="cs"/>
          <w:rtl/>
        </w:rPr>
        <w:t>ۂ</w:t>
      </w:r>
      <w:r w:rsidR="00B35CED">
        <w:rPr>
          <w:rtl/>
        </w:rPr>
        <w:t xml:space="preserve"> انفال ٦٥ </w:t>
      </w:r>
      <w:r w:rsidR="00AE1C3A">
        <w:rPr>
          <w:rFonts w:hint="cs"/>
          <w:rtl/>
        </w:rPr>
        <w:t>)(</w:t>
      </w:r>
      <w:r w:rsidR="00B35CED">
        <w:rPr>
          <w:rtl/>
        </w:rPr>
        <w:t>٢</w:t>
      </w:r>
      <w:r w:rsidR="00AE1C3A">
        <w:rPr>
          <w:rFonts w:hint="cs"/>
          <w:rtl/>
        </w:rPr>
        <w:t>)</w:t>
      </w:r>
      <w:r w:rsidRPr="00EA2957">
        <w:rPr>
          <w:rtl/>
        </w:rPr>
        <w:t xml:space="preserve">  </w:t>
      </w:r>
      <w:r w:rsidR="00AE1C4A" w:rsidRPr="00AE1C4A">
        <w:rPr>
          <w:rStyle w:val="arabic"/>
          <w:rtl/>
        </w:rPr>
        <w:t>فَاِ نْ یَّکُنْ مِّنْکُمْ مِّا ءََة صَا بِرَة یَّغْلِبُوْا مِا ئَتَیْنِ.</w:t>
      </w:r>
      <w:r w:rsidRPr="00EA2957">
        <w:rPr>
          <w:rtl/>
        </w:rPr>
        <w:t xml:space="preserve"> </w:t>
      </w:r>
      <w:r w:rsidR="00AE1C3A">
        <w:rPr>
          <w:rFonts w:hint="cs"/>
          <w:rtl/>
        </w:rPr>
        <w:t>(</w:t>
      </w:r>
      <w:r w:rsidR="00B35CED">
        <w:rPr>
          <w:rtl/>
        </w:rPr>
        <w:t>سو ر</w:t>
      </w:r>
      <w:r w:rsidR="00B35CED">
        <w:rPr>
          <w:rFonts w:hint="cs"/>
          <w:rtl/>
        </w:rPr>
        <w:t>ۂ</w:t>
      </w:r>
      <w:r w:rsidR="00B35CED">
        <w:rPr>
          <w:rtl/>
        </w:rPr>
        <w:t xml:space="preserve"> انفال ٦٦</w:t>
      </w:r>
      <w:r w:rsidR="00AE1C3A">
        <w:rPr>
          <w:rFonts w:hint="cs"/>
          <w:rtl/>
        </w:rPr>
        <w:t>)</w:t>
      </w:r>
    </w:p>
    <w:p w14:paraId="523DE402" w14:textId="77777777" w:rsidR="00462B4C" w:rsidRPr="00EA2957" w:rsidRDefault="00462B4C" w:rsidP="00B35CED">
      <w:r w:rsidRPr="00EA2957">
        <w:rPr>
          <w:rtl/>
        </w:rPr>
        <w:t xml:space="preserve">  ان میں بھی پہلی آ یت کا حکم منسوخ ہوا دوسری آ یت کے حکم سے ۔  معلوم ہوا بعض قرآن کا نسخ بعض  قرآ ن سے جا ئز ہے ۔</w:t>
      </w:r>
    </w:p>
    <w:p w14:paraId="2B6114CB" w14:textId="3ED0A546" w:rsidR="00462B4C" w:rsidRPr="00EA2957" w:rsidRDefault="00462B4C" w:rsidP="00DB459F">
      <w:r w:rsidRPr="00EA2957">
        <w:rPr>
          <w:rtl/>
        </w:rPr>
        <w:t xml:space="preserve">  (</w:t>
      </w:r>
      <w:r w:rsidR="00AE1C4A" w:rsidRPr="00AE1C4A">
        <w:rPr>
          <w:rStyle w:val="arabic"/>
          <w:rtl/>
        </w:rPr>
        <w:t>وَنَسْخُ السُّنَّةِ بِالْکِتَابِ</w:t>
      </w:r>
      <w:r w:rsidR="00DB459F">
        <w:rPr>
          <w:rFonts w:hint="cs"/>
          <w:rtl/>
        </w:rPr>
        <w:t>.</w:t>
      </w:r>
      <w:r w:rsidRPr="00EA2957">
        <w:rPr>
          <w:rtl/>
        </w:rPr>
        <w:t>اور)جا ئز ہے (سنت کا نسخ کتاب )یعنی بعض قرآن (سے) جیسا کہ گزرا استقبال بیت المقدس کے با رے میں وہ یہ کہ نماز میں بیت المقدس کی جا نب رخ کر نے کا حکم سنت فعلیہ سے جو ثا بت تھا وہ منسوخ ہو گیا کعبہ کی جا نب رخ کر نے کے حکم سے ۔یعنی قرآن کی آیت سے ۔</w:t>
      </w:r>
    </w:p>
    <w:p w14:paraId="46677115" w14:textId="7C2F3076" w:rsidR="00462B4C" w:rsidRPr="00EA2957" w:rsidRDefault="00462B4C" w:rsidP="00462B4C">
      <w:r w:rsidRPr="00EA2957">
        <w:rPr>
          <w:rtl/>
        </w:rPr>
        <w:t xml:space="preserve">  اسی طرح تشریح (</w:t>
      </w:r>
      <w:r w:rsidR="00AE1C4A" w:rsidRPr="00AE1C4A">
        <w:rPr>
          <w:rStyle w:val="arabic"/>
          <w:rtl/>
        </w:rPr>
        <w:t>ونسخ السنة با لکتاب</w:t>
      </w:r>
      <w:r w:rsidRPr="00EA2957">
        <w:rPr>
          <w:rtl/>
        </w:rPr>
        <w:t>)  اس متن کی ہے ۔</w:t>
      </w:r>
    </w:p>
    <w:p w14:paraId="096A1B75" w14:textId="2930471C" w:rsidR="00462B4C" w:rsidRPr="00EA2957" w:rsidRDefault="00462B4C" w:rsidP="00AE1C3A">
      <w:r w:rsidRPr="00EA2957">
        <w:rPr>
          <w:rtl/>
        </w:rPr>
        <w:t xml:space="preserve">  دیکھئے : صحیحین کی حدیث : </w:t>
      </w:r>
      <w:r w:rsidR="00AE1C4A" w:rsidRPr="00AE1C4A">
        <w:rPr>
          <w:rStyle w:val="arabic"/>
          <w:rtl/>
        </w:rPr>
        <w:t>فانہ  ﷺ استقبلہ فی الصلاة ستةعشر شھرا</w:t>
      </w:r>
      <w:r w:rsidR="00FB7B8D">
        <w:rPr>
          <w:rtl/>
        </w:rPr>
        <w:t xml:space="preserve"> </w:t>
      </w:r>
      <w:r w:rsidR="000F1C0A">
        <w:rPr>
          <w:rFonts w:hint="cs"/>
          <w:rtl/>
        </w:rPr>
        <w:t xml:space="preserve">. </w:t>
      </w:r>
      <w:r w:rsidR="00AE1C3A">
        <w:rPr>
          <w:rFonts w:hint="cs"/>
          <w:rtl/>
        </w:rPr>
        <w:t>(</w:t>
      </w:r>
      <w:r w:rsidR="00FB7B8D">
        <w:rPr>
          <w:rtl/>
        </w:rPr>
        <w:t>حاش</w:t>
      </w:r>
      <w:r w:rsidR="00FB7B8D">
        <w:rPr>
          <w:rFonts w:hint="cs"/>
          <w:rtl/>
        </w:rPr>
        <w:t>یۃ</w:t>
      </w:r>
      <w:r w:rsidRPr="00EA2957">
        <w:rPr>
          <w:rtl/>
        </w:rPr>
        <w:t xml:space="preserve">الد میا طی علی شرح </w:t>
      </w:r>
      <w:r w:rsidR="00AE1C3A">
        <w:rPr>
          <w:rFonts w:hint="cs"/>
          <w:rtl/>
        </w:rPr>
        <w:t>ال</w:t>
      </w:r>
      <w:r w:rsidR="00AE1C3A">
        <w:rPr>
          <w:rtl/>
        </w:rPr>
        <w:t>ورقات ص١٦</w:t>
      </w:r>
      <w:r w:rsidR="00AE1C3A">
        <w:rPr>
          <w:rFonts w:hint="cs"/>
          <w:rtl/>
        </w:rPr>
        <w:t>)</w:t>
      </w:r>
      <w:r w:rsidRPr="00EA2957">
        <w:rPr>
          <w:rtl/>
        </w:rPr>
        <w:t xml:space="preserve">آ پ  </w:t>
      </w:r>
      <w:r w:rsidR="00FB7B8D">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00AE1C3A">
        <w:rPr>
          <w:rFonts w:hint="cs"/>
          <w:rtl/>
        </w:rPr>
        <w:t>سولہ</w:t>
      </w:r>
      <w:r w:rsidRPr="00EA2957">
        <w:rPr>
          <w:rtl/>
        </w:rPr>
        <w:t xml:space="preserve"> </w:t>
      </w:r>
      <w:r w:rsidRPr="00EA2957">
        <w:rPr>
          <w:rFonts w:hint="cs"/>
          <w:rtl/>
        </w:rPr>
        <w:t>مہ</w:t>
      </w:r>
      <w:r w:rsidR="00AE1C3A">
        <w:rPr>
          <w:rtl/>
        </w:rPr>
        <w:t>ینے نماز میں بیت</w:t>
      </w:r>
      <w:r w:rsidR="00AE1C3A">
        <w:rPr>
          <w:rFonts w:hint="cs"/>
          <w:rtl/>
        </w:rPr>
        <w:t xml:space="preserve"> </w:t>
      </w:r>
      <w:r w:rsidRPr="00EA2957">
        <w:rPr>
          <w:rtl/>
        </w:rPr>
        <w:t xml:space="preserve">المقدس کی جا نب رخ کیا ۔                 </w:t>
      </w:r>
    </w:p>
    <w:p w14:paraId="46AC0F66" w14:textId="7C18EC01" w:rsidR="00462B4C" w:rsidRPr="00EA2957" w:rsidRDefault="00462B4C" w:rsidP="009D339D">
      <w:r w:rsidRPr="00EA2957">
        <w:rPr>
          <w:rtl/>
        </w:rPr>
        <w:t xml:space="preserve">  اور اللہ کا فر مان ہے : </w:t>
      </w:r>
      <w:r w:rsidR="00AE1C4A" w:rsidRPr="00AE1C4A">
        <w:rPr>
          <w:rStyle w:val="arabic"/>
          <w:rtl/>
        </w:rPr>
        <w:t>فَوَلِّ وَجْھَکَ  شَطْرَ الْمَسْجِدِ الْحَرَامِ.</w:t>
      </w:r>
      <w:r w:rsidRPr="00EA2957">
        <w:rPr>
          <w:rtl/>
        </w:rPr>
        <w:t xml:space="preserve">  </w:t>
      </w:r>
      <w:r w:rsidR="009D339D">
        <w:rPr>
          <w:rFonts w:hint="cs"/>
          <w:rtl/>
        </w:rPr>
        <w:t>(</w:t>
      </w:r>
      <w:r w:rsidR="00FE1AAB">
        <w:rPr>
          <w:rtl/>
        </w:rPr>
        <w:t>سو ر</w:t>
      </w:r>
      <w:r w:rsidR="00FE1AAB">
        <w:rPr>
          <w:rFonts w:hint="cs"/>
          <w:rtl/>
        </w:rPr>
        <w:t>ۂ</w:t>
      </w:r>
      <w:r w:rsidR="00FE1AAB">
        <w:rPr>
          <w:rtl/>
        </w:rPr>
        <w:t xml:space="preserve"> بقرہ ١٤٩</w:t>
      </w:r>
      <w:r w:rsidR="009D339D">
        <w:rPr>
          <w:rFonts w:hint="cs"/>
          <w:rtl/>
        </w:rPr>
        <w:t>)</w:t>
      </w:r>
      <w:r w:rsidR="00FE1AAB">
        <w:rPr>
          <w:rtl/>
        </w:rPr>
        <w:t>اپنا چہرہ</w:t>
      </w:r>
      <w:r w:rsidR="009D339D">
        <w:rPr>
          <w:rFonts w:hint="cs"/>
          <w:rtl/>
        </w:rPr>
        <w:t>(</w:t>
      </w:r>
      <w:r w:rsidR="009D339D">
        <w:rPr>
          <w:rtl/>
        </w:rPr>
        <w:t>نماز میں</w:t>
      </w:r>
      <w:r w:rsidR="009D339D">
        <w:rPr>
          <w:rFonts w:hint="cs"/>
          <w:rtl/>
        </w:rPr>
        <w:t xml:space="preserve">) </w:t>
      </w:r>
      <w:r w:rsidR="00FE1AAB">
        <w:rPr>
          <w:rtl/>
        </w:rPr>
        <w:t>مسجدحرام</w:t>
      </w:r>
      <w:r w:rsidR="009D339D">
        <w:rPr>
          <w:rFonts w:hint="cs"/>
          <w:rtl/>
        </w:rPr>
        <w:t>(</w:t>
      </w:r>
      <w:r w:rsidR="009D339D">
        <w:rPr>
          <w:rtl/>
        </w:rPr>
        <w:t>یعنی کعبہ</w:t>
      </w:r>
      <w:r w:rsidR="009D339D">
        <w:rPr>
          <w:rFonts w:hint="cs"/>
          <w:rtl/>
        </w:rPr>
        <w:t xml:space="preserve">) </w:t>
      </w:r>
      <w:r w:rsidR="00FE1AAB">
        <w:rPr>
          <w:rtl/>
        </w:rPr>
        <w:t xml:space="preserve">کی طرف رکھا کیجئے  </w:t>
      </w:r>
      <w:r w:rsidR="009D339D">
        <w:rPr>
          <w:rFonts w:hint="cs"/>
          <w:rtl/>
        </w:rPr>
        <w:t>(</w:t>
      </w:r>
      <w:r w:rsidR="00FE1AAB">
        <w:rPr>
          <w:rtl/>
        </w:rPr>
        <w:t>تر جم</w:t>
      </w:r>
      <w:r w:rsidR="00FE1AAB">
        <w:rPr>
          <w:rFonts w:hint="cs"/>
          <w:rtl/>
        </w:rPr>
        <w:t>ۂ</w:t>
      </w:r>
      <w:r w:rsidR="00FE1AAB">
        <w:rPr>
          <w:rtl/>
        </w:rPr>
        <w:t xml:space="preserve"> قرآن </w:t>
      </w:r>
      <w:r w:rsidR="009D339D">
        <w:rPr>
          <w:rFonts w:hint="cs"/>
          <w:rtl/>
        </w:rPr>
        <w:t>)</w:t>
      </w:r>
      <w:r w:rsidRPr="00EA2957">
        <w:rPr>
          <w:rtl/>
        </w:rPr>
        <w:t>یہاں استقبال بیت المقدس کا حکم سنت فعلیہ سے ثا بت ہوا لیک</w:t>
      </w:r>
      <w:r w:rsidR="00FE1AAB">
        <w:rPr>
          <w:rtl/>
        </w:rPr>
        <w:t xml:space="preserve">ن قرآن کی اس آیت سے </w:t>
      </w:r>
      <w:r w:rsidR="00FE1AAB">
        <w:rPr>
          <w:rtl/>
        </w:rPr>
        <w:lastRenderedPageBreak/>
        <w:t>استقبال بیت</w:t>
      </w:r>
      <w:r w:rsidR="00FE1AAB">
        <w:rPr>
          <w:rFonts w:hint="cs"/>
          <w:rtl/>
        </w:rPr>
        <w:t xml:space="preserve"> </w:t>
      </w:r>
      <w:r w:rsidRPr="00EA2957">
        <w:rPr>
          <w:rtl/>
        </w:rPr>
        <w:t>المقدس کا حکم منسوخ ہو گیا ۔</w:t>
      </w:r>
    </w:p>
    <w:p w14:paraId="51D7A939" w14:textId="77777777" w:rsidR="00462B4C" w:rsidRPr="00EA2957" w:rsidRDefault="00462B4C" w:rsidP="00462B4C">
      <w:r w:rsidRPr="00EA2957">
        <w:rPr>
          <w:rtl/>
        </w:rPr>
        <w:t xml:space="preserve">  معلوم ہوا سنت کا نسخ کتاب سے جا ئز ہے ۔</w:t>
      </w:r>
    </w:p>
    <w:p w14:paraId="5983E27F" w14:textId="1E6B04E9" w:rsidR="00462B4C" w:rsidRPr="00EA2957" w:rsidRDefault="00462B4C" w:rsidP="00FE1AAB">
      <w:r w:rsidRPr="00EA2957">
        <w:rPr>
          <w:rtl/>
        </w:rPr>
        <w:t xml:space="preserve">  (</w:t>
      </w:r>
      <w:r w:rsidR="00AE1C4A" w:rsidRPr="00AE1C4A">
        <w:rPr>
          <w:rStyle w:val="arabic"/>
          <w:rtl/>
        </w:rPr>
        <w:t>وَالسُّنَّةِ</w:t>
      </w:r>
      <w:r w:rsidRPr="00EA2957">
        <w:rPr>
          <w:rtl/>
        </w:rPr>
        <w:t xml:space="preserve"> ۔اور)جا ئز ہے سنت کا نسخ (سنت سے)جیسے مسلم شریف کی حدیث :''</w:t>
      </w:r>
      <w:r w:rsidR="00AE1C4A" w:rsidRPr="00AE1C4A">
        <w:rPr>
          <w:rStyle w:val="arabic"/>
          <w:rtl/>
        </w:rPr>
        <w:t>کُنْتُ نَھَیْتُکُمْ عَنْ  زِیَارَةِ الْقُبُوْرِ فَزُورُوھَا</w:t>
      </w:r>
      <w:r w:rsidRPr="00EA2957">
        <w:rPr>
          <w:rtl/>
        </w:rPr>
        <w:t>''میں نے تمہیں قبروں کی زیارت سے منع کیا تھا اب ان کی زیا رت کرو ۔</w:t>
      </w:r>
    </w:p>
    <w:p w14:paraId="33950677" w14:textId="713D569E" w:rsidR="00462B4C" w:rsidRPr="00EA2957" w:rsidRDefault="00462B4C" w:rsidP="00FE1AAB">
      <w:r w:rsidRPr="00EA2957">
        <w:rPr>
          <w:rtl/>
        </w:rPr>
        <w:t xml:space="preserve">  دیکھئے : اس حدیث مبا رکہ کو بیان کر نے سے پہلے آپ  </w:t>
      </w:r>
      <w:r w:rsidR="00FE1AAB">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قبروں</w:t>
      </w:r>
      <w:r w:rsidRPr="00EA2957">
        <w:rPr>
          <w:rtl/>
        </w:rPr>
        <w:t xml:space="preserve"> </w:t>
      </w:r>
      <w:r w:rsidRPr="00EA2957">
        <w:rPr>
          <w:rFonts w:hint="cs"/>
          <w:rtl/>
        </w:rPr>
        <w:t>ک</w:t>
      </w:r>
      <w:r w:rsidRPr="00EA2957">
        <w:rPr>
          <w:rtl/>
        </w:rPr>
        <w:t xml:space="preserve">ی زیا رت سے منع کیا تھا  اس وقت منع کے جو بھی الفاظ آپ  </w:t>
      </w:r>
      <w:r w:rsidR="00FE1AAB">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ذکر</w:t>
      </w:r>
      <w:r w:rsidRPr="00EA2957">
        <w:rPr>
          <w:rtl/>
        </w:rPr>
        <w:t xml:space="preserve"> </w:t>
      </w:r>
      <w:r w:rsidRPr="00EA2957">
        <w:rPr>
          <w:rFonts w:hint="cs"/>
          <w:rtl/>
        </w:rPr>
        <w:t>فر</w:t>
      </w:r>
      <w:r w:rsidRPr="00EA2957">
        <w:rPr>
          <w:rtl/>
        </w:rPr>
        <w:t xml:space="preserve"> </w:t>
      </w:r>
      <w:r w:rsidRPr="00EA2957">
        <w:rPr>
          <w:rFonts w:hint="cs"/>
          <w:rtl/>
        </w:rPr>
        <w:t>ما</w:t>
      </w:r>
      <w:r w:rsidRPr="00EA2957">
        <w:rPr>
          <w:rtl/>
        </w:rPr>
        <w:t xml:space="preserve"> </w:t>
      </w:r>
      <w:r w:rsidRPr="00EA2957">
        <w:rPr>
          <w:rFonts w:hint="cs"/>
          <w:rtl/>
        </w:rPr>
        <w:t>ئ</w:t>
      </w:r>
      <w:r w:rsidR="009D339D">
        <w:rPr>
          <w:rtl/>
        </w:rPr>
        <w:t>یں تھے ان کا یہاں تذ</w:t>
      </w:r>
      <w:r w:rsidRPr="00EA2957">
        <w:rPr>
          <w:rtl/>
        </w:rPr>
        <w:t xml:space="preserve">کرہ نہیں ہے البتہ اس وقت کی فی نفسہ مما نعت کا آپ  </w:t>
      </w:r>
      <w:r w:rsidR="00FE1AAB">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اعا</w:t>
      </w:r>
      <w:r w:rsidRPr="00EA2957">
        <w:rPr>
          <w:rtl/>
        </w:rPr>
        <w:t xml:space="preserve"> </w:t>
      </w:r>
      <w:r w:rsidRPr="00EA2957">
        <w:rPr>
          <w:rFonts w:hint="cs"/>
          <w:rtl/>
        </w:rPr>
        <w:t>دہ</w:t>
      </w:r>
      <w:r w:rsidRPr="00EA2957">
        <w:rPr>
          <w:rtl/>
        </w:rPr>
        <w:t xml:space="preserve"> </w:t>
      </w:r>
      <w:r w:rsidRPr="00EA2957">
        <w:rPr>
          <w:rFonts w:hint="cs"/>
          <w:rtl/>
        </w:rPr>
        <w:t>فر</w:t>
      </w:r>
      <w:r w:rsidRPr="00EA2957">
        <w:rPr>
          <w:rtl/>
        </w:rPr>
        <w:t xml:space="preserve"> </w:t>
      </w:r>
      <w:r w:rsidRPr="00EA2957">
        <w:rPr>
          <w:rFonts w:hint="cs"/>
          <w:rtl/>
        </w:rPr>
        <w:t>ما</w:t>
      </w:r>
      <w:r w:rsidRPr="00EA2957">
        <w:rPr>
          <w:rtl/>
        </w:rPr>
        <w:t xml:space="preserve"> یا حدیث با لا سے کہ </w:t>
      </w:r>
      <w:r w:rsidR="00AE1C4A" w:rsidRPr="00AE1C4A">
        <w:rPr>
          <w:rStyle w:val="arabic"/>
          <w:rtl/>
        </w:rPr>
        <w:t>کنت نھیتکم الخ</w:t>
      </w:r>
      <w:r w:rsidRPr="00EA2957">
        <w:rPr>
          <w:rtl/>
        </w:rPr>
        <w:t xml:space="preserve"> اور اس میں جو لفظ ''</w:t>
      </w:r>
      <w:r w:rsidR="00AE1C4A" w:rsidRPr="00AE1C4A">
        <w:rPr>
          <w:rStyle w:val="arabic"/>
          <w:rtl/>
        </w:rPr>
        <w:t>فزوروھا</w:t>
      </w:r>
      <w:r w:rsidRPr="00EA2957">
        <w:rPr>
          <w:rtl/>
        </w:rPr>
        <w:t>''ہے اس سے وہ مما نعت منسوخ ہو گئی ۔معلوم ہوا سنت کا نسخ سنت سے جا ئز ہے ۔</w:t>
      </w:r>
    </w:p>
    <w:p w14:paraId="7725E562" w14:textId="0DB71A84" w:rsidR="00462B4C" w:rsidRPr="00EA2957" w:rsidRDefault="00462B4C" w:rsidP="00462B4C">
      <w:r w:rsidRPr="00EA2957">
        <w:rPr>
          <w:rtl/>
        </w:rPr>
        <w:t xml:space="preserve">  شارح محلی</w:t>
      </w:r>
      <w:r w:rsidR="00FE1AAB">
        <w:rPr>
          <w:rFonts w:hint="cs"/>
          <w:rtl/>
        </w:rPr>
        <w:t>ؒ</w:t>
      </w:r>
      <w:r w:rsidRPr="00EA2957">
        <w:rPr>
          <w:rtl/>
        </w:rPr>
        <w:t xml:space="preserve"> فر ما تے ہیں :  ماتن نے  ''</w:t>
      </w:r>
      <w:r w:rsidR="00AE1C4A" w:rsidRPr="00AE1C4A">
        <w:rPr>
          <w:rStyle w:val="arabic"/>
          <w:rtl/>
        </w:rPr>
        <w:t xml:space="preserve">نسخ الکتاب با لسنة </w:t>
      </w:r>
      <w:r w:rsidRPr="00EA2957">
        <w:rPr>
          <w:rtl/>
        </w:rPr>
        <w:t>''  کو یعنی کتاب کا نسخ سنت سے جا ئز ہے یا نہیں ؟اس کو ذکر نہیں کیا ۔حا لانکہ ایک قول اس کے جواز کا ہے ۔</w:t>
      </w:r>
    </w:p>
    <w:p w14:paraId="03DDDEDC" w14:textId="21FFC443" w:rsidR="00462B4C" w:rsidRPr="00EA2957" w:rsidRDefault="00462B4C" w:rsidP="00CC3F18">
      <w:r w:rsidRPr="00EA2957">
        <w:rPr>
          <w:rtl/>
        </w:rPr>
        <w:tab/>
        <w:t xml:space="preserve">  جیسے اللہ کا فر مان: </w:t>
      </w:r>
      <w:r w:rsidR="00AE1C4A" w:rsidRPr="00AE1C4A">
        <w:rPr>
          <w:rStyle w:val="arabic"/>
          <w:rtl/>
        </w:rPr>
        <w:t>کُتِبَ عَلَیْکُمْ اِذَا حَضَرَ اَحَدَکُمَ الْمَوْتُ اِنْ تَرَکَ  خَیْرًا نِ الْوَ صِیَّةُ لِلْوَا لِدَیْنِ وَالْاَقْرَبِیْنَ.</w:t>
      </w:r>
      <w:r w:rsidR="00CC3F18">
        <w:rPr>
          <w:rFonts w:hint="cs"/>
          <w:rtl/>
        </w:rPr>
        <w:t>(</w:t>
      </w:r>
      <w:r w:rsidR="00FE1AAB">
        <w:rPr>
          <w:rtl/>
        </w:rPr>
        <w:t>سور</w:t>
      </w:r>
      <w:r w:rsidR="00FE1AAB">
        <w:rPr>
          <w:rFonts w:hint="cs"/>
          <w:rtl/>
        </w:rPr>
        <w:t>ۂ</w:t>
      </w:r>
      <w:r w:rsidR="00FE1AAB">
        <w:rPr>
          <w:rtl/>
        </w:rPr>
        <w:t xml:space="preserve"> بقرہ ١٨٠</w:t>
      </w:r>
      <w:r w:rsidR="00CC3F18">
        <w:rPr>
          <w:rFonts w:hint="cs"/>
          <w:rtl/>
        </w:rPr>
        <w:t>)</w:t>
      </w:r>
    </w:p>
    <w:p w14:paraId="71BB53F1" w14:textId="551F7013" w:rsidR="00462B4C" w:rsidRPr="00EA2957" w:rsidRDefault="00462B4C" w:rsidP="007D40F8">
      <w:r w:rsidRPr="00EA2957">
        <w:rPr>
          <w:rtl/>
        </w:rPr>
        <w:t xml:space="preserve">  اور اللہ کے رسول  </w:t>
      </w:r>
      <w:r w:rsidR="0068295F">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Pr="00EA2957">
        <w:rPr>
          <w:rFonts w:hint="cs"/>
          <w:rtl/>
        </w:rPr>
        <w:t>ہے</w:t>
      </w:r>
      <w:r w:rsidRPr="00EA2957">
        <w:rPr>
          <w:rtl/>
        </w:rPr>
        <w:t xml:space="preserve"> :  </w:t>
      </w:r>
      <w:r w:rsidR="00AE1C4A" w:rsidRPr="00AE1C4A">
        <w:rPr>
          <w:rStyle w:val="arabic"/>
          <w:rtl/>
        </w:rPr>
        <w:t>لاَ وَصِیَّةَ لِوَارِثٍ</w:t>
      </w:r>
      <w:r w:rsidR="0068295F">
        <w:rPr>
          <w:rtl/>
        </w:rPr>
        <w:t xml:space="preserve"> </w:t>
      </w:r>
      <w:r w:rsidR="007D40F8">
        <w:rPr>
          <w:rFonts w:hint="cs"/>
          <w:rtl/>
        </w:rPr>
        <w:t>(</w:t>
      </w:r>
      <w:r w:rsidRPr="00EA2957">
        <w:rPr>
          <w:rFonts w:hint="cs"/>
          <w:rtl/>
        </w:rPr>
        <w:t>تر</w:t>
      </w:r>
      <w:r w:rsidRPr="00EA2957">
        <w:rPr>
          <w:rtl/>
        </w:rPr>
        <w:t xml:space="preserve"> </w:t>
      </w:r>
      <w:r w:rsidRPr="00EA2957">
        <w:rPr>
          <w:rFonts w:hint="cs"/>
          <w:rtl/>
        </w:rPr>
        <w:t>مذ</w:t>
      </w:r>
      <w:r w:rsidR="0068295F">
        <w:rPr>
          <w:rtl/>
        </w:rPr>
        <w:t>ی و غیرہ</w:t>
      </w:r>
      <w:r w:rsidR="007D40F8">
        <w:rPr>
          <w:rFonts w:hint="cs"/>
          <w:rtl/>
        </w:rPr>
        <w:t>)</w:t>
      </w:r>
      <w:r w:rsidRPr="00EA2957">
        <w:rPr>
          <w:rtl/>
        </w:rPr>
        <w:t>وا رث کے لئے وصیت نہیں ہے ۔ دیکھئے : قرآن کی آیت سے وا لدین اور رشتہ داروں کے لئے وصیت کی فر ضیت ثا بت ہو ئی اور حدیث سے ثا بت ہوا کہ وا رث کے لئے وصیت نہیں ہے ۔</w:t>
      </w:r>
      <w:r w:rsidR="007D40F8">
        <w:rPr>
          <w:rFonts w:hint="cs"/>
          <w:rtl/>
        </w:rPr>
        <w:t>(</w:t>
      </w:r>
      <w:r w:rsidRPr="00EA2957">
        <w:rPr>
          <w:rtl/>
        </w:rPr>
        <w:t xml:space="preserve">اور وارث میں وا لدین اور رشتہ دار بھی دا خل ہیں </w:t>
      </w:r>
      <w:r w:rsidR="007D40F8">
        <w:rPr>
          <w:rFonts w:hint="cs"/>
          <w:rtl/>
        </w:rPr>
        <w:t>)</w:t>
      </w:r>
      <w:r w:rsidRPr="00EA2957">
        <w:rPr>
          <w:rtl/>
        </w:rPr>
        <w:t xml:space="preserve"> یہاں قرآن کی آیت سے والدین اور رشتہ داروں کے لئے وصیت کی جو فرضیت ثا بت ہو ئی تھی اس کو اس حدیث کے ذ ریع</w:t>
      </w:r>
      <w:r w:rsidR="007D40F8">
        <w:rPr>
          <w:rFonts w:hint="cs"/>
          <w:rtl/>
        </w:rPr>
        <w:t>ے</w:t>
      </w:r>
      <w:r w:rsidRPr="00EA2957">
        <w:rPr>
          <w:rtl/>
        </w:rPr>
        <w:t xml:space="preserve"> منسوخ کر دیا گیا ۔معلوم ہوا کتاب کا نسخ سنت سے جا ئز  ہے ۔لیکن اس پر اعتراض کیا گیا ہے کہ یہ خبر آ حاد ہے ،اور قرآن مجید متواتر ہے اور آ گے آ ئے گا </w:t>
      </w:r>
      <w:r w:rsidRPr="00EA2957">
        <w:rPr>
          <w:rtl/>
        </w:rPr>
        <w:lastRenderedPageBreak/>
        <w:t>کہ متواتر کا نسخ نہ ہو گا آ حاد سے ۔لہذا یہاں نسخ کا دعوی درست نہیں ۔اور ایک نسخہ میں ہے ''کتاب کا نسخ سنت سے جا ئز ن</w:t>
      </w:r>
      <w:r w:rsidR="007D40F8">
        <w:rPr>
          <w:rtl/>
        </w:rPr>
        <w:t>ہیں ہے ''یعنی تخصیص کتاب با لسن</w:t>
      </w:r>
      <w:r w:rsidR="007D40F8">
        <w:rPr>
          <w:rFonts w:hint="cs"/>
          <w:rtl/>
        </w:rPr>
        <w:t>ۃ</w:t>
      </w:r>
      <w:r w:rsidRPr="00EA2957">
        <w:rPr>
          <w:rtl/>
        </w:rPr>
        <w:t xml:space="preserve"> کے بر خلاف جیسا ک</w:t>
      </w:r>
      <w:r w:rsidR="0068295F">
        <w:rPr>
          <w:rtl/>
        </w:rPr>
        <w:t>ہ گزرا ۔مطلب</w:t>
      </w:r>
      <w:r w:rsidR="00221B90">
        <w:rPr>
          <w:rFonts w:hint="cs"/>
          <w:rtl/>
        </w:rPr>
        <w:t xml:space="preserve"> یہ ہےکہ</w:t>
      </w:r>
      <w:r w:rsidR="0068295F">
        <w:rPr>
          <w:rtl/>
        </w:rPr>
        <w:t xml:space="preserve"> تخصیص کتاب با لسن</w:t>
      </w:r>
      <w:r w:rsidR="0068295F">
        <w:rPr>
          <w:rFonts w:hint="cs"/>
          <w:rtl/>
        </w:rPr>
        <w:t>ۃ</w:t>
      </w:r>
      <w:r w:rsidR="0068295F">
        <w:rPr>
          <w:rtl/>
        </w:rPr>
        <w:t xml:space="preserve"> </w:t>
      </w:r>
      <w:r w:rsidR="007D40F8">
        <w:rPr>
          <w:rFonts w:hint="cs"/>
          <w:rtl/>
        </w:rPr>
        <w:t>(</w:t>
      </w:r>
      <w:r w:rsidR="0068295F">
        <w:rPr>
          <w:rtl/>
        </w:rPr>
        <w:t>یعنی کتاب کی تخصیص سنت سے</w:t>
      </w:r>
      <w:r w:rsidR="007D40F8">
        <w:rPr>
          <w:rFonts w:hint="cs"/>
          <w:rtl/>
        </w:rPr>
        <w:t>)</w:t>
      </w:r>
      <w:r w:rsidRPr="00EA2957">
        <w:rPr>
          <w:rtl/>
        </w:rPr>
        <w:t xml:space="preserve"> جا ئز ہے ۔ن</w:t>
      </w:r>
      <w:r w:rsidR="0068295F">
        <w:rPr>
          <w:rtl/>
        </w:rPr>
        <w:t>سخ کتاب با لسن</w:t>
      </w:r>
      <w:r w:rsidR="0068295F">
        <w:rPr>
          <w:rFonts w:hint="cs"/>
          <w:rtl/>
        </w:rPr>
        <w:t>ۃ</w:t>
      </w:r>
      <w:r w:rsidRPr="00EA2957">
        <w:rPr>
          <w:rtl/>
        </w:rPr>
        <w:t xml:space="preserve"> جا ئز نہیں ۔لہذا  </w:t>
      </w:r>
      <w:r w:rsidR="007D40F8">
        <w:rPr>
          <w:rFonts w:hint="cs"/>
          <w:rtl/>
        </w:rPr>
        <w:t>(</w:t>
      </w:r>
      <w:r w:rsidR="007D40F8">
        <w:rPr>
          <w:rtl/>
        </w:rPr>
        <w:t>وتخصیص الکتاب با لسن</w:t>
      </w:r>
      <w:r w:rsidR="007D40F8">
        <w:rPr>
          <w:rFonts w:hint="cs"/>
          <w:rtl/>
        </w:rPr>
        <w:t>ۃ)</w:t>
      </w:r>
      <w:r w:rsidRPr="00EA2957">
        <w:rPr>
          <w:rtl/>
        </w:rPr>
        <w:t>اس متن کی تشر یح میں دیکھئے ۔</w:t>
      </w:r>
      <w:r w:rsidR="0068295F">
        <w:rPr>
          <w:rFonts w:hint="cs"/>
          <w:rtl/>
        </w:rPr>
        <w:t xml:space="preserve"> </w:t>
      </w:r>
      <w:r w:rsidRPr="00EA2957">
        <w:rPr>
          <w:rtl/>
        </w:rPr>
        <w:t>اس لئے کہ تخصیص زیا دہ آسان ہے نسخ سے۔ کیونکہ منسوخ پر با لکل عمل نہیں ہو تا اس کے بر خلاف عام میں تخصیص ہو نے کی صورت میں خاص کے افراد  کے علا وہ میں عام پر عمل ہو تا ہے ۔</w:t>
      </w:r>
    </w:p>
    <w:p w14:paraId="3A904355" w14:textId="37E5B4DA" w:rsidR="00462B4C" w:rsidRPr="00EA2957" w:rsidRDefault="00462B4C" w:rsidP="000F1C0A">
      <w:r w:rsidRPr="00EA2957">
        <w:rPr>
          <w:rtl/>
        </w:rPr>
        <w:t xml:space="preserve">  (</w:t>
      </w:r>
      <w:r w:rsidR="00AE1C4A" w:rsidRPr="00AE1C4A">
        <w:rPr>
          <w:rStyle w:val="arabic"/>
          <w:rtl/>
        </w:rPr>
        <w:t>وَ یَجُوْزُ نَسْخُ الْمُتَوَاتِرِ بِا لْمُتَوَاتِرِ  وَنَسْخُ الْآحادِبِا لْآ حادِ وَبِا لْمُتَوَاتِرِ،  وَلاَ یَجُوْزُ نَسْخُ الْمُتَوَاتِرِ بِالْآحادِ</w:t>
      </w:r>
      <w:r w:rsidR="000F1C0A">
        <w:rPr>
          <w:rFonts w:hint="cs"/>
          <w:rtl/>
        </w:rPr>
        <w:t>.</w:t>
      </w:r>
      <w:r w:rsidRPr="00EA2957">
        <w:rPr>
          <w:rtl/>
        </w:rPr>
        <w:t>اور متواتر کا نسخ جا ئز ہے متواتر سے اور آحاد کا نسخ ) جائزہے (آحاد سے اور )آ حاد کا نسخ جا ئز ہے (متواتر سے ا</w:t>
      </w:r>
      <w:r w:rsidR="0068295F">
        <w:rPr>
          <w:rtl/>
        </w:rPr>
        <w:t>ور متواتر )جیسے قرآن (کا نسخ جا</w:t>
      </w:r>
      <w:r w:rsidRPr="00EA2957">
        <w:rPr>
          <w:rtl/>
        </w:rPr>
        <w:t xml:space="preserve">ئز نہیں ہے آ حاد سے )اس لئے کہ آ حاد  قوت میں متواتر سے کم ہے ،اور را جح قول کے مطا بق اس کا جواز ہے اس لئے کہ نسخ کا محل حکم ہی ہے اور حکم پر دلا لت متواتر سے ظنی ہے جیسے حکم پر دلالت آ حاد سے ظنی ہے تو گو یا ظنی کا نسخ ظنی سے </w:t>
      </w:r>
      <w:r w:rsidR="0068295F">
        <w:rPr>
          <w:rtl/>
        </w:rPr>
        <w:t>ہوا ،نہ کہ قطعی کا نسخ ظنی سے ۔</w:t>
      </w:r>
      <w:r w:rsidR="007D40F8">
        <w:rPr>
          <w:rFonts w:hint="cs"/>
          <w:rtl/>
        </w:rPr>
        <w:t>(</w:t>
      </w:r>
      <w:r w:rsidR="0068295F">
        <w:rPr>
          <w:rtl/>
        </w:rPr>
        <w:t>شرح ورقات ص١٥</w:t>
      </w:r>
      <w:r w:rsidR="007D40F8">
        <w:rPr>
          <w:rFonts w:hint="cs"/>
          <w:rtl/>
        </w:rPr>
        <w:t>)</w:t>
      </w:r>
    </w:p>
    <w:p w14:paraId="4B73D43E" w14:textId="77777777" w:rsidR="00462B4C" w:rsidRPr="007B4FCB" w:rsidRDefault="00462B4C" w:rsidP="007B4FCB">
      <w:pPr>
        <w:ind w:firstLine="0"/>
        <w:jc w:val="center"/>
        <w:rPr>
          <w:rFonts w:ascii="Bombay Black Unicode" w:hAnsi="Bombay Black Unicode" w:cs="Bombay Black Unicode"/>
        </w:rPr>
      </w:pPr>
      <w:r w:rsidRPr="007B4FCB">
        <w:rPr>
          <w:rFonts w:ascii="Bombay Black Unicode" w:hAnsi="Bombay Black Unicode" w:cs="Bombay Black Unicode"/>
          <w:rtl/>
        </w:rPr>
        <w:t>(فصل )</w:t>
      </w:r>
    </w:p>
    <w:p w14:paraId="35A2297D" w14:textId="77777777" w:rsidR="00462B4C" w:rsidRPr="00F41BFD" w:rsidRDefault="007D40F8" w:rsidP="00F41BFD">
      <w:pPr>
        <w:ind w:firstLine="0"/>
        <w:jc w:val="center"/>
        <w:rPr>
          <w:b/>
          <w:bCs/>
        </w:rPr>
      </w:pPr>
      <w:r>
        <w:rPr>
          <w:rFonts w:hint="cs"/>
          <w:b/>
          <w:bCs/>
          <w:rtl/>
        </w:rPr>
        <w:t>دو</w:t>
      </w:r>
      <w:r w:rsidR="00462B4C" w:rsidRPr="00F41BFD">
        <w:rPr>
          <w:b/>
          <w:bCs/>
          <w:rtl/>
        </w:rPr>
        <w:t xml:space="preserve"> نص کے در میان تعا رض کی صورت میں</w:t>
      </w:r>
      <w:r w:rsidR="00F41BFD" w:rsidRPr="00F41BFD">
        <w:rPr>
          <w:rFonts w:hint="cs"/>
          <w:b/>
          <w:bCs/>
          <w:rtl/>
        </w:rPr>
        <w:t xml:space="preserve"> </w:t>
      </w:r>
      <w:r w:rsidR="00462B4C" w:rsidRPr="00F41BFD">
        <w:rPr>
          <w:b/>
          <w:bCs/>
          <w:rtl/>
        </w:rPr>
        <w:t>کیا کیا جا ئے اس کے بیان میں</w:t>
      </w:r>
    </w:p>
    <w:p w14:paraId="291E6785" w14:textId="434F23B0" w:rsidR="00462B4C" w:rsidRPr="00EA2957" w:rsidRDefault="00462B4C" w:rsidP="00221B90">
      <w:r w:rsidRPr="00EA2957">
        <w:rPr>
          <w:rtl/>
        </w:rPr>
        <w:t xml:space="preserve"> (</w:t>
      </w:r>
      <w:r w:rsidR="00AE1C4A" w:rsidRPr="00AE1C4A">
        <w:rPr>
          <w:rStyle w:val="arabic"/>
          <w:rtl/>
        </w:rPr>
        <w:t>اِذَا تَعَارَضَ نُطْقَانِ فَلاَ یَخْلُوْاِمَّا أَنْ یَکُوْنَاعَا مَّیْنِ أَوْخَاصَّیْنِ أَوْ أَحَدُھُمَا  عَامًّا وَالْآخَرُ خَاصًّا أَوْ کُلُّ وَاحِدٍ مِنْھُمَا عَامًّا مِنْ وَجْہٍ وَخَاصًّا مِنْ وَجْہٍ  فَاِنْ کَانَا عَامَّیْنِ فَاِنْ أَمْکَنَ الْجَمْعُ بَیْنَھُمَا یُجْمَعُ)  نطقان أی نصان.</w:t>
      </w:r>
      <w:r w:rsidRPr="00EA2957">
        <w:rPr>
          <w:rtl/>
        </w:rPr>
        <w:t xml:space="preserve"> </w:t>
      </w:r>
      <w:r w:rsidR="007D40F8">
        <w:rPr>
          <w:rFonts w:hint="cs"/>
          <w:rtl/>
        </w:rPr>
        <w:t>(</w:t>
      </w:r>
      <w:r w:rsidR="00221B90">
        <w:rPr>
          <w:rtl/>
        </w:rPr>
        <w:t xml:space="preserve">شرح  ورقات </w:t>
      </w:r>
      <w:r w:rsidR="00585882">
        <w:rPr>
          <w:rFonts w:hint="cs"/>
          <w:rtl/>
        </w:rPr>
        <w:t>ص۳۴۰</w:t>
      </w:r>
      <w:r w:rsidR="007D40F8">
        <w:rPr>
          <w:rFonts w:hint="cs"/>
          <w:rtl/>
        </w:rPr>
        <w:t>)</w:t>
      </w:r>
      <w:r w:rsidRPr="00EA2957">
        <w:rPr>
          <w:rtl/>
        </w:rPr>
        <w:t xml:space="preserve">(جب </w:t>
      </w:r>
      <w:r w:rsidR="007D40F8">
        <w:rPr>
          <w:rFonts w:hint="cs"/>
          <w:rtl/>
        </w:rPr>
        <w:t>دو</w:t>
      </w:r>
      <w:r w:rsidR="00221B90">
        <w:rPr>
          <w:rtl/>
        </w:rPr>
        <w:t xml:space="preserve"> نص میں تعا</w:t>
      </w:r>
      <w:r w:rsidRPr="00EA2957">
        <w:rPr>
          <w:rtl/>
        </w:rPr>
        <w:t>رض )ٹکراؤ(ہو جا ئے تو خا لی نہیں ہو گا ان کا حال اس بات سے کہ یا تو وہ دونو</w:t>
      </w:r>
      <w:r w:rsidR="00221B90">
        <w:rPr>
          <w:rtl/>
        </w:rPr>
        <w:t>ں عام ہو</w:t>
      </w:r>
      <w:r w:rsidRPr="00EA2957">
        <w:rPr>
          <w:rtl/>
        </w:rPr>
        <w:t xml:space="preserve">ں گے یا خاص </w:t>
      </w:r>
      <w:r w:rsidRPr="00EA2957">
        <w:rPr>
          <w:rtl/>
        </w:rPr>
        <w:lastRenderedPageBreak/>
        <w:t xml:space="preserve">ہوں گے یا ان دونوں میں سے ایک عام ہو گا اور دوسرا خاص ہو گا یا ان دونوں میں سے ہر ایک عام ہو گا ایک اعتبار سے اور )  ان دونوں میں سے ہر ایک (خاص ہو گا دوسرے اعتبار سے )مطلب یہ ہے کہ جب </w:t>
      </w:r>
      <w:r w:rsidR="007D40F8">
        <w:rPr>
          <w:rFonts w:hint="cs"/>
          <w:rtl/>
        </w:rPr>
        <w:t>دو</w:t>
      </w:r>
      <w:r w:rsidRPr="00EA2957">
        <w:rPr>
          <w:rtl/>
        </w:rPr>
        <w:t xml:space="preserve"> نص میں تعارض ہو جائے تو وہ دونوں نص یا  تو عام ہوں گے یا خاص ہوں گے یا ان دونوں میں سے ایک عام ہو گا  ا ور دوسرا خاص ہو گا  یا ان دو نوں میں سے ہر ایک عام ہو گا ایک اعتبار سے اور ان دونوں میں سے ہر ایک خاص ہو گا دوسرے اعتبار سے۔ اب اگر</w:t>
      </w:r>
      <w:r w:rsidR="00F41BFD">
        <w:rPr>
          <w:rtl/>
        </w:rPr>
        <w:t xml:space="preserve"> دونوں نص عام ہوں تو کیا کیا جا</w:t>
      </w:r>
      <w:r w:rsidRPr="00EA2957">
        <w:rPr>
          <w:rtl/>
        </w:rPr>
        <w:t>ئے اس کو ماتن  آ گے بیان فر ما رہے ہیں:  ( پس اگر دونوں عام ہوں تو اگر ان دونوں کو جمع کر نا ممکن ہو تو جمع کیا جا ئے گا )  یع</w:t>
      </w:r>
      <w:r w:rsidR="007D40F8">
        <w:rPr>
          <w:rtl/>
        </w:rPr>
        <w:t>نی ان دونوں میں سے ہر ایک کوعل</w:t>
      </w:r>
      <w:r w:rsidR="007D40F8">
        <w:rPr>
          <w:rFonts w:hint="cs"/>
          <w:rtl/>
        </w:rPr>
        <w:t>یح</w:t>
      </w:r>
      <w:r w:rsidR="007D40F8">
        <w:rPr>
          <w:rtl/>
        </w:rPr>
        <w:t>دہ عل</w:t>
      </w:r>
      <w:r w:rsidRPr="00EA2957">
        <w:rPr>
          <w:rtl/>
        </w:rPr>
        <w:t>ی</w:t>
      </w:r>
      <w:r w:rsidR="007D40F8">
        <w:rPr>
          <w:rFonts w:hint="cs"/>
          <w:rtl/>
        </w:rPr>
        <w:t>ح</w:t>
      </w:r>
      <w:r w:rsidRPr="00EA2957">
        <w:rPr>
          <w:rtl/>
        </w:rPr>
        <w:t>دہ حا ل پر محمول کر دیا جا ئے گا ۔</w:t>
      </w:r>
    </w:p>
    <w:p w14:paraId="0E761B42" w14:textId="66D86C50" w:rsidR="00462B4C" w:rsidRPr="000F1C0A" w:rsidRDefault="00462B4C" w:rsidP="000F1C0A">
      <w:pPr>
        <w:rPr>
          <w:w w:val="102"/>
        </w:rPr>
      </w:pPr>
      <w:r w:rsidRPr="000F1C0A">
        <w:rPr>
          <w:w w:val="102"/>
          <w:rtl/>
        </w:rPr>
        <w:t xml:space="preserve">  اس کی مثال :رسول اللہ  </w:t>
      </w:r>
      <w:r w:rsidR="00F41BFD" w:rsidRPr="000F1C0A">
        <w:rPr>
          <w:rFonts w:ascii="Times New Roman" w:hAnsi="Times New Roman" w:cs="Times New Roman" w:hint="cs"/>
          <w:w w:val="102"/>
          <w:rtl/>
        </w:rPr>
        <w:t>ﷺ</w:t>
      </w:r>
      <w:r w:rsidRPr="000F1C0A">
        <w:rPr>
          <w:w w:val="102"/>
          <w:rtl/>
        </w:rPr>
        <w:t xml:space="preserve"> </w:t>
      </w:r>
      <w:r w:rsidRPr="000F1C0A">
        <w:rPr>
          <w:rFonts w:hint="cs"/>
          <w:w w:val="102"/>
          <w:rtl/>
        </w:rPr>
        <w:t>کا</w:t>
      </w:r>
      <w:r w:rsidRPr="000F1C0A">
        <w:rPr>
          <w:w w:val="102"/>
          <w:rtl/>
        </w:rPr>
        <w:t xml:space="preserve"> </w:t>
      </w:r>
      <w:r w:rsidRPr="000F1C0A">
        <w:rPr>
          <w:rFonts w:hint="cs"/>
          <w:w w:val="102"/>
          <w:rtl/>
        </w:rPr>
        <w:t>فر</w:t>
      </w:r>
      <w:r w:rsidRPr="000F1C0A">
        <w:rPr>
          <w:w w:val="102"/>
          <w:rtl/>
        </w:rPr>
        <w:t xml:space="preserve"> </w:t>
      </w:r>
      <w:r w:rsidRPr="000F1C0A">
        <w:rPr>
          <w:rFonts w:hint="cs"/>
          <w:w w:val="102"/>
          <w:rtl/>
        </w:rPr>
        <w:t>مان</w:t>
      </w:r>
      <w:r w:rsidRPr="000F1C0A">
        <w:rPr>
          <w:w w:val="102"/>
          <w:rtl/>
        </w:rPr>
        <w:t xml:space="preserve"> :</w:t>
      </w:r>
      <w:r w:rsidR="00AE1C4A" w:rsidRPr="00AE1C4A">
        <w:rPr>
          <w:rStyle w:val="arabic"/>
          <w:rtl/>
        </w:rPr>
        <w:t>شَرُّالشُّھُوْدِ الَّذِیْ یَشْھَدُ قَبْلَ أَنْ یُسْتَشْھَدَ</w:t>
      </w:r>
      <w:r w:rsidR="000F1C0A" w:rsidRPr="000F1C0A">
        <w:rPr>
          <w:rFonts w:hint="cs"/>
          <w:w w:val="102"/>
          <w:rtl/>
        </w:rPr>
        <w:t xml:space="preserve">. </w:t>
      </w:r>
      <w:r w:rsidR="00F41BFD" w:rsidRPr="000F1C0A">
        <w:rPr>
          <w:rFonts w:hint="cs"/>
          <w:w w:val="102"/>
          <w:rtl/>
        </w:rPr>
        <w:t xml:space="preserve">  </w:t>
      </w:r>
      <w:r w:rsidR="00F41BFD" w:rsidRPr="000F1C0A">
        <w:rPr>
          <w:w w:val="102"/>
          <w:rtl/>
        </w:rPr>
        <w:t>یعنی شا</w:t>
      </w:r>
      <w:r w:rsidR="00F41BFD" w:rsidRPr="000F1C0A">
        <w:rPr>
          <w:rFonts w:hint="cs"/>
          <w:w w:val="102"/>
          <w:rtl/>
        </w:rPr>
        <w:t>ہ</w:t>
      </w:r>
      <w:r w:rsidR="00F41BFD" w:rsidRPr="000F1C0A">
        <w:rPr>
          <w:w w:val="102"/>
          <w:rtl/>
        </w:rPr>
        <w:t xml:space="preserve">دوں میں بُرا شا </w:t>
      </w:r>
      <w:r w:rsidR="00F41BFD" w:rsidRPr="000F1C0A">
        <w:rPr>
          <w:rFonts w:hint="cs"/>
          <w:w w:val="102"/>
          <w:rtl/>
        </w:rPr>
        <w:t>ہ</w:t>
      </w:r>
      <w:r w:rsidRPr="000F1C0A">
        <w:rPr>
          <w:w w:val="102"/>
          <w:rtl/>
        </w:rPr>
        <w:t>د وہ ہے جو شہادت طلب کئے جا نے سے پہلے گوا ہی دے ۔</w:t>
      </w:r>
    </w:p>
    <w:p w14:paraId="64006075" w14:textId="6C94D308" w:rsidR="00462B4C" w:rsidRPr="00EA2957" w:rsidRDefault="00462B4C" w:rsidP="000F1C0A">
      <w:r w:rsidRPr="00EA2957">
        <w:rPr>
          <w:rtl/>
        </w:rPr>
        <w:t xml:space="preserve">  اور رسول اللہ </w:t>
      </w:r>
      <w:r w:rsidR="00F41BFD">
        <w:rPr>
          <w:rFonts w:ascii="Times New Roman" w:hAnsi="Times New Roman" w:cs="Times New Roman" w:hint="cs"/>
          <w:rtl/>
        </w:rPr>
        <w:t>ﷺ</w:t>
      </w:r>
      <w:r w:rsidRPr="00EA2957">
        <w:rPr>
          <w:rFonts w:hint="cs"/>
          <w:rtl/>
        </w:rPr>
        <w:t>کا</w:t>
      </w:r>
      <w:r w:rsidRPr="00EA2957">
        <w:rPr>
          <w:rtl/>
        </w:rPr>
        <w:t xml:space="preserve"> </w:t>
      </w:r>
      <w:r w:rsidRPr="00EA2957">
        <w:rPr>
          <w:rFonts w:hint="cs"/>
          <w:rtl/>
        </w:rPr>
        <w:t>دوسرا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Pr="00EA2957">
        <w:rPr>
          <w:rFonts w:hint="cs"/>
          <w:rtl/>
        </w:rPr>
        <w:t>ہے</w:t>
      </w:r>
      <w:r w:rsidRPr="00EA2957">
        <w:rPr>
          <w:rtl/>
        </w:rPr>
        <w:t xml:space="preserve"> :</w:t>
      </w:r>
      <w:r w:rsidR="00AE1C4A" w:rsidRPr="00AE1C4A">
        <w:rPr>
          <w:rStyle w:val="arabic"/>
          <w:rtl/>
        </w:rPr>
        <w:t>خَیْرُالشُّھُوْدِ الَّذِی یَشْھَدُ قَبْلَ أَنْ یُسْتَشْھَدَ</w:t>
      </w:r>
      <w:r w:rsidR="000F1C0A">
        <w:rPr>
          <w:rFonts w:hint="cs"/>
          <w:rtl/>
        </w:rPr>
        <w:t>.</w:t>
      </w:r>
      <w:r w:rsidR="00F41BFD">
        <w:rPr>
          <w:rtl/>
        </w:rPr>
        <w:t>یعنی شا</w:t>
      </w:r>
      <w:r w:rsidR="00F41BFD">
        <w:rPr>
          <w:rFonts w:hint="cs"/>
          <w:rtl/>
        </w:rPr>
        <w:t>ہ</w:t>
      </w:r>
      <w:r w:rsidR="00F41BFD">
        <w:rPr>
          <w:rtl/>
        </w:rPr>
        <w:t xml:space="preserve">دوں میں بہتر شا </w:t>
      </w:r>
      <w:r w:rsidR="00F41BFD">
        <w:rPr>
          <w:rFonts w:hint="cs"/>
          <w:rtl/>
        </w:rPr>
        <w:t>ہ</w:t>
      </w:r>
      <w:r w:rsidRPr="00EA2957">
        <w:rPr>
          <w:rtl/>
        </w:rPr>
        <w:t>د وہ ہے جو شہادت طلب کئے جا نے سے پہلے گواہی دے ۔ دونوں حدیثیں دونوں حالتوں کو عام ہے یعنی مشہود لہ کو علم ہو یا علم نہ ہو ۔</w:t>
      </w:r>
    </w:p>
    <w:p w14:paraId="7D814C28" w14:textId="77777777" w:rsidR="00462B4C" w:rsidRPr="00EA2957" w:rsidRDefault="00462B4C" w:rsidP="00462B4C">
      <w:r w:rsidRPr="00EA2957">
        <w:rPr>
          <w:rtl/>
        </w:rPr>
        <w:t xml:space="preserve">  دیکھئے : ان دونوں حد یثوں میں تعارض ہوا </w:t>
      </w:r>
      <w:r w:rsidR="00F41BFD">
        <w:rPr>
          <w:rtl/>
        </w:rPr>
        <w:t>اس طرح کہ پہلی حدیث میں قبل الا</w:t>
      </w:r>
      <w:r w:rsidRPr="00EA2957">
        <w:rPr>
          <w:rtl/>
        </w:rPr>
        <w:t>ستشہاد گواہی دینے وا لے کو شر الشہود کہا گیا اور دوسری حدیث میں اس کو خیر الشہود کہا گیا اور ان کو جمع کر نا ممکن ہے ۔لہذا اب ان دونوں میں سے پہلی حدیث کو اس حالت پر محمول کیا جب</w:t>
      </w:r>
      <w:r w:rsidR="00221B90">
        <w:rPr>
          <w:rFonts w:hint="cs"/>
          <w:rtl/>
        </w:rPr>
        <w:t xml:space="preserve"> </w:t>
      </w:r>
      <w:r w:rsidRPr="00EA2957">
        <w:rPr>
          <w:rtl/>
        </w:rPr>
        <w:t>کہ مشہود لہ شہادت سے با خبر ہو، مطلب</w:t>
      </w:r>
      <w:r w:rsidR="007D40F8">
        <w:rPr>
          <w:rFonts w:hint="cs"/>
          <w:rtl/>
        </w:rPr>
        <w:t xml:space="preserve"> یہ ہے کہ</w:t>
      </w:r>
      <w:r w:rsidRPr="00EA2957">
        <w:rPr>
          <w:rtl/>
        </w:rPr>
        <w:t xml:space="preserve"> مشہود  لہ</w:t>
      </w:r>
      <w:r w:rsidR="00F41BFD">
        <w:rPr>
          <w:rtl/>
        </w:rPr>
        <w:t xml:space="preserve"> کو اپنے حق میں شا </w:t>
      </w:r>
      <w:r w:rsidR="00F41BFD">
        <w:rPr>
          <w:rFonts w:hint="cs"/>
          <w:rtl/>
        </w:rPr>
        <w:t>ہ</w:t>
      </w:r>
      <w:r w:rsidRPr="00EA2957">
        <w:rPr>
          <w:rtl/>
        </w:rPr>
        <w:t>د کے شہادت</w:t>
      </w:r>
      <w:r w:rsidR="007D40F8">
        <w:rPr>
          <w:rtl/>
        </w:rPr>
        <w:t xml:space="preserve"> کی خبر ہو اور پھر شا </w:t>
      </w:r>
      <w:r w:rsidR="007D40F8">
        <w:rPr>
          <w:rFonts w:hint="cs"/>
          <w:rtl/>
        </w:rPr>
        <w:t>ہ</w:t>
      </w:r>
      <w:r w:rsidRPr="00EA2957">
        <w:rPr>
          <w:rtl/>
        </w:rPr>
        <w:t>د شہادت طلب کئے ج</w:t>
      </w:r>
      <w:r w:rsidR="00F41BFD">
        <w:rPr>
          <w:rtl/>
        </w:rPr>
        <w:t xml:space="preserve">ا نے سے پہلے گواہی دے تو وہ شا </w:t>
      </w:r>
      <w:r w:rsidR="00F41BFD">
        <w:rPr>
          <w:rFonts w:hint="cs"/>
          <w:rtl/>
        </w:rPr>
        <w:t>ہ</w:t>
      </w:r>
      <w:r w:rsidRPr="00EA2957">
        <w:rPr>
          <w:rtl/>
        </w:rPr>
        <w:t>د بُرا ہے ۔</w:t>
      </w:r>
    </w:p>
    <w:p w14:paraId="64538AB2" w14:textId="77777777" w:rsidR="00462B4C" w:rsidRPr="00EA2957" w:rsidRDefault="00462B4C" w:rsidP="00462B4C">
      <w:r w:rsidRPr="00EA2957">
        <w:rPr>
          <w:rtl/>
        </w:rPr>
        <w:t xml:space="preserve">  اور دوسری حدیث کو اس حا لت پر محمول کیا جب</w:t>
      </w:r>
      <w:r w:rsidR="00221B90">
        <w:rPr>
          <w:rFonts w:hint="cs"/>
          <w:rtl/>
        </w:rPr>
        <w:t xml:space="preserve"> </w:t>
      </w:r>
      <w:r w:rsidRPr="00EA2957">
        <w:rPr>
          <w:rtl/>
        </w:rPr>
        <w:t xml:space="preserve">کہ مشہود لہ شہادت سے با خبر نہ </w:t>
      </w:r>
      <w:r w:rsidRPr="00EA2957">
        <w:rPr>
          <w:rtl/>
        </w:rPr>
        <w:lastRenderedPageBreak/>
        <w:t>ہو ،</w:t>
      </w:r>
      <w:r w:rsidR="00F41BFD">
        <w:rPr>
          <w:rFonts w:hint="cs"/>
          <w:rtl/>
        </w:rPr>
        <w:t xml:space="preserve"> </w:t>
      </w:r>
      <w:r w:rsidR="00F41BFD">
        <w:rPr>
          <w:rtl/>
        </w:rPr>
        <w:t>مطلب</w:t>
      </w:r>
      <w:r w:rsidR="007D40F8">
        <w:rPr>
          <w:rFonts w:hint="cs"/>
          <w:rtl/>
        </w:rPr>
        <w:t xml:space="preserve"> یہ ہے کہ</w:t>
      </w:r>
      <w:r w:rsidR="00F41BFD">
        <w:rPr>
          <w:rtl/>
        </w:rPr>
        <w:t xml:space="preserve"> مشہودلہ کو اپنے حق میں شا </w:t>
      </w:r>
      <w:r w:rsidR="00F41BFD">
        <w:rPr>
          <w:rFonts w:hint="cs"/>
          <w:rtl/>
        </w:rPr>
        <w:t>ہ</w:t>
      </w:r>
      <w:r w:rsidRPr="00EA2957">
        <w:rPr>
          <w:rtl/>
        </w:rPr>
        <w:t>د کے شہادت کی خبر نہ ہو اور پھ</w:t>
      </w:r>
      <w:r w:rsidR="00F41BFD">
        <w:rPr>
          <w:rtl/>
        </w:rPr>
        <w:t xml:space="preserve">ر شا </w:t>
      </w:r>
      <w:r w:rsidR="00F41BFD">
        <w:rPr>
          <w:rFonts w:hint="cs"/>
          <w:rtl/>
        </w:rPr>
        <w:t>ہ</w:t>
      </w:r>
      <w:r w:rsidRPr="00EA2957">
        <w:rPr>
          <w:rtl/>
        </w:rPr>
        <w:t>د شہادت طلب کئے ج</w:t>
      </w:r>
      <w:r w:rsidR="00F41BFD">
        <w:rPr>
          <w:rtl/>
        </w:rPr>
        <w:t xml:space="preserve">ا نے سے پہلے گواہی دے تو وہ شا </w:t>
      </w:r>
      <w:r w:rsidR="00F41BFD">
        <w:rPr>
          <w:rFonts w:hint="cs"/>
          <w:rtl/>
        </w:rPr>
        <w:t>ہ</w:t>
      </w:r>
      <w:r w:rsidRPr="00EA2957">
        <w:rPr>
          <w:rtl/>
        </w:rPr>
        <w:t>د بہتر ہے ۔</w:t>
      </w:r>
    </w:p>
    <w:p w14:paraId="73FCCBB7" w14:textId="1A924E7E" w:rsidR="00462B4C" w:rsidRPr="00EA2957" w:rsidRDefault="00462B4C" w:rsidP="000F1C0A">
      <w:r w:rsidRPr="00EA2957">
        <w:rPr>
          <w:rtl/>
        </w:rPr>
        <w:t xml:space="preserve">  (</w:t>
      </w:r>
      <w:r w:rsidR="00AE1C4A" w:rsidRPr="00AE1C4A">
        <w:rPr>
          <w:rStyle w:val="arabic"/>
          <w:rtl/>
        </w:rPr>
        <w:t>فَاِنْ لَمْ یُمْکِنُ الْجَمْعُ بَیْنَھُمَا یُتَوَقَّفُ بَیْنَھُمَا اِنْ لَمْ یُعْلَمِ التَّارِیْخُ</w:t>
      </w:r>
      <w:r w:rsidR="000F1C0A">
        <w:rPr>
          <w:rFonts w:hint="cs"/>
          <w:rtl/>
        </w:rPr>
        <w:t>.</w:t>
      </w:r>
      <w:r w:rsidR="00F41BFD">
        <w:rPr>
          <w:rtl/>
        </w:rPr>
        <w:t xml:space="preserve"> اگر ان دونوں</w:t>
      </w:r>
      <w:r w:rsidRPr="00EA2957">
        <w:rPr>
          <w:rtl/>
        </w:rPr>
        <w:t>)</w:t>
      </w:r>
      <w:r w:rsidR="00F41BFD">
        <w:rPr>
          <w:rFonts w:hint="cs"/>
          <w:rtl/>
        </w:rPr>
        <w:t xml:space="preserve"> </w:t>
      </w:r>
      <w:r w:rsidRPr="00EA2957">
        <w:rPr>
          <w:rtl/>
        </w:rPr>
        <w:t>عام (کو جمع کرنا ممکن نہ ہو تو ان میں توقف کیا جا ئے گا )یعنی ان میں ع</w:t>
      </w:r>
      <w:r w:rsidR="00F41BFD">
        <w:rPr>
          <w:rtl/>
        </w:rPr>
        <w:t>مل کو مو</w:t>
      </w:r>
      <w:r w:rsidRPr="00EA2957">
        <w:rPr>
          <w:rtl/>
        </w:rPr>
        <w:t xml:space="preserve">قوف رکھا جا ئے گا (اگر تا ریخ کا علم نہ ہو )یہاں تک کہ ظا ہر ہو جا ئے ان دونوں میں سے ایک کا مرجح یعنی تر جیح دینے والی دلیل ۔                                                                       </w:t>
      </w:r>
    </w:p>
    <w:p w14:paraId="442031C1" w14:textId="3DE1396B" w:rsidR="00462B4C" w:rsidRPr="00EA2957" w:rsidRDefault="00462B4C" w:rsidP="007D40F8">
      <w:r w:rsidRPr="00EA2957">
        <w:rPr>
          <w:rtl/>
        </w:rPr>
        <w:t xml:space="preserve">  اس کی مثال:اللہ کا فر مان:</w:t>
      </w:r>
      <w:r w:rsidR="00AE1C4A" w:rsidRPr="00AE1C4A">
        <w:rPr>
          <w:rStyle w:val="arabic"/>
          <w:rtl/>
        </w:rPr>
        <w:t>اَوْ مَا مَلَکَتْ اَیْمَانُکُمْ</w:t>
      </w:r>
      <w:r w:rsidRPr="00EA2957">
        <w:rPr>
          <w:rtl/>
        </w:rPr>
        <w:t xml:space="preserve"> </w:t>
      </w:r>
      <w:r w:rsidR="007D40F8">
        <w:rPr>
          <w:rFonts w:hint="cs"/>
          <w:rtl/>
        </w:rPr>
        <w:t>(</w:t>
      </w:r>
      <w:r w:rsidR="00F41BFD">
        <w:rPr>
          <w:rtl/>
        </w:rPr>
        <w:t>سو ر</w:t>
      </w:r>
      <w:r w:rsidR="00F41BFD">
        <w:rPr>
          <w:rFonts w:hint="cs"/>
          <w:rtl/>
        </w:rPr>
        <w:t>ۂ</w:t>
      </w:r>
      <w:r w:rsidRPr="00EA2957">
        <w:rPr>
          <w:rtl/>
        </w:rPr>
        <w:t xml:space="preserve"> نساء ٣</w:t>
      </w:r>
      <w:r w:rsidR="007D40F8">
        <w:rPr>
          <w:rFonts w:hint="cs"/>
          <w:rtl/>
        </w:rPr>
        <w:t>)</w:t>
      </w:r>
      <w:r w:rsidRPr="00EA2957">
        <w:rPr>
          <w:rtl/>
        </w:rPr>
        <w:t>یا جو لو نڈی تم</w:t>
      </w:r>
      <w:r w:rsidR="00F41BFD">
        <w:rPr>
          <w:rtl/>
        </w:rPr>
        <w:t xml:space="preserve">ہاری ملک میں ہو وہی سہی </w:t>
      </w:r>
      <w:r w:rsidR="007D40F8">
        <w:rPr>
          <w:rFonts w:hint="cs"/>
          <w:rtl/>
        </w:rPr>
        <w:t>(</w:t>
      </w:r>
      <w:r w:rsidR="00F41BFD">
        <w:rPr>
          <w:rtl/>
        </w:rPr>
        <w:t>تر جم</w:t>
      </w:r>
      <w:r w:rsidR="00F41BFD">
        <w:rPr>
          <w:rFonts w:hint="cs"/>
          <w:rtl/>
        </w:rPr>
        <w:t>ۂ</w:t>
      </w:r>
      <w:r w:rsidR="00F41BFD">
        <w:rPr>
          <w:rtl/>
        </w:rPr>
        <w:t xml:space="preserve"> قرآن </w:t>
      </w:r>
      <w:r w:rsidR="007D40F8">
        <w:rPr>
          <w:rFonts w:hint="cs"/>
          <w:rtl/>
        </w:rPr>
        <w:t>)</w:t>
      </w:r>
      <w:r w:rsidRPr="00EA2957">
        <w:rPr>
          <w:rtl/>
        </w:rPr>
        <w:t>مطلب</w:t>
      </w:r>
      <w:r w:rsidR="007D40F8">
        <w:rPr>
          <w:rFonts w:hint="cs"/>
          <w:rtl/>
        </w:rPr>
        <w:t xml:space="preserve"> یہ ہے کہ</w:t>
      </w:r>
      <w:r w:rsidRPr="00EA2957">
        <w:rPr>
          <w:rtl/>
        </w:rPr>
        <w:t xml:space="preserve"> ملک یمین کی صورت میں یعنی خرید نے سے جن با ندیوں کا ما لک بن جا ئے وہ  با ندیاں خرید نے وا لے کے لئے حلال ہوجا تی ہیں اور یہ آیت عام ہے ۔لہذا خریدی جانے وا لی با ندیوں میں </w:t>
      </w:r>
      <w:r w:rsidR="007D40F8">
        <w:rPr>
          <w:rFonts w:hint="cs"/>
          <w:rtl/>
        </w:rPr>
        <w:t>دو</w:t>
      </w:r>
      <w:r w:rsidRPr="00EA2957">
        <w:rPr>
          <w:rtl/>
        </w:rPr>
        <w:t xml:space="preserve"> با ندیاں بہنیں ہوں تب بھی حلال ہے ۔</w:t>
      </w:r>
    </w:p>
    <w:p w14:paraId="22217FC6" w14:textId="205CC356" w:rsidR="00462B4C" w:rsidRPr="00EA2957" w:rsidRDefault="00462B4C" w:rsidP="007D40F8">
      <w:r w:rsidRPr="00EA2957">
        <w:rPr>
          <w:rtl/>
        </w:rPr>
        <w:t xml:space="preserve">  اوراللہ کا دوسرا فر مان ہے :</w:t>
      </w:r>
      <w:r w:rsidR="00AE1C4A" w:rsidRPr="00AE1C4A">
        <w:rPr>
          <w:rStyle w:val="arabic"/>
          <w:rtl/>
        </w:rPr>
        <w:t>وَاَنْ تَجْمَعُوْا بَیْنَ الْاُخْتَیْنِ.</w:t>
      </w:r>
      <w:r w:rsidR="00F41BFD">
        <w:rPr>
          <w:rtl/>
        </w:rPr>
        <w:t xml:space="preserve"> </w:t>
      </w:r>
      <w:r w:rsidR="007D40F8">
        <w:rPr>
          <w:rFonts w:hint="cs"/>
          <w:rtl/>
        </w:rPr>
        <w:t>(</w:t>
      </w:r>
      <w:r w:rsidR="00F41BFD">
        <w:rPr>
          <w:rtl/>
        </w:rPr>
        <w:t>سو ر</w:t>
      </w:r>
      <w:r w:rsidR="00F41BFD">
        <w:rPr>
          <w:rFonts w:hint="cs"/>
          <w:rtl/>
        </w:rPr>
        <w:t>ۂ</w:t>
      </w:r>
      <w:r w:rsidR="00F41BFD">
        <w:rPr>
          <w:rtl/>
        </w:rPr>
        <w:t xml:space="preserve"> نساء ٢٣</w:t>
      </w:r>
      <w:r w:rsidR="007D40F8">
        <w:rPr>
          <w:rFonts w:hint="cs"/>
          <w:rtl/>
        </w:rPr>
        <w:t>)</w:t>
      </w:r>
      <w:r w:rsidR="00F41BFD">
        <w:rPr>
          <w:rtl/>
        </w:rPr>
        <w:t xml:space="preserve">اور </w:t>
      </w:r>
      <w:r w:rsidR="007D40F8">
        <w:rPr>
          <w:rFonts w:hint="cs"/>
          <w:rtl/>
        </w:rPr>
        <w:t>(</w:t>
      </w:r>
      <w:r w:rsidR="00F41BFD">
        <w:rPr>
          <w:rtl/>
        </w:rPr>
        <w:t xml:space="preserve">حرام ہے </w:t>
      </w:r>
      <w:r w:rsidR="007D40F8">
        <w:rPr>
          <w:rFonts w:hint="cs"/>
          <w:rtl/>
        </w:rPr>
        <w:t>)</w:t>
      </w:r>
      <w:r w:rsidR="00F41BFD">
        <w:rPr>
          <w:rtl/>
        </w:rPr>
        <w:t xml:space="preserve">یہ کہ اکھٹاکرو </w:t>
      </w:r>
      <w:r w:rsidR="007D40F8">
        <w:rPr>
          <w:rFonts w:hint="cs"/>
          <w:rtl/>
        </w:rPr>
        <w:t>دو</w:t>
      </w:r>
      <w:r w:rsidR="00F41BFD">
        <w:rPr>
          <w:rtl/>
        </w:rPr>
        <w:t xml:space="preserve"> بہنوں کو  </w:t>
      </w:r>
      <w:r w:rsidR="007D40F8">
        <w:rPr>
          <w:rFonts w:hint="cs"/>
          <w:rtl/>
        </w:rPr>
        <w:t>(</w:t>
      </w:r>
      <w:r w:rsidR="00F41BFD">
        <w:rPr>
          <w:rtl/>
        </w:rPr>
        <w:t>تر جم</w:t>
      </w:r>
      <w:r w:rsidR="00F41BFD">
        <w:rPr>
          <w:rFonts w:hint="cs"/>
          <w:rtl/>
        </w:rPr>
        <w:t>ۂ</w:t>
      </w:r>
      <w:r w:rsidR="00F41BFD">
        <w:rPr>
          <w:rtl/>
        </w:rPr>
        <w:t xml:space="preserve"> قرآن </w:t>
      </w:r>
      <w:r w:rsidR="007D40F8">
        <w:rPr>
          <w:rFonts w:hint="cs"/>
          <w:rtl/>
        </w:rPr>
        <w:t>)</w:t>
      </w:r>
      <w:r w:rsidRPr="00EA2957">
        <w:rPr>
          <w:rtl/>
        </w:rPr>
        <w:t xml:space="preserve">یہ آیت </w:t>
      </w:r>
      <w:r w:rsidR="00F41BFD">
        <w:rPr>
          <w:rtl/>
        </w:rPr>
        <w:t xml:space="preserve">عام ہے لہذا </w:t>
      </w:r>
      <w:r w:rsidR="007D40F8">
        <w:rPr>
          <w:rFonts w:hint="cs"/>
          <w:rtl/>
        </w:rPr>
        <w:t>دو</w:t>
      </w:r>
      <w:r w:rsidR="00F41BFD">
        <w:rPr>
          <w:rtl/>
        </w:rPr>
        <w:t xml:space="preserve"> بہنیں چا ہے وہ با</w:t>
      </w:r>
      <w:r w:rsidRPr="00EA2957">
        <w:rPr>
          <w:rtl/>
        </w:rPr>
        <w:t>ندیاں ہوں یا غیر باندیاں ہوں حر مت میں سب شا مل ہے ۔</w:t>
      </w:r>
    </w:p>
    <w:p w14:paraId="7A2F8D6B" w14:textId="30B31D06" w:rsidR="00462B4C" w:rsidRPr="00EA2957" w:rsidRDefault="00462B4C" w:rsidP="000F1C0A">
      <w:r w:rsidRPr="00EA2957">
        <w:rPr>
          <w:rtl/>
        </w:rPr>
        <w:t xml:space="preserve">  دیکھئے : ان دونوں آ یتوں میں تعا رض ہوا اس طرح کہ پہلی آیت سے ملک یمین کی صورت میں </w:t>
      </w:r>
      <w:r w:rsidR="007D40F8">
        <w:rPr>
          <w:rFonts w:hint="cs"/>
          <w:rtl/>
        </w:rPr>
        <w:t>دو</w:t>
      </w:r>
      <w:r w:rsidRPr="00EA2957">
        <w:rPr>
          <w:rtl/>
        </w:rPr>
        <w:t xml:space="preserve">بہنوں کو جمع کر نا حلال ثابت ہوا اور دوسری آیت سے </w:t>
      </w:r>
      <w:r w:rsidR="007D40F8">
        <w:rPr>
          <w:rFonts w:hint="cs"/>
          <w:rtl/>
        </w:rPr>
        <w:t>دو</w:t>
      </w:r>
      <w:r w:rsidR="007D40F8">
        <w:rPr>
          <w:rtl/>
        </w:rPr>
        <w:t xml:space="preserve"> بہنوں کو جمع کر</w:t>
      </w:r>
      <w:r w:rsidRPr="00EA2957">
        <w:rPr>
          <w:rtl/>
        </w:rPr>
        <w:t xml:space="preserve">نا حرام ثا بت ہوا ۔ ان میں سے پہلی اور دوسری دونوں نص عام ہیں اور ان کو جمع کر نا ممکن نہیں ہے ۔لہذا اب </w:t>
      </w:r>
      <w:r w:rsidR="007D40F8">
        <w:rPr>
          <w:rFonts w:hint="cs"/>
          <w:rtl/>
        </w:rPr>
        <w:t>دو</w:t>
      </w:r>
      <w:r w:rsidRPr="00EA2957">
        <w:rPr>
          <w:rtl/>
        </w:rPr>
        <w:t xml:space="preserve"> بہنوں کو جمع کر نے کی حلت وحر مت میں توقف کیا جا ئے گا جب تک کسی ایک کا مرجح ظا ہر نہ ہو ۔لیکن احتیاط کے پہلو کو </w:t>
      </w:r>
      <w:r w:rsidR="00F41BFD">
        <w:rPr>
          <w:rtl/>
        </w:rPr>
        <w:t xml:space="preserve"> مد نظر رکھتے ہو ئے حر مت کو تر</w:t>
      </w:r>
      <w:r w:rsidRPr="00EA2957">
        <w:rPr>
          <w:rtl/>
        </w:rPr>
        <w:t xml:space="preserve">جیح دی گئی ،اور فقہی قاعدہ بھی ہے : </w:t>
      </w:r>
      <w:r w:rsidR="00AE1C4A" w:rsidRPr="00AE1C4A">
        <w:rPr>
          <w:rStyle w:val="arabic"/>
          <w:rtl/>
        </w:rPr>
        <w:t>اذا اجتمع الحلال والحرام غلب الحرام</w:t>
      </w:r>
      <w:r w:rsidRPr="00EA2957">
        <w:rPr>
          <w:rtl/>
        </w:rPr>
        <w:t xml:space="preserve"> </w:t>
      </w:r>
      <w:r w:rsidR="000F1C0A">
        <w:rPr>
          <w:rFonts w:hint="cs"/>
          <w:rtl/>
        </w:rPr>
        <w:t>.</w:t>
      </w:r>
      <w:r w:rsidRPr="00EA2957">
        <w:rPr>
          <w:rtl/>
        </w:rPr>
        <w:t xml:space="preserve">  </w:t>
      </w:r>
      <w:r w:rsidR="007D40F8">
        <w:rPr>
          <w:rFonts w:hint="cs"/>
          <w:rtl/>
        </w:rPr>
        <w:t>(</w:t>
      </w:r>
      <w:r w:rsidR="00706797">
        <w:rPr>
          <w:rtl/>
        </w:rPr>
        <w:t>الأ شباہ والنظائر ص١٠٥</w:t>
      </w:r>
      <w:r w:rsidR="007D40F8">
        <w:rPr>
          <w:rFonts w:hint="cs"/>
          <w:rtl/>
        </w:rPr>
        <w:t>)</w:t>
      </w:r>
      <w:r w:rsidRPr="00EA2957">
        <w:rPr>
          <w:rtl/>
        </w:rPr>
        <w:t xml:space="preserve">جب حلال اور حرام جمع ہو جا ئیں تو غلبہ حرام کو ہو گا </w:t>
      </w:r>
      <w:r w:rsidRPr="00EA2957">
        <w:rPr>
          <w:rtl/>
        </w:rPr>
        <w:lastRenderedPageBreak/>
        <w:t>۔</w:t>
      </w:r>
    </w:p>
    <w:p w14:paraId="0D512E72" w14:textId="2CC99A6F" w:rsidR="00462B4C" w:rsidRPr="00EA2957" w:rsidRDefault="00462B4C" w:rsidP="000F1C0A">
      <w:r w:rsidRPr="00EA2957">
        <w:rPr>
          <w:rtl/>
        </w:rPr>
        <w:t xml:space="preserve">  (</w:t>
      </w:r>
      <w:r w:rsidR="00AE1C4A" w:rsidRPr="00AE1C4A">
        <w:rPr>
          <w:rStyle w:val="arabic"/>
          <w:rtl/>
        </w:rPr>
        <w:t>فَاِنْ عُلِمَ التَّارِیْخُ نُسِخَ الْمُتَقَدِّمُ بِا لْمُتَأَخِّرِ</w:t>
      </w:r>
      <w:r w:rsidR="000F1C0A">
        <w:rPr>
          <w:rFonts w:hint="cs"/>
          <w:rtl/>
        </w:rPr>
        <w:t>.</w:t>
      </w:r>
      <w:r w:rsidRPr="00EA2957">
        <w:rPr>
          <w:rtl/>
        </w:rPr>
        <w:t xml:space="preserve"> اگر تا ریخ کا علم ہو تو متقدم کو منسوخ </w:t>
      </w:r>
      <w:r w:rsidR="00221B90">
        <w:rPr>
          <w:rtl/>
        </w:rPr>
        <w:t>ما نا جا ئے گا متأ خر سے )</w:t>
      </w:r>
      <w:r w:rsidR="00221B90">
        <w:rPr>
          <w:rFonts w:hint="cs"/>
          <w:rtl/>
        </w:rPr>
        <w:t xml:space="preserve"> </w:t>
      </w:r>
      <w:r w:rsidR="00DE73A5">
        <w:rPr>
          <w:rFonts w:hint="cs"/>
          <w:rtl/>
        </w:rPr>
        <w:t xml:space="preserve">مطلب یہ ہے کہ </w:t>
      </w:r>
      <w:r w:rsidRPr="00EA2957">
        <w:rPr>
          <w:rtl/>
        </w:rPr>
        <w:t>جو قول زمانہ کے ا</w:t>
      </w:r>
      <w:r w:rsidR="007D40F8">
        <w:rPr>
          <w:rtl/>
        </w:rPr>
        <w:t>عتبار سے مقدم ہو اس کو منسوخ ما</w:t>
      </w:r>
      <w:r w:rsidR="00DE73A5">
        <w:rPr>
          <w:rtl/>
        </w:rPr>
        <w:t>نا</w:t>
      </w:r>
      <w:r w:rsidR="00DE73A5">
        <w:rPr>
          <w:rFonts w:hint="cs"/>
          <w:rtl/>
        </w:rPr>
        <w:t xml:space="preserve"> </w:t>
      </w:r>
      <w:r w:rsidR="00DE73A5">
        <w:rPr>
          <w:rtl/>
        </w:rPr>
        <w:t>جا</w:t>
      </w:r>
      <w:r w:rsidRPr="00EA2957">
        <w:rPr>
          <w:rtl/>
        </w:rPr>
        <w:t>ئے گا اور جو قول زمانہ کے اعتبار سے مؤخر ہو اس کو نا سخ ما نا جا ئے گا۔</w:t>
      </w:r>
    </w:p>
    <w:p w14:paraId="7E6F8687" w14:textId="08E02221" w:rsidR="00462B4C" w:rsidRPr="00EA2957" w:rsidRDefault="00706797" w:rsidP="007D40F8">
      <w:r>
        <w:rPr>
          <w:rtl/>
        </w:rPr>
        <w:t xml:space="preserve">  پہلی</w:t>
      </w:r>
      <w:r>
        <w:rPr>
          <w:rFonts w:hint="cs"/>
          <w:rtl/>
        </w:rPr>
        <w:t xml:space="preserve"> </w:t>
      </w:r>
      <w:r w:rsidR="00462B4C" w:rsidRPr="00EA2957">
        <w:rPr>
          <w:rtl/>
        </w:rPr>
        <w:t xml:space="preserve">مثال اللہ کا فر مان: </w:t>
      </w:r>
      <w:r w:rsidR="00AE1C4A" w:rsidRPr="00AE1C4A">
        <w:rPr>
          <w:rStyle w:val="arabic"/>
          <w:rtl/>
        </w:rPr>
        <w:t>وَالَّذِیْنَ یُتَوَفَّوْنَ مِنْکُمْ وَیَذَرُوْنَ اَزْوَاجًا وَّصِیَّةً لِّاَزْوَاجِھِمْ   مَّتَاعًا اِلیَ الْحَوْلِ غَیْرَ اِخْرَاجْ.</w:t>
      </w:r>
      <w:r>
        <w:rPr>
          <w:rtl/>
        </w:rPr>
        <w:t xml:space="preserve"> </w:t>
      </w:r>
      <w:r w:rsidR="007D40F8">
        <w:rPr>
          <w:rFonts w:hint="cs"/>
          <w:rtl/>
        </w:rPr>
        <w:t>(</w:t>
      </w:r>
      <w:r>
        <w:rPr>
          <w:rtl/>
        </w:rPr>
        <w:t>سو ر</w:t>
      </w:r>
      <w:r>
        <w:rPr>
          <w:rFonts w:hint="cs"/>
          <w:rtl/>
        </w:rPr>
        <w:t>ۂ</w:t>
      </w:r>
      <w:r>
        <w:rPr>
          <w:rtl/>
        </w:rPr>
        <w:t xml:space="preserve"> بقرہ ٢٤٠</w:t>
      </w:r>
      <w:r w:rsidR="007D40F8">
        <w:rPr>
          <w:rFonts w:hint="cs"/>
          <w:rtl/>
        </w:rPr>
        <w:t>)</w:t>
      </w:r>
    </w:p>
    <w:p w14:paraId="1788F550" w14:textId="2E26AF4E" w:rsidR="00462B4C" w:rsidRPr="00EA2957" w:rsidRDefault="00462B4C" w:rsidP="00DB459F">
      <w:r w:rsidRPr="00EA2957">
        <w:rPr>
          <w:rtl/>
        </w:rPr>
        <w:t xml:space="preserve">  اور اللہ کا دوسرا فر مان ہے :  </w:t>
      </w:r>
      <w:r w:rsidR="00AE1C4A" w:rsidRPr="00AE1C4A">
        <w:rPr>
          <w:rStyle w:val="arabic"/>
          <w:rtl/>
        </w:rPr>
        <w:t>وَالَّذِیْنَ یُتَوَفَّوْنَ مِنْکُمْ وَیَذَرُوْنَ اَزْوَاجًا یَّتَرَبَّصْنَ بِاَنْفُسِھِنَّ اَرْبَعَةَ اَشْھُرٍ وَّعَشْر  اً.</w:t>
      </w:r>
      <w:r w:rsidR="00706797">
        <w:rPr>
          <w:rtl/>
        </w:rPr>
        <w:t xml:space="preserve">  </w:t>
      </w:r>
      <w:r w:rsidR="00850E73">
        <w:rPr>
          <w:rFonts w:hint="cs"/>
          <w:rtl/>
        </w:rPr>
        <w:t>(</w:t>
      </w:r>
      <w:r w:rsidRPr="00EA2957">
        <w:rPr>
          <w:rtl/>
        </w:rPr>
        <w:t>سو</w:t>
      </w:r>
      <w:r w:rsidR="00706797">
        <w:rPr>
          <w:rtl/>
        </w:rPr>
        <w:t xml:space="preserve"> ر </w:t>
      </w:r>
      <w:r w:rsidR="00706797">
        <w:rPr>
          <w:rFonts w:hint="cs"/>
          <w:rtl/>
        </w:rPr>
        <w:t>ۂ</w:t>
      </w:r>
      <w:r w:rsidR="00706797">
        <w:rPr>
          <w:rtl/>
        </w:rPr>
        <w:t xml:space="preserve"> بقرہ ٢٣٤</w:t>
      </w:r>
      <w:r w:rsidR="00850E73">
        <w:rPr>
          <w:rFonts w:hint="cs"/>
          <w:rtl/>
        </w:rPr>
        <w:t>)</w:t>
      </w:r>
    </w:p>
    <w:p w14:paraId="7C37B2BC" w14:textId="77777777" w:rsidR="00462B4C" w:rsidRPr="00EA2957" w:rsidRDefault="00462B4C" w:rsidP="00462B4C">
      <w:r w:rsidRPr="00EA2957">
        <w:rPr>
          <w:rtl/>
        </w:rPr>
        <w:t xml:space="preserve">  دیکھئے: ان میں پہلی آیت زمانہ کے اعتبار سے مقدم ہے لہذا اس کا حکم منسوخ ما نا گیا اور دوسری آیت زمانہ کے اعتبار سے مؤخر ہے لہذا اس کونا سخ ما نا گیا ۔</w:t>
      </w:r>
    </w:p>
    <w:p w14:paraId="7FD0CABB" w14:textId="6A702B79" w:rsidR="00462B4C" w:rsidRPr="00EA2957" w:rsidRDefault="00462B4C" w:rsidP="00850E73">
      <w:r w:rsidRPr="00EA2957">
        <w:rPr>
          <w:rtl/>
        </w:rPr>
        <w:t xml:space="preserve">  دوسری مثال:  اللہ کا فر مان : </w:t>
      </w:r>
      <w:r w:rsidR="00AE1C4A" w:rsidRPr="00AE1C4A">
        <w:rPr>
          <w:rStyle w:val="arabic"/>
          <w:rtl/>
        </w:rPr>
        <w:t>اِنْ یَّکُنْ مِّنْکُمْ عِشْرُوْنَ صَابِرُوْنَ یَغْلِبُوْامِائَتَیْنِ . (</w:t>
      </w:r>
      <w:r w:rsidR="002F4451">
        <w:rPr>
          <w:rtl/>
        </w:rPr>
        <w:t>سور</w:t>
      </w:r>
      <w:r w:rsidR="002F4451">
        <w:rPr>
          <w:rFonts w:hint="cs"/>
          <w:rtl/>
        </w:rPr>
        <w:t>ۂ</w:t>
      </w:r>
      <w:r w:rsidR="002F4451">
        <w:rPr>
          <w:rtl/>
        </w:rPr>
        <w:t xml:space="preserve"> انفال ٦٥</w:t>
      </w:r>
      <w:r w:rsidR="00850E73">
        <w:rPr>
          <w:rFonts w:hint="cs"/>
          <w:rtl/>
        </w:rPr>
        <w:t>)</w:t>
      </w:r>
      <w:r w:rsidRPr="00EA2957">
        <w:rPr>
          <w:rtl/>
        </w:rPr>
        <w:t xml:space="preserve"> اور اللہ کا دوسرا فر مان ہے :  </w:t>
      </w:r>
      <w:r w:rsidR="00AE1C4A" w:rsidRPr="00AE1C4A">
        <w:rPr>
          <w:rStyle w:val="arabic"/>
          <w:rtl/>
        </w:rPr>
        <w:t>فَاِ نْ یَّکُنْ مِّنْکُمْ مِّا ئَة صَا بِرَة یَّغْلِبُوْا مِا ئَتَیْنِ . (</w:t>
      </w:r>
      <w:r w:rsidR="002F4451">
        <w:rPr>
          <w:rtl/>
        </w:rPr>
        <w:t>سو ر</w:t>
      </w:r>
      <w:r w:rsidR="002F4451">
        <w:rPr>
          <w:rFonts w:hint="cs"/>
          <w:rtl/>
        </w:rPr>
        <w:t>ۂ</w:t>
      </w:r>
      <w:r w:rsidR="002F4451">
        <w:rPr>
          <w:rtl/>
        </w:rPr>
        <w:t xml:space="preserve"> انفال ٦٦</w:t>
      </w:r>
      <w:r w:rsidR="00850E73">
        <w:rPr>
          <w:rFonts w:hint="cs"/>
          <w:rtl/>
        </w:rPr>
        <w:t>)</w:t>
      </w:r>
    </w:p>
    <w:p w14:paraId="07FE72A1" w14:textId="77777777" w:rsidR="00462B4C" w:rsidRPr="00EA2957" w:rsidRDefault="00462B4C" w:rsidP="00462B4C">
      <w:r w:rsidRPr="00EA2957">
        <w:rPr>
          <w:rtl/>
        </w:rPr>
        <w:t xml:space="preserve"> ان میں بھی پہلی آ یت زمانہ کے اعتبار سے مقدم ہے لہذا اس کا حکم منسوخ ما نا گیا اور دوسری آیت زمانہ  کے اعتبار سے مؤخر ہے لہذا اس کو نا سخ ما نا گیا ۔یہ چا روں آ یتیں گزر چکی</w:t>
      </w:r>
      <w:r w:rsidR="00850E73">
        <w:rPr>
          <w:rFonts w:hint="cs"/>
          <w:rtl/>
        </w:rPr>
        <w:t>ں</w:t>
      </w:r>
      <w:r w:rsidRPr="00EA2957">
        <w:rPr>
          <w:rtl/>
        </w:rPr>
        <w:t xml:space="preserve"> ۔</w:t>
      </w:r>
    </w:p>
    <w:p w14:paraId="4780465B" w14:textId="22D8D9CF" w:rsidR="00462B4C" w:rsidRPr="00EA2957" w:rsidRDefault="00462B4C" w:rsidP="000F1C0A">
      <w:r w:rsidRPr="00EA2957">
        <w:rPr>
          <w:rtl/>
        </w:rPr>
        <w:t xml:space="preserve">  (</w:t>
      </w:r>
      <w:r w:rsidR="00AE1C4A" w:rsidRPr="00AE1C4A">
        <w:rPr>
          <w:rStyle w:val="arabic"/>
          <w:rtl/>
        </w:rPr>
        <w:t>وَکَذٰ لِکَ  اِذَا کَانَا خَاصَّیْنِ</w:t>
      </w:r>
      <w:r w:rsidRPr="00EA2957">
        <w:rPr>
          <w:rtl/>
        </w:rPr>
        <w:t xml:space="preserve"> </w:t>
      </w:r>
      <w:r w:rsidR="000F1C0A">
        <w:rPr>
          <w:rFonts w:hint="cs"/>
          <w:rtl/>
        </w:rPr>
        <w:t>.</w:t>
      </w:r>
      <w:r w:rsidRPr="00EA2957">
        <w:rPr>
          <w:rtl/>
        </w:rPr>
        <w:t>اور اسی ط</w:t>
      </w:r>
      <w:r w:rsidR="002F4451">
        <w:rPr>
          <w:rtl/>
        </w:rPr>
        <w:t xml:space="preserve">رح اگر )جن </w:t>
      </w:r>
      <w:r w:rsidR="00850E73">
        <w:rPr>
          <w:rFonts w:hint="cs"/>
          <w:rtl/>
        </w:rPr>
        <w:t>دو</w:t>
      </w:r>
      <w:r w:rsidR="00850E73">
        <w:rPr>
          <w:rtl/>
        </w:rPr>
        <w:t xml:space="preserve"> نص میں تعارض ہو</w:t>
      </w:r>
      <w:r w:rsidR="002F4451">
        <w:rPr>
          <w:rtl/>
        </w:rPr>
        <w:t>جا</w:t>
      </w:r>
      <w:r w:rsidRPr="00EA2957">
        <w:rPr>
          <w:rtl/>
        </w:rPr>
        <w:t xml:space="preserve">ئے وہ (دونوں نص خاص ہوں )تو کیا کیا جا ئے اس کو شا رح محلی آ گے بیان فر ما رہے ہیں :  وہ یہ کہ اگر ان کے در میان جمع کر نا ممکن ہو تو جمع کیا جا ئے گا ۔جیسے ایک حدیث میں ہے :کہ نبی کریم  </w:t>
      </w:r>
      <w:r w:rsidR="002F4451">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002F4451">
        <w:rPr>
          <w:rFonts w:hint="cs"/>
          <w:rtl/>
        </w:rPr>
        <w:t>وضو</w:t>
      </w:r>
      <w:r w:rsidRPr="00EA2957">
        <w:rPr>
          <w:rtl/>
        </w:rPr>
        <w:t xml:space="preserve">  کیا اور پیر دھو ئے ،یہ روایت مشہور ہے صحیحین اور ان کے علا وہ میں ۔</w:t>
      </w:r>
    </w:p>
    <w:p w14:paraId="1F17EFEC" w14:textId="77777777" w:rsidR="00462B4C" w:rsidRPr="00EA2957" w:rsidRDefault="00462B4C" w:rsidP="004C56F8">
      <w:r w:rsidRPr="00EA2957">
        <w:rPr>
          <w:rtl/>
        </w:rPr>
        <w:lastRenderedPageBreak/>
        <w:t xml:space="preserve">  اور دوسری حدیث میں ہے : کہ آپ  </w:t>
      </w:r>
      <w:r w:rsidR="002F4451">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و</w:t>
      </w:r>
      <w:r w:rsidRPr="00EA2957">
        <w:rPr>
          <w:rtl/>
        </w:rPr>
        <w:t xml:space="preserve"> </w:t>
      </w:r>
      <w:r w:rsidR="002F4451">
        <w:rPr>
          <w:rFonts w:hint="cs"/>
          <w:rtl/>
        </w:rPr>
        <w:t>ضو</w:t>
      </w:r>
      <w:r w:rsidRPr="00EA2957">
        <w:rPr>
          <w:rtl/>
        </w:rPr>
        <w:t xml:space="preserve"> </w:t>
      </w:r>
      <w:r w:rsidRPr="00EA2957">
        <w:rPr>
          <w:rFonts w:hint="cs"/>
          <w:rtl/>
        </w:rPr>
        <w:t>ک</w:t>
      </w:r>
      <w:r w:rsidRPr="00EA2957">
        <w:rPr>
          <w:rtl/>
        </w:rPr>
        <w:t>یا  اور اپنے د</w:t>
      </w:r>
      <w:r w:rsidR="004C56F8">
        <w:rPr>
          <w:rtl/>
        </w:rPr>
        <w:t>ونوں پیروں پر پا نی چھڑ کا در</w:t>
      </w:r>
      <w:r w:rsidR="004C56F8">
        <w:rPr>
          <w:rFonts w:hint="cs"/>
          <w:rtl/>
        </w:rPr>
        <w:t>آں حا</w:t>
      </w:r>
      <w:r w:rsidRPr="00EA2957">
        <w:rPr>
          <w:rtl/>
        </w:rPr>
        <w:t xml:space="preserve">لیکہ آپ  </w:t>
      </w:r>
      <w:r w:rsidR="002F4451">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دونوں</w:t>
      </w:r>
      <w:r w:rsidRPr="00EA2957">
        <w:rPr>
          <w:rtl/>
        </w:rPr>
        <w:t xml:space="preserve"> </w:t>
      </w:r>
      <w:r w:rsidRPr="00EA2957">
        <w:rPr>
          <w:rFonts w:hint="cs"/>
          <w:rtl/>
        </w:rPr>
        <w:t>پ</w:t>
      </w:r>
      <w:r w:rsidRPr="00EA2957">
        <w:rPr>
          <w:rtl/>
        </w:rPr>
        <w:t>یر نعلین میں تھے ،</w:t>
      </w:r>
      <w:r w:rsidR="002F4451">
        <w:rPr>
          <w:rtl/>
        </w:rPr>
        <w:t>اس کو روا یت کیا ہے  نسائی ، بی</w:t>
      </w:r>
      <w:r w:rsidR="002F4451">
        <w:rPr>
          <w:rFonts w:hint="cs"/>
          <w:rtl/>
        </w:rPr>
        <w:t>ہ</w:t>
      </w:r>
      <w:r w:rsidRPr="00EA2957">
        <w:rPr>
          <w:rtl/>
        </w:rPr>
        <w:t xml:space="preserve">قی اور ان کے    علاوہ نے ۔ </w:t>
      </w:r>
    </w:p>
    <w:p w14:paraId="745BE28F" w14:textId="77777777" w:rsidR="00462B4C" w:rsidRPr="00EA2957" w:rsidRDefault="00462B4C" w:rsidP="004C56F8">
      <w:r w:rsidRPr="00EA2957">
        <w:rPr>
          <w:rtl/>
        </w:rPr>
        <w:t xml:space="preserve">  دیکھئے :ان </w:t>
      </w:r>
      <w:r w:rsidR="004C56F8">
        <w:rPr>
          <w:rFonts w:hint="cs"/>
          <w:rtl/>
        </w:rPr>
        <w:t>دو</w:t>
      </w:r>
      <w:r w:rsidRPr="00EA2957">
        <w:rPr>
          <w:rtl/>
        </w:rPr>
        <w:t xml:space="preserve"> نص میں تعار ض ہوا اس طرح کہ</w:t>
      </w:r>
      <w:r w:rsidR="002F4451">
        <w:rPr>
          <w:rtl/>
        </w:rPr>
        <w:t xml:space="preserve"> پہلے نص سے معلوم ہو تا ہے وضو</w:t>
      </w:r>
      <w:r w:rsidR="002F4451">
        <w:rPr>
          <w:rFonts w:hint="cs"/>
          <w:rtl/>
        </w:rPr>
        <w:t xml:space="preserve"> </w:t>
      </w:r>
      <w:r w:rsidRPr="00EA2957">
        <w:rPr>
          <w:rtl/>
        </w:rPr>
        <w:t xml:space="preserve">کے آ خر میں آپ </w:t>
      </w:r>
      <w:r w:rsidR="002F4451">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پ</w:t>
      </w:r>
      <w:r w:rsidRPr="00EA2957">
        <w:rPr>
          <w:rtl/>
        </w:rPr>
        <w:t>یر دھو ئے اور دوسرے</w:t>
      </w:r>
      <w:r w:rsidR="002F4451">
        <w:rPr>
          <w:rtl/>
        </w:rPr>
        <w:t xml:space="preserve"> نص سے معلوم ہو تا ہے وضو کے آ</w:t>
      </w:r>
      <w:r w:rsidRPr="00EA2957">
        <w:rPr>
          <w:rtl/>
        </w:rPr>
        <w:t xml:space="preserve">خر میں آ پ  </w:t>
      </w:r>
      <w:r w:rsidR="002F4451">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پ</w:t>
      </w:r>
      <w:r w:rsidRPr="00EA2957">
        <w:rPr>
          <w:rtl/>
        </w:rPr>
        <w:t xml:space="preserve">یروں پر پا نی چھڑ کا ۔ان میں سے پہلی نص پیر دھونے کے اعتبار سے خاص ہے اور دوسری نص پیروں پر پانی چھڑ کنے کے اعتبار سے خاص ہے اور ان میں جمع کر نا ممکن ہے لہذا ان دونوں حد یثوں میں سے پہلی حدیث کو حدث </w:t>
      </w:r>
      <w:r w:rsidR="004C56F8">
        <w:rPr>
          <w:rFonts w:hint="cs"/>
          <w:rtl/>
        </w:rPr>
        <w:t>(</w:t>
      </w:r>
      <w:r w:rsidR="002349C5">
        <w:rPr>
          <w:rtl/>
        </w:rPr>
        <w:t xml:space="preserve">یعنی وضو کی حا جت لا حق ہو نے </w:t>
      </w:r>
      <w:r w:rsidR="004C56F8">
        <w:rPr>
          <w:rFonts w:hint="cs"/>
          <w:rtl/>
        </w:rPr>
        <w:t>)</w:t>
      </w:r>
      <w:r w:rsidRPr="00EA2957">
        <w:rPr>
          <w:rtl/>
        </w:rPr>
        <w:t>وا لی صورت پر محمول کیا گیا اور دوسری حدیث کو   وضوء علی الو ضوء  وا لی صورت پر محمول کیا گیا جیساکہ بع</w:t>
      </w:r>
      <w:r w:rsidR="004C56F8">
        <w:rPr>
          <w:rtl/>
        </w:rPr>
        <w:t>ض طرق میں ہے کہ یہ رش والا و ضو</w:t>
      </w:r>
      <w:r w:rsidRPr="00EA2957">
        <w:rPr>
          <w:rtl/>
        </w:rPr>
        <w:t xml:space="preserve"> غیر محدث </w:t>
      </w:r>
      <w:r w:rsidR="002349C5">
        <w:rPr>
          <w:rtl/>
        </w:rPr>
        <w:t xml:space="preserve">  کا وضو</w:t>
      </w:r>
      <w:r w:rsidRPr="00EA2957">
        <w:rPr>
          <w:rtl/>
        </w:rPr>
        <w:t xml:space="preserve"> ہے ۔</w:t>
      </w:r>
    </w:p>
    <w:p w14:paraId="040F8023" w14:textId="77777777" w:rsidR="00462B4C" w:rsidRPr="00EA2957" w:rsidRDefault="00462B4C" w:rsidP="00462B4C">
      <w:r w:rsidRPr="00EA2957">
        <w:rPr>
          <w:rtl/>
        </w:rPr>
        <w:t xml:space="preserve">  اگر جمع کر نا ممکن نہ ہو اور تا ریخ کا علم نہ ہو تو دونوں حدیثوں میں تو قف کیا جا ئے گا کسی ایک کے لئے مرجح ظا ہر ہو نے تک ۔</w:t>
      </w:r>
    </w:p>
    <w:p w14:paraId="61B37FAD" w14:textId="77777777" w:rsidR="00462B4C" w:rsidRPr="00EA2957" w:rsidRDefault="00462B4C" w:rsidP="002349C5">
      <w:r w:rsidRPr="00EA2957">
        <w:rPr>
          <w:rtl/>
        </w:rPr>
        <w:t xml:space="preserve">  اس کی مثال :ایک روا یت میں ہے کہ آپ  </w:t>
      </w:r>
      <w:r w:rsidR="002349C5">
        <w:rPr>
          <w:rFonts w:ascii="Times New Roman" w:hAnsi="Times New Roman" w:cs="Times New Roman" w:hint="cs"/>
          <w:rtl/>
        </w:rPr>
        <w:t>ﷺ</w:t>
      </w:r>
      <w:r w:rsidRPr="00EA2957">
        <w:rPr>
          <w:rtl/>
        </w:rPr>
        <w:t xml:space="preserve"> </w:t>
      </w:r>
      <w:r w:rsidRPr="00EA2957">
        <w:rPr>
          <w:rFonts w:hint="cs"/>
          <w:rtl/>
        </w:rPr>
        <w:t>سے</w:t>
      </w:r>
      <w:r w:rsidRPr="00EA2957">
        <w:rPr>
          <w:rtl/>
        </w:rPr>
        <w:t xml:space="preserve"> </w:t>
      </w:r>
      <w:r w:rsidRPr="00EA2957">
        <w:rPr>
          <w:rFonts w:hint="cs"/>
          <w:rtl/>
        </w:rPr>
        <w:t>در</w:t>
      </w:r>
      <w:r w:rsidRPr="00EA2957">
        <w:rPr>
          <w:rtl/>
        </w:rPr>
        <w:t xml:space="preserve"> یا فت کیا گیا اس چیز کے بارے میں جو حلال ہو تی ہے مرد کے لئے اس کی بی</w:t>
      </w:r>
      <w:r w:rsidR="004C56F8">
        <w:rPr>
          <w:rtl/>
        </w:rPr>
        <w:t>وی سے در</w:t>
      </w:r>
      <w:r w:rsidR="004C56F8">
        <w:rPr>
          <w:rFonts w:hint="cs"/>
          <w:rtl/>
        </w:rPr>
        <w:t xml:space="preserve">آں </w:t>
      </w:r>
      <w:r w:rsidRPr="00EA2957">
        <w:rPr>
          <w:rtl/>
        </w:rPr>
        <w:t>حا لیکہ بیوی حا ئضہ ہو ،</w:t>
      </w:r>
      <w:r w:rsidR="004C56F8">
        <w:rPr>
          <w:rFonts w:hint="cs"/>
          <w:rtl/>
        </w:rPr>
        <w:t xml:space="preserve"> </w:t>
      </w:r>
      <w:r w:rsidRPr="00EA2957">
        <w:rPr>
          <w:rtl/>
        </w:rPr>
        <w:t xml:space="preserve">تو آپ  </w:t>
      </w:r>
      <w:r w:rsidR="002349C5">
        <w:rPr>
          <w:rFonts w:ascii="Times New Roman" w:hAnsi="Times New Roman" w:cs="Times New Roman" w:hint="cs"/>
          <w:rtl/>
        </w:rPr>
        <w:t>ﷺ</w:t>
      </w:r>
      <w:r w:rsidRPr="00EA2957">
        <w:rPr>
          <w:rtl/>
        </w:rPr>
        <w:t xml:space="preserve"> </w:t>
      </w:r>
      <w:r w:rsidRPr="00EA2957">
        <w:rPr>
          <w:rFonts w:hint="cs"/>
          <w:rtl/>
        </w:rPr>
        <w:t>ن</w:t>
      </w:r>
      <w:r w:rsidRPr="00EA2957">
        <w:rPr>
          <w:rtl/>
        </w:rPr>
        <w:t>ے فر مایا :</w:t>
      </w:r>
    </w:p>
    <w:p w14:paraId="3E35FC32" w14:textId="5E9D427C" w:rsidR="00462B4C" w:rsidRPr="00EA2957" w:rsidRDefault="00462B4C" w:rsidP="004C56F8">
      <w:r w:rsidRPr="00EA2957">
        <w:rPr>
          <w:rtl/>
        </w:rPr>
        <w:t xml:space="preserve">  ''</w:t>
      </w:r>
      <w:r w:rsidR="00AE1C4A" w:rsidRPr="00AE1C4A">
        <w:rPr>
          <w:rStyle w:val="arabic"/>
          <w:rtl/>
        </w:rPr>
        <w:t xml:space="preserve">ما فوق الازار </w:t>
      </w:r>
      <w:r w:rsidRPr="00EA2957">
        <w:rPr>
          <w:rtl/>
        </w:rPr>
        <w:t>''</w:t>
      </w:r>
      <w:r w:rsidR="004C56F8">
        <w:rPr>
          <w:rFonts w:hint="cs"/>
          <w:rtl/>
        </w:rPr>
        <w:t>(</w:t>
      </w:r>
      <w:r w:rsidRPr="00EA2957">
        <w:rPr>
          <w:rtl/>
        </w:rPr>
        <w:t>یعنی ازار کے اوپر وا لا حصہ حلال ہے</w:t>
      </w:r>
      <w:r w:rsidR="004C56F8">
        <w:rPr>
          <w:rFonts w:hint="cs"/>
          <w:rtl/>
        </w:rPr>
        <w:t>)</w:t>
      </w:r>
      <w:r w:rsidR="002349C5">
        <w:rPr>
          <w:rtl/>
        </w:rPr>
        <w:t>اس کو روایت کیا ہے ابو</w:t>
      </w:r>
      <w:r w:rsidRPr="00EA2957">
        <w:rPr>
          <w:rtl/>
        </w:rPr>
        <w:t>داود  نے ۔</w:t>
      </w:r>
    </w:p>
    <w:p w14:paraId="3818D6AB" w14:textId="7365F4D8" w:rsidR="00462B4C" w:rsidRPr="00EA2957" w:rsidRDefault="00462B4C" w:rsidP="00462B4C">
      <w:r w:rsidRPr="00EA2957">
        <w:rPr>
          <w:rtl/>
        </w:rPr>
        <w:t xml:space="preserve">  ''</w:t>
      </w:r>
      <w:r w:rsidR="00AE1C4A" w:rsidRPr="00AE1C4A">
        <w:rPr>
          <w:rStyle w:val="arabic"/>
          <w:rtl/>
        </w:rPr>
        <w:t xml:space="preserve">ما فوق الازار </w:t>
      </w:r>
      <w:r w:rsidRPr="00EA2957">
        <w:rPr>
          <w:rtl/>
        </w:rPr>
        <w:t>'' متعین حصہ پر دلالت کر تا ہے اس اعتبار سے یہ روایت خاص ہے ۔مفہوم مخا لف سے معلوم ہوا ''</w:t>
      </w:r>
      <w:r w:rsidR="00AE1C4A" w:rsidRPr="00AE1C4A">
        <w:rPr>
          <w:rStyle w:val="arabic"/>
          <w:rtl/>
        </w:rPr>
        <w:t xml:space="preserve">ما تحت الازار </w:t>
      </w:r>
      <w:r w:rsidRPr="00EA2957">
        <w:rPr>
          <w:rtl/>
        </w:rPr>
        <w:t>''حلال نہیں ہے ۔</w:t>
      </w:r>
    </w:p>
    <w:p w14:paraId="2BF0230F" w14:textId="289A60F2" w:rsidR="00462B4C" w:rsidRPr="00EA2957" w:rsidRDefault="00462B4C" w:rsidP="004C56F8">
      <w:r w:rsidRPr="00EA2957">
        <w:rPr>
          <w:rtl/>
        </w:rPr>
        <w:t xml:space="preserve">  اور دوسری روایت میں ہے کہ آ پ  </w:t>
      </w:r>
      <w:r w:rsidR="002349C5">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فر</w:t>
      </w:r>
      <w:r w:rsidRPr="00EA2957">
        <w:rPr>
          <w:rtl/>
        </w:rPr>
        <w:t xml:space="preserve"> </w:t>
      </w:r>
      <w:r w:rsidRPr="00EA2957">
        <w:rPr>
          <w:rFonts w:hint="cs"/>
          <w:rtl/>
        </w:rPr>
        <w:t>ما</w:t>
      </w:r>
      <w:r w:rsidRPr="00EA2957">
        <w:rPr>
          <w:rtl/>
        </w:rPr>
        <w:t xml:space="preserve"> یا : </w:t>
      </w:r>
      <w:r w:rsidR="00AE1C4A" w:rsidRPr="00AE1C4A">
        <w:rPr>
          <w:rStyle w:val="arabic"/>
          <w:rtl/>
        </w:rPr>
        <w:t xml:space="preserve">''اِصْنَعُوْا کُلَّ شَیْئٍ اِلاَّ </w:t>
      </w:r>
      <w:r w:rsidR="00AE1C4A" w:rsidRPr="00AE1C4A">
        <w:rPr>
          <w:rStyle w:val="arabic"/>
          <w:rtl/>
        </w:rPr>
        <w:lastRenderedPageBreak/>
        <w:t>النِّکَاحَ''</w:t>
      </w:r>
      <w:r w:rsidR="002349C5">
        <w:rPr>
          <w:rFonts w:hint="cs"/>
          <w:rtl/>
        </w:rPr>
        <w:t xml:space="preserve"> </w:t>
      </w:r>
      <w:r w:rsidRPr="00EA2957">
        <w:rPr>
          <w:rtl/>
        </w:rPr>
        <w:t xml:space="preserve"> اس کو روا یت کیا ہے مسلم نے ،یعنی سب کچھ کرو سوائے نکاح کے ،نکاح یعنی وطی۔وطی کے معنی متعین ہے ۔ اس اعتبار سے یہ روا یت خاص ہے ۔اور </w:t>
      </w:r>
      <w:r w:rsidR="00AE1C4A" w:rsidRPr="00AE1C4A">
        <w:rPr>
          <w:rStyle w:val="arabic"/>
          <w:rtl/>
        </w:rPr>
        <w:t>''  اصنعواکل شئی ''</w:t>
      </w:r>
      <w:r w:rsidRPr="00EA2957">
        <w:rPr>
          <w:rtl/>
        </w:rPr>
        <w:t xml:space="preserve">کے افراد میں سے ایک فرد </w:t>
      </w:r>
      <w:r w:rsidR="00AE1C4A" w:rsidRPr="00AE1C4A">
        <w:rPr>
          <w:rStyle w:val="arabic"/>
          <w:rtl/>
        </w:rPr>
        <w:t>''  الوطء فیما تحت الازار ''</w:t>
      </w:r>
      <w:r w:rsidRPr="00EA2957">
        <w:rPr>
          <w:rtl/>
        </w:rPr>
        <w:t>ہے</w:t>
      </w:r>
      <w:r w:rsidR="004C56F8">
        <w:rPr>
          <w:rFonts w:hint="cs"/>
          <w:rtl/>
        </w:rPr>
        <w:t>(</w:t>
      </w:r>
      <w:r w:rsidRPr="00EA2957">
        <w:rPr>
          <w:rtl/>
        </w:rPr>
        <w:t>یعنی ازار کے نیچے</w:t>
      </w:r>
      <w:r w:rsidR="002349C5">
        <w:rPr>
          <w:rtl/>
        </w:rPr>
        <w:t xml:space="preserve"> وا لے حصہ میں استمتاع حلال ہے </w:t>
      </w:r>
      <w:r w:rsidR="004C56F8">
        <w:rPr>
          <w:rFonts w:hint="cs"/>
          <w:rtl/>
        </w:rPr>
        <w:t>)</w:t>
      </w:r>
      <w:r w:rsidR="00DE73A5">
        <w:rPr>
          <w:rFonts w:hint="cs"/>
          <w:rtl/>
        </w:rPr>
        <w:t>۔</w:t>
      </w:r>
    </w:p>
    <w:p w14:paraId="367DAE1F" w14:textId="3019371A" w:rsidR="00462B4C" w:rsidRPr="00EA2957" w:rsidRDefault="00462B4C" w:rsidP="00462B4C">
      <w:r w:rsidRPr="00EA2957">
        <w:rPr>
          <w:rtl/>
        </w:rPr>
        <w:t xml:space="preserve">  دیکھئے : پہلی روا یت میں</w:t>
      </w:r>
      <w:r w:rsidR="00AE1C4A" w:rsidRPr="00AE1C4A">
        <w:rPr>
          <w:rStyle w:val="arabic"/>
          <w:rtl/>
        </w:rPr>
        <w:t xml:space="preserve"> ''ما فوق الازار''</w:t>
      </w:r>
      <w:r w:rsidRPr="00EA2957">
        <w:rPr>
          <w:rtl/>
        </w:rPr>
        <w:t>کو جا ئز  قرار دیا گیا اور</w:t>
      </w:r>
      <w:r w:rsidR="00AE1C4A" w:rsidRPr="00AE1C4A">
        <w:rPr>
          <w:rStyle w:val="arabic"/>
          <w:rtl/>
        </w:rPr>
        <w:t xml:space="preserve"> ''ما تحت الازار'' </w:t>
      </w:r>
      <w:r w:rsidRPr="002349C5">
        <w:rPr>
          <w:rtl/>
        </w:rPr>
        <w:t>ک</w:t>
      </w:r>
      <w:r w:rsidRPr="00EA2957">
        <w:rPr>
          <w:rtl/>
        </w:rPr>
        <w:t xml:space="preserve">و نا جا ئز قرار دیا گیا اور دوسری روایت میں ہر چیز کو جا ئز قرار دیا گیا وطی </w:t>
      </w:r>
      <w:r w:rsidR="002349C5">
        <w:rPr>
          <w:rtl/>
        </w:rPr>
        <w:t>کے سوا</w:t>
      </w:r>
      <w:r w:rsidRPr="00EA2957">
        <w:rPr>
          <w:rtl/>
        </w:rPr>
        <w:t>،</w:t>
      </w:r>
      <w:r w:rsidR="002349C5">
        <w:rPr>
          <w:rFonts w:hint="cs"/>
          <w:rtl/>
        </w:rPr>
        <w:t xml:space="preserve"> </w:t>
      </w:r>
      <w:r w:rsidRPr="00EA2957">
        <w:rPr>
          <w:rtl/>
        </w:rPr>
        <w:t xml:space="preserve">اس میں وطی </w:t>
      </w:r>
      <w:r w:rsidR="00AE1C4A" w:rsidRPr="00AE1C4A">
        <w:rPr>
          <w:rStyle w:val="arabic"/>
          <w:rtl/>
        </w:rPr>
        <w:t>''تحت الازار ''</w:t>
      </w:r>
      <w:r w:rsidRPr="00EA2957">
        <w:rPr>
          <w:rtl/>
        </w:rPr>
        <w:t>بھی ہے ۔</w:t>
      </w:r>
    </w:p>
    <w:p w14:paraId="0E8DB388" w14:textId="490D038B" w:rsidR="00462B4C" w:rsidRPr="00EA2957" w:rsidRDefault="00462B4C" w:rsidP="00462B4C">
      <w:r w:rsidRPr="00EA2957">
        <w:rPr>
          <w:rtl/>
        </w:rPr>
        <w:t xml:space="preserve">  تو معلوم ہوا کہ </w:t>
      </w:r>
      <w:r w:rsidR="00AE1C4A" w:rsidRPr="00AE1C4A">
        <w:rPr>
          <w:rStyle w:val="arabic"/>
          <w:rtl/>
        </w:rPr>
        <w:t>'' ما تحت الازار ''</w:t>
      </w:r>
      <w:r w:rsidRPr="00EA2957">
        <w:rPr>
          <w:rtl/>
        </w:rPr>
        <w:t xml:space="preserve">کے با رے میں دونوں روایتوں میں تعارض ہے اور ان میں جمع کر نا ممکن نہیں ہے ۔لہذا بعض نے احتیاط کے پہلو کو پیش نظر رکھتے ہو ئے حر مت کو تر جیح دی اور </w:t>
      </w:r>
      <w:r w:rsidR="00AE1C4A" w:rsidRPr="00AE1C4A">
        <w:rPr>
          <w:rStyle w:val="arabic"/>
          <w:rtl/>
        </w:rPr>
        <w:t>''ماتحت الازار''</w:t>
      </w:r>
      <w:r w:rsidRPr="00EA2957">
        <w:rPr>
          <w:rtl/>
        </w:rPr>
        <w:t xml:space="preserve">کو حرام قرار دیا ۔اور بعض نے منکوحہ میں اصل حلت اس اصل کے پہلو کو پیش نظر رکھتے ہو ئے حلت کو تر جیح دی اور </w:t>
      </w:r>
      <w:r w:rsidR="00AE1C4A" w:rsidRPr="00AE1C4A">
        <w:rPr>
          <w:rStyle w:val="arabic"/>
          <w:rtl/>
        </w:rPr>
        <w:t>''ما تحت الازار''</w:t>
      </w:r>
      <w:r w:rsidRPr="00EA2957">
        <w:rPr>
          <w:rtl/>
        </w:rPr>
        <w:t xml:space="preserve"> کو حلال قرار دیا ۔</w:t>
      </w:r>
    </w:p>
    <w:p w14:paraId="6D2D1AD5" w14:textId="77777777" w:rsidR="00462B4C" w:rsidRPr="00EA2957" w:rsidRDefault="00462B4C" w:rsidP="00462B4C">
      <w:r w:rsidRPr="00EA2957">
        <w:rPr>
          <w:rtl/>
        </w:rPr>
        <w:t xml:space="preserve">  اور اگر تا ریخ کا علم ہو تو متقدم کو منسوخ ما نا جا ئے گا متأخر سے ۔</w:t>
      </w:r>
    </w:p>
    <w:p w14:paraId="766B4095" w14:textId="78C7685B" w:rsidR="00462B4C" w:rsidRPr="00EA2957" w:rsidRDefault="00462B4C" w:rsidP="000F1C0A">
      <w:r w:rsidRPr="00EA2957">
        <w:rPr>
          <w:rtl/>
        </w:rPr>
        <w:t xml:space="preserve">  مثال : آپ  </w:t>
      </w:r>
      <w:r w:rsidR="002349C5">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00AE1C4A" w:rsidRPr="00AE1C4A">
        <w:rPr>
          <w:rStyle w:val="arabic"/>
          <w:rtl/>
        </w:rPr>
        <w:t>کُنْتُ نَھَیْتُکُمْ عَنْ زِیَارَةِ الْقُبُوْرِفَزُوْرُوْھَا</w:t>
      </w:r>
      <w:r w:rsidR="000F1C0A">
        <w:rPr>
          <w:rFonts w:hint="cs"/>
          <w:rtl/>
        </w:rPr>
        <w:t>.</w:t>
      </w:r>
      <w:r w:rsidRPr="00EA2957">
        <w:rPr>
          <w:rtl/>
        </w:rPr>
        <w:t xml:space="preserve">یہ حدیث متأخر ہے اس سے  پہلے وا لی حدیث متقدم ہے ۔لہذا اس کو منسوخ ما نا گیا اور حدیث متأخر میں جو لفظ </w:t>
      </w:r>
      <w:r w:rsidR="00AE1C4A" w:rsidRPr="00AE1C4A">
        <w:rPr>
          <w:rStyle w:val="arabic"/>
          <w:rtl/>
        </w:rPr>
        <w:t xml:space="preserve">''فزوروھا'' </w:t>
      </w:r>
      <w:r w:rsidRPr="00EA2957">
        <w:rPr>
          <w:rtl/>
        </w:rPr>
        <w:t>ہے اس کو نا سخ ما نا گیا ۔اس کا تر جمہ و غیرہ ما قبل میں دیکھئے۔</w:t>
      </w:r>
    </w:p>
    <w:p w14:paraId="0B9980DA" w14:textId="71F8AC6B" w:rsidR="00462B4C" w:rsidRPr="00A6671F" w:rsidRDefault="00A6671F" w:rsidP="00AE1C4A">
      <w:pPr>
        <w:pStyle w:val="Heading1"/>
      </w:pPr>
      <w:r w:rsidRPr="00A6671F">
        <w:rPr>
          <w:rtl/>
        </w:rPr>
        <w:t>(وضو</w:t>
      </w:r>
      <w:r w:rsidR="00DE73A5">
        <w:rPr>
          <w:rFonts w:hint="cs"/>
          <w:rtl/>
        </w:rPr>
        <w:t>ء</w:t>
      </w:r>
      <w:r w:rsidRPr="00A6671F">
        <w:rPr>
          <w:rtl/>
        </w:rPr>
        <w:t xml:space="preserve"> علی الوضو</w:t>
      </w:r>
      <w:r w:rsidR="00DE73A5">
        <w:rPr>
          <w:rFonts w:hint="cs"/>
          <w:rtl/>
        </w:rPr>
        <w:t>ء</w:t>
      </w:r>
      <w:r w:rsidR="00462B4C" w:rsidRPr="00A6671F">
        <w:rPr>
          <w:rtl/>
        </w:rPr>
        <w:t xml:space="preserve"> کسے کہتے ہیں )</w:t>
      </w:r>
    </w:p>
    <w:p w14:paraId="1AF0F441" w14:textId="77777777" w:rsidR="00462B4C" w:rsidRPr="00EA2957" w:rsidRDefault="00462B4C" w:rsidP="00462B4C">
      <w:r w:rsidRPr="00EA2957">
        <w:rPr>
          <w:rtl/>
        </w:rPr>
        <w:t xml:space="preserve">  وضوء</w:t>
      </w:r>
      <w:r w:rsidR="00A6671F">
        <w:rPr>
          <w:rtl/>
        </w:rPr>
        <w:t xml:space="preserve"> علی الوضوء کہتے ہیں :  با وضوکا وضو</w:t>
      </w:r>
      <w:r w:rsidRPr="00EA2957">
        <w:rPr>
          <w:rtl/>
        </w:rPr>
        <w:t>کر نا ۔</w:t>
      </w:r>
    </w:p>
    <w:p w14:paraId="28D718E9" w14:textId="32581648" w:rsidR="00462B4C" w:rsidRPr="00EA2957" w:rsidRDefault="00462B4C" w:rsidP="000F1C0A">
      <w:r w:rsidRPr="00EA2957">
        <w:rPr>
          <w:rtl/>
        </w:rPr>
        <w:t xml:space="preserve">  (</w:t>
      </w:r>
      <w:r w:rsidR="00AE1C4A" w:rsidRPr="00AE1C4A">
        <w:rPr>
          <w:rStyle w:val="arabic"/>
          <w:rtl/>
        </w:rPr>
        <w:t xml:space="preserve">وَاِنْ کَانَ أَحَدُھُمَا عَامًّا وَالْآخَرُخَاصًّا فَیُخَصَّصُ الْعَامُّ </w:t>
      </w:r>
      <w:r w:rsidR="00AE1C4A" w:rsidRPr="00AE1C4A">
        <w:rPr>
          <w:rStyle w:val="arabic"/>
          <w:rtl/>
        </w:rPr>
        <w:lastRenderedPageBreak/>
        <w:t>بِالْخَاصِّ</w:t>
      </w:r>
      <w:r w:rsidR="000F1C0A">
        <w:rPr>
          <w:rFonts w:hint="cs"/>
          <w:rtl/>
        </w:rPr>
        <w:t>.</w:t>
      </w:r>
      <w:r w:rsidRPr="00EA2957">
        <w:rPr>
          <w:rtl/>
        </w:rPr>
        <w:t xml:space="preserve">  اور اگر) جن </w:t>
      </w:r>
      <w:r w:rsidR="004C56F8">
        <w:rPr>
          <w:rFonts w:hint="cs"/>
          <w:rtl/>
        </w:rPr>
        <w:t>دو</w:t>
      </w:r>
      <w:r w:rsidRPr="00EA2957">
        <w:rPr>
          <w:rtl/>
        </w:rPr>
        <w:t xml:space="preserve"> نص میں تعارض ہو جا ئے (ان دونوں میں سے ایک نص عام ہو اور دوسرانص خاص ہو تو)  کیا کیا جا ئے اس کو ماتن</w:t>
      </w:r>
      <w:r w:rsidR="00A6671F">
        <w:rPr>
          <w:rFonts w:hint="cs"/>
          <w:rtl/>
        </w:rPr>
        <w:t>ؒ</w:t>
      </w:r>
      <w:r w:rsidRPr="00EA2957">
        <w:rPr>
          <w:rtl/>
        </w:rPr>
        <w:t xml:space="preserve"> آ گے بیان فر ما رہے ہیں :  وہ یہ کہ (عام کی تخصیص کی جا ئے گی خاص سے )  جیسے صحیحین کی حدیث :  </w:t>
      </w:r>
      <w:r w:rsidR="00AE1C4A" w:rsidRPr="00AE1C4A">
        <w:rPr>
          <w:rStyle w:val="arabic"/>
          <w:rtl/>
        </w:rPr>
        <w:t>فِیْمَا سَقَتِ السَّمَاءُالْعُشْرُ</w:t>
      </w:r>
      <w:r w:rsidRPr="00EA2957">
        <w:rPr>
          <w:rtl/>
        </w:rPr>
        <w:t xml:space="preserve"> </w:t>
      </w:r>
      <w:r w:rsidR="000F1C0A">
        <w:rPr>
          <w:rFonts w:hint="cs"/>
          <w:rtl/>
        </w:rPr>
        <w:t>.</w:t>
      </w:r>
      <w:r w:rsidRPr="00EA2957">
        <w:rPr>
          <w:rtl/>
        </w:rPr>
        <w:t>یعنی وہ پیداوار جس کی سینچا ئی با رش کے پا نی سے ہو ئی ہو ا</w:t>
      </w:r>
      <w:r w:rsidR="00A6671F">
        <w:rPr>
          <w:rtl/>
        </w:rPr>
        <w:t>س میں عشر ہے ،یعنی دسواں حصہ وا</w:t>
      </w:r>
      <w:r w:rsidRPr="00EA2957">
        <w:rPr>
          <w:rtl/>
        </w:rPr>
        <w:t>جب ہے ۔</w:t>
      </w:r>
    </w:p>
    <w:p w14:paraId="5EE37E6E" w14:textId="30CFCDA8" w:rsidR="00462B4C" w:rsidRPr="00EA2957" w:rsidRDefault="00462B4C" w:rsidP="000F1C0A">
      <w:r w:rsidRPr="00EA2957">
        <w:rPr>
          <w:rtl/>
        </w:rPr>
        <w:t xml:space="preserve">  اور صحیحین کی دوسری حدیث ہے : </w:t>
      </w:r>
      <w:r w:rsidR="00AE1C4A" w:rsidRPr="00AE1C4A">
        <w:rPr>
          <w:rStyle w:val="arabic"/>
          <w:rtl/>
        </w:rPr>
        <w:t>لَیْسَ فِیْمَا دُوْنَ خَمْسَةِ أَوْسُقٍ صَدَقَة</w:t>
      </w:r>
      <w:r w:rsidR="000F1C0A">
        <w:rPr>
          <w:rFonts w:hint="cs"/>
          <w:rtl/>
        </w:rPr>
        <w:t>.</w:t>
      </w:r>
      <w:r w:rsidRPr="00EA2957">
        <w:rPr>
          <w:rtl/>
        </w:rPr>
        <w:t xml:space="preserve">یعنی </w:t>
      </w:r>
      <w:r w:rsidR="004C56F8">
        <w:rPr>
          <w:rFonts w:hint="cs"/>
          <w:rtl/>
        </w:rPr>
        <w:t>پانچ</w:t>
      </w:r>
      <w:r w:rsidRPr="00EA2957">
        <w:rPr>
          <w:rtl/>
        </w:rPr>
        <w:t xml:space="preserve"> وسق سے کم میں صد قہ نہیں ہے۔</w:t>
      </w:r>
    </w:p>
    <w:p w14:paraId="58762F5B" w14:textId="77777777" w:rsidR="00462B4C" w:rsidRPr="00EA2957" w:rsidRDefault="00462B4C" w:rsidP="004C56F8">
      <w:r w:rsidRPr="00EA2957">
        <w:rPr>
          <w:rtl/>
        </w:rPr>
        <w:t xml:space="preserve">  دیکھئے : ان </w:t>
      </w:r>
      <w:r w:rsidR="004C56F8">
        <w:rPr>
          <w:rFonts w:hint="cs"/>
          <w:rtl/>
        </w:rPr>
        <w:t>دو</w:t>
      </w:r>
      <w:r w:rsidRPr="00EA2957">
        <w:rPr>
          <w:rtl/>
        </w:rPr>
        <w:t xml:space="preserve"> نص میں تعارض ہوا اس طرح کہ پہلے نص سے معلوم ہو تا ہے وہ پیداوار جس کی سینچا ئی با رش کے پا نی سے ہو ئی ہو اور وہ </w:t>
      </w:r>
      <w:r w:rsidR="004C56F8">
        <w:rPr>
          <w:rFonts w:hint="cs"/>
          <w:rtl/>
        </w:rPr>
        <w:t>پانچ</w:t>
      </w:r>
      <w:r w:rsidRPr="00EA2957">
        <w:rPr>
          <w:rtl/>
        </w:rPr>
        <w:t xml:space="preserve">  وسق ہو یا کم و بیش ہو بہر صورت اس میں عشر وا جب ہے  اور دوسرے نص سے معلوم ہو تا ہے </w:t>
      </w:r>
      <w:r w:rsidR="004C56F8">
        <w:rPr>
          <w:rFonts w:hint="cs"/>
          <w:rtl/>
        </w:rPr>
        <w:t>پانچ</w:t>
      </w:r>
      <w:r w:rsidRPr="00EA2957">
        <w:rPr>
          <w:rtl/>
        </w:rPr>
        <w:t xml:space="preserve">  وسق سے کم میں عشر وا جب نہیں ہے ۔ان میں سے پہلا نص عام   ہے یعنی پیداوار </w:t>
      </w:r>
      <w:r w:rsidR="004C56F8">
        <w:rPr>
          <w:rFonts w:hint="cs"/>
          <w:rtl/>
        </w:rPr>
        <w:t>پانچ</w:t>
      </w:r>
      <w:r w:rsidRPr="00EA2957">
        <w:rPr>
          <w:rtl/>
        </w:rPr>
        <w:t xml:space="preserve">  وسق سے کم ہو یا </w:t>
      </w:r>
      <w:r w:rsidR="004C56F8">
        <w:rPr>
          <w:rFonts w:hint="cs"/>
          <w:rtl/>
        </w:rPr>
        <w:t>پانچ</w:t>
      </w:r>
      <w:r w:rsidRPr="00EA2957">
        <w:rPr>
          <w:rtl/>
        </w:rPr>
        <w:t xml:space="preserve">  وسق ہو یا زیا دہ ہو تینوں صورتوں میں عشرواجب ہے ۔اور   دوسرا نص خاص ہے ،  یعنی </w:t>
      </w:r>
      <w:r w:rsidR="004C56F8">
        <w:rPr>
          <w:rFonts w:hint="cs"/>
          <w:rtl/>
        </w:rPr>
        <w:t>پانچ</w:t>
      </w:r>
      <w:r w:rsidRPr="00EA2957">
        <w:rPr>
          <w:rtl/>
        </w:rPr>
        <w:t xml:space="preserve">  وسق سے کم وا لی ایک ہی صورت ہے ۔  لہذا عموم وا لے پہلے نص کی   تخصیص کی گئی خصوص وا لے دوسرے نص سے ۔یعنی عموم وا لے پہلے نص سے </w:t>
      </w:r>
      <w:r w:rsidR="004C56F8">
        <w:rPr>
          <w:rFonts w:hint="cs"/>
          <w:rtl/>
        </w:rPr>
        <w:t>پانچ</w:t>
      </w:r>
      <w:r w:rsidRPr="00EA2957">
        <w:rPr>
          <w:rtl/>
        </w:rPr>
        <w:t xml:space="preserve"> وسق سے کم پیداوار   کو نکال</w:t>
      </w:r>
      <w:r w:rsidR="004C56F8">
        <w:rPr>
          <w:rFonts w:hint="cs"/>
          <w:rtl/>
        </w:rPr>
        <w:t xml:space="preserve"> </w:t>
      </w:r>
      <w:r w:rsidRPr="00EA2957">
        <w:rPr>
          <w:rtl/>
        </w:rPr>
        <w:t>د یا گیا ،مطلب</w:t>
      </w:r>
      <w:r w:rsidR="004C56F8">
        <w:rPr>
          <w:rFonts w:hint="cs"/>
          <w:rtl/>
        </w:rPr>
        <w:t xml:space="preserve"> یہ ہے کہ</w:t>
      </w:r>
      <w:r w:rsidRPr="00EA2957">
        <w:rPr>
          <w:rtl/>
        </w:rPr>
        <w:t xml:space="preserve"> وہ پیداوار جس کی سینچا ئی با رش کے پا نی سے ہو ئی ہو اور وہ </w:t>
      </w:r>
      <w:r w:rsidR="004C56F8">
        <w:rPr>
          <w:rFonts w:hint="cs"/>
          <w:rtl/>
        </w:rPr>
        <w:t xml:space="preserve">پانچ </w:t>
      </w:r>
      <w:r w:rsidRPr="00EA2957">
        <w:rPr>
          <w:rtl/>
        </w:rPr>
        <w:t xml:space="preserve">وسق یا زیا دہ ہو تو  عشر وا جب ہو گا </w:t>
      </w:r>
      <w:r w:rsidR="004C56F8">
        <w:rPr>
          <w:rFonts w:hint="cs"/>
          <w:rtl/>
        </w:rPr>
        <w:t>پانچ</w:t>
      </w:r>
      <w:r w:rsidRPr="00EA2957">
        <w:rPr>
          <w:rtl/>
        </w:rPr>
        <w:t xml:space="preserve"> وسق سے کم ہو تو عشر وا جب نہ ہو گا ۔</w:t>
      </w:r>
    </w:p>
    <w:p w14:paraId="49039764" w14:textId="49AF7BD2" w:rsidR="00462B4C" w:rsidRPr="00EA2957" w:rsidRDefault="00462B4C" w:rsidP="000F1C0A">
      <w:r w:rsidRPr="00EA2957">
        <w:rPr>
          <w:rtl/>
        </w:rPr>
        <w:t xml:space="preserve">  (</w:t>
      </w:r>
      <w:r w:rsidR="00AE1C4A" w:rsidRPr="00AE1C4A">
        <w:rPr>
          <w:rStyle w:val="arabic"/>
          <w:rtl/>
        </w:rPr>
        <w:t>وَاِنْ کَانَ کُلُّ وَاحِدٍ مِنْھُمَا عَامًّا مِنْ وَجْہٍ وَخَاصًّامِنْ وَجْہٍ فَیُخَصَّص عُمُوْمُ کُلِّ وَاحِدٍ مِنْھُمَا بِخُصُوْصِ الْآ خَرِ</w:t>
      </w:r>
      <w:r w:rsidR="000F1C0A">
        <w:rPr>
          <w:rFonts w:hint="cs"/>
          <w:rtl/>
        </w:rPr>
        <w:t>.</w:t>
      </w:r>
      <w:r w:rsidRPr="00EA2957">
        <w:rPr>
          <w:rtl/>
        </w:rPr>
        <w:t xml:space="preserve">اور اگر )جن </w:t>
      </w:r>
      <w:r w:rsidR="004C56F8">
        <w:rPr>
          <w:rFonts w:hint="cs"/>
          <w:rtl/>
        </w:rPr>
        <w:t>دو</w:t>
      </w:r>
      <w:r w:rsidRPr="00EA2957">
        <w:rPr>
          <w:rtl/>
        </w:rPr>
        <w:t xml:space="preserve"> نص میں تعارض ہو جا ئے (ان دونوں میں سے ہر ایک نص ایک اعتبار سے عام ہو اور دوسرے اعتبار سے خاص ہو تو)کیا کیا جائے اس کو ما تن آ گے بیان فرمارہے ہیں وہ یہ کہ : (ان دونوں میں سے ہر ایک نص کے عموم کی دوسرے نص کے خصوص سے تخصیص </w:t>
      </w:r>
      <w:r w:rsidRPr="00EA2957">
        <w:rPr>
          <w:rtl/>
        </w:rPr>
        <w:lastRenderedPageBreak/>
        <w:t>کی جا ئے گی )  اگر تخصیص ممکن ہو ۔</w:t>
      </w:r>
    </w:p>
    <w:p w14:paraId="29D3AF4C" w14:textId="2C86FD69" w:rsidR="00462B4C" w:rsidRPr="00EA2957" w:rsidRDefault="00462B4C" w:rsidP="004C56F8">
      <w:r w:rsidRPr="00EA2957">
        <w:rPr>
          <w:rtl/>
        </w:rPr>
        <w:t xml:space="preserve">  اس کی مثال: آپ  </w:t>
      </w:r>
      <w:r w:rsidR="00A6671F">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00AE1C4A" w:rsidRPr="00AE1C4A">
        <w:rPr>
          <w:rStyle w:val="arabic"/>
          <w:rtl/>
        </w:rPr>
        <w:t>اِذَا بَلَغَ الْمَاءُقُلَّتَیْنِ فَاِنَّہُ لاَ یَنْجُسُ</w:t>
      </w:r>
      <w:r w:rsidRPr="00EA2957">
        <w:rPr>
          <w:rtl/>
        </w:rPr>
        <w:t xml:space="preserve"> ،یعنی جب پانی </w:t>
      </w:r>
      <w:r w:rsidR="004C56F8">
        <w:rPr>
          <w:rFonts w:hint="cs"/>
          <w:rtl/>
        </w:rPr>
        <w:t>دو</w:t>
      </w:r>
      <w:r w:rsidRPr="00EA2957">
        <w:rPr>
          <w:rtl/>
        </w:rPr>
        <w:t xml:space="preserve"> قلہ مقدار کو پہنچے تو وہ ناپاک نہیں ہو تا </w:t>
      </w:r>
      <w:r w:rsidR="004C56F8">
        <w:rPr>
          <w:rFonts w:hint="cs"/>
          <w:rtl/>
        </w:rPr>
        <w:t>(</w:t>
      </w:r>
      <w:r w:rsidR="00A6671F">
        <w:rPr>
          <w:rtl/>
        </w:rPr>
        <w:t xml:space="preserve">چا ہے تغیر ہو یا تغیر نہ ہو </w:t>
      </w:r>
      <w:r w:rsidR="004C56F8">
        <w:rPr>
          <w:rFonts w:hint="cs"/>
          <w:rtl/>
        </w:rPr>
        <w:t>)</w:t>
      </w:r>
      <w:r w:rsidRPr="00EA2957">
        <w:rPr>
          <w:rtl/>
        </w:rPr>
        <w:t>یعنی رنگ یا بو یا مزہ  بد لے یا نہ بدلے۔</w:t>
      </w:r>
    </w:p>
    <w:p w14:paraId="38F8B387" w14:textId="77777777" w:rsidR="00462B4C" w:rsidRPr="00EA2957" w:rsidRDefault="00462B4C" w:rsidP="00DE73A5">
      <w:r w:rsidRPr="00EA2957">
        <w:rPr>
          <w:rtl/>
        </w:rPr>
        <w:t xml:space="preserve">  مفہوم مخا لف سے معلوم ہوا پا نی </w:t>
      </w:r>
      <w:r w:rsidR="00DE73A5">
        <w:rPr>
          <w:rFonts w:hint="cs"/>
          <w:rtl/>
        </w:rPr>
        <w:t>دو</w:t>
      </w:r>
      <w:r w:rsidRPr="00EA2957">
        <w:rPr>
          <w:rtl/>
        </w:rPr>
        <w:t xml:space="preserve"> قلہ سے کم ہو تو نا پ</w:t>
      </w:r>
      <w:r w:rsidR="00A6671F">
        <w:rPr>
          <w:rtl/>
        </w:rPr>
        <w:t>اک ہو گا چا ہے تغیر ہو یا نہ ہو</w:t>
      </w:r>
      <w:r w:rsidRPr="00EA2957">
        <w:rPr>
          <w:rtl/>
        </w:rPr>
        <w:t>۔</w:t>
      </w:r>
    </w:p>
    <w:p w14:paraId="380C0F5F" w14:textId="09EBA042" w:rsidR="00462B4C" w:rsidRPr="00EA2957" w:rsidRDefault="00462B4C" w:rsidP="000F1C0A">
      <w:r w:rsidRPr="00EA2957">
        <w:rPr>
          <w:rtl/>
        </w:rPr>
        <w:t xml:space="preserve">  اور آپ  </w:t>
      </w:r>
      <w:r w:rsidR="00A6671F">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دوسرا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Pr="00EA2957">
        <w:rPr>
          <w:rFonts w:hint="cs"/>
          <w:rtl/>
        </w:rPr>
        <w:t>ہے</w:t>
      </w:r>
      <w:r w:rsidRPr="00EA2957">
        <w:rPr>
          <w:rtl/>
        </w:rPr>
        <w:t xml:space="preserve"> :  </w:t>
      </w:r>
      <w:r w:rsidR="00AE1C4A" w:rsidRPr="00AE1C4A">
        <w:rPr>
          <w:rStyle w:val="arabic"/>
          <w:rtl/>
        </w:rPr>
        <w:t>اَلْمَاءُ لاَ یُنَجِّسُہُ شَیْئ اِلَّامَاغَلَبَ عَلَی رِیْحِہِ وَطَعْمِہِ وَلَوْنِہِ</w:t>
      </w:r>
      <w:r w:rsidRPr="00EA2957">
        <w:rPr>
          <w:rtl/>
        </w:rPr>
        <w:t xml:space="preserve"> </w:t>
      </w:r>
      <w:r w:rsidR="000F1C0A">
        <w:rPr>
          <w:rFonts w:hint="cs"/>
          <w:rtl/>
        </w:rPr>
        <w:t>.</w:t>
      </w:r>
      <w:r w:rsidRPr="00EA2957">
        <w:rPr>
          <w:rtl/>
        </w:rPr>
        <w:t xml:space="preserve"> یعنی پانی کو کو ئی چیز نا پاک نہیں کر تی </w:t>
      </w:r>
      <w:r w:rsidR="004C56F8">
        <w:rPr>
          <w:rFonts w:hint="cs"/>
          <w:rtl/>
        </w:rPr>
        <w:t>(</w:t>
      </w:r>
      <w:r w:rsidRPr="00EA2957">
        <w:rPr>
          <w:rtl/>
        </w:rPr>
        <w:t>چ</w:t>
      </w:r>
      <w:r w:rsidR="00A6671F">
        <w:rPr>
          <w:rtl/>
        </w:rPr>
        <w:t xml:space="preserve">ا ہے </w:t>
      </w:r>
      <w:r w:rsidR="004C56F8">
        <w:rPr>
          <w:rFonts w:hint="cs"/>
          <w:rtl/>
        </w:rPr>
        <w:t>دو</w:t>
      </w:r>
      <w:r w:rsidR="00A6671F">
        <w:rPr>
          <w:rtl/>
        </w:rPr>
        <w:t xml:space="preserve">قلہ ہو یا </w:t>
      </w:r>
      <w:r w:rsidR="004C56F8">
        <w:rPr>
          <w:rFonts w:hint="cs"/>
          <w:rtl/>
        </w:rPr>
        <w:t>دو</w:t>
      </w:r>
      <w:r w:rsidR="00A6671F">
        <w:rPr>
          <w:rtl/>
        </w:rPr>
        <w:t xml:space="preserve"> قلہ سے کم ہو</w:t>
      </w:r>
      <w:r w:rsidR="004C56F8">
        <w:rPr>
          <w:rFonts w:hint="cs"/>
          <w:rtl/>
        </w:rPr>
        <w:t>)</w:t>
      </w:r>
      <w:r w:rsidRPr="00EA2957">
        <w:rPr>
          <w:rtl/>
        </w:rPr>
        <w:t xml:space="preserve">مگر بو یا مزہ یا رنگ بدل جا ئے </w:t>
      </w:r>
      <w:r w:rsidR="004C56F8">
        <w:rPr>
          <w:rFonts w:hint="cs"/>
          <w:rtl/>
        </w:rPr>
        <w:t>(</w:t>
      </w:r>
      <w:r w:rsidR="00A6671F">
        <w:rPr>
          <w:rtl/>
        </w:rPr>
        <w:t xml:space="preserve">تو ناپاک ہو جا تا ہے </w:t>
      </w:r>
      <w:r w:rsidR="004C56F8">
        <w:rPr>
          <w:rFonts w:hint="cs"/>
          <w:rtl/>
        </w:rPr>
        <w:t>)</w:t>
      </w:r>
      <w:r w:rsidR="00DE73A5">
        <w:rPr>
          <w:rFonts w:hint="cs"/>
          <w:rtl/>
        </w:rPr>
        <w:t>۔</w:t>
      </w:r>
    </w:p>
    <w:p w14:paraId="41B6745F" w14:textId="77777777" w:rsidR="00462B4C" w:rsidRPr="00EA2957" w:rsidRDefault="00462B4C" w:rsidP="004C56F8">
      <w:r w:rsidRPr="00EA2957">
        <w:rPr>
          <w:rtl/>
        </w:rPr>
        <w:t xml:space="preserve">  دیکھئے : ان </w:t>
      </w:r>
      <w:r w:rsidR="004C56F8">
        <w:rPr>
          <w:rFonts w:hint="cs"/>
          <w:rtl/>
        </w:rPr>
        <w:t>دو</w:t>
      </w:r>
      <w:r w:rsidRPr="00EA2957">
        <w:rPr>
          <w:rtl/>
        </w:rPr>
        <w:t xml:space="preserve"> نص میں تعارض ہوا اس طرح کہ پہلے نص سے معلوم ہو تا ہے پا نی جب </w:t>
      </w:r>
      <w:r w:rsidR="004C56F8">
        <w:rPr>
          <w:rFonts w:hint="cs"/>
          <w:rtl/>
        </w:rPr>
        <w:t>دو</w:t>
      </w:r>
      <w:r w:rsidRPr="00EA2957">
        <w:rPr>
          <w:rtl/>
        </w:rPr>
        <w:t>قلہ ہو تو نا پاک نہیں ہو تا تغیر ہو یا نہ ہو اور دوسرے نص سے معلوم ہو تا ہے تغیر سے نا پاک ہو جا تا ہے ۔</w:t>
      </w:r>
    </w:p>
    <w:p w14:paraId="0F9B3795" w14:textId="77777777" w:rsidR="00462B4C" w:rsidRPr="00EA2957" w:rsidRDefault="00462B4C" w:rsidP="00462B4C">
      <w:r w:rsidRPr="00EA2957">
        <w:rPr>
          <w:rtl/>
        </w:rPr>
        <w:t xml:space="preserve">  پہلا اور دوسرا ان دونوں میں سے ہر ایک نص ایک اعتبار سے عام ہے اور دوسرے اعتبار سے خاص ہے ۔</w:t>
      </w:r>
    </w:p>
    <w:p w14:paraId="50B00527" w14:textId="77777777" w:rsidR="00462B4C" w:rsidRPr="00EA2957" w:rsidRDefault="00462B4C" w:rsidP="00462B4C">
      <w:r w:rsidRPr="00EA2957">
        <w:rPr>
          <w:rtl/>
        </w:rPr>
        <w:t xml:space="preserve">  پہلا نص:  تغیر اور  عدم تغیر کے اعتبار سے عام ہے اور قلتین کی مقدار کے اعتبار سے خاص ہے ۔</w:t>
      </w:r>
    </w:p>
    <w:p w14:paraId="0BC28196" w14:textId="77777777" w:rsidR="00462B4C" w:rsidRPr="00EA2957" w:rsidRDefault="00462B4C" w:rsidP="004C56F8">
      <w:r w:rsidRPr="00EA2957">
        <w:rPr>
          <w:rtl/>
        </w:rPr>
        <w:t xml:space="preserve">  دوسرانص:  </w:t>
      </w:r>
      <w:r w:rsidR="004C56F8">
        <w:rPr>
          <w:rFonts w:hint="cs"/>
          <w:rtl/>
        </w:rPr>
        <w:t>دو</w:t>
      </w:r>
      <w:r w:rsidRPr="00EA2957">
        <w:rPr>
          <w:rtl/>
        </w:rPr>
        <w:t xml:space="preserve">قلہ اور </w:t>
      </w:r>
      <w:r w:rsidR="004C56F8">
        <w:rPr>
          <w:rFonts w:hint="cs"/>
          <w:rtl/>
        </w:rPr>
        <w:t>دو</w:t>
      </w:r>
      <w:r w:rsidRPr="00EA2957">
        <w:rPr>
          <w:rtl/>
        </w:rPr>
        <w:t xml:space="preserve"> قلہ سے کم ہو نے کے اعتبار سے عام ہے اور تغیر کے اعتبار سے خاص ہے ۔</w:t>
      </w:r>
    </w:p>
    <w:p w14:paraId="3FF217DB" w14:textId="77777777" w:rsidR="00462B4C" w:rsidRPr="00EA2957" w:rsidRDefault="00462B4C" w:rsidP="00462B4C">
      <w:r w:rsidRPr="00EA2957">
        <w:rPr>
          <w:rtl/>
        </w:rPr>
        <w:t xml:space="preserve">  اور ان میں تخصیص ممکن ہے لہذا پہلا اور دوسرا ہر ایک نص کے عموم کی تخصیص کی گئی دوسرے نص کے خصوص سے ۔</w:t>
      </w:r>
    </w:p>
    <w:p w14:paraId="458A0786" w14:textId="2DDEC877" w:rsidR="00462B4C" w:rsidRPr="00EA2957" w:rsidRDefault="00462B4C" w:rsidP="000F1C0A">
      <w:r w:rsidRPr="00EA2957">
        <w:rPr>
          <w:rtl/>
        </w:rPr>
        <w:t xml:space="preserve">  پہلے نص کے عموم کی تخصیص دوسرے نص کے خصوص سے اس طرح کی گئی کہ </w:t>
      </w:r>
      <w:r w:rsidRPr="00EA2957">
        <w:rPr>
          <w:rtl/>
        </w:rPr>
        <w:lastRenderedPageBreak/>
        <w:t xml:space="preserve">آ پ  </w:t>
      </w:r>
      <w:r w:rsidR="00A6671F">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پہلے</w:t>
      </w:r>
      <w:r w:rsidRPr="00EA2957">
        <w:rPr>
          <w:rtl/>
        </w:rPr>
        <w:t xml:space="preserve"> </w:t>
      </w:r>
      <w:r w:rsidRPr="00EA2957">
        <w:rPr>
          <w:rFonts w:hint="cs"/>
          <w:rtl/>
        </w:rPr>
        <w:t>نص</w:t>
      </w:r>
      <w:r w:rsidRPr="00EA2957">
        <w:rPr>
          <w:rtl/>
        </w:rPr>
        <w:t xml:space="preserve"> </w:t>
      </w:r>
      <w:r w:rsidRPr="00EA2957">
        <w:rPr>
          <w:rFonts w:hint="cs"/>
          <w:rtl/>
        </w:rPr>
        <w:t>م</w:t>
      </w:r>
      <w:r w:rsidRPr="00EA2957">
        <w:rPr>
          <w:rtl/>
        </w:rPr>
        <w:t xml:space="preserve">یں جو فر ما یا :  </w:t>
      </w:r>
      <w:r w:rsidR="00AE1C4A" w:rsidRPr="00AE1C4A">
        <w:rPr>
          <w:rStyle w:val="arabic"/>
          <w:rtl/>
        </w:rPr>
        <w:t>اذا بلغ الماء قلتین فا نہ لا ینجس</w:t>
      </w:r>
      <w:r w:rsidRPr="00EA2957">
        <w:rPr>
          <w:rtl/>
        </w:rPr>
        <w:t xml:space="preserve"> </w:t>
      </w:r>
      <w:r w:rsidR="000F1C0A">
        <w:rPr>
          <w:rFonts w:hint="cs"/>
          <w:rtl/>
        </w:rPr>
        <w:t>.</w:t>
      </w:r>
      <w:r w:rsidRPr="00EA2957">
        <w:rPr>
          <w:rtl/>
        </w:rPr>
        <w:t xml:space="preserve">کہ جب پا نی </w:t>
      </w:r>
      <w:r w:rsidR="004C56F8">
        <w:rPr>
          <w:rFonts w:hint="cs"/>
          <w:rtl/>
        </w:rPr>
        <w:t>دو</w:t>
      </w:r>
      <w:r w:rsidRPr="00EA2957">
        <w:rPr>
          <w:rtl/>
        </w:rPr>
        <w:t xml:space="preserve"> قلہ مقدار کو پہنچے تو نا پاک نہیں ہوتا </w:t>
      </w:r>
      <w:r w:rsidR="004C56F8">
        <w:rPr>
          <w:rFonts w:hint="cs"/>
          <w:rtl/>
        </w:rPr>
        <w:t>(</w:t>
      </w:r>
      <w:r w:rsidRPr="00EA2957">
        <w:rPr>
          <w:rtl/>
        </w:rPr>
        <w:t>چا ہے تغیر ہو ،یہ پہلی صورت یا تغیر نہ ہو ،یہ دوسری صورت دونوں صورتوں میں ناپاک نہیں ہو تا</w:t>
      </w:r>
      <w:r w:rsidR="004C56F8">
        <w:rPr>
          <w:rFonts w:hint="cs"/>
          <w:rtl/>
        </w:rPr>
        <w:t xml:space="preserve">) </w:t>
      </w:r>
      <w:r w:rsidRPr="00EA2957">
        <w:rPr>
          <w:rtl/>
        </w:rPr>
        <w:t xml:space="preserve"> یہ   عام ہے دوسرے نص کے خصوص سے اس عام کی تخصیص کی گئی یعنی عام سے دوسری صورت کو نکا ل</w:t>
      </w:r>
      <w:r w:rsidR="004C56F8">
        <w:rPr>
          <w:rFonts w:hint="cs"/>
          <w:rtl/>
        </w:rPr>
        <w:t xml:space="preserve"> </w:t>
      </w:r>
      <w:r w:rsidRPr="00EA2957">
        <w:rPr>
          <w:rtl/>
        </w:rPr>
        <w:t>دیا   گیا اور حکم لگا یا گیا کہ قلتین کی مقدار پا نی تغیر سے نا پاک ہوگا ۔</w:t>
      </w:r>
    </w:p>
    <w:p w14:paraId="5B4F66C9" w14:textId="0F723860" w:rsidR="00462B4C" w:rsidRPr="00EA2957" w:rsidRDefault="00462B4C" w:rsidP="000F1C0A">
      <w:r w:rsidRPr="00EA2957">
        <w:rPr>
          <w:rtl/>
        </w:rPr>
        <w:t xml:space="preserve">  اور دوسرے نص کے عموم کی تخصیص پہلے نص کے خصوص سے  اس طرح کی گئی کہ آپ  </w:t>
      </w:r>
      <w:r w:rsidR="00A6671F">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دوسرے</w:t>
      </w:r>
      <w:r w:rsidRPr="00EA2957">
        <w:rPr>
          <w:rtl/>
        </w:rPr>
        <w:t xml:space="preserve"> </w:t>
      </w:r>
      <w:r w:rsidRPr="00EA2957">
        <w:rPr>
          <w:rFonts w:hint="cs"/>
          <w:rtl/>
        </w:rPr>
        <w:t>نص</w:t>
      </w:r>
      <w:r w:rsidRPr="00EA2957">
        <w:rPr>
          <w:rtl/>
        </w:rPr>
        <w:t xml:space="preserve"> </w:t>
      </w:r>
      <w:r w:rsidRPr="00EA2957">
        <w:rPr>
          <w:rFonts w:hint="cs"/>
          <w:rtl/>
        </w:rPr>
        <w:t>م</w:t>
      </w:r>
      <w:r w:rsidRPr="00EA2957">
        <w:rPr>
          <w:rtl/>
        </w:rPr>
        <w:t xml:space="preserve">یں جو فر ما یا :  </w:t>
      </w:r>
      <w:r w:rsidR="00AE1C4A" w:rsidRPr="00AE1C4A">
        <w:rPr>
          <w:rStyle w:val="arabic"/>
          <w:rtl/>
        </w:rPr>
        <w:t>الماء لا ینجسہ شیئ</w:t>
      </w:r>
      <w:r w:rsidR="000F1C0A">
        <w:rPr>
          <w:rFonts w:hint="cs"/>
          <w:rtl/>
        </w:rPr>
        <w:t>.</w:t>
      </w:r>
      <w:r w:rsidR="00DE73A5">
        <w:rPr>
          <w:rtl/>
        </w:rPr>
        <w:t>کہ پا نی کو کو ئی چیز ناپا</w:t>
      </w:r>
      <w:r w:rsidRPr="00EA2957">
        <w:rPr>
          <w:rtl/>
        </w:rPr>
        <w:t xml:space="preserve">ک نہیں کر تی </w:t>
      </w:r>
      <w:r w:rsidR="004C56F8">
        <w:rPr>
          <w:rFonts w:hint="cs"/>
          <w:rtl/>
        </w:rPr>
        <w:t>(</w:t>
      </w:r>
      <w:r w:rsidRPr="00EA2957">
        <w:rPr>
          <w:rtl/>
        </w:rPr>
        <w:t xml:space="preserve">تغیر نہ ہو نے کی صورت میں چا ہے پا نی </w:t>
      </w:r>
      <w:r w:rsidR="004C56F8">
        <w:rPr>
          <w:rFonts w:hint="cs"/>
          <w:rtl/>
        </w:rPr>
        <w:t>دو</w:t>
      </w:r>
      <w:r w:rsidRPr="00EA2957">
        <w:rPr>
          <w:rtl/>
        </w:rPr>
        <w:t xml:space="preserve"> قلہ ہو ،یہ پہلی صورت ،یا </w:t>
      </w:r>
      <w:r w:rsidR="004C56F8">
        <w:rPr>
          <w:rFonts w:hint="cs"/>
          <w:rtl/>
        </w:rPr>
        <w:t>دو</w:t>
      </w:r>
      <w:r w:rsidRPr="00EA2957">
        <w:rPr>
          <w:rtl/>
        </w:rPr>
        <w:t xml:space="preserve"> قلہ سے کم ہو،یہ دوسری صورت ،دونوں صورتوں میں پا نی</w:t>
      </w:r>
      <w:r w:rsidR="004C56F8">
        <w:rPr>
          <w:rtl/>
        </w:rPr>
        <w:t xml:space="preserve"> کو کو ئی چیز نا پاک نہیں کرتی</w:t>
      </w:r>
      <w:r w:rsidR="004C56F8">
        <w:rPr>
          <w:rFonts w:hint="cs"/>
          <w:rtl/>
        </w:rPr>
        <w:t>)</w:t>
      </w:r>
      <w:r w:rsidRPr="00EA2957">
        <w:rPr>
          <w:rtl/>
        </w:rPr>
        <w:t>یہ عام ہے پہلے نص کے خصوص سے اس عام کی تخصیص کی گئی یعنی عام سے دوسری صورت کو نکا ل</w:t>
      </w:r>
      <w:r w:rsidR="00DE73A5">
        <w:rPr>
          <w:rFonts w:hint="cs"/>
          <w:rtl/>
        </w:rPr>
        <w:t xml:space="preserve"> </w:t>
      </w:r>
      <w:r w:rsidRPr="00EA2957">
        <w:rPr>
          <w:rtl/>
        </w:rPr>
        <w:t>دیا گیا اور حکم لگا یا گیا کہ قلتین کی م</w:t>
      </w:r>
      <w:r w:rsidR="00DE73A5">
        <w:rPr>
          <w:rtl/>
        </w:rPr>
        <w:t>قدار سے کم پانی نا پاک ہو گا چا</w:t>
      </w:r>
      <w:r w:rsidRPr="00EA2957">
        <w:rPr>
          <w:rtl/>
        </w:rPr>
        <w:t>ہے تغیر ہو یا نہ ہو ۔</w:t>
      </w:r>
    </w:p>
    <w:p w14:paraId="10271553" w14:textId="77777777" w:rsidR="00462B4C" w:rsidRPr="00EA2957" w:rsidRDefault="00462B4C" w:rsidP="00462B4C">
      <w:r w:rsidRPr="00EA2957">
        <w:rPr>
          <w:rtl/>
        </w:rPr>
        <w:t xml:space="preserve">  اگر دونوں میں سے ہر ایک نص کے عموم کی تخصیص دوسرے نص کے خصوص سے ممکن نہ ہو تو دونوں میں سے ایک کو دوسرے پر تر جیح دینے کی ضرورت پیش آ ئے گی اس صورت میں جس میں دونوں نص کا تعارض ہو ۔</w:t>
      </w:r>
    </w:p>
    <w:p w14:paraId="4669BEA2" w14:textId="1D3171B8" w:rsidR="00462B4C" w:rsidRPr="00EA2957" w:rsidRDefault="00462B4C" w:rsidP="00A6671F">
      <w:r w:rsidRPr="00EA2957">
        <w:rPr>
          <w:rtl/>
        </w:rPr>
        <w:t xml:space="preserve">  اس کی مثال: بخاری کی حدیث :  </w:t>
      </w:r>
      <w:r w:rsidR="00AE1C4A" w:rsidRPr="00AE1C4A">
        <w:rPr>
          <w:rStyle w:val="arabic"/>
          <w:rtl/>
        </w:rPr>
        <w:t>مَنْ بَدَّلَ دِیْنَہُ فَا قْتُلُوْہُ</w:t>
      </w:r>
      <w:r w:rsidRPr="00EA2957">
        <w:rPr>
          <w:rtl/>
        </w:rPr>
        <w:t xml:space="preserve"> ،جو اپنا دین بدل</w:t>
      </w:r>
      <w:r w:rsidR="004C56F8">
        <w:rPr>
          <w:rFonts w:hint="cs"/>
          <w:rtl/>
        </w:rPr>
        <w:t xml:space="preserve"> </w:t>
      </w:r>
      <w:r w:rsidRPr="00EA2957">
        <w:rPr>
          <w:rtl/>
        </w:rPr>
        <w:t>دے اسے قتل کر دو۔</w:t>
      </w:r>
    </w:p>
    <w:p w14:paraId="61C33081" w14:textId="1BCD51A1" w:rsidR="00462B4C" w:rsidRPr="00EA2957" w:rsidRDefault="00462B4C" w:rsidP="000F1C0A">
      <w:r w:rsidRPr="00EA2957">
        <w:rPr>
          <w:rtl/>
        </w:rPr>
        <w:t xml:space="preserve">  اور دوسری صحیحین کی حدیث ہے :</w:t>
      </w:r>
      <w:r w:rsidR="00AE1C4A" w:rsidRPr="00AE1C4A">
        <w:rPr>
          <w:rStyle w:val="arabic"/>
          <w:rtl/>
        </w:rPr>
        <w:t xml:space="preserve">أنَّہُ  </w:t>
      </w:r>
      <w:r w:rsidR="00A6671F">
        <w:rPr>
          <w:rFonts w:ascii="Times New Roman" w:hAnsi="Times New Roman" w:cs="Times New Roman" w:hint="cs"/>
          <w:rtl/>
        </w:rPr>
        <w:t>ﷺ</w:t>
      </w:r>
      <w:r w:rsidR="00AE1C4A" w:rsidRPr="00AE1C4A">
        <w:rPr>
          <w:rStyle w:val="arabic"/>
          <w:rtl/>
        </w:rPr>
        <w:t xml:space="preserve"> نَھَی عَنْ قَتْلِ النِّسَاء</w:t>
      </w:r>
      <w:r w:rsidRPr="00EA2957">
        <w:rPr>
          <w:rtl/>
        </w:rPr>
        <w:t xml:space="preserve"> </w:t>
      </w:r>
      <w:r w:rsidR="000F1C0A">
        <w:rPr>
          <w:rFonts w:hint="cs"/>
          <w:rtl/>
        </w:rPr>
        <w:t>.</w:t>
      </w:r>
      <w:r w:rsidRPr="00EA2957">
        <w:rPr>
          <w:rtl/>
        </w:rPr>
        <w:t xml:space="preserve">نبی کریم </w:t>
      </w:r>
      <w:r w:rsidR="00A6671F">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عو</w:t>
      </w:r>
      <w:r w:rsidRPr="00EA2957">
        <w:rPr>
          <w:rtl/>
        </w:rPr>
        <w:t xml:space="preserve"> </w:t>
      </w:r>
      <w:r w:rsidRPr="00EA2957">
        <w:rPr>
          <w:rFonts w:hint="cs"/>
          <w:rtl/>
        </w:rPr>
        <w:t>رتوں</w:t>
      </w:r>
      <w:r w:rsidRPr="00EA2957">
        <w:rPr>
          <w:rtl/>
        </w:rPr>
        <w:t xml:space="preserve"> </w:t>
      </w:r>
      <w:r w:rsidRPr="00EA2957">
        <w:rPr>
          <w:rFonts w:hint="cs"/>
          <w:rtl/>
        </w:rPr>
        <w:t>کو</w:t>
      </w:r>
      <w:r w:rsidRPr="00EA2957">
        <w:rPr>
          <w:rtl/>
        </w:rPr>
        <w:t xml:space="preserve"> </w:t>
      </w:r>
      <w:r w:rsidRPr="00EA2957">
        <w:rPr>
          <w:rFonts w:hint="cs"/>
          <w:rtl/>
        </w:rPr>
        <w:t>قتل</w:t>
      </w:r>
      <w:r w:rsidRPr="00EA2957">
        <w:rPr>
          <w:rtl/>
        </w:rPr>
        <w:t xml:space="preserve"> </w:t>
      </w:r>
      <w:r w:rsidRPr="00EA2957">
        <w:rPr>
          <w:rFonts w:hint="cs"/>
          <w:rtl/>
        </w:rPr>
        <w:t>کر</w:t>
      </w:r>
      <w:r w:rsidRPr="00EA2957">
        <w:rPr>
          <w:rtl/>
        </w:rPr>
        <w:t xml:space="preserve"> </w:t>
      </w:r>
      <w:r w:rsidRPr="00EA2957">
        <w:rPr>
          <w:rFonts w:hint="cs"/>
          <w:rtl/>
        </w:rPr>
        <w:t>نے</w:t>
      </w:r>
      <w:r w:rsidRPr="00EA2957">
        <w:rPr>
          <w:rtl/>
        </w:rPr>
        <w:t xml:space="preserve"> </w:t>
      </w:r>
      <w:r w:rsidRPr="00EA2957">
        <w:rPr>
          <w:rFonts w:hint="cs"/>
          <w:rtl/>
        </w:rPr>
        <w:t>سے</w:t>
      </w:r>
      <w:r w:rsidRPr="00EA2957">
        <w:rPr>
          <w:rtl/>
        </w:rPr>
        <w:t xml:space="preserve"> </w:t>
      </w:r>
      <w:r w:rsidRPr="00EA2957">
        <w:rPr>
          <w:rFonts w:hint="cs"/>
          <w:rtl/>
        </w:rPr>
        <w:t>منع</w:t>
      </w:r>
      <w:r w:rsidRPr="00EA2957">
        <w:rPr>
          <w:rtl/>
        </w:rPr>
        <w:t xml:space="preserve"> </w:t>
      </w:r>
      <w:r w:rsidRPr="00EA2957">
        <w:rPr>
          <w:rFonts w:hint="cs"/>
          <w:rtl/>
        </w:rPr>
        <w:t>ک</w:t>
      </w:r>
      <w:r w:rsidRPr="00EA2957">
        <w:rPr>
          <w:rtl/>
        </w:rPr>
        <w:t>یا ۔</w:t>
      </w:r>
    </w:p>
    <w:p w14:paraId="1828B509" w14:textId="77777777" w:rsidR="00462B4C" w:rsidRPr="00EA2957" w:rsidRDefault="00462B4C" w:rsidP="004C56F8">
      <w:r w:rsidRPr="00EA2957">
        <w:rPr>
          <w:rtl/>
        </w:rPr>
        <w:t xml:space="preserve">  دیکھئے:  ان </w:t>
      </w:r>
      <w:r w:rsidR="004C56F8">
        <w:rPr>
          <w:rFonts w:hint="cs"/>
          <w:rtl/>
        </w:rPr>
        <w:t>دو</w:t>
      </w:r>
      <w:r w:rsidRPr="00EA2957">
        <w:rPr>
          <w:rtl/>
        </w:rPr>
        <w:t xml:space="preserve"> نص میں مر تدہ سے متعلق تعارض ہوااس طرح کہ پہلے نص سے معلوم ہو تا ہے مر تدہ کو قتل کیا جا ئے اور دوسرے نص سے معلوم ہو تا ہے مر تدہ کو </w:t>
      </w:r>
      <w:r w:rsidRPr="00EA2957">
        <w:rPr>
          <w:rtl/>
        </w:rPr>
        <w:lastRenderedPageBreak/>
        <w:t>قتل نہ کیا جا ئے ۔</w:t>
      </w:r>
    </w:p>
    <w:p w14:paraId="6CB5CA85" w14:textId="77777777" w:rsidR="00462B4C" w:rsidRPr="00EA2957" w:rsidRDefault="00462B4C" w:rsidP="00462B4C">
      <w:r w:rsidRPr="00EA2957">
        <w:rPr>
          <w:rtl/>
        </w:rPr>
        <w:t xml:space="preserve">  پہلا اور دوسرا ان دونوں میں سے ہر ایک نص ایک اعتبار سے عام ہے اور دوسرے اعتبار سے خاص ہے ۔</w:t>
      </w:r>
    </w:p>
    <w:p w14:paraId="15274F9F" w14:textId="77777777" w:rsidR="00462B4C" w:rsidRPr="00EA2957" w:rsidRDefault="00462B4C" w:rsidP="00462B4C">
      <w:r w:rsidRPr="00EA2957">
        <w:rPr>
          <w:rtl/>
        </w:rPr>
        <w:t xml:space="preserve">  پہلانص:  مر دوں اور عورتوں کے اعتبار سے عام ہے اور اہل ردّت یعنی مر تدہو نے وا لوں کے اعتبار سے خاص ہے ۔</w:t>
      </w:r>
    </w:p>
    <w:p w14:paraId="2026519E" w14:textId="77777777" w:rsidR="00462B4C" w:rsidRPr="00EA2957" w:rsidRDefault="00462B4C" w:rsidP="00462B4C">
      <w:r w:rsidRPr="00EA2957">
        <w:rPr>
          <w:rtl/>
        </w:rPr>
        <w:t xml:space="preserve">  دوسرانص :  عورتوں کے اعتبار سے خاص ہے اور حر بیات و مر تدات کے اعتبار سے عام ہے ۔</w:t>
      </w:r>
    </w:p>
    <w:p w14:paraId="7915DF7B" w14:textId="77777777" w:rsidR="00462B4C" w:rsidRPr="00EA2957" w:rsidRDefault="00462B4C" w:rsidP="008A25BB">
      <w:r w:rsidRPr="00EA2957">
        <w:rPr>
          <w:rtl/>
        </w:rPr>
        <w:t xml:space="preserve">  ان میں تخصیص ممکن نہیں ہے ۔لہذا پہلا اور دوسرا ان دونوں میں سے ایک نص کو دوسرے نص پر تر جیح دی جا ئے گی اس طرح کہ </w:t>
      </w:r>
      <w:r w:rsidR="008A25BB">
        <w:rPr>
          <w:rFonts w:hint="cs"/>
          <w:rtl/>
        </w:rPr>
        <w:t>دو</w:t>
      </w:r>
      <w:r w:rsidR="00A6671F">
        <w:rPr>
          <w:rtl/>
        </w:rPr>
        <w:t xml:space="preserve"> نص میں مر تدہ سے متعلق جو تعا</w:t>
      </w:r>
      <w:r w:rsidRPr="00EA2957">
        <w:rPr>
          <w:rtl/>
        </w:rPr>
        <w:t xml:space="preserve">رض ہوا کہ ا س کو قتل کیا جا ئے یا نہیں ؟ اس میں را جح قول یہ ہے کہ قتل کیا جا ئے </w:t>
      </w:r>
      <w:r w:rsidR="008A25BB">
        <w:rPr>
          <w:rFonts w:hint="cs"/>
          <w:rtl/>
        </w:rPr>
        <w:t>(</w:t>
      </w:r>
      <w:r w:rsidRPr="00EA2957">
        <w:rPr>
          <w:rtl/>
        </w:rPr>
        <w:t>شرح ورقات ص١٧</w:t>
      </w:r>
      <w:r w:rsidR="008A25BB">
        <w:rPr>
          <w:rFonts w:hint="cs"/>
          <w:rtl/>
        </w:rPr>
        <w:t>)</w:t>
      </w:r>
      <w:r w:rsidRPr="00EA2957">
        <w:rPr>
          <w:rtl/>
        </w:rPr>
        <w:t xml:space="preserve">  اس صورت میں پہلی حدیث کے عموم کو تر جیح دی گئی اور دوسری حدیث کو حر بیا</w:t>
      </w:r>
      <w:r w:rsidR="00A6671F">
        <w:rPr>
          <w:rtl/>
        </w:rPr>
        <w:t xml:space="preserve">ت کے ساتھ خاص کر دیا گیا </w:t>
      </w:r>
      <w:r w:rsidR="008A25BB">
        <w:rPr>
          <w:rFonts w:hint="cs"/>
          <w:rtl/>
        </w:rPr>
        <w:t>(</w:t>
      </w:r>
      <w:r w:rsidR="00A6671F">
        <w:rPr>
          <w:rtl/>
        </w:rPr>
        <w:t>حا ش</w:t>
      </w:r>
      <w:r w:rsidR="00A6671F">
        <w:rPr>
          <w:rFonts w:hint="cs"/>
          <w:rtl/>
        </w:rPr>
        <w:t>یۃ</w:t>
      </w:r>
      <w:r w:rsidRPr="00EA2957">
        <w:rPr>
          <w:rtl/>
        </w:rPr>
        <w:t xml:space="preserve"> الد میاطی علی شرح   </w:t>
      </w:r>
      <w:r w:rsidR="008A25BB">
        <w:rPr>
          <w:rFonts w:hint="cs"/>
          <w:rtl/>
        </w:rPr>
        <w:t>ال</w:t>
      </w:r>
      <w:r w:rsidRPr="00EA2957">
        <w:rPr>
          <w:rtl/>
        </w:rPr>
        <w:t>ورقات ص١٨</w:t>
      </w:r>
      <w:r w:rsidR="008A25BB">
        <w:rPr>
          <w:rFonts w:hint="cs"/>
          <w:rtl/>
        </w:rPr>
        <w:t>)</w:t>
      </w:r>
      <w:r w:rsidRPr="00EA2957">
        <w:rPr>
          <w:rtl/>
        </w:rPr>
        <w:t xml:space="preserve">  لہذا اب تعارض نہیں رہا ۔</w:t>
      </w:r>
    </w:p>
    <w:p w14:paraId="572B5DA7" w14:textId="6BFB7E54" w:rsidR="00462B4C" w:rsidRPr="00A6671F" w:rsidRDefault="00462B4C" w:rsidP="00AE1C4A">
      <w:pPr>
        <w:pStyle w:val="Heading1"/>
      </w:pPr>
      <w:r w:rsidRPr="00A6671F">
        <w:rPr>
          <w:rtl/>
        </w:rPr>
        <w:t>(اجماع کا  بیان )</w:t>
      </w:r>
    </w:p>
    <w:p w14:paraId="35B4C621" w14:textId="77777777" w:rsidR="00462B4C" w:rsidRPr="00A6671F" w:rsidRDefault="00462B4C" w:rsidP="00A6671F">
      <w:pPr>
        <w:ind w:firstLine="0"/>
        <w:jc w:val="center"/>
        <w:rPr>
          <w:b/>
          <w:bCs/>
        </w:rPr>
      </w:pPr>
      <w:r w:rsidRPr="00A6671F">
        <w:rPr>
          <w:b/>
          <w:bCs/>
          <w:rtl/>
        </w:rPr>
        <w:t>اجماع کی تعریف</w:t>
      </w:r>
    </w:p>
    <w:p w14:paraId="7321C07E" w14:textId="71D4A916" w:rsidR="00462B4C" w:rsidRPr="00EA2957" w:rsidRDefault="00462B4C" w:rsidP="000F1C0A">
      <w:r w:rsidRPr="00EA2957">
        <w:rPr>
          <w:rtl/>
        </w:rPr>
        <w:t xml:space="preserve">  ( </w:t>
      </w:r>
      <w:r w:rsidR="00AE1C4A" w:rsidRPr="00AE1C4A">
        <w:rPr>
          <w:rStyle w:val="arabic"/>
          <w:rtl/>
        </w:rPr>
        <w:t>وَ أَ مَّا الْاِجْمَاعُ فَھُوَ اِتِّفَاقُ عُلَمَاء أَ ھْلِ الْعَصْرِ  عَلَی الْحَا دِ ثَةِ</w:t>
      </w:r>
      <w:r w:rsidRPr="00EA2957">
        <w:rPr>
          <w:rtl/>
        </w:rPr>
        <w:t xml:space="preserve"> </w:t>
      </w:r>
      <w:r w:rsidR="000F1C0A">
        <w:rPr>
          <w:rFonts w:hint="cs"/>
          <w:rtl/>
        </w:rPr>
        <w:t>.</w:t>
      </w:r>
      <w:r w:rsidR="000F1C0A">
        <w:rPr>
          <w:rtl/>
        </w:rPr>
        <w:t xml:space="preserve">  اور بہر حال اجماع</w:t>
      </w:r>
      <w:r w:rsidRPr="00EA2957">
        <w:rPr>
          <w:rtl/>
        </w:rPr>
        <w:t>)  اصطلاح میں (کہتے ہیں :حا دث</w:t>
      </w:r>
      <w:r w:rsidR="008A25BB">
        <w:rPr>
          <w:rtl/>
        </w:rPr>
        <w:t>ہ )کے حکم (پر ایک زمانہ کے علما</w:t>
      </w:r>
      <w:r w:rsidRPr="00EA2957">
        <w:rPr>
          <w:rtl/>
        </w:rPr>
        <w:t xml:space="preserve"> کے اتفاق کو )  اور لغت میں کہتے ہیں : عزم کو  </w:t>
      </w:r>
      <w:r w:rsidR="008A25BB">
        <w:rPr>
          <w:rFonts w:hint="cs"/>
          <w:rtl/>
        </w:rPr>
        <w:t>(</w:t>
      </w:r>
      <w:r w:rsidR="00DE73A5">
        <w:rPr>
          <w:rtl/>
        </w:rPr>
        <w:t>شرح ورقات</w:t>
      </w:r>
      <w:r w:rsidR="00585882">
        <w:rPr>
          <w:rFonts w:hint="cs"/>
          <w:rtl/>
        </w:rPr>
        <w:t xml:space="preserve"> ص</w:t>
      </w:r>
      <w:r w:rsidR="00DE73A5">
        <w:rPr>
          <w:rtl/>
        </w:rPr>
        <w:t xml:space="preserve"> </w:t>
      </w:r>
      <w:r w:rsidR="00585882">
        <w:rPr>
          <w:rFonts w:hint="cs"/>
          <w:rtl/>
        </w:rPr>
        <w:t>۳۶۱</w:t>
      </w:r>
      <w:r w:rsidR="00C12A53">
        <w:rPr>
          <w:rFonts w:hint="cs"/>
          <w:rtl/>
        </w:rPr>
        <w:t>)</w:t>
      </w:r>
    </w:p>
    <w:p w14:paraId="70E2A02D" w14:textId="77777777" w:rsidR="00462B4C" w:rsidRPr="00EA2957" w:rsidRDefault="00462B4C" w:rsidP="00A6671F">
      <w:r w:rsidRPr="00EA2957">
        <w:rPr>
          <w:rtl/>
        </w:rPr>
        <w:t xml:space="preserve">  دوسری اصطلا حی تعریف یہ ہے :وفات محمد  </w:t>
      </w:r>
      <w:r w:rsidR="00A6671F">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بعد</w:t>
      </w:r>
      <w:r w:rsidRPr="00EA2957">
        <w:rPr>
          <w:rtl/>
        </w:rPr>
        <w:t xml:space="preserve"> </w:t>
      </w:r>
      <w:r w:rsidRPr="00EA2957">
        <w:rPr>
          <w:rFonts w:hint="cs"/>
          <w:rtl/>
        </w:rPr>
        <w:t>کس</w:t>
      </w:r>
      <w:r w:rsidRPr="00EA2957">
        <w:rPr>
          <w:rtl/>
        </w:rPr>
        <w:t>ی بھی زما نہ میں تمام مجتہدین کسی وا قعہ کے متعلق حکم شر عی پر اتفاق کرے اسے اجماع کہتے ہیں ۔</w:t>
      </w:r>
    </w:p>
    <w:p w14:paraId="4127C8AC" w14:textId="25B7185A" w:rsidR="00462B4C" w:rsidRPr="00EA2957" w:rsidRDefault="00462B4C" w:rsidP="00F46FFF">
      <w:r w:rsidRPr="00EA2957">
        <w:rPr>
          <w:rtl/>
        </w:rPr>
        <w:lastRenderedPageBreak/>
        <w:t xml:space="preserve">  </w:t>
      </w:r>
      <w:r w:rsidR="00AE1C4A" w:rsidRPr="00AE1C4A">
        <w:rPr>
          <w:rStyle w:val="arabic"/>
          <w:rtl/>
        </w:rPr>
        <w:t xml:space="preserve">الاجماع عند الا صو لیین :ھو اتفاق جمیع المجتہدین فی عصر من العصور بعد و فاة النبی  </w:t>
      </w:r>
      <w:r w:rsidR="00A6671F">
        <w:rPr>
          <w:rFonts w:ascii="Times New Roman" w:hAnsi="Times New Roman" w:cs="Times New Roman" w:hint="cs"/>
          <w:rtl/>
        </w:rPr>
        <w:t>ﷺ</w:t>
      </w:r>
      <w:r w:rsidR="00AE1C4A" w:rsidRPr="00AE1C4A">
        <w:rPr>
          <w:rStyle w:val="arabic"/>
          <w:rtl/>
        </w:rPr>
        <w:t>علی حکم شر عی فی وا قعة.</w:t>
      </w:r>
      <w:r w:rsidR="00F46FFF">
        <w:rPr>
          <w:rFonts w:hint="cs"/>
          <w:rtl/>
        </w:rPr>
        <w:t>(</w:t>
      </w:r>
      <w:r w:rsidRPr="00EA2957">
        <w:rPr>
          <w:rtl/>
        </w:rPr>
        <w:t>تیسیر</w:t>
      </w:r>
      <w:r w:rsidR="00A6671F">
        <w:rPr>
          <w:rtl/>
        </w:rPr>
        <w:t xml:space="preserve"> الاصول ٦٨</w:t>
      </w:r>
      <w:r w:rsidR="00F46FFF">
        <w:rPr>
          <w:rFonts w:hint="cs"/>
          <w:rtl/>
        </w:rPr>
        <w:t>)</w:t>
      </w:r>
    </w:p>
    <w:p w14:paraId="2E4A3EBC" w14:textId="77777777" w:rsidR="00462B4C" w:rsidRPr="00EA2957" w:rsidRDefault="00A6671F" w:rsidP="00462B4C">
      <w:r>
        <w:rPr>
          <w:rtl/>
        </w:rPr>
        <w:t xml:space="preserve">  علما</w:t>
      </w:r>
      <w:r w:rsidR="00462B4C" w:rsidRPr="00EA2957">
        <w:rPr>
          <w:rtl/>
        </w:rPr>
        <w:t xml:space="preserve"> ک</w:t>
      </w:r>
      <w:r w:rsidR="00F46FFF">
        <w:rPr>
          <w:rtl/>
        </w:rPr>
        <w:t>ی قید سے غیر علما یعنی عوام نکل گئے لہذا علما</w:t>
      </w:r>
      <w:r w:rsidR="00462B4C" w:rsidRPr="00EA2957">
        <w:rPr>
          <w:rtl/>
        </w:rPr>
        <w:t xml:space="preserve"> کے ساتھ عوام کی موا فقت کا اعتبار نہ ہو گا۔ یعنی عوام اتفاق کرے یا نہ کرے اجماع منعقد ہو گا ،عوام کی مخالفت اجماع کے لئے مضر نہ ہو گی ۔</w:t>
      </w:r>
    </w:p>
    <w:p w14:paraId="71557A60" w14:textId="6AF571BB" w:rsidR="00462B4C" w:rsidRPr="00EA2957" w:rsidRDefault="00462B4C" w:rsidP="00044CD9">
      <w:r w:rsidRPr="00EA2957">
        <w:rPr>
          <w:rtl/>
        </w:rPr>
        <w:t xml:space="preserve"> (</w:t>
      </w:r>
      <w:r w:rsidR="00AE1C4A" w:rsidRPr="00AE1C4A">
        <w:rPr>
          <w:rStyle w:val="arabic"/>
          <w:rtl/>
        </w:rPr>
        <w:t>وَنَعْنِیْ بِا لْعُلَمَاءِ الْفُقَھَاءِ</w:t>
      </w:r>
      <w:r w:rsidRPr="00EA2957">
        <w:rPr>
          <w:rtl/>
        </w:rPr>
        <w:t xml:space="preserve"> ) ماتن   فر ما تے ہیں</w:t>
      </w:r>
      <w:r w:rsidR="00044CD9">
        <w:rPr>
          <w:rtl/>
        </w:rPr>
        <w:t>:(اور ہماری مراد علما سے فقہاہیں )  لہذا غیر فقہا</w:t>
      </w:r>
      <w:r w:rsidRPr="00EA2957">
        <w:rPr>
          <w:rtl/>
        </w:rPr>
        <w:t xml:space="preserve"> ک</w:t>
      </w:r>
      <w:r w:rsidR="00044CD9">
        <w:rPr>
          <w:rtl/>
        </w:rPr>
        <w:t>ا اعتبار نہ ہو گا اور غیر فقہا</w:t>
      </w:r>
      <w:r w:rsidR="00044CD9">
        <w:rPr>
          <w:rFonts w:hint="cs"/>
          <w:rtl/>
        </w:rPr>
        <w:t xml:space="preserve"> </w:t>
      </w:r>
      <w:r w:rsidRPr="00EA2957">
        <w:rPr>
          <w:rtl/>
        </w:rPr>
        <w:t>میں</w:t>
      </w:r>
      <w:r w:rsidR="00044CD9">
        <w:rPr>
          <w:rtl/>
        </w:rPr>
        <w:t xml:space="preserve"> اصولیین بھی دا خل ہیں تو فقہاکے ساتھ اصو</w:t>
      </w:r>
      <w:r w:rsidRPr="00EA2957">
        <w:rPr>
          <w:rtl/>
        </w:rPr>
        <w:t>لیین کی موا فقت کا اعتبار نہ ہو گا ۔یعنی اصو لیین اتفاق کرے یا نہ کرے  اجماع منعقد ہو گا ،اصو لیین کی مخالفت اجماع کے لئے مضر نہ ہو گی ۔</w:t>
      </w:r>
    </w:p>
    <w:p w14:paraId="7744AB09" w14:textId="6A217F52" w:rsidR="00462B4C" w:rsidRPr="00EA2957" w:rsidRDefault="00462B4C" w:rsidP="000F1C0A">
      <w:r w:rsidRPr="00EA2957">
        <w:rPr>
          <w:rtl/>
        </w:rPr>
        <w:t xml:space="preserve">  (</w:t>
      </w:r>
      <w:r w:rsidR="00AE1C4A" w:rsidRPr="00AE1C4A">
        <w:rPr>
          <w:rStyle w:val="arabic"/>
          <w:rtl/>
        </w:rPr>
        <w:t>وَنَعْنِیْ بِا لْحَادِثَةِ الْحَادِثَةَ الشَّرَعِیَّةَ</w:t>
      </w:r>
      <w:r w:rsidRPr="00EA2957">
        <w:rPr>
          <w:rtl/>
        </w:rPr>
        <w:t xml:space="preserve"> ) ماتن  فر ماتے ہیں :(ا</w:t>
      </w:r>
      <w:r w:rsidR="00F46FFF">
        <w:rPr>
          <w:rtl/>
        </w:rPr>
        <w:t>ور حا دثہ سے ہماری مراد حا دث</w:t>
      </w:r>
      <w:r w:rsidR="00F46FFF">
        <w:rPr>
          <w:rFonts w:hint="cs"/>
          <w:rtl/>
        </w:rPr>
        <w:t xml:space="preserve">ۂ </w:t>
      </w:r>
      <w:r w:rsidR="00F46FFF">
        <w:rPr>
          <w:rtl/>
        </w:rPr>
        <w:t>شر عیہ ہے )اس لئے کہ حا دث</w:t>
      </w:r>
      <w:r w:rsidR="00F46FFF">
        <w:rPr>
          <w:rFonts w:hint="cs"/>
          <w:rtl/>
        </w:rPr>
        <w:t>ۂ</w:t>
      </w:r>
      <w:r w:rsidR="00F46FFF">
        <w:rPr>
          <w:rtl/>
        </w:rPr>
        <w:t xml:space="preserve"> شر عیہ ہی فقہا کے پیش نظر ہے اس کے برخلاف مثلا حا دث</w:t>
      </w:r>
      <w:r w:rsidR="00F46FFF">
        <w:rPr>
          <w:rFonts w:hint="cs"/>
          <w:rtl/>
        </w:rPr>
        <w:t>ۂ</w:t>
      </w:r>
      <w:r w:rsidR="00F46FFF">
        <w:rPr>
          <w:rtl/>
        </w:rPr>
        <w:t xml:space="preserve"> لغویہ اس میں اجماع علما</w:t>
      </w:r>
      <w:r w:rsidR="009B53E1">
        <w:rPr>
          <w:rFonts w:hint="cs"/>
          <w:rtl/>
        </w:rPr>
        <w:t>ئے</w:t>
      </w:r>
      <w:r w:rsidR="00F46FFF">
        <w:rPr>
          <w:rtl/>
        </w:rPr>
        <w:t>لغت کا ہو تا ہے ۔یعنی حا دث</w:t>
      </w:r>
      <w:r w:rsidR="00F46FFF">
        <w:rPr>
          <w:rFonts w:hint="cs"/>
          <w:rtl/>
        </w:rPr>
        <w:t>ۂ</w:t>
      </w:r>
      <w:r w:rsidRPr="00EA2957">
        <w:rPr>
          <w:rtl/>
        </w:rPr>
        <w:t xml:space="preserve"> لغو یہ میں اجماع ع</w:t>
      </w:r>
      <w:r w:rsidR="00F46FFF">
        <w:rPr>
          <w:rtl/>
        </w:rPr>
        <w:t>لما</w:t>
      </w:r>
      <w:r w:rsidR="00E725BD">
        <w:rPr>
          <w:rFonts w:hint="cs"/>
          <w:rtl/>
        </w:rPr>
        <w:t>ئے</w:t>
      </w:r>
      <w:r w:rsidR="00044CD9">
        <w:rPr>
          <w:rtl/>
        </w:rPr>
        <w:t>لغت کا ہو تا ہے نہ کہ فقہا</w:t>
      </w:r>
      <w:r w:rsidRPr="00EA2957">
        <w:rPr>
          <w:rtl/>
        </w:rPr>
        <w:t xml:space="preserve">  کا ۔(</w:t>
      </w:r>
      <w:r w:rsidR="00AE1C4A" w:rsidRPr="00AE1C4A">
        <w:rPr>
          <w:rStyle w:val="arabic"/>
          <w:rtl/>
        </w:rPr>
        <w:t xml:space="preserve">وَاِجْمَاعُ ھٰذِہِ الْأُ مَّةِ حُجَّة دُوْنَ غَیْرِھَا لِقَوْلِہِ </w:t>
      </w:r>
      <w:r w:rsidR="00044CD9">
        <w:rPr>
          <w:rFonts w:ascii="Times New Roman" w:hAnsi="Times New Roman" w:cs="Times New Roman" w:hint="cs"/>
          <w:rtl/>
        </w:rPr>
        <w:t>ﷺ</w:t>
      </w:r>
      <w:r w:rsidR="00AE1C4A" w:rsidRPr="00AE1C4A">
        <w:rPr>
          <w:rStyle w:val="arabic"/>
          <w:rtl/>
        </w:rPr>
        <w:t xml:space="preserve"> : ''لاَ تَجْتَمِعُ أُمَّتِیْ  عَلَی ضَلاَلَةٍ وَالشَّرْعُ وَرَدَ بِعِصْمَةِ ھٰذِ ہ الْأُمَّةِ</w:t>
      </w:r>
      <w:r w:rsidRPr="00EA2957">
        <w:rPr>
          <w:rtl/>
        </w:rPr>
        <w:t xml:space="preserve"> </w:t>
      </w:r>
      <w:r w:rsidR="000F1C0A">
        <w:rPr>
          <w:rFonts w:hint="cs"/>
          <w:rtl/>
        </w:rPr>
        <w:t>.</w:t>
      </w:r>
      <w:r w:rsidRPr="00EA2957">
        <w:rPr>
          <w:rtl/>
        </w:rPr>
        <w:t xml:space="preserve">اور اس امت کا اجماع حجت ہے نہ کہ دوسری  امتوں کا )یعنی ہم سے پہلی وا لی امتوں کا اجماع حجت نہیں ہے (اس لئے کہ نبی کریم </w:t>
      </w:r>
      <w:r w:rsidR="00044CD9">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فر</w:t>
      </w:r>
      <w:r w:rsidRPr="00EA2957">
        <w:rPr>
          <w:rtl/>
        </w:rPr>
        <w:t xml:space="preserve"> </w:t>
      </w:r>
      <w:r w:rsidRPr="00EA2957">
        <w:rPr>
          <w:rFonts w:hint="cs"/>
          <w:rtl/>
        </w:rPr>
        <w:t>ما</w:t>
      </w:r>
      <w:r w:rsidRPr="00EA2957">
        <w:rPr>
          <w:rtl/>
        </w:rPr>
        <w:t xml:space="preserve"> یا : می</w:t>
      </w:r>
      <w:r w:rsidR="00585882">
        <w:rPr>
          <w:rtl/>
        </w:rPr>
        <w:t>ری امت گمرا ہی پرجمع نہیں ہوگی</w:t>
      </w:r>
      <w:r w:rsidRPr="00EA2957">
        <w:rPr>
          <w:rtl/>
        </w:rPr>
        <w:t>)</w:t>
      </w:r>
      <w:r w:rsidR="00585882">
        <w:rPr>
          <w:rFonts w:hint="cs"/>
          <w:rtl/>
        </w:rPr>
        <w:t xml:space="preserve"> </w:t>
      </w:r>
      <w:r w:rsidRPr="00EA2957">
        <w:rPr>
          <w:rtl/>
        </w:rPr>
        <w:t xml:space="preserve">نبی کریم </w:t>
      </w:r>
      <w:r w:rsidR="00044CD9">
        <w:rPr>
          <w:rFonts w:ascii="Times New Roman" w:hAnsi="Times New Roman" w:cs="Times New Roman" w:hint="cs"/>
          <w:rtl/>
        </w:rPr>
        <w:t xml:space="preserve">ﷺ </w:t>
      </w:r>
      <w:r w:rsidRPr="00EA2957">
        <w:rPr>
          <w:rtl/>
        </w:rPr>
        <w:t xml:space="preserve"> </w:t>
      </w:r>
      <w:r w:rsidRPr="00EA2957">
        <w:rPr>
          <w:rFonts w:hint="cs"/>
          <w:rtl/>
        </w:rPr>
        <w:t>نے</w:t>
      </w:r>
      <w:r w:rsidRPr="00EA2957">
        <w:rPr>
          <w:rtl/>
        </w:rPr>
        <w:t xml:space="preserve"> </w:t>
      </w:r>
      <w:r w:rsidRPr="00EA2957">
        <w:rPr>
          <w:rFonts w:hint="cs"/>
          <w:rtl/>
        </w:rPr>
        <w:t>عدم</w:t>
      </w:r>
      <w:r w:rsidRPr="00EA2957">
        <w:rPr>
          <w:rtl/>
        </w:rPr>
        <w:t xml:space="preserve"> </w:t>
      </w:r>
      <w:r w:rsidRPr="00EA2957">
        <w:rPr>
          <w:rFonts w:hint="cs"/>
          <w:rtl/>
        </w:rPr>
        <w:t>ضلالت</w:t>
      </w:r>
      <w:r w:rsidRPr="00EA2957">
        <w:rPr>
          <w:rtl/>
        </w:rPr>
        <w:t xml:space="preserve"> </w:t>
      </w:r>
      <w:r w:rsidRPr="00EA2957">
        <w:rPr>
          <w:rFonts w:hint="cs"/>
          <w:rtl/>
        </w:rPr>
        <w:t>کو</w:t>
      </w:r>
      <w:r w:rsidRPr="00EA2957">
        <w:rPr>
          <w:rtl/>
        </w:rPr>
        <w:t xml:space="preserve"> </w:t>
      </w:r>
      <w:r w:rsidRPr="00EA2957">
        <w:rPr>
          <w:rFonts w:hint="cs"/>
          <w:rtl/>
        </w:rPr>
        <w:t>اپن</w:t>
      </w:r>
      <w:r w:rsidRPr="00EA2957">
        <w:rPr>
          <w:rtl/>
        </w:rPr>
        <w:t>ی امت کے اجتماع کے ساتھ خاص کر دیا امت کی اپنی طرف اضافت کر کے ۔  اس روایت مبا رکہ کو  تر مذی و غیرہ نے روایت کیا ہے ۔</w:t>
      </w:r>
      <w:r w:rsidR="00585882">
        <w:rPr>
          <w:rFonts w:hint="cs"/>
          <w:rtl/>
        </w:rPr>
        <w:t xml:space="preserve"> </w:t>
      </w:r>
      <w:r w:rsidRPr="00EA2957">
        <w:rPr>
          <w:rtl/>
        </w:rPr>
        <w:t xml:space="preserve">(اور شر یعت میں اس امت کا معصوم عن الضلالہ ہو نا وارد ہے ) </w:t>
      </w:r>
      <w:r w:rsidR="00AE1C4A" w:rsidRPr="00AE1C4A">
        <w:rPr>
          <w:rStyle w:val="arabic"/>
          <w:rtl/>
        </w:rPr>
        <w:t>''  لا تجتمع أمتی علی ضلالة''</w:t>
      </w:r>
      <w:r w:rsidRPr="00EA2957">
        <w:rPr>
          <w:rtl/>
        </w:rPr>
        <w:t xml:space="preserve">اس حدیث کی اور اس کے ما نند حدیث کی و </w:t>
      </w:r>
      <w:r w:rsidRPr="00EA2957">
        <w:rPr>
          <w:rtl/>
        </w:rPr>
        <w:lastRenderedPageBreak/>
        <w:t>جہ سے ۔</w:t>
      </w:r>
    </w:p>
    <w:p w14:paraId="20626358" w14:textId="7AE64119" w:rsidR="00462B4C" w:rsidRPr="00EA2957" w:rsidRDefault="00462B4C" w:rsidP="000F1C0A">
      <w:r w:rsidRPr="00EA2957">
        <w:rPr>
          <w:rtl/>
        </w:rPr>
        <w:t xml:space="preserve">  (</w:t>
      </w:r>
      <w:r w:rsidR="00AE1C4A" w:rsidRPr="00AE1C4A">
        <w:rPr>
          <w:rStyle w:val="arabic"/>
          <w:rtl/>
        </w:rPr>
        <w:t>وَالْاِجْمَاعُ حُجَّة عَلَی الْعَصْرِالثَّانِیْ</w:t>
      </w:r>
      <w:r w:rsidRPr="00EA2957">
        <w:rPr>
          <w:rtl/>
        </w:rPr>
        <w:t xml:space="preserve"> </w:t>
      </w:r>
      <w:r w:rsidR="000F1C0A">
        <w:rPr>
          <w:rFonts w:hint="cs"/>
          <w:rtl/>
        </w:rPr>
        <w:t>.</w:t>
      </w:r>
      <w:r w:rsidRPr="00EA2957">
        <w:rPr>
          <w:rtl/>
        </w:rPr>
        <w:t>اور اجما</w:t>
      </w:r>
      <w:r w:rsidR="00E725BD">
        <w:rPr>
          <w:rtl/>
        </w:rPr>
        <w:t>ع حجت ہے دوسرے زمان</w:t>
      </w:r>
      <w:r w:rsidR="00E725BD">
        <w:rPr>
          <w:rFonts w:hint="cs"/>
          <w:rtl/>
        </w:rPr>
        <w:t>ے</w:t>
      </w:r>
      <w:r w:rsidR="00044CD9">
        <w:rPr>
          <w:rtl/>
        </w:rPr>
        <w:t xml:space="preserve"> کے لو</w:t>
      </w:r>
      <w:r w:rsidRPr="00EA2957">
        <w:rPr>
          <w:rtl/>
        </w:rPr>
        <w:t xml:space="preserve">گوں پر)  ا ور ان کے بعد وا لوں پر۔جیسے صحابہ کے زمانہ میں جو اجماع ہوا وہ تا بعین ،تبع تا بعین اور قیامت تک کہ آ نے وا لے لوگوں پر حجت ہے ۔مثلا التقاء ختا نین کے با رے میں غسل کے و جوب پر حضرت عمر </w:t>
      </w:r>
      <w:r w:rsidR="00044CD9">
        <w:rPr>
          <w:rFonts w:hint="cs"/>
          <w:rtl/>
        </w:rPr>
        <w:t>ؓ</w:t>
      </w:r>
      <w:r w:rsidRPr="00EA2957">
        <w:rPr>
          <w:rtl/>
        </w:rPr>
        <w:t>کے زمانہ میں اجماع ہوا اب تا بعین کے زمانہ سے ل</w:t>
      </w:r>
      <w:r w:rsidR="00F46FFF">
        <w:rPr>
          <w:rFonts w:hint="cs"/>
          <w:rtl/>
        </w:rPr>
        <w:t>ے</w:t>
      </w:r>
      <w:r w:rsidRPr="00EA2957">
        <w:rPr>
          <w:rtl/>
        </w:rPr>
        <w:t>کر قیامت تک کہ آ نے وا لے لوگ</w:t>
      </w:r>
      <w:r w:rsidR="00044CD9">
        <w:rPr>
          <w:rtl/>
        </w:rPr>
        <w:t>وں پر یہ اجماع حجت ہے ۔مطلب</w:t>
      </w:r>
      <w:r w:rsidR="00F46FFF">
        <w:rPr>
          <w:rFonts w:hint="cs"/>
          <w:rtl/>
        </w:rPr>
        <w:t xml:space="preserve"> یہ ہے کہ</w:t>
      </w:r>
      <w:r w:rsidR="00044CD9">
        <w:rPr>
          <w:rtl/>
        </w:rPr>
        <w:t xml:space="preserve"> کئی</w:t>
      </w:r>
      <w:r w:rsidRPr="00EA2957">
        <w:rPr>
          <w:rtl/>
        </w:rPr>
        <w:t xml:space="preserve"> صحابہ  ''التقاء ختانین'' کی صورت میں غسل نہیں کر تے تھے اور استدلال میں </w:t>
      </w:r>
      <w:r w:rsidR="00AE1C4A" w:rsidRPr="00AE1C4A">
        <w:rPr>
          <w:rStyle w:val="arabic"/>
          <w:rtl/>
        </w:rPr>
        <w:t>''انماالماء من الماء''</w:t>
      </w:r>
      <w:r w:rsidR="00F46FFF">
        <w:rPr>
          <w:rFonts w:hint="cs"/>
          <w:rtl/>
        </w:rPr>
        <w:t>(</w:t>
      </w:r>
      <w:r w:rsidRPr="00EA2957">
        <w:rPr>
          <w:rtl/>
        </w:rPr>
        <w:t>غسل منی کی و جہ سے ہے</w:t>
      </w:r>
      <w:r w:rsidR="00F46FFF">
        <w:rPr>
          <w:rFonts w:hint="cs"/>
          <w:rtl/>
        </w:rPr>
        <w:t>)</w:t>
      </w:r>
      <w:r w:rsidRPr="00EA2957">
        <w:rPr>
          <w:rtl/>
        </w:rPr>
        <w:t xml:space="preserve">یہ حدیث پیش کر تے تھے تو حضرت عمر </w:t>
      </w:r>
      <w:r w:rsidR="00044CD9">
        <w:rPr>
          <w:rFonts w:hint="cs"/>
          <w:rtl/>
        </w:rPr>
        <w:t>ؓ</w:t>
      </w:r>
      <w:r w:rsidRPr="00EA2957">
        <w:rPr>
          <w:rtl/>
        </w:rPr>
        <w:t xml:space="preserve"> کے زمانہ میں اجماع ہوا کہ چا ہے انزال نہ ہو ''  التقاء ختانین''سے یعنی </w:t>
      </w:r>
      <w:r w:rsidR="00E725BD">
        <w:rPr>
          <w:rFonts w:hint="cs"/>
          <w:rtl/>
        </w:rPr>
        <w:t>دو</w:t>
      </w:r>
      <w:r w:rsidRPr="00EA2957">
        <w:rPr>
          <w:rtl/>
        </w:rPr>
        <w:t xml:space="preserve"> ختنہ کے ملنے سے</w:t>
      </w:r>
      <w:r w:rsidR="00F46FFF">
        <w:rPr>
          <w:rFonts w:hint="cs"/>
          <w:rtl/>
        </w:rPr>
        <w:t>(</w:t>
      </w:r>
      <w:r w:rsidRPr="00EA2957">
        <w:rPr>
          <w:rtl/>
        </w:rPr>
        <w:t>ادخال حشفہ کی صورت میں</w:t>
      </w:r>
      <w:r w:rsidR="00F46FFF">
        <w:rPr>
          <w:rFonts w:hint="cs"/>
          <w:rtl/>
        </w:rPr>
        <w:t>)</w:t>
      </w:r>
      <w:r w:rsidRPr="00EA2957">
        <w:rPr>
          <w:rtl/>
        </w:rPr>
        <w:t>غسل وا جب ہو گا ۔</w:t>
      </w:r>
    </w:p>
    <w:p w14:paraId="7989F02C" w14:textId="77777777" w:rsidR="00462B4C" w:rsidRPr="00EA2957" w:rsidRDefault="00462B4C" w:rsidP="00F46FFF">
      <w:r w:rsidRPr="00EA2957">
        <w:rPr>
          <w:rtl/>
        </w:rPr>
        <w:t xml:space="preserve">  حشفہ کہتے ہیں :  شرم</w:t>
      </w:r>
      <w:r w:rsidR="00E725BD">
        <w:rPr>
          <w:rFonts w:hint="cs"/>
          <w:rtl/>
        </w:rPr>
        <w:t xml:space="preserve"> </w:t>
      </w:r>
      <w:r w:rsidRPr="00EA2957">
        <w:rPr>
          <w:rtl/>
        </w:rPr>
        <w:t>گاہ کی اس مکمل کٹی ہو ئی مقدار کوجو ختنہ کے بعد ظا ہر ہو تی ہے</w:t>
      </w:r>
      <w:r w:rsidR="00DB459F">
        <w:rPr>
          <w:rFonts w:hint="cs"/>
          <w:rtl/>
        </w:rPr>
        <w:t>۔</w:t>
      </w:r>
      <w:r w:rsidRPr="00EA2957">
        <w:rPr>
          <w:rtl/>
        </w:rPr>
        <w:t xml:space="preserve">  </w:t>
      </w:r>
      <w:r w:rsidR="00F46FFF">
        <w:rPr>
          <w:rFonts w:hint="cs"/>
          <w:rtl/>
        </w:rPr>
        <w:t>(</w:t>
      </w:r>
      <w:r w:rsidR="00044CD9">
        <w:rPr>
          <w:rtl/>
        </w:rPr>
        <w:t>آسان شا فعی فقہ ح١ص٨١</w:t>
      </w:r>
      <w:r w:rsidR="00F46FFF">
        <w:rPr>
          <w:rFonts w:hint="cs"/>
          <w:rtl/>
        </w:rPr>
        <w:t>)</w:t>
      </w:r>
    </w:p>
    <w:p w14:paraId="3BCFB395" w14:textId="23AB348A" w:rsidR="00462B4C" w:rsidRPr="00EA2957" w:rsidRDefault="00462B4C" w:rsidP="000F1C0A">
      <w:r w:rsidRPr="00EA2957">
        <w:rPr>
          <w:rtl/>
        </w:rPr>
        <w:t xml:space="preserve"> (</w:t>
      </w:r>
      <w:r w:rsidR="00AE1C4A" w:rsidRPr="00AE1C4A">
        <w:rPr>
          <w:rStyle w:val="arabic"/>
          <w:rtl/>
        </w:rPr>
        <w:t>وَفِی أَیِّ عَصْرٍ کَانَ</w:t>
      </w:r>
      <w:r w:rsidRPr="00EA2957">
        <w:rPr>
          <w:rtl/>
        </w:rPr>
        <w:t>۔اور اجماع جس زمانہ میں بھی ہو )حجت ہے ۔چا ہے صحا بہ کے زمانہ میں ہو یا تا بعین کے زمانہ میں ہو یا تبع تا بعین کے زمانہ میں ہو یا ان کے بعد کسی زمانہ میں ہو حجت ہو گا ۔(</w:t>
      </w:r>
      <w:r w:rsidR="00AE1C4A" w:rsidRPr="00AE1C4A">
        <w:rPr>
          <w:rStyle w:val="arabic"/>
          <w:rtl/>
        </w:rPr>
        <w:t>وَلاَ یُشْتَرْطُ فِی حُجَّتِہِ اِنْقِرَاضُ الْعَصْرِ</w:t>
      </w:r>
      <w:r w:rsidRPr="00EA2957">
        <w:rPr>
          <w:rtl/>
        </w:rPr>
        <w:t xml:space="preserve"> </w:t>
      </w:r>
      <w:r w:rsidR="000F1C0A">
        <w:rPr>
          <w:rFonts w:hint="cs"/>
          <w:rtl/>
        </w:rPr>
        <w:t>.</w:t>
      </w:r>
      <w:r w:rsidRPr="00EA2957">
        <w:rPr>
          <w:rtl/>
        </w:rPr>
        <w:t xml:space="preserve"> اور اجماع کے حجت ہو نے کے لئے انقراض عصر کی شرط نہیں لگا ئی گئی )چا ہے انقراض عصر ہو یا نہ ہو اجماع حجت ہو گا ۔</w:t>
      </w:r>
    </w:p>
    <w:p w14:paraId="2A292EAD" w14:textId="77777777" w:rsidR="00462B4C" w:rsidRPr="00EA2957" w:rsidRDefault="00F46FFF" w:rsidP="00DB459F">
      <w:r>
        <w:rPr>
          <w:rtl/>
        </w:rPr>
        <w:t xml:space="preserve">  انقراض عصر سے مراد یہ ہ</w:t>
      </w:r>
      <w:r>
        <w:rPr>
          <w:rFonts w:hint="cs"/>
          <w:rtl/>
        </w:rPr>
        <w:t>ے</w:t>
      </w:r>
      <w:r w:rsidR="00462B4C" w:rsidRPr="00EA2957">
        <w:rPr>
          <w:rtl/>
        </w:rPr>
        <w:t>کہ:مجمعین یعنی اجم</w:t>
      </w:r>
      <w:r w:rsidR="00E725BD">
        <w:rPr>
          <w:rtl/>
        </w:rPr>
        <w:t>اع کر نے وا لوں کا انتقال ہو جا</w:t>
      </w:r>
      <w:r w:rsidR="00462B4C" w:rsidRPr="00EA2957">
        <w:rPr>
          <w:rtl/>
        </w:rPr>
        <w:t>ئے ،</w:t>
      </w:r>
      <w:r w:rsidR="00044CD9">
        <w:rPr>
          <w:rFonts w:hint="cs"/>
          <w:rtl/>
        </w:rPr>
        <w:t xml:space="preserve"> </w:t>
      </w:r>
      <w:r w:rsidR="00E725BD">
        <w:rPr>
          <w:rtl/>
        </w:rPr>
        <w:t>ی</w:t>
      </w:r>
      <w:r w:rsidR="00462B4C" w:rsidRPr="00EA2957">
        <w:rPr>
          <w:rtl/>
        </w:rPr>
        <w:t>ہی قول صحیح ہے ،     ادلہء حجیت وا لوں کے انقراض ع</w:t>
      </w:r>
      <w:r w:rsidR="00044CD9">
        <w:rPr>
          <w:rtl/>
        </w:rPr>
        <w:t>صر کی شرط لگا نے سے سکوت اور خا</w:t>
      </w:r>
      <w:r w:rsidR="00462B4C" w:rsidRPr="00EA2957">
        <w:rPr>
          <w:rtl/>
        </w:rPr>
        <w:t xml:space="preserve">موشی کی بنا پر </w:t>
      </w:r>
      <w:r w:rsidR="00E725BD">
        <w:rPr>
          <w:rFonts w:hint="cs"/>
          <w:rtl/>
        </w:rPr>
        <w:t>مطلب یہ ہے کہ</w:t>
      </w:r>
      <w:r w:rsidR="00462B4C" w:rsidRPr="00EA2957">
        <w:rPr>
          <w:rtl/>
        </w:rPr>
        <w:t xml:space="preserve"> اجماع کے حجت   ہو نے کے لئے ا</w:t>
      </w:r>
      <w:r w:rsidR="00044CD9">
        <w:rPr>
          <w:rtl/>
        </w:rPr>
        <w:t>نقراض عصر کی شرط نہ لگا نے کی و</w:t>
      </w:r>
      <w:r w:rsidR="00462B4C" w:rsidRPr="00EA2957">
        <w:rPr>
          <w:rtl/>
        </w:rPr>
        <w:t xml:space="preserve">جہ سے ۔اور </w:t>
      </w:r>
      <w:r w:rsidR="00F720BB">
        <w:rPr>
          <w:rFonts w:hint="cs"/>
          <w:rtl/>
        </w:rPr>
        <w:t xml:space="preserve">کہا گیا </w:t>
      </w:r>
      <w:r w:rsidR="00462B4C" w:rsidRPr="00EA2957">
        <w:rPr>
          <w:rtl/>
        </w:rPr>
        <w:t xml:space="preserve"> ہے کہ اجماع کے حجت   ہو نے کے لئے انقراض </w:t>
      </w:r>
      <w:r w:rsidR="00462B4C" w:rsidRPr="00EA2957">
        <w:rPr>
          <w:rtl/>
        </w:rPr>
        <w:lastRenderedPageBreak/>
        <w:t xml:space="preserve">عصر کی شرط لگا ئی جا ئے گی اس بات کہ امکان کی و جہ سے کہ اجماع کر نے   والوں میں سے بعض کے ذہن میں کو ئی ایسی دلیل آ ئے جو اس کے اجتہاد کے </w:t>
      </w:r>
      <w:r w:rsidR="00E725BD">
        <w:rPr>
          <w:rFonts w:hint="cs"/>
          <w:rtl/>
        </w:rPr>
        <w:t xml:space="preserve"> </w:t>
      </w:r>
      <w:r w:rsidR="00462B4C" w:rsidRPr="00EA2957">
        <w:rPr>
          <w:rtl/>
        </w:rPr>
        <w:t>خلاف ہو تو وہ اپنے   اجتہاد سے رجوع کر لے لیکن اس کا جواب دیا گیا</w:t>
      </w:r>
      <w:r w:rsidR="00E725BD">
        <w:rPr>
          <w:rFonts w:hint="cs"/>
          <w:rtl/>
        </w:rPr>
        <w:t xml:space="preserve"> ہے</w:t>
      </w:r>
      <w:r w:rsidR="00462B4C" w:rsidRPr="00EA2957">
        <w:rPr>
          <w:rtl/>
        </w:rPr>
        <w:t xml:space="preserve"> کہ مجمعین میں سے کسی کے لئے اس سے   رجوع کر نا جا ئز نہیں ان کے اس حکم پر اجماع کر نے کی و جہ سے ۔</w:t>
      </w:r>
    </w:p>
    <w:p w14:paraId="08F06AA2" w14:textId="77777777" w:rsidR="00462B4C" w:rsidRPr="00EA2957" w:rsidRDefault="00462B4C" w:rsidP="00044CD9">
      <w:r w:rsidRPr="00EA2957">
        <w:rPr>
          <w:rtl/>
        </w:rPr>
        <w:t xml:space="preserve">  اختلاف :  اجماع ہو جا نے کے بعد مجمعین میں سے کسی کے لئے اس اجماع کی مخالفت کر ناجا ئز ہے </w:t>
      </w:r>
      <w:r w:rsidR="00044CD9">
        <w:rPr>
          <w:rtl/>
        </w:rPr>
        <w:t xml:space="preserve">  یا نہیں ؟</w:t>
      </w:r>
    </w:p>
    <w:p w14:paraId="0A377CC8" w14:textId="77777777" w:rsidR="00462B4C" w:rsidRPr="00EA2957" w:rsidRDefault="00462B4C" w:rsidP="00F46FFF">
      <w:r w:rsidRPr="00EA2957">
        <w:rPr>
          <w:rtl/>
        </w:rPr>
        <w:t xml:space="preserve">  اس میں </w:t>
      </w:r>
      <w:r w:rsidR="00F46FFF">
        <w:rPr>
          <w:rFonts w:hint="cs"/>
          <w:rtl/>
        </w:rPr>
        <w:t>دو</w:t>
      </w:r>
      <w:r w:rsidRPr="00EA2957">
        <w:rPr>
          <w:rtl/>
        </w:rPr>
        <w:t xml:space="preserve">  قول ہیں :  ایک قول یہ ہے کہ مخالفت کر نا جا ئز ہے ،یہ ان لوگوں کا قول ہے جو اجماع کے حجت ہو نے کے لئے انقراض عصر کی شرط لگا تے ہیں ،یعنی جب انقراض عصر کی شرط لگا تے ہیں تو   مجمعین جب تک حیات ہیں اجماع منعقد نہ ہو گا ۔لیکن جب اجماع منعقد ہی نہیں ہوا تو مخالفت کا   سوال ہی پیدا نہ</w:t>
      </w:r>
      <w:r w:rsidR="00A37E64">
        <w:rPr>
          <w:rtl/>
        </w:rPr>
        <w:t>یں ہو تا لہذا اجماع کے لئے علما</w:t>
      </w:r>
      <w:r w:rsidRPr="00EA2957">
        <w:rPr>
          <w:rtl/>
        </w:rPr>
        <w:t xml:space="preserve"> کا جو اتفاق ہوا اس اتفاق کی مخالفت مراد ہے ۔</w:t>
      </w:r>
    </w:p>
    <w:p w14:paraId="0DBAB36A" w14:textId="77777777" w:rsidR="00462B4C" w:rsidRPr="00EA2957" w:rsidRDefault="00462B4C" w:rsidP="00462B4C">
      <w:r w:rsidRPr="00EA2957">
        <w:rPr>
          <w:rtl/>
        </w:rPr>
        <w:t xml:space="preserve">  دوسرا قول یہ ہے کہ مخالفت کر نا جا ئز نہیں ۔</w:t>
      </w:r>
    </w:p>
    <w:p w14:paraId="4E81AA2C" w14:textId="16A6852E" w:rsidR="00462B4C" w:rsidRPr="00EA2957" w:rsidRDefault="00462B4C" w:rsidP="000F1C0A">
      <w:r w:rsidRPr="00EA2957">
        <w:rPr>
          <w:rtl/>
        </w:rPr>
        <w:t xml:space="preserve">  (</w:t>
      </w:r>
      <w:r w:rsidR="00AE1C4A" w:rsidRPr="00AE1C4A">
        <w:rPr>
          <w:rStyle w:val="arabic"/>
          <w:rtl/>
        </w:rPr>
        <w:t>فَاِ نْ قُلْنَا اِنَّ انْقِرَاضَ الْعصْرِ شَرْط یُعْتَبَرُ قَوْلُ مَنْ وُلِدَ فِی حَیَاتِھِمْ وَ تَفَقَّہَ وَ صَارَ مِنْ أَھْلِ الْاِ جْتِہَادِ</w:t>
      </w:r>
      <w:r w:rsidRPr="00EA2957">
        <w:rPr>
          <w:rtl/>
        </w:rPr>
        <w:t xml:space="preserve"> </w:t>
      </w:r>
      <w:r w:rsidR="000F1C0A">
        <w:rPr>
          <w:rFonts w:hint="cs"/>
          <w:rtl/>
        </w:rPr>
        <w:t>.</w:t>
      </w:r>
      <w:r w:rsidRPr="00EA2957">
        <w:rPr>
          <w:rtl/>
        </w:rPr>
        <w:t>اگر ہم )یہ (کہیں کہ )  اجماع کے حجت ہو نے کے لئے (انقراض عصر شرط ہے  تو )  اجماع کے منعقد ہو نے میں (اس آ دمی کا قول معتبر ہو گا جو ان کی حیات میں پیدا ہو اور فقہ حاصل کرے او راہل اجتہاد میں سے ہو جا ئے )  یعنی مجمعین اجماع کریں اور ان کی حیات میں مجتہد بننے وا لا مجمعین کے ساتھ اتفاق کرے تو اجماع منعقد ہو گا  اور اگر وہ مجتہدبننے وا لا اتفاق نہ کرے تو اجماع منعقد نہ ہو گا ۔لہذا اس منعقد نہ ہو نے کی صورت میں اب مجمعین کا معنی : ''اجماع کر نے والے'' نہ ہو گا بلکہ اس کا معنی :</w:t>
      </w:r>
      <w:r w:rsidR="00A37E64">
        <w:rPr>
          <w:rFonts w:hint="cs"/>
          <w:rtl/>
        </w:rPr>
        <w:t xml:space="preserve"> </w:t>
      </w:r>
      <w:r w:rsidRPr="00EA2957">
        <w:rPr>
          <w:rtl/>
        </w:rPr>
        <w:t>''اجماع کے لئے اتفاق کر نے والے ''مراد ہو گا ۔</w:t>
      </w:r>
    </w:p>
    <w:p w14:paraId="5F6A2A75" w14:textId="224E7BCA" w:rsidR="00462B4C" w:rsidRPr="00375210" w:rsidRDefault="00462B4C" w:rsidP="000F1C0A">
      <w:pPr>
        <w:rPr>
          <w:w w:val="98"/>
        </w:rPr>
      </w:pPr>
      <w:r w:rsidRPr="00EA2957">
        <w:rPr>
          <w:rtl/>
        </w:rPr>
        <w:t xml:space="preserve">  </w:t>
      </w:r>
      <w:r w:rsidRPr="00375210">
        <w:rPr>
          <w:w w:val="98"/>
          <w:rtl/>
        </w:rPr>
        <w:t>(</w:t>
      </w:r>
      <w:r w:rsidR="00AE1C4A" w:rsidRPr="00AE1C4A">
        <w:rPr>
          <w:rStyle w:val="arabic"/>
          <w:rtl/>
        </w:rPr>
        <w:t>وَلَھُمْ أَنْ یَرْجِعُوْا عَنْ ذٰ لِکَ الْحُکْمِ</w:t>
      </w:r>
      <w:r w:rsidRPr="00375210">
        <w:rPr>
          <w:w w:val="98"/>
          <w:rtl/>
        </w:rPr>
        <w:t xml:space="preserve"> </w:t>
      </w:r>
      <w:r w:rsidR="000F1C0A">
        <w:rPr>
          <w:rFonts w:hint="cs"/>
          <w:w w:val="98"/>
          <w:rtl/>
        </w:rPr>
        <w:t>.</w:t>
      </w:r>
      <w:r w:rsidRPr="00375210">
        <w:rPr>
          <w:w w:val="98"/>
          <w:rtl/>
        </w:rPr>
        <w:t xml:space="preserve"> اور)  ا نقراض عصر کی شرط وا لے </w:t>
      </w:r>
      <w:r w:rsidRPr="00375210">
        <w:rPr>
          <w:w w:val="98"/>
          <w:rtl/>
        </w:rPr>
        <w:lastRenderedPageBreak/>
        <w:t>قول کے مطا بق (مجمعین کے لئے )  اپنی حیات میں اور ان کی حیات میں مجتہد بننے وا لے کے لئے (جا ئز ہے کہ رجوع کرے اس حکم سے )جس حکم تک ان کے اجتہاد نے ان کو پہنچا یا تھا ۔</w:t>
      </w:r>
    </w:p>
    <w:p w14:paraId="06EBA77E" w14:textId="4C8F89D4" w:rsidR="00462B4C" w:rsidRPr="00EA2957" w:rsidRDefault="00462B4C" w:rsidP="000F1C0A">
      <w:r w:rsidRPr="00EA2957">
        <w:rPr>
          <w:rtl/>
        </w:rPr>
        <w:tab/>
        <w:t xml:space="preserve">  (</w:t>
      </w:r>
      <w:r w:rsidR="00AE1C4A" w:rsidRPr="00AE1C4A">
        <w:rPr>
          <w:rStyle w:val="arabic"/>
          <w:rtl/>
        </w:rPr>
        <w:t>وَالْاِ جْمَاعُ یَصِحُّ بِقَوْلِھِمْ وَ بِفِعْلِھِمْ</w:t>
      </w:r>
      <w:r w:rsidRPr="00EA2957">
        <w:rPr>
          <w:rtl/>
        </w:rPr>
        <w:t xml:space="preserve"> </w:t>
      </w:r>
      <w:r w:rsidR="000F1C0A">
        <w:rPr>
          <w:rFonts w:hint="cs"/>
          <w:rtl/>
        </w:rPr>
        <w:t>.</w:t>
      </w:r>
      <w:r w:rsidRPr="00EA2957">
        <w:rPr>
          <w:rtl/>
        </w:rPr>
        <w:t xml:space="preserve"> اور اجماع صحیح ہو گا ان کے )  یعنی مجمعین کے (قول سے اور فعل سے )</w:t>
      </w:r>
      <w:r w:rsidR="00E725BD">
        <w:rPr>
          <w:rFonts w:hint="cs"/>
          <w:rtl/>
        </w:rPr>
        <w:t>۔</w:t>
      </w:r>
    </w:p>
    <w:p w14:paraId="19855036" w14:textId="77777777" w:rsidR="00462B4C" w:rsidRPr="00EA2957" w:rsidRDefault="00462B4C" w:rsidP="00462B4C">
      <w:r w:rsidRPr="00EA2957">
        <w:rPr>
          <w:rtl/>
        </w:rPr>
        <w:tab/>
        <w:t xml:space="preserve">  دیکھئے : دونوں کی مثا لیں :</w:t>
      </w:r>
    </w:p>
    <w:p w14:paraId="2A62ED61" w14:textId="77777777" w:rsidR="00462B4C" w:rsidRPr="00EA2957" w:rsidRDefault="00462B4C" w:rsidP="00F46FFF">
      <w:r w:rsidRPr="00EA2957">
        <w:rPr>
          <w:rtl/>
        </w:rPr>
        <w:tab/>
        <w:t xml:space="preserve">  قول مجمعین سے اجماع صحیح ہو نے کی م</w:t>
      </w:r>
      <w:r w:rsidR="00F46FFF">
        <w:rPr>
          <w:rtl/>
        </w:rPr>
        <w:t>ثال :  سب مجمعین کسی ش</w:t>
      </w:r>
      <w:r w:rsidR="00F46FFF">
        <w:rPr>
          <w:rFonts w:hint="cs"/>
          <w:rtl/>
        </w:rPr>
        <w:t>ے</w:t>
      </w:r>
      <w:r w:rsidR="00F46FFF">
        <w:rPr>
          <w:rtl/>
        </w:rPr>
        <w:t xml:space="preserve"> کو مثلا جا ئز کہ</w:t>
      </w:r>
      <w:r w:rsidR="00F46FFF">
        <w:rPr>
          <w:rFonts w:hint="cs"/>
          <w:rtl/>
        </w:rPr>
        <w:t>یں</w:t>
      </w:r>
      <w:r w:rsidRPr="00EA2957">
        <w:rPr>
          <w:rtl/>
        </w:rPr>
        <w:t xml:space="preserve"> تو ی</w:t>
      </w:r>
      <w:r w:rsidR="00F46FFF">
        <w:rPr>
          <w:rtl/>
        </w:rPr>
        <w:t>ہ ان کا قول دلا لت کرے گا اس ش</w:t>
      </w:r>
      <w:r w:rsidR="00F46FFF">
        <w:rPr>
          <w:rFonts w:hint="cs"/>
          <w:rtl/>
        </w:rPr>
        <w:t>ے</w:t>
      </w:r>
      <w:r w:rsidR="00F46FFF">
        <w:rPr>
          <w:rtl/>
        </w:rPr>
        <w:t xml:space="preserve"> کے جواز پر یعنی اس ش</w:t>
      </w:r>
      <w:r w:rsidR="00F46FFF">
        <w:rPr>
          <w:rFonts w:hint="cs"/>
          <w:rtl/>
        </w:rPr>
        <w:t>ے</w:t>
      </w:r>
      <w:r w:rsidRPr="00EA2957">
        <w:rPr>
          <w:rtl/>
        </w:rPr>
        <w:t xml:space="preserve"> کے جواز پر مجمعین کا قولی اجماع شمار ہو گا ان کے معصوم  ہو نے کی و جہ سے ۔جیسے کہ گزرا  وہ یہ کہ آپ  </w:t>
      </w:r>
      <w:r w:rsidR="000F7671">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فر</w:t>
      </w:r>
      <w:r w:rsidRPr="00EA2957">
        <w:rPr>
          <w:rtl/>
        </w:rPr>
        <w:t xml:space="preserve"> </w:t>
      </w:r>
      <w:r w:rsidRPr="00EA2957">
        <w:rPr>
          <w:rFonts w:hint="cs"/>
          <w:rtl/>
        </w:rPr>
        <w:t>ما</w:t>
      </w:r>
      <w:r w:rsidRPr="00EA2957">
        <w:rPr>
          <w:rtl/>
        </w:rPr>
        <w:t xml:space="preserve"> یا :  میری امت گمرا ہی پر جمع نہیں ہو گی ۔ فعل مجمعین سے اجماع صحیح </w:t>
      </w:r>
      <w:r w:rsidR="00DB459F">
        <w:rPr>
          <w:rtl/>
        </w:rPr>
        <w:t>ہو</w:t>
      </w:r>
      <w:r w:rsidR="00F46FFF">
        <w:rPr>
          <w:rtl/>
        </w:rPr>
        <w:t>نے کی مثال:  سب مجمعین کسی ش</w:t>
      </w:r>
      <w:r w:rsidR="00F46FFF">
        <w:rPr>
          <w:rFonts w:hint="cs"/>
          <w:rtl/>
        </w:rPr>
        <w:t>ے</w:t>
      </w:r>
      <w:r w:rsidRPr="00EA2957">
        <w:rPr>
          <w:rtl/>
        </w:rPr>
        <w:t xml:space="preserve"> کو مثلا بطور جواز کریں تو یہ</w:t>
      </w:r>
      <w:r w:rsidR="00F46FFF">
        <w:rPr>
          <w:rtl/>
        </w:rPr>
        <w:t xml:space="preserve"> ان کا فعل دلا لت کرے گا اس ش</w:t>
      </w:r>
      <w:r w:rsidR="00F46FFF">
        <w:rPr>
          <w:rFonts w:hint="cs"/>
          <w:rtl/>
        </w:rPr>
        <w:t>ے</w:t>
      </w:r>
      <w:r w:rsidR="00F46FFF">
        <w:rPr>
          <w:rtl/>
        </w:rPr>
        <w:t>کے جواز پر یعنی اس ش</w:t>
      </w:r>
      <w:r w:rsidR="00F46FFF">
        <w:rPr>
          <w:rFonts w:hint="cs"/>
          <w:rtl/>
        </w:rPr>
        <w:t>ے</w:t>
      </w:r>
      <w:r w:rsidRPr="00EA2957">
        <w:rPr>
          <w:rtl/>
        </w:rPr>
        <w:t xml:space="preserve"> کے جواز پر مجمعین کا فعلی اجماع شمار ہو گا ان کے معصوم ہو نے کی و جہ سے ۔</w:t>
      </w:r>
      <w:r w:rsidR="00F46FFF">
        <w:rPr>
          <w:rFonts w:hint="cs"/>
          <w:rtl/>
        </w:rPr>
        <w:t>(</w:t>
      </w:r>
      <w:r w:rsidRPr="00EA2957">
        <w:rPr>
          <w:rtl/>
        </w:rPr>
        <w:t xml:space="preserve">شرح ورقات </w:t>
      </w:r>
      <w:r w:rsidR="00F46FFF">
        <w:rPr>
          <w:rFonts w:hint="cs"/>
          <w:rtl/>
        </w:rPr>
        <w:t>)</w:t>
      </w:r>
    </w:p>
    <w:p w14:paraId="303959D6" w14:textId="2A2A474A" w:rsidR="00462B4C" w:rsidRPr="000F7671" w:rsidRDefault="00462B4C" w:rsidP="00AE1C4A">
      <w:pPr>
        <w:pStyle w:val="Heading1"/>
      </w:pPr>
      <w:r w:rsidRPr="000F7671">
        <w:rPr>
          <w:rtl/>
        </w:rPr>
        <w:t>(اجماع قولی کسے کہتے ہیں )</w:t>
      </w:r>
    </w:p>
    <w:p w14:paraId="2338380B" w14:textId="77777777" w:rsidR="00462B4C" w:rsidRPr="00EA2957" w:rsidRDefault="00462B4C" w:rsidP="00462B4C">
      <w:r w:rsidRPr="00EA2957">
        <w:rPr>
          <w:rtl/>
        </w:rPr>
        <w:t xml:space="preserve">  مجمعین کے  قول سے ہو نے وا لے اجماع کو اجماع قولی کہتے ہیں ۔</w:t>
      </w:r>
    </w:p>
    <w:p w14:paraId="3ECAB48B" w14:textId="32FDB594" w:rsidR="00462B4C" w:rsidRPr="000F7671" w:rsidRDefault="00462B4C" w:rsidP="00AE1C4A">
      <w:pPr>
        <w:pStyle w:val="Heading1"/>
      </w:pPr>
      <w:r w:rsidRPr="000F7671">
        <w:rPr>
          <w:rtl/>
        </w:rPr>
        <w:t>(اجماع فعلی کسے کہتے ہیں )</w:t>
      </w:r>
    </w:p>
    <w:p w14:paraId="017D1B55" w14:textId="77777777" w:rsidR="00462B4C" w:rsidRPr="00EA2957" w:rsidRDefault="00462B4C" w:rsidP="00462B4C">
      <w:r w:rsidRPr="00EA2957">
        <w:rPr>
          <w:rtl/>
        </w:rPr>
        <w:t xml:space="preserve">  مجمعین کے فعل سے ہونے وا لے اجماع کو اجماع فعلی کہتے ہیں ۔</w:t>
      </w:r>
    </w:p>
    <w:p w14:paraId="378E2F65" w14:textId="52F80624" w:rsidR="00462B4C" w:rsidRPr="00EA2957" w:rsidRDefault="00462B4C" w:rsidP="000F1C0A">
      <w:r w:rsidRPr="00EA2957">
        <w:rPr>
          <w:rtl/>
        </w:rPr>
        <w:t xml:space="preserve">  (</w:t>
      </w:r>
      <w:r w:rsidR="00AE1C4A" w:rsidRPr="00AE1C4A">
        <w:rPr>
          <w:rStyle w:val="arabic"/>
          <w:rtl/>
        </w:rPr>
        <w:t>وَبِقَوْلِ الْبَعْضِ وَبِفِعْلِ الْبَعْضِ وَانْتِشَا ر ذٰ لِکَ الْقَوْلِ أَوِالْفِعْلِ وَسُکُوْتِ الْبَاقِیْنَ عَلَیْہِ</w:t>
      </w:r>
      <w:r w:rsidR="000F1C0A">
        <w:rPr>
          <w:rFonts w:hint="cs"/>
          <w:rtl/>
        </w:rPr>
        <w:t>.</w:t>
      </w:r>
      <w:r w:rsidRPr="00EA2957">
        <w:rPr>
          <w:rtl/>
        </w:rPr>
        <w:t xml:space="preserve">  اور )اجماع صحیح ہو گا (بعض مجمعین کے قول اور بعض مجمعین کے فعل اور اس قول یا فعل</w:t>
      </w:r>
      <w:r w:rsidR="00F46FFF">
        <w:rPr>
          <w:rtl/>
        </w:rPr>
        <w:t xml:space="preserve"> کے انتشار اور اس پر با قی فقہا</w:t>
      </w:r>
      <w:r w:rsidRPr="00EA2957">
        <w:rPr>
          <w:rtl/>
        </w:rPr>
        <w:t xml:space="preserve"> کے سکوت سے )</w:t>
      </w:r>
      <w:r w:rsidR="00E725BD">
        <w:rPr>
          <w:rFonts w:hint="cs"/>
          <w:rtl/>
        </w:rPr>
        <w:t>۔</w:t>
      </w:r>
    </w:p>
    <w:p w14:paraId="64BD1347" w14:textId="77777777" w:rsidR="00462B4C" w:rsidRPr="00EA2957" w:rsidRDefault="00462B4C" w:rsidP="00462B4C">
      <w:r w:rsidRPr="00EA2957">
        <w:rPr>
          <w:rtl/>
        </w:rPr>
        <w:lastRenderedPageBreak/>
        <w:t xml:space="preserve">  دیکھئے دونوں کی مثا لیں :</w:t>
      </w:r>
    </w:p>
    <w:p w14:paraId="44996B13" w14:textId="77777777" w:rsidR="00462B4C" w:rsidRPr="00EA2957" w:rsidRDefault="00462B4C" w:rsidP="00462B4C">
      <w:r w:rsidRPr="00EA2957">
        <w:rPr>
          <w:rtl/>
        </w:rPr>
        <w:t xml:space="preserve">  قول سے متعلق مثال </w:t>
      </w:r>
      <w:r w:rsidR="000F7671">
        <w:rPr>
          <w:rtl/>
        </w:rPr>
        <w:t>:بعض فقہا</w:t>
      </w:r>
      <w:r w:rsidR="00F46FFF">
        <w:rPr>
          <w:rFonts w:hint="cs"/>
          <w:rtl/>
        </w:rPr>
        <w:t>ئے</w:t>
      </w:r>
      <w:r w:rsidR="00F46FFF">
        <w:rPr>
          <w:rtl/>
        </w:rPr>
        <w:t xml:space="preserve"> عصر کسی ش</w:t>
      </w:r>
      <w:r w:rsidR="00F46FFF">
        <w:rPr>
          <w:rFonts w:hint="cs"/>
          <w:rtl/>
        </w:rPr>
        <w:t>ے</w:t>
      </w:r>
      <w:r w:rsidRPr="00EA2957">
        <w:rPr>
          <w:rtl/>
        </w:rPr>
        <w:t xml:space="preserve"> کو مثل</w:t>
      </w:r>
      <w:r w:rsidR="000F7671">
        <w:rPr>
          <w:rtl/>
        </w:rPr>
        <w:t>ا وا جب کہے اور با قی سب فقہا</w:t>
      </w:r>
      <w:r w:rsidR="00F46FFF">
        <w:rPr>
          <w:rFonts w:hint="cs"/>
          <w:rtl/>
        </w:rPr>
        <w:t>ئے</w:t>
      </w:r>
      <w:r w:rsidRPr="00EA2957">
        <w:rPr>
          <w:rtl/>
        </w:rPr>
        <w:t>عصر</w:t>
      </w:r>
      <w:r w:rsidR="00F46FFF">
        <w:rPr>
          <w:rtl/>
        </w:rPr>
        <w:t xml:space="preserve"> اس قول کی اطلاع پر خا موش رہ</w:t>
      </w:r>
      <w:r w:rsidR="00F46FFF">
        <w:rPr>
          <w:rFonts w:hint="cs"/>
          <w:rtl/>
        </w:rPr>
        <w:t>یں</w:t>
      </w:r>
      <w:r w:rsidRPr="00EA2957">
        <w:rPr>
          <w:rtl/>
        </w:rPr>
        <w:t xml:space="preserve"> تو یہ اجماع شمار ہو گا ۔                                                  </w:t>
      </w:r>
    </w:p>
    <w:p w14:paraId="4CADA167" w14:textId="77777777" w:rsidR="00462B4C" w:rsidRPr="00EA2957" w:rsidRDefault="00F46FFF" w:rsidP="00462B4C">
      <w:r>
        <w:rPr>
          <w:rtl/>
        </w:rPr>
        <w:t>فعل سے متعلق مثال</w:t>
      </w:r>
      <w:r w:rsidR="000F7671">
        <w:rPr>
          <w:rtl/>
        </w:rPr>
        <w:t>:  بعض فقہا</w:t>
      </w:r>
      <w:r>
        <w:rPr>
          <w:rFonts w:hint="cs"/>
          <w:rtl/>
        </w:rPr>
        <w:t>ئے</w:t>
      </w:r>
      <w:r w:rsidR="00462B4C" w:rsidRPr="00EA2957">
        <w:rPr>
          <w:rtl/>
        </w:rPr>
        <w:t>عصر کسی</w:t>
      </w:r>
      <w:r>
        <w:rPr>
          <w:rtl/>
        </w:rPr>
        <w:t xml:space="preserve"> ش</w:t>
      </w:r>
      <w:r>
        <w:rPr>
          <w:rFonts w:hint="cs"/>
          <w:rtl/>
        </w:rPr>
        <w:t>ے</w:t>
      </w:r>
      <w:r w:rsidR="000F7671">
        <w:rPr>
          <w:rtl/>
        </w:rPr>
        <w:t xml:space="preserve"> کو کریں اور با قی سب فقہا</w:t>
      </w:r>
      <w:r>
        <w:rPr>
          <w:rFonts w:hint="cs"/>
          <w:rtl/>
        </w:rPr>
        <w:t>ئے</w:t>
      </w:r>
      <w:r w:rsidR="00462B4C" w:rsidRPr="00EA2957">
        <w:rPr>
          <w:rtl/>
        </w:rPr>
        <w:t>ع</w:t>
      </w:r>
      <w:r w:rsidR="00E725BD">
        <w:rPr>
          <w:rtl/>
        </w:rPr>
        <w:t>صر اس فعل کی اطلاع پر خا موش رہ</w:t>
      </w:r>
      <w:r w:rsidR="00E725BD">
        <w:rPr>
          <w:rFonts w:hint="cs"/>
          <w:rtl/>
        </w:rPr>
        <w:t>یں</w:t>
      </w:r>
      <w:r w:rsidR="00462B4C" w:rsidRPr="00EA2957">
        <w:rPr>
          <w:rtl/>
        </w:rPr>
        <w:t xml:space="preserve"> تو یہ بھی اجماع شمار ہو گا ۔</w:t>
      </w:r>
    </w:p>
    <w:p w14:paraId="3C15BCAB" w14:textId="4A2BC47C" w:rsidR="00462B4C" w:rsidRPr="000F7671" w:rsidRDefault="00462B4C" w:rsidP="00AE1C4A">
      <w:pPr>
        <w:pStyle w:val="Heading1"/>
      </w:pPr>
      <w:r w:rsidRPr="000F7671">
        <w:rPr>
          <w:rtl/>
        </w:rPr>
        <w:t>(اجماع سکوتی کسے کہتے ہیں )</w:t>
      </w:r>
    </w:p>
    <w:p w14:paraId="28F3B434" w14:textId="77777777" w:rsidR="00462B4C" w:rsidRPr="00EA2957" w:rsidRDefault="00462B4C" w:rsidP="000F7671">
      <w:r w:rsidRPr="00EA2957">
        <w:rPr>
          <w:rtl/>
        </w:rPr>
        <w:t xml:space="preserve">  بعض فقہا</w:t>
      </w:r>
      <w:r w:rsidR="00F46FFF">
        <w:rPr>
          <w:rFonts w:hint="cs"/>
          <w:rtl/>
        </w:rPr>
        <w:t>ئے</w:t>
      </w:r>
      <w:r w:rsidR="00F46FFF">
        <w:rPr>
          <w:rtl/>
        </w:rPr>
        <w:t>عصر کسی ش</w:t>
      </w:r>
      <w:r w:rsidR="00F46FFF">
        <w:rPr>
          <w:rFonts w:hint="cs"/>
          <w:rtl/>
        </w:rPr>
        <w:t>ے</w:t>
      </w:r>
      <w:r w:rsidRPr="00EA2957">
        <w:rPr>
          <w:rtl/>
        </w:rPr>
        <w:t xml:space="preserve"> کا کو ئی حکم بتلائیں یا کو ئی کام کریں اور با قی سب فقہااس </w:t>
      </w:r>
      <w:r w:rsidR="00E725BD">
        <w:rPr>
          <w:rtl/>
        </w:rPr>
        <w:t>کی اطلاع پر خا موش رہ</w:t>
      </w:r>
      <w:r w:rsidR="00E725BD">
        <w:rPr>
          <w:rFonts w:hint="cs"/>
          <w:rtl/>
        </w:rPr>
        <w:t>یں</w:t>
      </w:r>
      <w:r w:rsidRPr="00EA2957">
        <w:rPr>
          <w:rtl/>
        </w:rPr>
        <w:t xml:space="preserve"> اسے اجماع سکوتی کہتے ہیں</w:t>
      </w:r>
      <w:r w:rsidR="00DB459F">
        <w:rPr>
          <w:rFonts w:hint="cs"/>
          <w:rtl/>
        </w:rPr>
        <w:t>۔</w:t>
      </w:r>
      <w:r w:rsidRPr="00EA2957">
        <w:rPr>
          <w:rtl/>
        </w:rPr>
        <w:t xml:space="preserve"> </w:t>
      </w:r>
      <w:r w:rsidR="00F46FFF">
        <w:rPr>
          <w:rFonts w:hint="cs"/>
          <w:rtl/>
        </w:rPr>
        <w:t>(</w:t>
      </w:r>
      <w:r w:rsidRPr="00EA2957">
        <w:rPr>
          <w:rtl/>
        </w:rPr>
        <w:t>شرح ورقات ص١٨</w:t>
      </w:r>
      <w:r w:rsidR="00F46FFF">
        <w:rPr>
          <w:rFonts w:hint="cs"/>
          <w:rtl/>
        </w:rPr>
        <w:t>)</w:t>
      </w:r>
    </w:p>
    <w:p w14:paraId="2854FEB1" w14:textId="3816B361" w:rsidR="00462B4C" w:rsidRPr="00EA2957" w:rsidRDefault="00462B4C" w:rsidP="00E725BD">
      <w:r w:rsidRPr="00EA2957">
        <w:rPr>
          <w:rtl/>
        </w:rPr>
        <w:t xml:space="preserve"> (</w:t>
      </w:r>
      <w:r w:rsidR="00AE1C4A" w:rsidRPr="00AE1C4A">
        <w:rPr>
          <w:rStyle w:val="arabic"/>
          <w:rtl/>
        </w:rPr>
        <w:t>وَقَوْلُ الْوَاحِدِ مِنَ الصَّحَابَةِ لَیْسَ حُجَّةً عَلَی غَیْرِہِ عَلَی الْقَوْلِ الْجَدِیْدِ</w:t>
      </w:r>
      <w:r w:rsidRPr="00EA2957">
        <w:rPr>
          <w:rtl/>
        </w:rPr>
        <w:t>) مات</w:t>
      </w:r>
      <w:r w:rsidR="00E725BD">
        <w:rPr>
          <w:rtl/>
        </w:rPr>
        <w:t>ن نے جو لفظ وا حد ذکرفر ما یا ہ</w:t>
      </w:r>
      <w:r w:rsidR="00E725BD">
        <w:rPr>
          <w:rFonts w:hint="cs"/>
          <w:rtl/>
        </w:rPr>
        <w:t>ے</w:t>
      </w:r>
      <w:r w:rsidRPr="00EA2957">
        <w:rPr>
          <w:rtl/>
        </w:rPr>
        <w:t xml:space="preserve"> یہ قید نہیں ہے لہذ ا  </w:t>
      </w:r>
      <w:r w:rsidR="00F46FFF">
        <w:rPr>
          <w:rFonts w:hint="cs"/>
          <w:rtl/>
        </w:rPr>
        <w:t>دو</w:t>
      </w:r>
      <w:r w:rsidRPr="00EA2957">
        <w:rPr>
          <w:rtl/>
        </w:rPr>
        <w:t xml:space="preserve">یا </w:t>
      </w:r>
      <w:r w:rsidR="00F46FFF">
        <w:rPr>
          <w:rFonts w:hint="cs"/>
          <w:rtl/>
        </w:rPr>
        <w:t>تین</w:t>
      </w:r>
      <w:r w:rsidRPr="00EA2957">
        <w:rPr>
          <w:rtl/>
        </w:rPr>
        <w:t xml:space="preserve"> صحابی کا بھی قول ہو سکتا ہے ۔</w:t>
      </w:r>
    </w:p>
    <w:p w14:paraId="5FBB90EF" w14:textId="77777777" w:rsidR="00462B4C" w:rsidRPr="00EA2957" w:rsidRDefault="00462B4C" w:rsidP="00E725BD">
      <w:r w:rsidRPr="00EA2957">
        <w:rPr>
          <w:rtl/>
        </w:rPr>
        <w:t xml:space="preserve">  عبار ت کا مطلب یہ ہے کہ صحابہ میں کسی مسئلہ پر ا</w:t>
      </w:r>
      <w:r w:rsidR="000F7671">
        <w:rPr>
          <w:rtl/>
        </w:rPr>
        <w:t>جماع نہیں ہوا تو اس مسئلہ کے با</w:t>
      </w:r>
      <w:r w:rsidRPr="00EA2957">
        <w:rPr>
          <w:rtl/>
        </w:rPr>
        <w:t xml:space="preserve">رے میں ایک یا </w:t>
      </w:r>
      <w:r w:rsidR="00E725BD">
        <w:rPr>
          <w:rFonts w:hint="cs"/>
          <w:rtl/>
        </w:rPr>
        <w:t>دو</w:t>
      </w:r>
      <w:r w:rsidR="00E725BD">
        <w:rPr>
          <w:rtl/>
        </w:rPr>
        <w:t xml:space="preserve"> یا</w:t>
      </w:r>
      <w:r w:rsidR="00E725BD">
        <w:rPr>
          <w:rFonts w:hint="cs"/>
          <w:rtl/>
        </w:rPr>
        <w:t>تین</w:t>
      </w:r>
      <w:r w:rsidRPr="00EA2957">
        <w:rPr>
          <w:rtl/>
        </w:rPr>
        <w:t xml:space="preserve"> صحابی کا </w:t>
      </w:r>
      <w:r w:rsidR="000F7671">
        <w:rPr>
          <w:rtl/>
        </w:rPr>
        <w:t>قول حجت ہے یا نہیں ؟  اب دیکھ</w:t>
      </w:r>
      <w:r w:rsidR="000F7671">
        <w:rPr>
          <w:rFonts w:hint="cs"/>
          <w:rtl/>
        </w:rPr>
        <w:t>ئے</w:t>
      </w:r>
      <w:r w:rsidRPr="00EA2957">
        <w:rPr>
          <w:rtl/>
        </w:rPr>
        <w:t xml:space="preserve"> تر جمہ : </w:t>
      </w:r>
    </w:p>
    <w:p w14:paraId="39B4095A" w14:textId="77777777" w:rsidR="00462B4C" w:rsidRPr="00EA2957" w:rsidRDefault="00462B4C" w:rsidP="00F46FFF">
      <w:r w:rsidRPr="00EA2957">
        <w:rPr>
          <w:rtl/>
        </w:rPr>
        <w:t xml:space="preserve">  ( جدید قول کے مطا بق صحا بہ میں سے ایک کا قول )یا </w:t>
      </w:r>
      <w:r w:rsidR="00F46FFF">
        <w:rPr>
          <w:rFonts w:hint="cs"/>
          <w:rtl/>
        </w:rPr>
        <w:t>دو</w:t>
      </w:r>
      <w:r w:rsidRPr="00EA2957">
        <w:rPr>
          <w:rtl/>
        </w:rPr>
        <w:t xml:space="preserve"> یا </w:t>
      </w:r>
      <w:r w:rsidR="00F46FFF">
        <w:rPr>
          <w:rFonts w:hint="cs"/>
          <w:rtl/>
        </w:rPr>
        <w:t>تین</w:t>
      </w:r>
      <w:r w:rsidRPr="00EA2957">
        <w:rPr>
          <w:rtl/>
        </w:rPr>
        <w:t xml:space="preserve"> صحابی کا قول (حجت نہیں ہے ان صحابی کے علاوہ پر )یعنی ان کا قول نہ دوسرے صحابہ پر حجت ہے اور نہ صحابہ</w:t>
      </w:r>
      <w:r w:rsidR="00F46FFF">
        <w:rPr>
          <w:rFonts w:hint="cs"/>
          <w:rtl/>
        </w:rPr>
        <w:t xml:space="preserve"> </w:t>
      </w:r>
      <w:r w:rsidRPr="00EA2957">
        <w:rPr>
          <w:rtl/>
        </w:rPr>
        <w:t>کے علاوہ پر ۔</w:t>
      </w:r>
    </w:p>
    <w:p w14:paraId="4AD78415" w14:textId="2926EDFE" w:rsidR="00462B4C" w:rsidRPr="00EA2957" w:rsidRDefault="00462B4C" w:rsidP="00F46FFF">
      <w:r w:rsidRPr="00EA2957">
        <w:rPr>
          <w:rtl/>
        </w:rPr>
        <w:t xml:space="preserve">  اور قدیم قول کے مطا بق ان کا قول اوروں پر حجت ہے اس لئے کہ آپ  </w:t>
      </w:r>
      <w:r w:rsidR="000F7671">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فرما</w:t>
      </w:r>
      <w:r w:rsidRPr="00EA2957">
        <w:rPr>
          <w:rtl/>
        </w:rPr>
        <w:t xml:space="preserve"> یا :  </w:t>
      </w:r>
      <w:r w:rsidR="00AE1C4A" w:rsidRPr="00AE1C4A">
        <w:rPr>
          <w:rStyle w:val="arabic"/>
          <w:rtl/>
        </w:rPr>
        <w:t>أ صْحَابِی کاَ لنُّجُوْمِ بِأیِّھِمْ اِقْتَدَیْتُمْ اِھْتَدَیْتُمْ.</w:t>
      </w:r>
      <w:r w:rsidRPr="00EA2957">
        <w:rPr>
          <w:rtl/>
        </w:rPr>
        <w:t xml:space="preserve"> </w:t>
      </w:r>
      <w:r w:rsidR="00F46FFF">
        <w:rPr>
          <w:rFonts w:hint="cs"/>
          <w:rtl/>
        </w:rPr>
        <w:t>(</w:t>
      </w:r>
      <w:r w:rsidR="00F46FFF">
        <w:rPr>
          <w:rtl/>
        </w:rPr>
        <w:t>رواہ ابن ما جہ</w:t>
      </w:r>
      <w:r w:rsidR="00F46FFF">
        <w:rPr>
          <w:rFonts w:hint="cs"/>
          <w:rtl/>
        </w:rPr>
        <w:t xml:space="preserve">) </w:t>
      </w:r>
      <w:r w:rsidR="000F1C0A">
        <w:rPr>
          <w:rtl/>
        </w:rPr>
        <w:t>میرے صحابہ ستا</w:t>
      </w:r>
      <w:r w:rsidRPr="00EA2957">
        <w:rPr>
          <w:rtl/>
        </w:rPr>
        <w:t>روں کے ما ن</w:t>
      </w:r>
      <w:r w:rsidR="00E725BD">
        <w:rPr>
          <w:rtl/>
        </w:rPr>
        <w:t>ند ہ</w:t>
      </w:r>
      <w:r w:rsidR="00E725BD">
        <w:rPr>
          <w:rFonts w:hint="cs"/>
          <w:rtl/>
        </w:rPr>
        <w:t>یں</w:t>
      </w:r>
      <w:r w:rsidR="008805F4">
        <w:rPr>
          <w:rtl/>
        </w:rPr>
        <w:t xml:space="preserve"> ان میں سے جس کی بھی اقتدا</w:t>
      </w:r>
      <w:r w:rsidRPr="00EA2957">
        <w:rPr>
          <w:rtl/>
        </w:rPr>
        <w:t xml:space="preserve"> کروں گے ہدایت پر رہوں گے ۔  لیکن قول جدید کی طرف سے جواب دیا گیا</w:t>
      </w:r>
      <w:r w:rsidR="00E725BD">
        <w:rPr>
          <w:rFonts w:hint="cs"/>
          <w:rtl/>
        </w:rPr>
        <w:t xml:space="preserve"> ہے</w:t>
      </w:r>
      <w:r w:rsidRPr="00EA2957">
        <w:rPr>
          <w:rtl/>
        </w:rPr>
        <w:t xml:space="preserve"> کہ یہ حدیث ضعی</w:t>
      </w:r>
      <w:r w:rsidR="008805F4">
        <w:rPr>
          <w:rtl/>
        </w:rPr>
        <w:t xml:space="preserve">ف ہے ۔لہذا حجت </w:t>
      </w:r>
      <w:r w:rsidR="008805F4">
        <w:rPr>
          <w:rtl/>
        </w:rPr>
        <w:lastRenderedPageBreak/>
        <w:t>کے قا بل نہیں ہے</w:t>
      </w:r>
      <w:r w:rsidRPr="00EA2957">
        <w:rPr>
          <w:rtl/>
        </w:rPr>
        <w:t>۔</w:t>
      </w:r>
      <w:r w:rsidR="008805F4">
        <w:rPr>
          <w:rFonts w:hint="cs"/>
          <w:rtl/>
        </w:rPr>
        <w:t xml:space="preserve"> </w:t>
      </w:r>
      <w:r w:rsidRPr="00EA2957">
        <w:rPr>
          <w:rtl/>
        </w:rPr>
        <w:t xml:space="preserve">اور ان </w:t>
      </w:r>
      <w:r w:rsidR="00F46FFF">
        <w:rPr>
          <w:rFonts w:hint="cs"/>
          <w:rtl/>
        </w:rPr>
        <w:t>دو</w:t>
      </w:r>
      <w:r w:rsidRPr="00EA2957">
        <w:rPr>
          <w:rtl/>
        </w:rPr>
        <w:t xml:space="preserve"> قول میں قول جدید ہی صحیح ہے ۔ </w:t>
      </w:r>
      <w:r w:rsidR="00F46FFF">
        <w:rPr>
          <w:rFonts w:hint="cs"/>
          <w:rtl/>
        </w:rPr>
        <w:t>(</w:t>
      </w:r>
      <w:r w:rsidRPr="00EA2957">
        <w:rPr>
          <w:rtl/>
        </w:rPr>
        <w:t>شرح ورقات ص٣٥٨</w:t>
      </w:r>
      <w:r w:rsidR="00F46FFF">
        <w:rPr>
          <w:rFonts w:hint="cs"/>
          <w:rtl/>
        </w:rPr>
        <w:t>)</w:t>
      </w:r>
    </w:p>
    <w:p w14:paraId="48F2F0EC" w14:textId="0C1D9B19" w:rsidR="00462B4C" w:rsidRPr="008805F4" w:rsidRDefault="00462B4C" w:rsidP="00AE1C4A">
      <w:pPr>
        <w:pStyle w:val="Heading1"/>
      </w:pPr>
      <w:r w:rsidRPr="008805F4">
        <w:rPr>
          <w:rtl/>
        </w:rPr>
        <w:t>(اخبار کا بیان )</w:t>
      </w:r>
    </w:p>
    <w:p w14:paraId="2B1158AA" w14:textId="6C12CE21" w:rsidR="00462B4C" w:rsidRPr="00EA2957" w:rsidRDefault="00462B4C" w:rsidP="000F1C0A">
      <w:r w:rsidRPr="00EA2957">
        <w:rPr>
          <w:rtl/>
        </w:rPr>
        <w:t xml:space="preserve">  (</w:t>
      </w:r>
      <w:r w:rsidR="00AE1C4A" w:rsidRPr="00AE1C4A">
        <w:rPr>
          <w:rStyle w:val="arabic"/>
          <w:rtl/>
        </w:rPr>
        <w:t>وَأَمَّاالْأَخْبَارُ فَالْخَبَرُ مَایَدْ خُلُہُ الصِّدْقُ وَالْکَذِبُ</w:t>
      </w:r>
      <w:r w:rsidR="000F1C0A">
        <w:rPr>
          <w:rFonts w:hint="cs"/>
          <w:rtl/>
        </w:rPr>
        <w:t>.</w:t>
      </w:r>
      <w:r w:rsidRPr="00EA2957">
        <w:rPr>
          <w:rtl/>
        </w:rPr>
        <w:t xml:space="preserve">  اور بہر حال اخبار تو خبر وہ  لفظ ہے جس میں صدق اور کذب دا خل ہو )اس میں دونوں کا احتمال ہو اس حیثیت سے کہ وہ خبر ہے مطلب</w:t>
      </w:r>
      <w:r w:rsidR="00F46FFF">
        <w:rPr>
          <w:rFonts w:hint="cs"/>
          <w:rtl/>
        </w:rPr>
        <w:t xml:space="preserve"> یہ ہے کہ</w:t>
      </w:r>
      <w:r w:rsidRPr="00EA2957">
        <w:rPr>
          <w:rtl/>
        </w:rPr>
        <w:t xml:space="preserve"> خبر ہو نے کی حیث</w:t>
      </w:r>
      <w:r w:rsidR="00E725BD">
        <w:rPr>
          <w:rtl/>
        </w:rPr>
        <w:t>یت سے فقط ذات خبر کی طرف نظر کر</w:t>
      </w:r>
      <w:r w:rsidRPr="00EA2957">
        <w:rPr>
          <w:rtl/>
        </w:rPr>
        <w:t xml:space="preserve">تے ہو ئے اور خار جی امور کو نظر انداز کر  تے ہوئے ہر خبر میں صدق اور کذب کا احتمال ہو تا ہے </w:t>
      </w:r>
      <w:r w:rsidR="00F46FFF">
        <w:rPr>
          <w:rFonts w:hint="cs"/>
          <w:rtl/>
        </w:rPr>
        <w:t>(</w:t>
      </w:r>
      <w:r w:rsidR="00F46FFF">
        <w:rPr>
          <w:rtl/>
        </w:rPr>
        <w:t>حا ش</w:t>
      </w:r>
      <w:r w:rsidR="00F46FFF">
        <w:rPr>
          <w:rFonts w:hint="cs"/>
          <w:rtl/>
        </w:rPr>
        <w:t xml:space="preserve">یۂ </w:t>
      </w:r>
      <w:r w:rsidR="008805F4">
        <w:rPr>
          <w:rtl/>
        </w:rPr>
        <w:t xml:space="preserve">جمع الجوامع </w:t>
      </w:r>
      <w:r w:rsidR="00F46FFF">
        <w:rPr>
          <w:rFonts w:hint="cs"/>
          <w:rtl/>
        </w:rPr>
        <w:t>)</w:t>
      </w:r>
      <w:r w:rsidRPr="00EA2957">
        <w:rPr>
          <w:rtl/>
        </w:rPr>
        <w:t xml:space="preserve">جیسے تیرا قول :  </w:t>
      </w:r>
      <w:r w:rsidR="00AE1C4A" w:rsidRPr="00AE1C4A">
        <w:rPr>
          <w:rStyle w:val="arabic"/>
          <w:rtl/>
        </w:rPr>
        <w:t>قَامَ زَیْد</w:t>
      </w:r>
      <w:r w:rsidRPr="00EA2957">
        <w:rPr>
          <w:rtl/>
        </w:rPr>
        <w:t xml:space="preserve"> ، </w:t>
      </w:r>
      <w:r w:rsidR="008805F4">
        <w:rPr>
          <w:rtl/>
        </w:rPr>
        <w:t xml:space="preserve">  زید کھڑا ہے۔  دیکھ</w:t>
      </w:r>
      <w:r w:rsidR="008805F4">
        <w:rPr>
          <w:rFonts w:hint="cs"/>
          <w:rtl/>
        </w:rPr>
        <w:t>ئے</w:t>
      </w:r>
      <w:r w:rsidRPr="00EA2957">
        <w:rPr>
          <w:rtl/>
        </w:rPr>
        <w:t>:  یہ خبر ہے اس میں صدق اور کذب دونوں کا احتمال ہے ،مطلب یہ</w:t>
      </w:r>
      <w:r w:rsidR="007D7CB0">
        <w:rPr>
          <w:rFonts w:hint="cs"/>
          <w:rtl/>
        </w:rPr>
        <w:t xml:space="preserve"> ہے</w:t>
      </w:r>
      <w:r w:rsidRPr="00EA2957">
        <w:rPr>
          <w:rtl/>
        </w:rPr>
        <w:t xml:space="preserve"> کہ احتمال   ہے کہ وا قع میں زید کھڑا ہو ی</w:t>
      </w:r>
      <w:r w:rsidR="007D7CB0">
        <w:rPr>
          <w:rtl/>
        </w:rPr>
        <w:t>ا یہ بھی احتمال ہے کہ زید وا قع</w:t>
      </w:r>
      <w:r w:rsidR="007D7CB0">
        <w:rPr>
          <w:rFonts w:hint="cs"/>
          <w:rtl/>
        </w:rPr>
        <w:t>تاً</w:t>
      </w:r>
      <w:r w:rsidRPr="00EA2957">
        <w:rPr>
          <w:rtl/>
        </w:rPr>
        <w:t xml:space="preserve"> کھڑا نہ ہو ۔لیکن کبھی خبر کا صدق یا کذب یقینی  ہو تا ہے کسی خار جی امر کی و جہ سے نہ کہ ذات خبر کی و جہ سے ۔</w:t>
      </w:r>
    </w:p>
    <w:p w14:paraId="53833DCF" w14:textId="3BA50AFC" w:rsidR="00462B4C" w:rsidRPr="00EA2957" w:rsidRDefault="00462B4C" w:rsidP="00E725BD">
      <w:r w:rsidRPr="00EA2957">
        <w:rPr>
          <w:rtl/>
        </w:rPr>
        <w:t xml:space="preserve">  صدق کی مثال:  </w:t>
      </w:r>
      <w:r w:rsidR="00AE1C4A" w:rsidRPr="00AE1C4A">
        <w:rPr>
          <w:rStyle w:val="arabic"/>
          <w:rtl/>
        </w:rPr>
        <w:t>خبر اللہ</w:t>
      </w:r>
      <w:r w:rsidR="00E725BD">
        <w:rPr>
          <w:rtl/>
        </w:rPr>
        <w:t xml:space="preserve"> </w:t>
      </w:r>
      <w:r w:rsidR="00E725BD">
        <w:rPr>
          <w:rFonts w:hint="cs"/>
          <w:rtl/>
        </w:rPr>
        <w:t>،:</w:t>
      </w:r>
      <w:r w:rsidRPr="00EA2957">
        <w:rPr>
          <w:rtl/>
        </w:rPr>
        <w:t xml:space="preserve">  </w:t>
      </w:r>
      <w:r w:rsidR="00AE1C4A" w:rsidRPr="00AE1C4A">
        <w:rPr>
          <w:rStyle w:val="arabic"/>
          <w:rtl/>
        </w:rPr>
        <w:t xml:space="preserve">محمد الر سولؐ اللہ </w:t>
      </w:r>
      <w:r w:rsidR="000F1C0A">
        <w:rPr>
          <w:rFonts w:hint="cs"/>
          <w:rtl/>
        </w:rPr>
        <w:t>.</w:t>
      </w:r>
    </w:p>
    <w:p w14:paraId="6CE7160C" w14:textId="10AA57D1" w:rsidR="00462B4C" w:rsidRPr="00EA2957" w:rsidRDefault="00462B4C" w:rsidP="007D7CB0">
      <w:r w:rsidRPr="00EA2957">
        <w:rPr>
          <w:rtl/>
        </w:rPr>
        <w:t xml:space="preserve">  دیکھئے : جھوٹ نقص ہے اور اللہ کا نقص سے متصف ہو نا محال ہے ۔لہذا اس خبر کا کذب ہو نا محال ہے اور کذب سے اللہ کے اتصاف کا محال ہو نا یہ خار جی امر ہے اس کی و</w:t>
      </w:r>
      <w:r w:rsidR="008805F4">
        <w:rPr>
          <w:rtl/>
        </w:rPr>
        <w:t xml:space="preserve">جہ سے مذ کورہ خبر </w:t>
      </w:r>
      <w:r w:rsidR="007D7CB0">
        <w:rPr>
          <w:rFonts w:hint="cs"/>
          <w:rtl/>
        </w:rPr>
        <w:t>(</w:t>
      </w:r>
      <w:r w:rsidR="00AE1C4A" w:rsidRPr="00AE1C4A">
        <w:rPr>
          <w:rStyle w:val="arabic"/>
          <w:rtl/>
        </w:rPr>
        <w:t>محمد الرسول اللہ</w:t>
      </w:r>
      <w:r w:rsidR="008805F4">
        <w:rPr>
          <w:rtl/>
        </w:rPr>
        <w:t xml:space="preserve"> </w:t>
      </w:r>
      <w:r w:rsidR="007D7CB0">
        <w:rPr>
          <w:rFonts w:hint="cs"/>
          <w:rtl/>
        </w:rPr>
        <w:t>)</w:t>
      </w:r>
      <w:r w:rsidRPr="00EA2957">
        <w:rPr>
          <w:rtl/>
        </w:rPr>
        <w:t>کا صدق یقینی ہوا ،ذات خبر یعنی فی نفسہ خبر کی وجہ سے نہیں کیو نکہ خبر میں تو صدق اور کذب دونوں کا احتمال ہو تا ہے ۔</w:t>
      </w:r>
    </w:p>
    <w:p w14:paraId="7845C11E" w14:textId="61C4C1B4" w:rsidR="00462B4C" w:rsidRPr="00EA2957" w:rsidRDefault="00462B4C" w:rsidP="007D7CB0">
      <w:r w:rsidRPr="00EA2957">
        <w:rPr>
          <w:rtl/>
        </w:rPr>
        <w:t xml:space="preserve">  کذب کی مثال : تیرا قول :  </w:t>
      </w:r>
      <w:r w:rsidR="00AE1C4A" w:rsidRPr="00AE1C4A">
        <w:rPr>
          <w:rStyle w:val="arabic"/>
          <w:rtl/>
        </w:rPr>
        <w:t>الضِّدَّانِ یَجْتَمِعَانِ</w:t>
      </w:r>
      <w:r w:rsidRPr="00EA2957">
        <w:rPr>
          <w:rtl/>
        </w:rPr>
        <w:t xml:space="preserve"> ،</w:t>
      </w:r>
      <w:r w:rsidR="007D7CB0">
        <w:rPr>
          <w:rFonts w:hint="cs"/>
          <w:rtl/>
        </w:rPr>
        <w:t>دو</w:t>
      </w:r>
      <w:r w:rsidRPr="00EA2957">
        <w:rPr>
          <w:rtl/>
        </w:rPr>
        <w:t xml:space="preserve"> ضد </w:t>
      </w:r>
      <w:r w:rsidR="007D7CB0">
        <w:rPr>
          <w:rFonts w:hint="cs"/>
          <w:rtl/>
        </w:rPr>
        <w:t>(</w:t>
      </w:r>
      <w:r w:rsidRPr="00EA2957">
        <w:rPr>
          <w:rtl/>
        </w:rPr>
        <w:t xml:space="preserve">مثلا آگ اور پانی </w:t>
      </w:r>
      <w:r w:rsidR="007D7CB0">
        <w:rPr>
          <w:rFonts w:hint="cs"/>
          <w:rtl/>
        </w:rPr>
        <w:t>)</w:t>
      </w:r>
      <w:r w:rsidRPr="00EA2957">
        <w:rPr>
          <w:rtl/>
        </w:rPr>
        <w:t>جمع ہو سکتے ہیں ۔</w:t>
      </w:r>
    </w:p>
    <w:p w14:paraId="270E985B" w14:textId="51AD9AF1" w:rsidR="00462B4C" w:rsidRPr="00EA2957" w:rsidRDefault="00462B4C" w:rsidP="007D7CB0">
      <w:r w:rsidRPr="00EA2957">
        <w:rPr>
          <w:rtl/>
        </w:rPr>
        <w:t xml:space="preserve"> دیکھئے : اس میں دلیل عقلی </w:t>
      </w:r>
      <w:r w:rsidR="007D7CB0">
        <w:rPr>
          <w:rFonts w:hint="cs"/>
          <w:rtl/>
        </w:rPr>
        <w:t>(</w:t>
      </w:r>
      <w:r w:rsidRPr="00EA2957">
        <w:rPr>
          <w:rtl/>
        </w:rPr>
        <w:t xml:space="preserve">کہ </w:t>
      </w:r>
      <w:r w:rsidR="007D7CB0">
        <w:rPr>
          <w:rFonts w:hint="cs"/>
          <w:rtl/>
        </w:rPr>
        <w:t>دو</w:t>
      </w:r>
      <w:r w:rsidRPr="00EA2957">
        <w:rPr>
          <w:rtl/>
        </w:rPr>
        <w:t xml:space="preserve">ضد جمع نہیں ہو سکتے </w:t>
      </w:r>
      <w:r w:rsidR="007D7CB0">
        <w:rPr>
          <w:rFonts w:hint="cs"/>
          <w:rtl/>
        </w:rPr>
        <w:t>)</w:t>
      </w:r>
      <w:r w:rsidRPr="00EA2957">
        <w:rPr>
          <w:rtl/>
        </w:rPr>
        <w:t>خارجی امر ہے اس کی وجہ سے مذ کو رہ خبر : '</w:t>
      </w:r>
      <w:r w:rsidR="00AE1C4A" w:rsidRPr="00AE1C4A">
        <w:rPr>
          <w:rStyle w:val="arabic"/>
          <w:rtl/>
        </w:rPr>
        <w:t>الضدان یجتمعان'</w:t>
      </w:r>
      <w:r w:rsidRPr="007D7CB0">
        <w:rPr>
          <w:rtl/>
        </w:rPr>
        <w:t>کا</w:t>
      </w:r>
      <w:r w:rsidR="00AE1C4A" w:rsidRPr="00AE1C4A">
        <w:rPr>
          <w:rStyle w:val="arabic"/>
          <w:rtl/>
        </w:rPr>
        <w:t xml:space="preserve"> </w:t>
      </w:r>
      <w:r w:rsidRPr="00EA2957">
        <w:rPr>
          <w:rtl/>
        </w:rPr>
        <w:t>کذ ب یقینی ہوا ،ذات خبر کی و جہ سے نہیں ،</w:t>
      </w:r>
      <w:r w:rsidR="008805F4">
        <w:rPr>
          <w:rFonts w:hint="cs"/>
          <w:rtl/>
        </w:rPr>
        <w:t xml:space="preserve"> </w:t>
      </w:r>
      <w:r w:rsidRPr="00EA2957">
        <w:rPr>
          <w:rtl/>
        </w:rPr>
        <w:lastRenderedPageBreak/>
        <w:t>کیونکہ خبر میں تو صدق اور کذب دونوں کا احتمال ہو تا ہے ۔</w:t>
      </w:r>
    </w:p>
    <w:p w14:paraId="75F7A9A8" w14:textId="66D3BD96" w:rsidR="00462B4C" w:rsidRPr="008805F4" w:rsidRDefault="00462B4C" w:rsidP="00AE1C4A">
      <w:pPr>
        <w:pStyle w:val="Heading1"/>
      </w:pPr>
      <w:r w:rsidRPr="008805F4">
        <w:rPr>
          <w:rtl/>
        </w:rPr>
        <w:t>(خبر کی قسمیں )</w:t>
      </w:r>
    </w:p>
    <w:p w14:paraId="393480A0" w14:textId="2CB14D78" w:rsidR="00462B4C" w:rsidRPr="00EA2957" w:rsidRDefault="00462B4C" w:rsidP="000F1C0A">
      <w:r w:rsidRPr="00EA2957">
        <w:rPr>
          <w:rtl/>
        </w:rPr>
        <w:t xml:space="preserve"> (</w:t>
      </w:r>
      <w:r w:rsidR="00AE1C4A" w:rsidRPr="00AE1C4A">
        <w:rPr>
          <w:rStyle w:val="arabic"/>
          <w:rtl/>
        </w:rPr>
        <w:t>وَالْخَبَرُ یَنْقَسِمُ اِلَی آ حَادٍ وَمُتَوَاتِرٍ ، فَالْمُتَوَاتِرُ مَایُوْجِبُ الْعِلْمَ،  وَھُوَ أَنْ یَرْوِیَہُ جَمَاعَة لاَ یَقَعُ التَّوَاطُؤُعَلَی الْکَذِبِ عَنْ مِثْلِھِمْ وَھٰکَذَا اِلَی أَنْ یَنْتَھِیَ اِلَی الْمُخْبَرِ عَنْہُ فَیَکُوْنُ فِی الْأَصْلِ عَنْ مُشَاھَدَةٍ أَوْ سَمَاعٍ</w:t>
      </w:r>
      <w:r w:rsidRPr="00EA2957">
        <w:rPr>
          <w:rtl/>
        </w:rPr>
        <w:t xml:space="preserve"> </w:t>
      </w:r>
      <w:r w:rsidR="000F1C0A">
        <w:rPr>
          <w:rFonts w:hint="cs"/>
          <w:rtl/>
        </w:rPr>
        <w:t>.</w:t>
      </w:r>
      <w:r w:rsidRPr="00EA2957">
        <w:rPr>
          <w:rtl/>
        </w:rPr>
        <w:t xml:space="preserve"> اور خبر منقسم </w:t>
      </w:r>
      <w:r w:rsidR="008805F4">
        <w:rPr>
          <w:rtl/>
        </w:rPr>
        <w:t>ہو تی ہے آ حاد اور متواتر کی جا</w:t>
      </w:r>
      <w:r w:rsidRPr="00EA2957">
        <w:rPr>
          <w:rtl/>
        </w:rPr>
        <w:t xml:space="preserve">نب )یعنی خبر کی </w:t>
      </w:r>
      <w:r w:rsidR="007D7CB0">
        <w:rPr>
          <w:rFonts w:hint="cs"/>
          <w:rtl/>
        </w:rPr>
        <w:t>دو</w:t>
      </w:r>
      <w:r w:rsidRPr="00EA2957">
        <w:rPr>
          <w:rtl/>
        </w:rPr>
        <w:t>قسمیں ہیں :</w:t>
      </w:r>
      <w:r w:rsidR="007D7CB0">
        <w:rPr>
          <w:rFonts w:hint="cs"/>
          <w:rtl/>
        </w:rPr>
        <w:t>(</w:t>
      </w:r>
      <w:r w:rsidRPr="00EA2957">
        <w:rPr>
          <w:rtl/>
        </w:rPr>
        <w:t>١</w:t>
      </w:r>
      <w:r w:rsidR="007D7CB0">
        <w:rPr>
          <w:rFonts w:hint="cs"/>
          <w:rtl/>
        </w:rPr>
        <w:t>)</w:t>
      </w:r>
      <w:r w:rsidRPr="00EA2957">
        <w:rPr>
          <w:rtl/>
        </w:rPr>
        <w:t xml:space="preserve"> خبر متواتر </w:t>
      </w:r>
      <w:r w:rsidR="007D7CB0">
        <w:rPr>
          <w:rFonts w:hint="cs"/>
          <w:rtl/>
        </w:rPr>
        <w:t>(</w:t>
      </w:r>
      <w:r w:rsidRPr="00EA2957">
        <w:rPr>
          <w:rtl/>
        </w:rPr>
        <w:t>٢</w:t>
      </w:r>
      <w:r w:rsidR="007D7CB0">
        <w:rPr>
          <w:rFonts w:hint="cs"/>
          <w:rtl/>
        </w:rPr>
        <w:t>)</w:t>
      </w:r>
      <w:r w:rsidRPr="00EA2957">
        <w:rPr>
          <w:rtl/>
        </w:rPr>
        <w:t xml:space="preserve"> خبر آ</w:t>
      </w:r>
      <w:r w:rsidR="007D7CB0">
        <w:rPr>
          <w:rtl/>
        </w:rPr>
        <w:t xml:space="preserve"> حاد (تو) آ گے ما تن(خبر متواتر</w:t>
      </w:r>
      <w:r w:rsidRPr="00EA2957">
        <w:rPr>
          <w:rtl/>
        </w:rPr>
        <w:t>)</w:t>
      </w:r>
      <w:r w:rsidR="008805F4">
        <w:rPr>
          <w:rFonts w:hint="cs"/>
          <w:rtl/>
        </w:rPr>
        <w:t xml:space="preserve"> </w:t>
      </w:r>
      <w:r w:rsidR="007D7CB0">
        <w:rPr>
          <w:rFonts w:hint="cs"/>
          <w:rtl/>
        </w:rPr>
        <w:t xml:space="preserve"> </w:t>
      </w:r>
      <w:r w:rsidRPr="00EA2957">
        <w:rPr>
          <w:rtl/>
        </w:rPr>
        <w:t>کا فا ئدہ بیان فر ما رہے ہیں کہ :(جو مو جب عل</w:t>
      </w:r>
      <w:r w:rsidR="007D7CB0">
        <w:rPr>
          <w:rtl/>
        </w:rPr>
        <w:t>م ہو )یعنی اس سے علم کا حصول وا</w:t>
      </w:r>
      <w:r w:rsidRPr="00EA2957">
        <w:rPr>
          <w:rtl/>
        </w:rPr>
        <w:t>جب ہو (اور) ا ب ما تن   خبر متواتر کی تعریف بیان فر ما رہے ہی</w:t>
      </w:r>
      <w:r w:rsidR="008805F4">
        <w:rPr>
          <w:rtl/>
        </w:rPr>
        <w:t>ں :(وہ یہ کہ اس کو اتنی بڑی جما</w:t>
      </w:r>
      <w:r w:rsidRPr="00EA2957">
        <w:rPr>
          <w:rtl/>
        </w:rPr>
        <w:t>عت روایت کرے کہ جھوٹ پر اتفاق وا قع نہ ہو ای</w:t>
      </w:r>
      <w:r w:rsidR="008805F4">
        <w:rPr>
          <w:rtl/>
        </w:rPr>
        <w:t>سی جما عت سے )یعنی اتنی بڑی جما</w:t>
      </w:r>
      <w:r w:rsidRPr="00EA2957">
        <w:rPr>
          <w:rtl/>
        </w:rPr>
        <w:t xml:space="preserve">عت سے (اور اسی طرح )  ہر طبقہ میں (یہاں تک کہ مخبر عنہ تک پہنچ جاوے ) مطلب یہ ہے کہ ایک خبر میں مثلا </w:t>
      </w:r>
      <w:r w:rsidR="009E2DB9">
        <w:rPr>
          <w:rFonts w:hint="cs"/>
          <w:rtl/>
        </w:rPr>
        <w:t>چھ</w:t>
      </w:r>
      <w:r w:rsidRPr="00EA2957">
        <w:rPr>
          <w:rtl/>
        </w:rPr>
        <w:t xml:space="preserve"> طبقے ہوں تو ہر ہر طبقہ میں اتنی بڑی جماعت ہو کہ کذب پر اتنی بڑی جماعت سے اتفاق وا قع نہ ہو ۔ (پھر اصل</w:t>
      </w:r>
      <w:r w:rsidR="008805F4">
        <w:rPr>
          <w:rtl/>
        </w:rPr>
        <w:t xml:space="preserve"> میں )یعنی اول مرا تب میں (مشا </w:t>
      </w:r>
      <w:r w:rsidR="008805F4">
        <w:rPr>
          <w:rFonts w:hint="cs"/>
          <w:rtl/>
        </w:rPr>
        <w:t>ہ</w:t>
      </w:r>
      <w:r w:rsidRPr="00EA2957">
        <w:rPr>
          <w:rtl/>
        </w:rPr>
        <w:t>دہ )سے ہو (یا سماع سے ہو )</w:t>
      </w:r>
      <w:r w:rsidR="009E2DB9">
        <w:rPr>
          <w:rFonts w:hint="cs"/>
          <w:rtl/>
        </w:rPr>
        <w:t>یعنی</w:t>
      </w:r>
      <w:r w:rsidRPr="00EA2957">
        <w:rPr>
          <w:rtl/>
        </w:rPr>
        <w:t xml:space="preserve"> خبر متواتر ابتدا</w:t>
      </w:r>
      <w:r w:rsidR="008805F4">
        <w:rPr>
          <w:rFonts w:hint="cs"/>
          <w:rtl/>
        </w:rPr>
        <w:t>ءً</w:t>
      </w:r>
      <w:r w:rsidR="008805F4">
        <w:rPr>
          <w:rtl/>
        </w:rPr>
        <w:t xml:space="preserve">مشا </w:t>
      </w:r>
      <w:r w:rsidR="008805F4">
        <w:rPr>
          <w:rFonts w:hint="cs"/>
          <w:rtl/>
        </w:rPr>
        <w:t>ہ</w:t>
      </w:r>
      <w:r w:rsidRPr="00EA2957">
        <w:rPr>
          <w:rtl/>
        </w:rPr>
        <w:t>دہ  یا سماع سے ہو۔</w:t>
      </w:r>
    </w:p>
    <w:p w14:paraId="2E3757DD" w14:textId="77777777" w:rsidR="00462B4C" w:rsidRPr="00EA2957" w:rsidRDefault="008805F4" w:rsidP="00E725BD">
      <w:r>
        <w:rPr>
          <w:rtl/>
        </w:rPr>
        <w:t xml:space="preserve">  مشا </w:t>
      </w:r>
      <w:r>
        <w:rPr>
          <w:rFonts w:hint="cs"/>
          <w:rtl/>
        </w:rPr>
        <w:t>ہ</w:t>
      </w:r>
      <w:r w:rsidR="00462B4C" w:rsidRPr="00EA2957">
        <w:rPr>
          <w:rtl/>
        </w:rPr>
        <w:t>دہ یعنی:  کسی کا خبر دینا مکہ دیکھنے کی ۔</w:t>
      </w:r>
    </w:p>
    <w:p w14:paraId="1C3275AE" w14:textId="77777777" w:rsidR="00462B4C" w:rsidRPr="00EA2957" w:rsidRDefault="00462B4C" w:rsidP="00E725BD">
      <w:r w:rsidRPr="00EA2957">
        <w:rPr>
          <w:rtl/>
        </w:rPr>
        <w:t xml:space="preserve">  سماع یعنی : نبی کریم  </w:t>
      </w:r>
      <w:r w:rsidR="008805F4">
        <w:rPr>
          <w:rFonts w:ascii="Times New Roman" w:hAnsi="Times New Roman" w:cs="Times New Roman" w:hint="cs"/>
          <w:rtl/>
        </w:rPr>
        <w:t>ﷺ</w:t>
      </w:r>
      <w:r w:rsidR="00E725BD">
        <w:rPr>
          <w:rFonts w:hint="cs"/>
          <w:rtl/>
        </w:rPr>
        <w:t>سے اللہ تعالیٰ کی خبر کا سنن</w:t>
      </w:r>
      <w:r w:rsidRPr="00EA2957">
        <w:rPr>
          <w:rFonts w:hint="cs"/>
          <w:rtl/>
        </w:rPr>
        <w:t>ا</w:t>
      </w:r>
      <w:r w:rsidRPr="00EA2957">
        <w:rPr>
          <w:rtl/>
        </w:rPr>
        <w:t xml:space="preserve"> </w:t>
      </w:r>
      <w:r w:rsidRPr="00EA2957">
        <w:rPr>
          <w:rFonts w:hint="cs"/>
          <w:rtl/>
        </w:rPr>
        <w:t>۔</w:t>
      </w:r>
    </w:p>
    <w:p w14:paraId="56D9571F" w14:textId="421966D3" w:rsidR="00462B4C" w:rsidRPr="00EA2957" w:rsidRDefault="00462B4C" w:rsidP="000F1C0A">
      <w:pPr>
        <w:spacing w:line="240" w:lineRule="auto"/>
      </w:pPr>
      <w:r w:rsidRPr="00EA2957">
        <w:rPr>
          <w:rtl/>
        </w:rPr>
        <w:t xml:space="preserve">  (</w:t>
      </w:r>
      <w:r w:rsidR="00AE1C4A" w:rsidRPr="00AE1C4A">
        <w:rPr>
          <w:rStyle w:val="arabic"/>
          <w:rtl/>
        </w:rPr>
        <w:t>لاَعَنِ اجْتِہَادٍ</w:t>
      </w:r>
      <w:r w:rsidRPr="00EA2957">
        <w:rPr>
          <w:rtl/>
        </w:rPr>
        <w:t xml:space="preserve"> </w:t>
      </w:r>
      <w:r w:rsidR="000F1C0A">
        <w:rPr>
          <w:rFonts w:hint="cs"/>
          <w:rtl/>
        </w:rPr>
        <w:t>.</w:t>
      </w:r>
      <w:r w:rsidRPr="00EA2957">
        <w:rPr>
          <w:rtl/>
        </w:rPr>
        <w:t>خبر اجتہاد سے نہ ہو )یعنی اجتہاد سے بتا ئی ہو ئی خبر متواتر نہیں کہلا ئے گ</w:t>
      </w:r>
      <w:r w:rsidR="009E2DB9">
        <w:rPr>
          <w:rtl/>
        </w:rPr>
        <w:t xml:space="preserve">ی ۔اس لئے کہ متواتر کے لئے مشا </w:t>
      </w:r>
      <w:r w:rsidR="009E2DB9">
        <w:rPr>
          <w:rFonts w:hint="cs"/>
          <w:rtl/>
        </w:rPr>
        <w:t>ہ</w:t>
      </w:r>
      <w:r w:rsidRPr="00EA2957">
        <w:rPr>
          <w:rtl/>
        </w:rPr>
        <w:t xml:space="preserve">دہ  یا سماع کی شرط ہے اور یہاں مشا </w:t>
      </w:r>
      <w:r w:rsidR="00BA7539">
        <w:rPr>
          <w:rFonts w:hint="cs"/>
          <w:rtl/>
        </w:rPr>
        <w:t>ہ</w:t>
      </w:r>
      <w:r w:rsidRPr="00EA2957">
        <w:rPr>
          <w:rtl/>
        </w:rPr>
        <w:t>دہ اور سماع نہیں ہے بلکہ اجتہاد ہے جیسے کہ فلسفیوں کا کہناکہ عا لم قدیم ہے یہ بات اجتہاد اور عقل سے کہی گئی ہے ۔لہذا متوا تر نہیں کہلا ئے گی ۔</w:t>
      </w:r>
      <w:r w:rsidR="009E2DB9">
        <w:rPr>
          <w:rFonts w:hint="cs"/>
          <w:rtl/>
        </w:rPr>
        <w:t>(</w:t>
      </w:r>
      <w:r w:rsidR="009E2DB9">
        <w:rPr>
          <w:rtl/>
        </w:rPr>
        <w:t xml:space="preserve">شرح ورقات </w:t>
      </w:r>
      <w:r w:rsidR="009E2DB9">
        <w:rPr>
          <w:rFonts w:hint="cs"/>
          <w:rtl/>
        </w:rPr>
        <w:t>)</w:t>
      </w:r>
      <w:r w:rsidRPr="00EA2957">
        <w:rPr>
          <w:rtl/>
        </w:rPr>
        <w:t xml:space="preserve">  (</w:t>
      </w:r>
      <w:r w:rsidR="00AE1C4A" w:rsidRPr="00AE1C4A">
        <w:rPr>
          <w:rStyle w:val="arabic"/>
          <w:rtl/>
        </w:rPr>
        <w:t xml:space="preserve">وَالْآ حَادُ وَھُوَ </w:t>
      </w:r>
      <w:r w:rsidR="00AE1C4A" w:rsidRPr="00AE1C4A">
        <w:rPr>
          <w:rStyle w:val="arabic"/>
          <w:rtl/>
        </w:rPr>
        <w:lastRenderedPageBreak/>
        <w:t>الَّذِیْ یُوْجِبُ الْعَمَلَ وَلاَیُوْجِبَ الْعِلْمَ</w:t>
      </w:r>
      <w:r w:rsidR="000F1C0A">
        <w:rPr>
          <w:rFonts w:hint="cs"/>
          <w:rtl/>
        </w:rPr>
        <w:t>.</w:t>
      </w:r>
      <w:r w:rsidRPr="00EA2957">
        <w:rPr>
          <w:rtl/>
        </w:rPr>
        <w:t xml:space="preserve">  اور )خبر کی دوسری قسم (خبر آ حاد ہے )شارح محلی</w:t>
      </w:r>
      <w:r w:rsidR="00BA7539">
        <w:rPr>
          <w:rFonts w:hint="cs"/>
          <w:rtl/>
        </w:rPr>
        <w:t>ؒ</w:t>
      </w:r>
      <w:r w:rsidRPr="00EA2957">
        <w:rPr>
          <w:rtl/>
        </w:rPr>
        <w:t xml:space="preserve">  اس کی تعریف بیان فر ما رہے ہیں :کہ خبر آ حاد وہ ہے جو متواتر کے مقا بل ہو ۔یعنی اس میں متواتر کی شر طیں جمع نہ ہو ں،متواتر کی شر طیں یہ ہیں :  </w:t>
      </w:r>
      <w:r w:rsidR="009E2DB9">
        <w:rPr>
          <w:rFonts w:hint="cs"/>
          <w:rtl/>
        </w:rPr>
        <w:t>(</w:t>
      </w:r>
      <w:r w:rsidR="00BA7539">
        <w:rPr>
          <w:rtl/>
        </w:rPr>
        <w:t>١</w:t>
      </w:r>
      <w:r w:rsidR="009E2DB9">
        <w:rPr>
          <w:rFonts w:hint="cs"/>
          <w:rtl/>
        </w:rPr>
        <w:t>)</w:t>
      </w:r>
      <w:r w:rsidRPr="00EA2957">
        <w:rPr>
          <w:rtl/>
        </w:rPr>
        <w:t xml:space="preserve">  عدد کثیر ہو </w:t>
      </w:r>
      <w:r w:rsidR="009E2DB9">
        <w:rPr>
          <w:rFonts w:hint="cs"/>
          <w:rtl/>
        </w:rPr>
        <w:t>(</w:t>
      </w:r>
      <w:r w:rsidR="006F2D7B">
        <w:rPr>
          <w:rtl/>
        </w:rPr>
        <w:t xml:space="preserve"> بڑی جما</w:t>
      </w:r>
      <w:r w:rsidRPr="00EA2957">
        <w:rPr>
          <w:rtl/>
        </w:rPr>
        <w:t>عت ہو</w:t>
      </w:r>
      <w:r w:rsidR="009E2DB9">
        <w:rPr>
          <w:rFonts w:hint="cs"/>
          <w:rtl/>
        </w:rPr>
        <w:t>)(</w:t>
      </w:r>
      <w:r w:rsidRPr="00EA2957">
        <w:rPr>
          <w:rtl/>
        </w:rPr>
        <w:t>٢</w:t>
      </w:r>
      <w:r w:rsidR="009E2DB9">
        <w:rPr>
          <w:rFonts w:hint="cs"/>
          <w:rtl/>
        </w:rPr>
        <w:t>)</w:t>
      </w:r>
      <w:r w:rsidRPr="00EA2957">
        <w:rPr>
          <w:rtl/>
        </w:rPr>
        <w:t xml:space="preserve"> یہ کثرت ہر ہر طبقہ میں ہو</w:t>
      </w:r>
      <w:r w:rsidR="009E2DB9">
        <w:rPr>
          <w:rFonts w:hint="cs"/>
          <w:rtl/>
        </w:rPr>
        <w:t>(</w:t>
      </w:r>
      <w:r w:rsidRPr="00EA2957">
        <w:rPr>
          <w:rtl/>
        </w:rPr>
        <w:t>٣</w:t>
      </w:r>
      <w:r w:rsidR="009E2DB9">
        <w:rPr>
          <w:rFonts w:hint="cs"/>
          <w:rtl/>
        </w:rPr>
        <w:t>)</w:t>
      </w:r>
      <w:r w:rsidR="009E2DB9">
        <w:rPr>
          <w:rtl/>
        </w:rPr>
        <w:t>کذب پر اتفاق عا د</w:t>
      </w:r>
      <w:r w:rsidR="009E2DB9">
        <w:rPr>
          <w:rFonts w:hint="cs"/>
          <w:rtl/>
        </w:rPr>
        <w:t>تاً</w:t>
      </w:r>
      <w:r w:rsidRPr="00EA2957">
        <w:rPr>
          <w:rtl/>
        </w:rPr>
        <w:t xml:space="preserve"> محال ہو، </w:t>
      </w:r>
      <w:r w:rsidR="009E2DB9">
        <w:rPr>
          <w:rFonts w:hint="cs"/>
          <w:rtl/>
        </w:rPr>
        <w:t>(</w:t>
      </w:r>
      <w:r w:rsidRPr="00EA2957">
        <w:rPr>
          <w:rtl/>
        </w:rPr>
        <w:t>٤</w:t>
      </w:r>
      <w:r w:rsidR="009E2DB9">
        <w:rPr>
          <w:rFonts w:hint="cs"/>
          <w:rtl/>
        </w:rPr>
        <w:t>)</w:t>
      </w:r>
      <w:r w:rsidR="00BA7539">
        <w:rPr>
          <w:rtl/>
        </w:rPr>
        <w:t xml:space="preserve">اصل میں مشا </w:t>
      </w:r>
      <w:r w:rsidR="00BA7539">
        <w:rPr>
          <w:rFonts w:hint="cs"/>
          <w:rtl/>
        </w:rPr>
        <w:t>ہ</w:t>
      </w:r>
      <w:r w:rsidRPr="00EA2957">
        <w:rPr>
          <w:rtl/>
        </w:rPr>
        <w:t>دہ یا سماع ہو ۔(اور ) آ گے ما تن  اس کا فا ئدہ بی</w:t>
      </w:r>
      <w:r w:rsidR="00BA7539">
        <w:rPr>
          <w:rtl/>
        </w:rPr>
        <w:t>ان فر ما رہے ہیں کہ: (خبر آ حاد</w:t>
      </w:r>
      <w:r w:rsidRPr="00EA2957">
        <w:rPr>
          <w:rtl/>
        </w:rPr>
        <w:t xml:space="preserve">  جو عمل کو وا جب کر تی ہے اور علم کو وا جب نہیں کر تی )خبر آ حاد میں خطا کے احتمال کی و جہ سے ۔</w:t>
      </w:r>
    </w:p>
    <w:p w14:paraId="6AF021F7" w14:textId="641D0379" w:rsidR="00462B4C" w:rsidRPr="00BA7539" w:rsidRDefault="00462B4C" w:rsidP="00AE1C4A">
      <w:pPr>
        <w:pStyle w:val="Heading1"/>
      </w:pPr>
      <w:r w:rsidRPr="00BA7539">
        <w:rPr>
          <w:rtl/>
        </w:rPr>
        <w:t>(خبر آ حاد کی قسمیں )</w:t>
      </w:r>
    </w:p>
    <w:p w14:paraId="1953FB8A" w14:textId="192EA93E" w:rsidR="00462B4C" w:rsidRPr="00EA2957" w:rsidRDefault="00462B4C" w:rsidP="000F1C0A">
      <w:r w:rsidRPr="00EA2957">
        <w:rPr>
          <w:rtl/>
        </w:rPr>
        <w:t xml:space="preserve">  (</w:t>
      </w:r>
      <w:r w:rsidR="00AE1C4A" w:rsidRPr="00AE1C4A">
        <w:rPr>
          <w:rStyle w:val="arabic"/>
          <w:rtl/>
        </w:rPr>
        <w:t>وَیَنْقَسِمُ قِسْمَیْنِ اِلَی مُرْسَلٍ وَ مُسْنَدٍ فَالْمُسْنَدُ مَا اتَّصَلَ اِسْنَادُہُ وَ الْمُرْسَلُ مَالَمْ یَتَّصِلْ اِسْنَادُہُ</w:t>
      </w:r>
      <w:r w:rsidR="000F1C0A">
        <w:rPr>
          <w:rFonts w:hint="cs"/>
          <w:rtl/>
        </w:rPr>
        <w:t>.</w:t>
      </w:r>
      <w:r w:rsidRPr="00EA2957">
        <w:rPr>
          <w:rtl/>
        </w:rPr>
        <w:t xml:space="preserve">اور خبر آ حاد منقسم ہو تی ہے دو قسموں)کی جا نب </w:t>
      </w:r>
      <w:r w:rsidR="009E2DB9">
        <w:rPr>
          <w:rFonts w:hint="cs"/>
          <w:rtl/>
        </w:rPr>
        <w:t>(</w:t>
      </w:r>
      <w:r w:rsidRPr="00EA2957">
        <w:rPr>
          <w:rtl/>
        </w:rPr>
        <w:t>١</w:t>
      </w:r>
      <w:r w:rsidR="009E2DB9">
        <w:rPr>
          <w:rFonts w:hint="cs"/>
          <w:rtl/>
        </w:rPr>
        <w:t>)</w:t>
      </w:r>
      <w:r w:rsidRPr="00EA2957">
        <w:rPr>
          <w:rtl/>
        </w:rPr>
        <w:t>(مرسل اور)</w:t>
      </w:r>
      <w:r w:rsidR="009E2DB9">
        <w:rPr>
          <w:rFonts w:hint="cs"/>
          <w:rtl/>
        </w:rPr>
        <w:t>(</w:t>
      </w:r>
      <w:r w:rsidRPr="00EA2957">
        <w:rPr>
          <w:rtl/>
        </w:rPr>
        <w:t>٢</w:t>
      </w:r>
      <w:r w:rsidR="009E2DB9">
        <w:rPr>
          <w:rFonts w:hint="cs"/>
          <w:rtl/>
        </w:rPr>
        <w:t>)</w:t>
      </w:r>
      <w:r w:rsidRPr="00EA2957">
        <w:rPr>
          <w:rtl/>
        </w:rPr>
        <w:t xml:space="preserve">(مسند کی جانب ،پس مسند وہ خبر وا حد ہے جس </w:t>
      </w:r>
      <w:r w:rsidR="009E2DB9">
        <w:rPr>
          <w:rtl/>
        </w:rPr>
        <w:t xml:space="preserve">کی سند متصل ہو )اس کی صورت یہ </w:t>
      </w:r>
      <w:r w:rsidR="009E2DB9">
        <w:rPr>
          <w:rFonts w:hint="cs"/>
          <w:rtl/>
        </w:rPr>
        <w:t>ہے</w:t>
      </w:r>
      <w:r w:rsidRPr="00EA2957">
        <w:rPr>
          <w:rtl/>
        </w:rPr>
        <w:t xml:space="preserve">کہ اس روا یت کے تمام راویوں کی صرا حت </w:t>
      </w:r>
      <w:r w:rsidR="006F2D7B">
        <w:rPr>
          <w:rtl/>
        </w:rPr>
        <w:t>کی گئی ہو ۔ یعنی کسی راوی کو سا</w:t>
      </w:r>
      <w:r w:rsidRPr="00EA2957">
        <w:rPr>
          <w:rtl/>
        </w:rPr>
        <w:t>قط نہ کیا گیا ہو ۔  (اور مر سل وہ خبر وا حد ہے جس کی سند متصل ن</w:t>
      </w:r>
      <w:r w:rsidR="009E2DB9">
        <w:rPr>
          <w:rtl/>
        </w:rPr>
        <w:t>ہ ہو )اس کی صورت یہ ہ</w:t>
      </w:r>
      <w:r w:rsidR="009E2DB9">
        <w:rPr>
          <w:rFonts w:hint="cs"/>
          <w:rtl/>
        </w:rPr>
        <w:t>ے</w:t>
      </w:r>
      <w:r w:rsidR="00BA7539">
        <w:rPr>
          <w:rtl/>
        </w:rPr>
        <w:t>کہ اس روا</w:t>
      </w:r>
      <w:r w:rsidRPr="00EA2957">
        <w:rPr>
          <w:rtl/>
        </w:rPr>
        <w:t>یت کے بعض راو یوں کو سا قط کر دیا جا ئے ۔</w:t>
      </w:r>
    </w:p>
    <w:p w14:paraId="45E5ABE2" w14:textId="481B2CF2" w:rsidR="00462B4C" w:rsidRPr="00BA7539" w:rsidRDefault="00462B4C" w:rsidP="00AE1C4A">
      <w:pPr>
        <w:pStyle w:val="Heading1"/>
      </w:pPr>
      <w:r w:rsidRPr="00BA7539">
        <w:rPr>
          <w:rtl/>
        </w:rPr>
        <w:t>(حدیث مرسل حجت ہے یا نہیں )</w:t>
      </w:r>
    </w:p>
    <w:p w14:paraId="16FFD346" w14:textId="3FC8FFBE" w:rsidR="00462B4C" w:rsidRPr="00EA2957" w:rsidRDefault="00462B4C" w:rsidP="000F1C0A">
      <w:r w:rsidRPr="00EA2957">
        <w:rPr>
          <w:rtl/>
        </w:rPr>
        <w:t xml:space="preserve">  (</w:t>
      </w:r>
      <w:r w:rsidR="00AE1C4A" w:rsidRPr="00AE1C4A">
        <w:rPr>
          <w:rStyle w:val="arabic"/>
          <w:rtl/>
        </w:rPr>
        <w:t>فَاِنْ کَانَ مِنْ مَرَاسِیْلِ غَیْرِ الصَّحابَةِ فَلَیْسَ بِحُجَّةٍ اِلاَّ مَرَاسِیْلَ سَعِیْدِبْنِ الْمُسَیَّبِ فَاِ نَّھَا فُتِّشَتْ فَوُجِدَتْ مَسَانِیْدَ</w:t>
      </w:r>
      <w:r w:rsidRPr="00EA2957">
        <w:rPr>
          <w:rtl/>
        </w:rPr>
        <w:t xml:space="preserve"> </w:t>
      </w:r>
      <w:r w:rsidR="000F1C0A">
        <w:rPr>
          <w:rFonts w:hint="cs"/>
          <w:rtl/>
        </w:rPr>
        <w:t>.</w:t>
      </w:r>
      <w:r w:rsidRPr="00EA2957">
        <w:rPr>
          <w:rtl/>
        </w:rPr>
        <w:t xml:space="preserve"> پھر اگر غیر صحابہ کے مرا سیل میں   سے ہو تو حدیث مر سل حجت نہیں ہے )سا قط را وی کے مجروح ہو نے کے </w:t>
      </w:r>
      <w:r w:rsidRPr="00EA2957">
        <w:rPr>
          <w:rtl/>
        </w:rPr>
        <w:lastRenderedPageBreak/>
        <w:t>احتمال کی و جہ سے (مگر سعید ابن المسیب</w:t>
      </w:r>
      <w:r w:rsidR="00BA7539">
        <w:rPr>
          <w:rFonts w:hint="cs"/>
          <w:rtl/>
        </w:rPr>
        <w:t>ؒ</w:t>
      </w:r>
      <w:r w:rsidRPr="00EA2957">
        <w:rPr>
          <w:rtl/>
        </w:rPr>
        <w:t xml:space="preserve"> کے</w:t>
      </w:r>
      <w:r w:rsidR="00BA7539">
        <w:rPr>
          <w:rtl/>
        </w:rPr>
        <w:t xml:space="preserve"> مرا سیل )  یہ تا بعین میں سے ہ</w:t>
      </w:r>
      <w:r w:rsidR="00BA7539">
        <w:rPr>
          <w:rFonts w:hint="cs"/>
          <w:rtl/>
        </w:rPr>
        <w:t>یں</w:t>
      </w:r>
      <w:r w:rsidRPr="00EA2957">
        <w:rPr>
          <w:rtl/>
        </w:rPr>
        <w:t xml:space="preserve"> ۔</w:t>
      </w:r>
    </w:p>
    <w:p w14:paraId="6F58D38F" w14:textId="77777777" w:rsidR="00462B4C" w:rsidRPr="00EA2957" w:rsidRDefault="009E2DB9" w:rsidP="005A25CD">
      <w:r>
        <w:rPr>
          <w:rtl/>
        </w:rPr>
        <w:t xml:space="preserve"> عبارت کا مطلب یہ ہ</w:t>
      </w:r>
      <w:r>
        <w:rPr>
          <w:rFonts w:hint="cs"/>
          <w:rtl/>
        </w:rPr>
        <w:t>ے</w:t>
      </w:r>
      <w:r w:rsidR="00462B4C" w:rsidRPr="00EA2957">
        <w:rPr>
          <w:rtl/>
        </w:rPr>
        <w:t>کہ تا بعین میں سے کسی کے مراس</w:t>
      </w:r>
      <w:r>
        <w:rPr>
          <w:rtl/>
        </w:rPr>
        <w:t>یل حجت نہیں ہے سوا</w:t>
      </w:r>
      <w:r w:rsidR="00462B4C" w:rsidRPr="00EA2957">
        <w:rPr>
          <w:rtl/>
        </w:rPr>
        <w:t>ئے سعید ابن المسیب</w:t>
      </w:r>
      <w:r w:rsidR="00BA7539">
        <w:rPr>
          <w:rFonts w:hint="cs"/>
          <w:rtl/>
        </w:rPr>
        <w:t>ؒ</w:t>
      </w:r>
      <w:r>
        <w:rPr>
          <w:rtl/>
        </w:rPr>
        <w:t xml:space="preserve"> کے۔ اس کی صورت یہ ہ</w:t>
      </w:r>
      <w:r>
        <w:rPr>
          <w:rFonts w:hint="cs"/>
          <w:rtl/>
        </w:rPr>
        <w:t>ے</w:t>
      </w:r>
      <w:r w:rsidR="00462B4C" w:rsidRPr="00EA2957">
        <w:rPr>
          <w:rtl/>
        </w:rPr>
        <w:t xml:space="preserve">کہ سعید ابن المسیب روایت کو  منسوب کر دے نبی کریم  </w:t>
      </w:r>
      <w:r w:rsidR="00BA7539">
        <w:rPr>
          <w:rFonts w:ascii="Times New Roman" w:hAnsi="Times New Roman" w:cs="Times New Roman" w:hint="cs"/>
          <w:rtl/>
        </w:rPr>
        <w:t>ﷺ</w:t>
      </w:r>
      <w:r w:rsidR="00462B4C" w:rsidRPr="00EA2957">
        <w:rPr>
          <w:rFonts w:hint="cs"/>
          <w:rtl/>
        </w:rPr>
        <w:t>ک</w:t>
      </w:r>
      <w:r w:rsidR="00462B4C" w:rsidRPr="00EA2957">
        <w:rPr>
          <w:rtl/>
        </w:rPr>
        <w:t>ی جانب تو وہ روا یت حجت ہو گی ۔آ گے ما تن اس کی وجہ بیان فر ما رہے ہیں :(اس لئے کہ سعید ابن المسیب</w:t>
      </w:r>
      <w:r w:rsidR="005A25CD">
        <w:rPr>
          <w:rFonts w:hint="cs"/>
          <w:rtl/>
        </w:rPr>
        <w:t>ؒ</w:t>
      </w:r>
      <w:r w:rsidR="00462B4C" w:rsidRPr="00EA2957">
        <w:rPr>
          <w:rtl/>
        </w:rPr>
        <w:t xml:space="preserve"> کے مرا سیل کی تفتیش کی گئی تو وہ مسند پا ئیں گئے )</w:t>
      </w:r>
      <w:r w:rsidR="005A25CD">
        <w:rPr>
          <w:rFonts w:hint="cs"/>
          <w:rtl/>
        </w:rPr>
        <w:t xml:space="preserve"> </w:t>
      </w:r>
      <w:r w:rsidR="00462B4C" w:rsidRPr="00EA2957">
        <w:rPr>
          <w:rtl/>
        </w:rPr>
        <w:t xml:space="preserve">یعنی جس را وی نے آ پ کے سامنے روایت کو ذکر کیا نبی کریم  </w:t>
      </w:r>
      <w:r w:rsidR="005A25CD">
        <w:rPr>
          <w:rFonts w:ascii="Times New Roman" w:hAnsi="Times New Roman" w:cs="Times New Roman" w:hint="cs"/>
          <w:rtl/>
        </w:rPr>
        <w:t>ﷺ</w:t>
      </w:r>
      <w:r w:rsidR="00462B4C" w:rsidRPr="00EA2957">
        <w:rPr>
          <w:rtl/>
        </w:rPr>
        <w:t xml:space="preserve"> </w:t>
      </w:r>
      <w:r w:rsidR="00462B4C" w:rsidRPr="00EA2957">
        <w:rPr>
          <w:rFonts w:hint="cs"/>
          <w:rtl/>
        </w:rPr>
        <w:t>سے</w:t>
      </w:r>
      <w:r w:rsidR="00462B4C" w:rsidRPr="00EA2957">
        <w:rPr>
          <w:rtl/>
        </w:rPr>
        <w:t xml:space="preserve"> </w:t>
      </w:r>
      <w:r w:rsidR="00462B4C" w:rsidRPr="00EA2957">
        <w:rPr>
          <w:rFonts w:hint="cs"/>
          <w:rtl/>
        </w:rPr>
        <w:t>اور</w:t>
      </w:r>
      <w:r w:rsidR="00462B4C" w:rsidRPr="00EA2957">
        <w:rPr>
          <w:rtl/>
        </w:rPr>
        <w:t xml:space="preserve"> </w:t>
      </w:r>
      <w:r w:rsidR="00462B4C" w:rsidRPr="00EA2957">
        <w:rPr>
          <w:rFonts w:hint="cs"/>
          <w:rtl/>
        </w:rPr>
        <w:t>ان</w:t>
      </w:r>
      <w:r w:rsidR="00462B4C" w:rsidRPr="00EA2957">
        <w:rPr>
          <w:rtl/>
        </w:rPr>
        <w:t xml:space="preserve"> </w:t>
      </w:r>
      <w:r w:rsidR="00462B4C" w:rsidRPr="00EA2957">
        <w:rPr>
          <w:rFonts w:hint="cs"/>
          <w:rtl/>
        </w:rPr>
        <w:t>کو</w:t>
      </w:r>
      <w:r w:rsidR="00462B4C" w:rsidRPr="00EA2957">
        <w:rPr>
          <w:rtl/>
        </w:rPr>
        <w:t xml:space="preserve"> </w:t>
      </w:r>
      <w:r w:rsidR="00462B4C" w:rsidRPr="00EA2957">
        <w:rPr>
          <w:rFonts w:hint="cs"/>
          <w:rtl/>
        </w:rPr>
        <w:t>آپ</w:t>
      </w:r>
      <w:r>
        <w:rPr>
          <w:rFonts w:hint="cs"/>
          <w:rtl/>
        </w:rPr>
        <w:t xml:space="preserve"> </w:t>
      </w:r>
      <w:r w:rsidR="00462B4C" w:rsidRPr="00EA2957">
        <w:rPr>
          <w:rFonts w:hint="cs"/>
          <w:rtl/>
        </w:rPr>
        <w:t>نے</w:t>
      </w:r>
      <w:r w:rsidR="00462B4C" w:rsidRPr="00EA2957">
        <w:rPr>
          <w:rtl/>
        </w:rPr>
        <w:t xml:space="preserve"> </w:t>
      </w:r>
      <w:r w:rsidR="00462B4C" w:rsidRPr="00EA2957">
        <w:rPr>
          <w:rFonts w:hint="cs"/>
          <w:rtl/>
        </w:rPr>
        <w:t>سند</w:t>
      </w:r>
      <w:r w:rsidR="00462B4C" w:rsidRPr="00EA2957">
        <w:rPr>
          <w:rtl/>
        </w:rPr>
        <w:t xml:space="preserve"> </w:t>
      </w:r>
      <w:r w:rsidR="00462B4C" w:rsidRPr="00EA2957">
        <w:rPr>
          <w:rFonts w:hint="cs"/>
          <w:rtl/>
        </w:rPr>
        <w:t>سے</w:t>
      </w:r>
      <w:r w:rsidR="00462B4C" w:rsidRPr="00EA2957">
        <w:rPr>
          <w:rtl/>
        </w:rPr>
        <w:t xml:space="preserve"> </w:t>
      </w:r>
      <w:r w:rsidR="00462B4C" w:rsidRPr="00EA2957">
        <w:rPr>
          <w:rFonts w:hint="cs"/>
          <w:rtl/>
        </w:rPr>
        <w:t>سا</w:t>
      </w:r>
      <w:r w:rsidR="00462B4C" w:rsidRPr="00EA2957">
        <w:rPr>
          <w:rtl/>
        </w:rPr>
        <w:t xml:space="preserve"> </w:t>
      </w:r>
      <w:r w:rsidR="00462B4C" w:rsidRPr="00EA2957">
        <w:rPr>
          <w:rFonts w:hint="cs"/>
          <w:rtl/>
        </w:rPr>
        <w:t>قط</w:t>
      </w:r>
      <w:r w:rsidR="00462B4C" w:rsidRPr="00EA2957">
        <w:rPr>
          <w:rtl/>
        </w:rPr>
        <w:t xml:space="preserve"> </w:t>
      </w:r>
      <w:r w:rsidR="00462B4C" w:rsidRPr="00EA2957">
        <w:rPr>
          <w:rFonts w:hint="cs"/>
          <w:rtl/>
        </w:rPr>
        <w:t>کرد</w:t>
      </w:r>
      <w:r w:rsidR="00462B4C" w:rsidRPr="00EA2957">
        <w:rPr>
          <w:rtl/>
        </w:rPr>
        <w:t xml:space="preserve">یا ۔مطلب </w:t>
      </w:r>
      <w:r>
        <w:rPr>
          <w:rFonts w:hint="cs"/>
          <w:rtl/>
        </w:rPr>
        <w:t xml:space="preserve"> یہ ہے کہ </w:t>
      </w:r>
      <w:r w:rsidR="00462B4C" w:rsidRPr="00EA2957">
        <w:rPr>
          <w:rtl/>
        </w:rPr>
        <w:t>ہم کو تلاش کر نے سے وہ سند ملی جس میں ان را وی کا تذ کرہ ہے جنہوں نے سعید ابن المسیب</w:t>
      </w:r>
      <w:r w:rsidR="005A25CD">
        <w:rPr>
          <w:rFonts w:hint="cs"/>
          <w:rtl/>
        </w:rPr>
        <w:t>ؒ</w:t>
      </w:r>
      <w:r w:rsidR="00462B4C" w:rsidRPr="00EA2957">
        <w:rPr>
          <w:rtl/>
        </w:rPr>
        <w:t xml:space="preserve"> کے سامنے حدیث روا یت کی اور سعید ابن المسیب</w:t>
      </w:r>
      <w:r w:rsidR="005A25CD">
        <w:rPr>
          <w:rFonts w:hint="cs"/>
          <w:rtl/>
        </w:rPr>
        <w:t>ؒ</w:t>
      </w:r>
      <w:r w:rsidR="00462B4C" w:rsidRPr="00EA2957">
        <w:rPr>
          <w:rtl/>
        </w:rPr>
        <w:t xml:space="preserve"> نے سند سے ان کو سا قط کر دیا ۔اور ان کے سامنے روا یت کر نے وا لے را وی غا لبا ان کے   خسر حضرت ابو ہریرہ</w:t>
      </w:r>
      <w:r w:rsidR="005A25CD">
        <w:rPr>
          <w:rFonts w:hint="cs"/>
          <w:rtl/>
        </w:rPr>
        <w:t>ؓ</w:t>
      </w:r>
      <w:r w:rsidR="00462B4C" w:rsidRPr="00EA2957">
        <w:rPr>
          <w:rtl/>
        </w:rPr>
        <w:t xml:space="preserve">   ہو تے ہیں ۔</w:t>
      </w:r>
    </w:p>
    <w:p w14:paraId="3DB8F874" w14:textId="77777777" w:rsidR="00462B4C" w:rsidRPr="00EA2957" w:rsidRDefault="00462B4C" w:rsidP="005A25CD">
      <w:r w:rsidRPr="00EA2957">
        <w:rPr>
          <w:rtl/>
        </w:rPr>
        <w:t xml:space="preserve">  اور صحا بہ</w:t>
      </w:r>
      <w:r w:rsidR="005A25CD">
        <w:rPr>
          <w:rFonts w:hint="cs"/>
          <w:rtl/>
        </w:rPr>
        <w:t>ؓ</w:t>
      </w:r>
      <w:r w:rsidRPr="00EA2957">
        <w:rPr>
          <w:rtl/>
        </w:rPr>
        <w:t xml:space="preserve"> کے مرا سیل حجت ہیں اس لئے کہ صحابہ</w:t>
      </w:r>
      <w:r w:rsidR="005A25CD">
        <w:rPr>
          <w:rFonts w:hint="cs"/>
          <w:rtl/>
        </w:rPr>
        <w:t>ؓ</w:t>
      </w:r>
      <w:r w:rsidRPr="00EA2957">
        <w:rPr>
          <w:rtl/>
        </w:rPr>
        <w:t xml:space="preserve"> سب ک</w:t>
      </w:r>
      <w:r w:rsidR="005A25CD">
        <w:rPr>
          <w:rtl/>
        </w:rPr>
        <w:t>ے سب عا دل ہیں ۔اس کی صورت یہ ہ</w:t>
      </w:r>
      <w:r w:rsidR="005A25CD">
        <w:rPr>
          <w:rFonts w:hint="cs"/>
          <w:rtl/>
        </w:rPr>
        <w:t>ے</w:t>
      </w:r>
      <w:r w:rsidRPr="00EA2957">
        <w:rPr>
          <w:rtl/>
        </w:rPr>
        <w:t>کہ ای</w:t>
      </w:r>
      <w:r w:rsidR="009E2DB9">
        <w:rPr>
          <w:rtl/>
        </w:rPr>
        <w:t>ک صحا بی  دوسرے صحا بی کے وا سط</w:t>
      </w:r>
      <w:r w:rsidR="009E2DB9">
        <w:rPr>
          <w:rFonts w:hint="cs"/>
          <w:rtl/>
        </w:rPr>
        <w:t>ے</w:t>
      </w:r>
      <w:r w:rsidRPr="00EA2957">
        <w:rPr>
          <w:rtl/>
        </w:rPr>
        <w:t xml:space="preserve"> سے نبی کریم  </w:t>
      </w:r>
      <w:r w:rsidR="005A25CD">
        <w:rPr>
          <w:rFonts w:ascii="Times New Roman" w:hAnsi="Times New Roman" w:cs="Times New Roman" w:hint="cs"/>
          <w:rtl/>
        </w:rPr>
        <w:t>ﷺ</w:t>
      </w:r>
      <w:r w:rsidRPr="00EA2957">
        <w:rPr>
          <w:rtl/>
        </w:rPr>
        <w:t xml:space="preserve"> </w:t>
      </w:r>
      <w:r w:rsidRPr="00EA2957">
        <w:rPr>
          <w:rFonts w:hint="cs"/>
          <w:rtl/>
        </w:rPr>
        <w:t>سے</w:t>
      </w:r>
      <w:r w:rsidRPr="00EA2957">
        <w:rPr>
          <w:rtl/>
        </w:rPr>
        <w:t xml:space="preserve"> </w:t>
      </w:r>
      <w:r w:rsidRPr="00EA2957">
        <w:rPr>
          <w:rFonts w:hint="cs"/>
          <w:rtl/>
        </w:rPr>
        <w:t>حد</w:t>
      </w:r>
      <w:r w:rsidRPr="00EA2957">
        <w:rPr>
          <w:rtl/>
        </w:rPr>
        <w:t>یث روا یت کرے پھر صحابیٔ اول صحا بی ٔثا نی کو سند سے سا قط کر دے ۔</w:t>
      </w:r>
    </w:p>
    <w:p w14:paraId="7C205C5E" w14:textId="62F800DE" w:rsidR="00462B4C" w:rsidRPr="00EA2957" w:rsidRDefault="00462B4C" w:rsidP="000F1C0A">
      <w:r w:rsidRPr="00EA2957">
        <w:rPr>
          <w:rtl/>
        </w:rPr>
        <w:t xml:space="preserve">  مثلا </w:t>
      </w:r>
      <w:r w:rsidR="00AE1C4A" w:rsidRPr="00AE1C4A">
        <w:rPr>
          <w:rStyle w:val="arabic"/>
          <w:rtl/>
        </w:rPr>
        <w:t xml:space="preserve">عن ابی ھر یرة  عن عمر  عن النبی </w:t>
      </w:r>
      <w:r w:rsidR="005A25CD">
        <w:rPr>
          <w:rFonts w:ascii="Times New Roman" w:hAnsi="Times New Roman" w:cs="Times New Roman" w:hint="cs"/>
          <w:rtl/>
        </w:rPr>
        <w:t>ﷺ</w:t>
      </w:r>
      <w:r w:rsidRPr="00EA2957">
        <w:rPr>
          <w:rtl/>
        </w:rPr>
        <w:t xml:space="preserve"> </w:t>
      </w:r>
      <w:r w:rsidR="000F1C0A">
        <w:rPr>
          <w:rFonts w:hint="cs"/>
          <w:rtl/>
        </w:rPr>
        <w:t>.</w:t>
      </w:r>
      <w:r w:rsidRPr="00EA2957">
        <w:rPr>
          <w:rtl/>
        </w:rPr>
        <w:t xml:space="preserve">  یہ روایت اس طرح نقل کی جا ئے :</w:t>
      </w:r>
      <w:r w:rsidR="005A25CD">
        <w:rPr>
          <w:rFonts w:hint="cs"/>
          <w:rtl/>
        </w:rPr>
        <w:t xml:space="preserve"> </w:t>
      </w:r>
      <w:r w:rsidR="00AE1C4A" w:rsidRPr="00AE1C4A">
        <w:rPr>
          <w:rStyle w:val="arabic"/>
          <w:rtl/>
        </w:rPr>
        <w:t xml:space="preserve">عن ابی ھریرة   عن النبی  </w:t>
      </w:r>
      <w:r w:rsidR="005A25CD">
        <w:rPr>
          <w:rFonts w:ascii="Times New Roman" w:hAnsi="Times New Roman" w:cs="Times New Roman" w:hint="cs"/>
          <w:rtl/>
        </w:rPr>
        <w:t>ﷺ</w:t>
      </w:r>
      <w:r w:rsidRPr="00EA2957">
        <w:rPr>
          <w:rtl/>
        </w:rPr>
        <w:t xml:space="preserve"> </w:t>
      </w:r>
      <w:r w:rsidRPr="00EA2957">
        <w:rPr>
          <w:rFonts w:hint="cs"/>
          <w:rtl/>
        </w:rPr>
        <w:t>۔</w:t>
      </w:r>
    </w:p>
    <w:p w14:paraId="00848760" w14:textId="559820A5" w:rsidR="00462B4C" w:rsidRPr="007A0EAE" w:rsidRDefault="00462B4C" w:rsidP="00AE1C4A">
      <w:pPr>
        <w:pStyle w:val="Heading1"/>
      </w:pPr>
      <w:r w:rsidRPr="007A0EAE">
        <w:rPr>
          <w:rtl/>
        </w:rPr>
        <w:t>(عنعنہ کی صورت اور حکم )</w:t>
      </w:r>
    </w:p>
    <w:p w14:paraId="774A1FD9" w14:textId="0C6ECD14" w:rsidR="00462B4C" w:rsidRPr="00EA2957" w:rsidRDefault="00462B4C" w:rsidP="000F1C0A">
      <w:r w:rsidRPr="00EA2957">
        <w:rPr>
          <w:rtl/>
        </w:rPr>
        <w:t xml:space="preserve"> (</w:t>
      </w:r>
      <w:r w:rsidR="00AE1C4A" w:rsidRPr="00AE1C4A">
        <w:rPr>
          <w:rStyle w:val="arabic"/>
          <w:rtl/>
        </w:rPr>
        <w:t>وَ الْعَنْعَنَةُ فَتَدْ خُلُ عَلَی الْاِسْنَادِ</w:t>
      </w:r>
      <w:r w:rsidR="000F1C0A">
        <w:rPr>
          <w:rFonts w:hint="cs"/>
          <w:rtl/>
        </w:rPr>
        <w:t>.</w:t>
      </w:r>
      <w:r w:rsidRPr="00EA2957">
        <w:rPr>
          <w:rtl/>
        </w:rPr>
        <w:t>اور عنعنہ دا خل ہو تا ہے اسناد پر )  یعنی اسناد کے حکم  پر ۔</w:t>
      </w:r>
    </w:p>
    <w:p w14:paraId="71B4CDF4" w14:textId="32BDFE34" w:rsidR="00462B4C" w:rsidRPr="00EA2957" w:rsidRDefault="009E2DB9" w:rsidP="000F1C0A">
      <w:r>
        <w:rPr>
          <w:rtl/>
        </w:rPr>
        <w:t xml:space="preserve">  عنعنہ کی صورت یہ ہ</w:t>
      </w:r>
      <w:r>
        <w:rPr>
          <w:rFonts w:hint="cs"/>
          <w:rtl/>
        </w:rPr>
        <w:t>ے</w:t>
      </w:r>
      <w:r w:rsidR="00462B4C" w:rsidRPr="00EA2957">
        <w:rPr>
          <w:rtl/>
        </w:rPr>
        <w:t xml:space="preserve">کہ کہا جاوے : </w:t>
      </w:r>
      <w:r w:rsidR="00AE1C4A" w:rsidRPr="00AE1C4A">
        <w:rPr>
          <w:rStyle w:val="arabic"/>
          <w:rtl/>
        </w:rPr>
        <w:t>حد ثنا فلان عن فلان الی آ خرہ</w:t>
      </w:r>
      <w:r w:rsidR="00462B4C" w:rsidRPr="00EA2957">
        <w:rPr>
          <w:rtl/>
        </w:rPr>
        <w:t xml:space="preserve"> </w:t>
      </w:r>
      <w:r w:rsidR="000F1C0A">
        <w:rPr>
          <w:rFonts w:hint="cs"/>
          <w:rtl/>
        </w:rPr>
        <w:t>.</w:t>
      </w:r>
    </w:p>
    <w:p w14:paraId="404DF444" w14:textId="77777777" w:rsidR="00462B4C" w:rsidRPr="00EA2957" w:rsidRDefault="00462B4C" w:rsidP="00DB459F">
      <w:pPr>
        <w:rPr>
          <w:rtl/>
        </w:rPr>
      </w:pPr>
      <w:r w:rsidRPr="00EA2957">
        <w:rPr>
          <w:rtl/>
        </w:rPr>
        <w:lastRenderedPageBreak/>
        <w:t xml:space="preserve">حکم : وہ حدیث جو مر وی ہو عنعنہ سے وہ مسند کے حکم میں ہو گی ،نہ کہ مر سل کے حکم میں۔  ظاہر میں حدیث کی سند کے متصل ہو نے کی و جہ سے </w:t>
      </w:r>
      <w:r w:rsidR="00384A2B">
        <w:rPr>
          <w:rFonts w:hint="cs"/>
          <w:rtl/>
        </w:rPr>
        <w:t>(</w:t>
      </w:r>
      <w:r w:rsidRPr="00EA2957">
        <w:rPr>
          <w:rtl/>
        </w:rPr>
        <w:t>شرح ورقات ص٢٠</w:t>
      </w:r>
      <w:r w:rsidR="00384A2B">
        <w:rPr>
          <w:rFonts w:hint="cs"/>
          <w:rtl/>
        </w:rPr>
        <w:t>)</w:t>
      </w:r>
      <w:r w:rsidR="00384A2B">
        <w:rPr>
          <w:rtl/>
        </w:rPr>
        <w:t>لیکن شرط یہ ہ</w:t>
      </w:r>
      <w:r w:rsidR="00384A2B">
        <w:rPr>
          <w:rFonts w:hint="cs"/>
          <w:rtl/>
        </w:rPr>
        <w:t xml:space="preserve">ے </w:t>
      </w:r>
      <w:r w:rsidR="00FC75C3">
        <w:rPr>
          <w:rtl/>
        </w:rPr>
        <w:t>کہ عنعنہ س</w:t>
      </w:r>
      <w:r w:rsidR="00FC75C3">
        <w:rPr>
          <w:rFonts w:hint="cs"/>
          <w:rtl/>
        </w:rPr>
        <w:t>ے</w:t>
      </w:r>
      <w:r w:rsidRPr="00EA2957">
        <w:rPr>
          <w:rtl/>
        </w:rPr>
        <w:t xml:space="preserve"> نقل کر نے وا لا را وی  مدلس نہ ہو</w:t>
      </w:r>
      <w:r w:rsidR="00DB459F">
        <w:rPr>
          <w:rFonts w:hint="cs"/>
          <w:rtl/>
        </w:rPr>
        <w:t>۔</w:t>
      </w:r>
      <w:r w:rsidR="00384A2B">
        <w:rPr>
          <w:rFonts w:hint="cs"/>
          <w:rtl/>
        </w:rPr>
        <w:t>(</w:t>
      </w:r>
      <w:r w:rsidR="005A25CD">
        <w:rPr>
          <w:rtl/>
        </w:rPr>
        <w:t>حا ش</w:t>
      </w:r>
      <w:r w:rsidR="005A25CD">
        <w:rPr>
          <w:rFonts w:hint="cs"/>
          <w:rtl/>
        </w:rPr>
        <w:t>یۃ</w:t>
      </w:r>
      <w:r w:rsidR="00A81469">
        <w:rPr>
          <w:rtl/>
        </w:rPr>
        <w:t xml:space="preserve"> الدمیا</w:t>
      </w:r>
      <w:r w:rsidRPr="00EA2957">
        <w:rPr>
          <w:rtl/>
        </w:rPr>
        <w:t xml:space="preserve">طی علی شرح </w:t>
      </w:r>
      <w:r w:rsidR="00384A2B">
        <w:rPr>
          <w:rFonts w:hint="cs"/>
          <w:rtl/>
        </w:rPr>
        <w:t>ال</w:t>
      </w:r>
      <w:r w:rsidRPr="00EA2957">
        <w:rPr>
          <w:rtl/>
        </w:rPr>
        <w:t>ورقات ص٢٠</w:t>
      </w:r>
      <w:r w:rsidR="00384A2B">
        <w:rPr>
          <w:rFonts w:hint="cs"/>
          <w:rtl/>
        </w:rPr>
        <w:t>)</w:t>
      </w:r>
    </w:p>
    <w:p w14:paraId="09A09A77" w14:textId="482946E3" w:rsidR="00462B4C" w:rsidRPr="005A25CD" w:rsidRDefault="00462B4C" w:rsidP="00AE1C4A">
      <w:pPr>
        <w:pStyle w:val="Heading1"/>
      </w:pPr>
      <w:r w:rsidRPr="005A25CD">
        <w:rPr>
          <w:rtl/>
        </w:rPr>
        <w:t>(را وی کس صورت میں حدثنی یا اخبر نی کہے گا )</w:t>
      </w:r>
    </w:p>
    <w:p w14:paraId="71527ED3" w14:textId="10966112" w:rsidR="00462B4C" w:rsidRPr="00EA2957" w:rsidRDefault="00462B4C" w:rsidP="000F1C0A">
      <w:pPr>
        <w:spacing w:line="235" w:lineRule="auto"/>
        <w:ind w:firstLine="431"/>
      </w:pPr>
      <w:r w:rsidRPr="00EA2957">
        <w:rPr>
          <w:rtl/>
        </w:rPr>
        <w:t xml:space="preserve">  (</w:t>
      </w:r>
      <w:r w:rsidR="00AE1C4A" w:rsidRPr="00AE1C4A">
        <w:rPr>
          <w:rStyle w:val="arabic"/>
          <w:rtl/>
        </w:rPr>
        <w:t>وَاِذَا قَرَأَ الشَّیْخُ یَجُوْزُ لِلرَّاوِی أَنْ یَقُوْلَ حَدَّثَنِیْ أَوْ أَخْبَرَنِیْ وَاِنْ قَرَأَ ھُو عَلَی الشَّیْخِ فَیَقُوْلُ أَخْبَرَنِی وَلاَ یَقُوْلُ حَدَّ ثَنِی</w:t>
      </w:r>
      <w:r w:rsidRPr="00EA2957">
        <w:rPr>
          <w:rtl/>
        </w:rPr>
        <w:t xml:space="preserve"> </w:t>
      </w:r>
      <w:r w:rsidR="000F1C0A">
        <w:rPr>
          <w:rFonts w:hint="cs"/>
          <w:rtl/>
        </w:rPr>
        <w:t>.</w:t>
      </w:r>
      <w:r w:rsidRPr="00EA2957">
        <w:rPr>
          <w:rtl/>
        </w:rPr>
        <w:t xml:space="preserve">اور جب شیخ پڑھے )اور دوسرے سنے (تو سننے وا لے را وی کے لئے جا ئز ہے کہ کہے :حد ثنی یا اخبر نی اور اگر را وی نے پڑھا ہو شیخ کے سا منے تو را وی اخبر نی کہے گا اور حد ثنی نہیں کہے گا )یعنی </w:t>
      </w:r>
      <w:r w:rsidR="005A25CD">
        <w:rPr>
          <w:rtl/>
        </w:rPr>
        <w:t xml:space="preserve">اخبر نی کہنا جا ئز ہو گا اور حدثنی کہنا جا ئز نہ ہو گا۔ </w:t>
      </w:r>
      <w:r w:rsidR="00384A2B">
        <w:rPr>
          <w:rFonts w:hint="cs"/>
          <w:rtl/>
        </w:rPr>
        <w:t>(</w:t>
      </w:r>
      <w:r w:rsidR="005A25CD">
        <w:rPr>
          <w:rtl/>
        </w:rPr>
        <w:t>حا ش</w:t>
      </w:r>
      <w:r w:rsidR="005A25CD">
        <w:rPr>
          <w:rFonts w:hint="cs"/>
          <w:rtl/>
        </w:rPr>
        <w:t>یۃ</w:t>
      </w:r>
      <w:r w:rsidRPr="00EA2957">
        <w:rPr>
          <w:rtl/>
        </w:rPr>
        <w:t xml:space="preserve"> الدمیاطی علی شرح </w:t>
      </w:r>
      <w:r w:rsidR="00384A2B">
        <w:rPr>
          <w:rFonts w:hint="cs"/>
          <w:rtl/>
        </w:rPr>
        <w:t>ال</w:t>
      </w:r>
      <w:r w:rsidRPr="00EA2957">
        <w:rPr>
          <w:rtl/>
        </w:rPr>
        <w:t>ورقات ص٢٠</w:t>
      </w:r>
      <w:r w:rsidR="00384A2B">
        <w:rPr>
          <w:rFonts w:hint="cs"/>
          <w:rtl/>
        </w:rPr>
        <w:t>)</w:t>
      </w:r>
      <w:r w:rsidRPr="00EA2957">
        <w:rPr>
          <w:rtl/>
        </w:rPr>
        <w:t>اس لئے کہ شیخ نے بیان نہیں کیا اور ''حدث''  اس وقت کہتے ہیں جب انسان بیان کرے اور بو لے تو یہاں شیخ نے بیان نہیں کیا اور شیخ بو لے نہیں ۔ اور بعضوں نے اس صورت میں ''حد ثنی'' کہنے کی اجا</w:t>
      </w:r>
      <w:r w:rsidR="00384A2B">
        <w:rPr>
          <w:rtl/>
        </w:rPr>
        <w:t>زت دی ہے ۔اور محد ثین کا عرف یہ</w:t>
      </w:r>
      <w:r w:rsidRPr="00EA2957">
        <w:rPr>
          <w:rtl/>
        </w:rPr>
        <w:t>ی ہے یعنی محد ثین کے نز دیک ''حد ثنی ''</w:t>
      </w:r>
      <w:r w:rsidR="005A25CD">
        <w:rPr>
          <w:rFonts w:hint="cs"/>
          <w:rtl/>
        </w:rPr>
        <w:t xml:space="preserve"> </w:t>
      </w:r>
      <w:r w:rsidRPr="00EA2957">
        <w:rPr>
          <w:rtl/>
        </w:rPr>
        <w:t>کہنے کی اجا زت ہے ۔اس لئے کہ مقصود شیخ سے روا یت کی خبر دینا ہے۔</w:t>
      </w:r>
    </w:p>
    <w:p w14:paraId="04D85C51" w14:textId="72915059" w:rsidR="00462B4C" w:rsidRPr="005A25CD" w:rsidRDefault="00462B4C" w:rsidP="00AE1C4A">
      <w:pPr>
        <w:pStyle w:val="Heading1"/>
      </w:pPr>
      <w:r w:rsidRPr="005A25CD">
        <w:rPr>
          <w:rtl/>
        </w:rPr>
        <w:t>(را وی کس صورت میں اجازنی یا اخبر نی اجازة کہے گا )</w:t>
      </w:r>
    </w:p>
    <w:p w14:paraId="7B5A460C" w14:textId="3BEA4489" w:rsidR="00462B4C" w:rsidRPr="00EA2957" w:rsidRDefault="00462B4C" w:rsidP="000F1C0A">
      <w:r w:rsidRPr="00EA2957">
        <w:rPr>
          <w:rtl/>
        </w:rPr>
        <w:t xml:space="preserve">  (</w:t>
      </w:r>
      <w:r w:rsidR="00AE1C4A" w:rsidRPr="00AE1C4A">
        <w:rPr>
          <w:rStyle w:val="arabic"/>
          <w:rtl/>
        </w:rPr>
        <w:t>وَاِنْ أَجَازَہُ الشَّیْخُ مِنْ غَیْرِ رِوَایَةٍ فَیَقُوْلُ أَجَازَنِی أَوْ اَخْبَرَنِی اِجَازَة</w:t>
      </w:r>
      <w:r w:rsidR="000F1C0A">
        <w:rPr>
          <w:rFonts w:hint="cs"/>
          <w:rtl/>
        </w:rPr>
        <w:t>.</w:t>
      </w:r>
      <w:r w:rsidRPr="00EA2957">
        <w:rPr>
          <w:rtl/>
        </w:rPr>
        <w:t xml:space="preserve"> اور اگر شیخ اجازت دے بلا روایت کے تو را وی کہے گا : </w:t>
      </w:r>
      <w:r w:rsidR="00AE1C4A" w:rsidRPr="00AE1C4A">
        <w:rPr>
          <w:rStyle w:val="arabic"/>
          <w:rtl/>
        </w:rPr>
        <w:t>''أجازنی ''</w:t>
      </w:r>
      <w:r w:rsidRPr="00EA2957">
        <w:rPr>
          <w:rtl/>
        </w:rPr>
        <w:t xml:space="preserve">یا </w:t>
      </w:r>
      <w:r w:rsidR="00AE1C4A" w:rsidRPr="00AE1C4A">
        <w:rPr>
          <w:rStyle w:val="arabic"/>
          <w:rtl/>
        </w:rPr>
        <w:t xml:space="preserve">''أخبر </w:t>
      </w:r>
      <w:r w:rsidR="00AE1C4A" w:rsidRPr="00AE1C4A">
        <w:rPr>
          <w:rStyle w:val="arabic"/>
          <w:rtl/>
        </w:rPr>
        <w:lastRenderedPageBreak/>
        <w:t>نی اجازة''</w:t>
      </w:r>
      <w:r w:rsidR="00A81469">
        <w:rPr>
          <w:rFonts w:hint="cs"/>
          <w:rtl/>
        </w:rPr>
        <w:t>)</w:t>
      </w:r>
    </w:p>
    <w:p w14:paraId="513E2428" w14:textId="1EDC4459" w:rsidR="00462B4C" w:rsidRPr="00EA2957" w:rsidRDefault="00462B4C" w:rsidP="000F1C0A">
      <w:r w:rsidRPr="00EA2957">
        <w:rPr>
          <w:rtl/>
        </w:rPr>
        <w:t xml:space="preserve">  </w:t>
      </w:r>
      <w:r w:rsidR="00384A2B">
        <w:rPr>
          <w:rtl/>
        </w:rPr>
        <w:t>بلا روایت کے اجازت کی صورت یہ ہ</w:t>
      </w:r>
      <w:r w:rsidR="00384A2B">
        <w:rPr>
          <w:rFonts w:hint="cs"/>
          <w:rtl/>
        </w:rPr>
        <w:t xml:space="preserve">ے </w:t>
      </w:r>
      <w:r w:rsidRPr="00EA2957">
        <w:rPr>
          <w:rtl/>
        </w:rPr>
        <w:t>کہ :</w:t>
      </w:r>
      <w:r w:rsidR="00AE1C4A" w:rsidRPr="00AE1C4A">
        <w:rPr>
          <w:rStyle w:val="arabic"/>
          <w:rtl/>
        </w:rPr>
        <w:t>أن یقول الشیخ  لأحد طلا بہ أجزت لک ان تر وی عنی صحیح  البخاری</w:t>
      </w:r>
      <w:r w:rsidRPr="00EA2957">
        <w:rPr>
          <w:rtl/>
        </w:rPr>
        <w:t xml:space="preserve"> </w:t>
      </w:r>
      <w:r w:rsidR="000F1C0A">
        <w:rPr>
          <w:rFonts w:hint="cs"/>
          <w:rtl/>
        </w:rPr>
        <w:t>.</w:t>
      </w:r>
      <w:r w:rsidRPr="00EA2957">
        <w:rPr>
          <w:rtl/>
        </w:rPr>
        <w:t>یعنی :  شیخ اپنے طلبہ میں سے کسی سے کہے :میں نے تجھ</w:t>
      </w:r>
      <w:r w:rsidR="005A25CD">
        <w:rPr>
          <w:rFonts w:hint="cs"/>
          <w:rtl/>
        </w:rPr>
        <w:t xml:space="preserve"> </w:t>
      </w:r>
      <w:r w:rsidRPr="00EA2957">
        <w:rPr>
          <w:rtl/>
        </w:rPr>
        <w:t xml:space="preserve">کو اجازت دی میری طرف سے صحیح بخاری کو روایت کر نے کی ۔                                                                                                                                                </w:t>
      </w:r>
    </w:p>
    <w:p w14:paraId="57FDFEA7" w14:textId="4BC45706" w:rsidR="00462B4C" w:rsidRPr="005A25CD" w:rsidRDefault="00462B4C" w:rsidP="00AE1C4A">
      <w:pPr>
        <w:pStyle w:val="Heading1"/>
      </w:pPr>
      <w:r w:rsidRPr="005A25CD">
        <w:rPr>
          <w:rtl/>
        </w:rPr>
        <w:t>(قیاس کا بیان )</w:t>
      </w:r>
    </w:p>
    <w:p w14:paraId="461F2AA1" w14:textId="77777777" w:rsidR="00462B4C" w:rsidRPr="00EA2957" w:rsidRDefault="00462B4C" w:rsidP="005A25CD">
      <w:pPr>
        <w:ind w:firstLine="0"/>
        <w:jc w:val="center"/>
      </w:pPr>
      <w:r w:rsidRPr="005A25CD">
        <w:rPr>
          <w:b/>
          <w:bCs/>
          <w:rtl/>
        </w:rPr>
        <w:t>قیاس کی تعریف</w:t>
      </w:r>
    </w:p>
    <w:p w14:paraId="34B333C9" w14:textId="77777777" w:rsidR="00462B4C" w:rsidRPr="00EA2957" w:rsidRDefault="00462B4C" w:rsidP="00384A2B">
      <w:r w:rsidRPr="00EA2957">
        <w:rPr>
          <w:rtl/>
        </w:rPr>
        <w:t xml:space="preserve">  قیاس :  ایک چیز کو دوسری چیز کے مقا بل کر کے اندازہ اور برا بری کر نا ا سے لغت میں قیاس کہتے ہیں ۔</w:t>
      </w:r>
      <w:r w:rsidR="00384A2B">
        <w:rPr>
          <w:rFonts w:hint="cs"/>
          <w:rtl/>
        </w:rPr>
        <w:t>(</w:t>
      </w:r>
      <w:r w:rsidR="005A25CD">
        <w:rPr>
          <w:rtl/>
        </w:rPr>
        <w:t>بیان اللسان ص٦٦٨</w:t>
      </w:r>
      <w:r w:rsidR="00384A2B">
        <w:rPr>
          <w:rFonts w:hint="cs"/>
          <w:rtl/>
        </w:rPr>
        <w:t>)</w:t>
      </w:r>
    </w:p>
    <w:p w14:paraId="59D682EE" w14:textId="77777777" w:rsidR="00462B4C" w:rsidRPr="00EA2957" w:rsidRDefault="00462B4C" w:rsidP="00384A2B">
      <w:r w:rsidRPr="00EA2957">
        <w:rPr>
          <w:rtl/>
        </w:rPr>
        <w:t xml:space="preserve"> پہلی اصطلا حی تعریف : </w:t>
      </w:r>
      <w:r w:rsidR="00384A2B">
        <w:rPr>
          <w:rFonts w:hint="cs"/>
          <w:rtl/>
        </w:rPr>
        <w:t>ف</w:t>
      </w:r>
      <w:r w:rsidRPr="00EA2957">
        <w:rPr>
          <w:rtl/>
        </w:rPr>
        <w:t xml:space="preserve">رع کو لو ٹا نا اصل کی جا نب </w:t>
      </w:r>
      <w:r w:rsidR="00384A2B">
        <w:rPr>
          <w:rtl/>
        </w:rPr>
        <w:t xml:space="preserve">ایسی علت کی و جہ سے جو ان </w:t>
      </w:r>
      <w:r w:rsidR="00384A2B" w:rsidRPr="00384A2B">
        <w:rPr>
          <w:w w:val="99"/>
          <w:rtl/>
        </w:rPr>
        <w:t>دونوں</w:t>
      </w:r>
      <w:r w:rsidR="00384A2B" w:rsidRPr="00384A2B">
        <w:rPr>
          <w:rFonts w:hint="cs"/>
          <w:w w:val="99"/>
          <w:rtl/>
        </w:rPr>
        <w:t xml:space="preserve"> </w:t>
      </w:r>
      <w:r w:rsidR="00384A2B" w:rsidRPr="00384A2B">
        <w:rPr>
          <w:w w:val="99"/>
          <w:rtl/>
        </w:rPr>
        <w:t>کو جمع کردے</w:t>
      </w:r>
      <w:r w:rsidRPr="00384A2B">
        <w:rPr>
          <w:w w:val="99"/>
          <w:rtl/>
        </w:rPr>
        <w:t>حکم میں اسے قیاس</w:t>
      </w:r>
      <w:r w:rsidR="00384A2B" w:rsidRPr="00384A2B">
        <w:rPr>
          <w:w w:val="99"/>
          <w:rtl/>
        </w:rPr>
        <w:t xml:space="preserve"> کہتے ہیں ۔یہی تعریف</w:t>
      </w:r>
      <w:r w:rsidR="00384A2B" w:rsidRPr="00384A2B">
        <w:rPr>
          <w:rFonts w:hint="cs"/>
          <w:w w:val="99"/>
          <w:rtl/>
        </w:rPr>
        <w:t xml:space="preserve"> </w:t>
      </w:r>
      <w:r w:rsidRPr="00384A2B">
        <w:rPr>
          <w:w w:val="99"/>
          <w:rtl/>
        </w:rPr>
        <w:t>آ</w:t>
      </w:r>
      <w:r w:rsidR="00384A2B" w:rsidRPr="00384A2B">
        <w:rPr>
          <w:w w:val="99"/>
          <w:rtl/>
        </w:rPr>
        <w:t>گے</w:t>
      </w:r>
      <w:r w:rsidRPr="00384A2B">
        <w:rPr>
          <w:w w:val="99"/>
          <w:rtl/>
        </w:rPr>
        <w:t>متن میں</w:t>
      </w:r>
      <w:r w:rsidR="00384A2B" w:rsidRPr="00384A2B">
        <w:rPr>
          <w:rFonts w:hint="cs"/>
          <w:w w:val="99"/>
          <w:rtl/>
        </w:rPr>
        <w:t xml:space="preserve"> </w:t>
      </w:r>
      <w:r w:rsidR="00384A2B" w:rsidRPr="00384A2B">
        <w:rPr>
          <w:w w:val="99"/>
          <w:rtl/>
        </w:rPr>
        <w:t>آ</w:t>
      </w:r>
      <w:r w:rsidRPr="00384A2B">
        <w:rPr>
          <w:w w:val="99"/>
          <w:rtl/>
        </w:rPr>
        <w:t>ئےگی ۔</w:t>
      </w:r>
    </w:p>
    <w:p w14:paraId="1569C74B" w14:textId="77777777" w:rsidR="00462B4C" w:rsidRPr="00EA2957" w:rsidRDefault="00462B4C" w:rsidP="00462B4C">
      <w:r w:rsidRPr="00EA2957">
        <w:rPr>
          <w:rtl/>
        </w:rPr>
        <w:t xml:space="preserve"> دوسری اصطلا حی تعریف :جس وا قعہ کے حکم میں نص نہ ہو اس کو حکم میں اس واقعہ کے ساتھ ملانا جس کے حکم میں نص وارد ہو علت میں متساوی ہو نے کی و جہ سے اسے قیاس کہتے ہیں ۔</w:t>
      </w:r>
    </w:p>
    <w:p w14:paraId="160F5221" w14:textId="1E721B36" w:rsidR="00462B4C" w:rsidRPr="00EA2957" w:rsidRDefault="00AE1C4A" w:rsidP="00384A2B">
      <w:r w:rsidRPr="00AE1C4A">
        <w:rPr>
          <w:rStyle w:val="arabic"/>
          <w:rtl/>
        </w:rPr>
        <w:t xml:space="preserve">  القیاس فی اصطلا ح الأ صو لیین</w:t>
      </w:r>
      <w:r w:rsidR="00462B4C" w:rsidRPr="00EA2957">
        <w:rPr>
          <w:rtl/>
        </w:rPr>
        <w:t xml:space="preserve"> :  </w:t>
      </w:r>
      <w:r w:rsidRPr="00AE1C4A">
        <w:rPr>
          <w:rStyle w:val="arabic"/>
          <w:rtl/>
        </w:rPr>
        <w:t>الحاق وا قعة لا نص فی حکمھا بواقعةورد النص بحکمھا فی الحکم الذی ورد بہ النص لتساوی العلة فیھما</w:t>
      </w:r>
      <w:r w:rsidR="00462B4C" w:rsidRPr="00EA2957">
        <w:rPr>
          <w:rtl/>
        </w:rPr>
        <w:t xml:space="preserve">  </w:t>
      </w:r>
      <w:r w:rsidR="00DB459F">
        <w:rPr>
          <w:rFonts w:hint="cs"/>
          <w:rtl/>
        </w:rPr>
        <w:t xml:space="preserve">. </w:t>
      </w:r>
      <w:r w:rsidR="00384A2B">
        <w:rPr>
          <w:rFonts w:hint="cs"/>
          <w:rtl/>
        </w:rPr>
        <w:t>(</w:t>
      </w:r>
      <w:r w:rsidR="00462B4C" w:rsidRPr="00EA2957">
        <w:rPr>
          <w:rtl/>
        </w:rPr>
        <w:t>تیسیر الأ صول ص٧٢</w:t>
      </w:r>
      <w:r w:rsidR="00384A2B">
        <w:rPr>
          <w:rFonts w:hint="cs"/>
          <w:rtl/>
        </w:rPr>
        <w:t>)</w:t>
      </w:r>
    </w:p>
    <w:p w14:paraId="64CE7335" w14:textId="464B6236" w:rsidR="00462B4C" w:rsidRPr="00D8784B" w:rsidRDefault="00462B4C" w:rsidP="00AE1C4A">
      <w:pPr>
        <w:pStyle w:val="Heading1"/>
      </w:pPr>
      <w:r w:rsidRPr="00D8784B">
        <w:rPr>
          <w:rtl/>
        </w:rPr>
        <w:t>(قیاس کے ار کان )</w:t>
      </w:r>
    </w:p>
    <w:p w14:paraId="5F26B36F" w14:textId="21AF8A54" w:rsidR="00462B4C" w:rsidRPr="00EA2957" w:rsidRDefault="00AE1C4A" w:rsidP="00384A2B">
      <w:r w:rsidRPr="00AE1C4A">
        <w:rPr>
          <w:rStyle w:val="arabic"/>
          <w:rtl/>
        </w:rPr>
        <w:t xml:space="preserve"> أرکان القیاس أر بعة</w:t>
      </w:r>
      <w:r w:rsidR="00462B4C" w:rsidRPr="00EA2957">
        <w:rPr>
          <w:rtl/>
        </w:rPr>
        <w:t xml:space="preserve"> :  قیاس کے ار کان </w:t>
      </w:r>
      <w:r w:rsidR="00384A2B">
        <w:rPr>
          <w:rFonts w:hint="cs"/>
          <w:rtl/>
        </w:rPr>
        <w:t>چار</w:t>
      </w:r>
      <w:r w:rsidR="00462B4C" w:rsidRPr="00EA2957">
        <w:rPr>
          <w:rtl/>
        </w:rPr>
        <w:t xml:space="preserve"> ہیں :</w:t>
      </w:r>
      <w:r w:rsidR="00384A2B">
        <w:rPr>
          <w:rFonts w:hint="cs"/>
          <w:rtl/>
        </w:rPr>
        <w:t>(</w:t>
      </w:r>
      <w:r w:rsidR="00462B4C" w:rsidRPr="00EA2957">
        <w:rPr>
          <w:rtl/>
        </w:rPr>
        <w:t>١</w:t>
      </w:r>
      <w:r w:rsidR="00384A2B">
        <w:rPr>
          <w:rFonts w:hint="cs"/>
          <w:rtl/>
        </w:rPr>
        <w:t>)</w:t>
      </w:r>
      <w:r w:rsidR="00462B4C" w:rsidRPr="00EA2957">
        <w:rPr>
          <w:rtl/>
        </w:rPr>
        <w:t xml:space="preserve"> اصل</w:t>
      </w:r>
      <w:r w:rsidR="00384A2B">
        <w:rPr>
          <w:rFonts w:hint="cs"/>
          <w:rtl/>
        </w:rPr>
        <w:t>(</w:t>
      </w:r>
      <w:r w:rsidR="00462B4C" w:rsidRPr="00EA2957">
        <w:rPr>
          <w:rtl/>
        </w:rPr>
        <w:t>٢</w:t>
      </w:r>
      <w:r w:rsidR="00384A2B">
        <w:rPr>
          <w:rFonts w:hint="cs"/>
          <w:rtl/>
        </w:rPr>
        <w:t>)</w:t>
      </w:r>
      <w:r w:rsidR="00462B4C" w:rsidRPr="00EA2957">
        <w:rPr>
          <w:rtl/>
        </w:rPr>
        <w:t xml:space="preserve">فرع </w:t>
      </w:r>
      <w:r w:rsidR="00384A2B">
        <w:rPr>
          <w:rFonts w:hint="cs"/>
          <w:rtl/>
        </w:rPr>
        <w:t>(</w:t>
      </w:r>
      <w:r w:rsidR="00462B4C" w:rsidRPr="00EA2957">
        <w:rPr>
          <w:rtl/>
        </w:rPr>
        <w:t>٣</w:t>
      </w:r>
      <w:r w:rsidR="00384A2B">
        <w:rPr>
          <w:rFonts w:hint="cs"/>
          <w:rtl/>
        </w:rPr>
        <w:t>)</w:t>
      </w:r>
      <w:r w:rsidR="00462B4C" w:rsidRPr="00EA2957">
        <w:rPr>
          <w:rtl/>
        </w:rPr>
        <w:t xml:space="preserve"> حکمِ اصل </w:t>
      </w:r>
      <w:r w:rsidR="00384A2B">
        <w:rPr>
          <w:rFonts w:hint="cs"/>
          <w:rtl/>
        </w:rPr>
        <w:t>(</w:t>
      </w:r>
      <w:r w:rsidR="00462B4C" w:rsidRPr="00EA2957">
        <w:rPr>
          <w:rtl/>
        </w:rPr>
        <w:t>٤</w:t>
      </w:r>
      <w:r w:rsidR="00384A2B">
        <w:rPr>
          <w:rFonts w:hint="cs"/>
          <w:rtl/>
        </w:rPr>
        <w:t>)</w:t>
      </w:r>
      <w:r w:rsidR="00462B4C" w:rsidRPr="00EA2957">
        <w:rPr>
          <w:rtl/>
        </w:rPr>
        <w:t xml:space="preserve">  علت۔ </w:t>
      </w:r>
      <w:r w:rsidR="00384A2B">
        <w:rPr>
          <w:rFonts w:hint="cs"/>
          <w:rtl/>
        </w:rPr>
        <w:t>(</w:t>
      </w:r>
      <w:r w:rsidR="00462B4C" w:rsidRPr="00EA2957">
        <w:rPr>
          <w:rtl/>
        </w:rPr>
        <w:t>تیسیر الأصول ص٧٧</w:t>
      </w:r>
      <w:r w:rsidR="00384A2B">
        <w:rPr>
          <w:rFonts w:hint="cs"/>
          <w:rtl/>
        </w:rPr>
        <w:t>)</w:t>
      </w:r>
    </w:p>
    <w:p w14:paraId="6ABE9AD7" w14:textId="55039412" w:rsidR="00462B4C" w:rsidRPr="00D8784B" w:rsidRDefault="00D8784B" w:rsidP="00AE1C4A">
      <w:pPr>
        <w:pStyle w:val="Heading1"/>
      </w:pPr>
      <w:r>
        <w:rPr>
          <w:rtl/>
        </w:rPr>
        <w:lastRenderedPageBreak/>
        <w:t>(اصل کی تعریف اور اسما</w:t>
      </w:r>
      <w:r w:rsidR="00462B4C" w:rsidRPr="00D8784B">
        <w:rPr>
          <w:rtl/>
        </w:rPr>
        <w:t>)</w:t>
      </w:r>
    </w:p>
    <w:p w14:paraId="2D470B10" w14:textId="77777777" w:rsidR="00462B4C" w:rsidRPr="00EA2957" w:rsidRDefault="00462B4C" w:rsidP="00462B4C">
      <w:r w:rsidRPr="00EA2957">
        <w:rPr>
          <w:rtl/>
        </w:rPr>
        <w:t xml:space="preserve">  اصل وہ ہے جس کا حکم نص میں بیان کیا گیا ہو ۔اس کو مقیس علیہ ،محمول علیہ اور مشبہ بہ بھی کہتے ہیں ۔</w:t>
      </w:r>
    </w:p>
    <w:p w14:paraId="1980404D" w14:textId="1D04E198" w:rsidR="00462B4C" w:rsidRPr="00EA2957" w:rsidRDefault="00AE1C4A" w:rsidP="00384A2B">
      <w:r w:rsidRPr="00AE1C4A">
        <w:rPr>
          <w:rStyle w:val="arabic"/>
          <w:rtl/>
        </w:rPr>
        <w:t xml:space="preserve"> الأصل: ھو ما ورد بحکمہ نص ،وھو المقیس علیہ والمحمول علیہ و المشبہ بہ</w:t>
      </w:r>
      <w:r w:rsidR="00462B4C" w:rsidRPr="00EA2957">
        <w:rPr>
          <w:rtl/>
        </w:rPr>
        <w:t xml:space="preserve"> </w:t>
      </w:r>
      <w:r w:rsidR="00DB459F">
        <w:rPr>
          <w:rFonts w:hint="cs"/>
          <w:rtl/>
        </w:rPr>
        <w:t>.</w:t>
      </w:r>
      <w:r w:rsidR="00384A2B">
        <w:rPr>
          <w:rFonts w:hint="cs"/>
          <w:rtl/>
        </w:rPr>
        <w:t>(</w:t>
      </w:r>
      <w:r w:rsidR="00D27A5E">
        <w:rPr>
          <w:rtl/>
        </w:rPr>
        <w:t>ایضا</w:t>
      </w:r>
      <w:r w:rsidR="00384A2B">
        <w:rPr>
          <w:rFonts w:hint="cs"/>
          <w:rtl/>
        </w:rPr>
        <w:t>)</w:t>
      </w:r>
    </w:p>
    <w:p w14:paraId="682F9B7E" w14:textId="05546A4F" w:rsidR="00462B4C" w:rsidRPr="00D27A5E" w:rsidRDefault="00D27A5E" w:rsidP="00AE1C4A">
      <w:pPr>
        <w:pStyle w:val="Heading1"/>
      </w:pPr>
      <w:r w:rsidRPr="00D27A5E">
        <w:rPr>
          <w:rtl/>
        </w:rPr>
        <w:t>(فرع کی تعریف اور اسما</w:t>
      </w:r>
      <w:r w:rsidR="00462B4C" w:rsidRPr="00D27A5E">
        <w:rPr>
          <w:rtl/>
        </w:rPr>
        <w:t>)</w:t>
      </w:r>
    </w:p>
    <w:p w14:paraId="056D2298" w14:textId="77777777" w:rsidR="00462B4C" w:rsidRPr="00EA2957" w:rsidRDefault="00462B4C" w:rsidP="00462B4C">
      <w:r w:rsidRPr="00EA2957">
        <w:rPr>
          <w:rtl/>
        </w:rPr>
        <w:t xml:space="preserve"> فرع: جس کا حکم نص میں بیان نہ کیا گیا ہو اور اس کو اصل کے برا بر کر نے کا ارادہ ہو ۔یعنی اصل کا حکم اس کے لئے ثا بت کر نے کا ارادہ ہو ۔اس کو مقیس ،محمول اور مشبہ بھی کہتے ہیں ۔</w:t>
      </w:r>
    </w:p>
    <w:p w14:paraId="46D4D153" w14:textId="02DE552E" w:rsidR="00462B4C" w:rsidRPr="00EA2957" w:rsidRDefault="00462B4C" w:rsidP="00384A2B">
      <w:r w:rsidRPr="00EA2957">
        <w:rPr>
          <w:rtl/>
        </w:rPr>
        <w:t xml:space="preserve"> </w:t>
      </w:r>
      <w:r w:rsidR="00AE1C4A" w:rsidRPr="00AE1C4A">
        <w:rPr>
          <w:rStyle w:val="arabic"/>
          <w:rtl/>
        </w:rPr>
        <w:t>الفرع : ھو ما لم یرد بحکمہ نص ویراد تسو یتہ با لأ صل و یسمی المقیس و المحمول و المشبہ</w:t>
      </w:r>
      <w:r w:rsidRPr="00EA2957">
        <w:rPr>
          <w:rtl/>
        </w:rPr>
        <w:t xml:space="preserve"> </w:t>
      </w:r>
      <w:r w:rsidR="00DB459F">
        <w:rPr>
          <w:rFonts w:hint="cs"/>
          <w:rtl/>
        </w:rPr>
        <w:t>.</w:t>
      </w:r>
      <w:r w:rsidR="00384A2B">
        <w:rPr>
          <w:rFonts w:hint="cs"/>
          <w:rtl/>
        </w:rPr>
        <w:t>(</w:t>
      </w:r>
      <w:r w:rsidRPr="00EA2957">
        <w:rPr>
          <w:rtl/>
        </w:rPr>
        <w:t>ایضا</w:t>
      </w:r>
      <w:r w:rsidR="00384A2B">
        <w:rPr>
          <w:rFonts w:hint="cs"/>
          <w:rtl/>
        </w:rPr>
        <w:t>)</w:t>
      </w:r>
    </w:p>
    <w:p w14:paraId="6D6F2827" w14:textId="127EFE2B" w:rsidR="00462B4C" w:rsidRPr="00D27A5E" w:rsidRDefault="00462B4C" w:rsidP="00AE1C4A">
      <w:pPr>
        <w:pStyle w:val="Heading1"/>
      </w:pPr>
      <w:r w:rsidRPr="00D27A5E">
        <w:rPr>
          <w:rtl/>
        </w:rPr>
        <w:t>(حکم اصل کی تعریف )</w:t>
      </w:r>
    </w:p>
    <w:p w14:paraId="5C64598D" w14:textId="77777777" w:rsidR="00462B4C" w:rsidRPr="00EA2957" w:rsidRDefault="00462B4C" w:rsidP="00462B4C">
      <w:r w:rsidRPr="00EA2957">
        <w:rPr>
          <w:rtl/>
        </w:rPr>
        <w:t xml:space="preserve"> حکم اصل : وہ حکم شر عی ہے جو نص میں بیان کیا گیا ہو اصل کے لئے اور فرع کے لئے بھی اس کو ثا بت کر نے کا ارادہ ہو ۔</w:t>
      </w:r>
    </w:p>
    <w:p w14:paraId="10CC59F5" w14:textId="3EC7C198" w:rsidR="00462B4C" w:rsidRPr="00EA2957" w:rsidRDefault="00AE1C4A" w:rsidP="00777963">
      <w:r w:rsidRPr="00AE1C4A">
        <w:rPr>
          <w:rStyle w:val="arabic"/>
          <w:rtl/>
        </w:rPr>
        <w:t xml:space="preserve"> حکم الأصل:  ھو الحکم الشر عی الذی ورد بہ النص فی الأ صل ویراد أن یکون حکما للفرع .</w:t>
      </w:r>
      <w:r w:rsidR="00384A2B">
        <w:rPr>
          <w:rFonts w:hint="cs"/>
          <w:rtl/>
        </w:rPr>
        <w:t>(</w:t>
      </w:r>
      <w:r w:rsidR="00777963">
        <w:rPr>
          <w:rtl/>
        </w:rPr>
        <w:t>ایضا</w:t>
      </w:r>
      <w:r w:rsidR="00384A2B">
        <w:rPr>
          <w:rFonts w:hint="cs"/>
          <w:rtl/>
        </w:rPr>
        <w:t>)</w:t>
      </w:r>
    </w:p>
    <w:p w14:paraId="0AA3B66B" w14:textId="2CE96434" w:rsidR="00462B4C" w:rsidRPr="00777963" w:rsidRDefault="00462B4C" w:rsidP="00AE1C4A">
      <w:pPr>
        <w:pStyle w:val="Heading1"/>
      </w:pPr>
      <w:r w:rsidRPr="00777963">
        <w:rPr>
          <w:rtl/>
        </w:rPr>
        <w:t xml:space="preserve">(علت کی </w:t>
      </w:r>
      <w:r w:rsidR="00384A2B">
        <w:rPr>
          <w:rtl/>
        </w:rPr>
        <w:t>تعریف اور اسما</w:t>
      </w:r>
      <w:r w:rsidRPr="00777963">
        <w:rPr>
          <w:rtl/>
        </w:rPr>
        <w:t xml:space="preserve"> )</w:t>
      </w:r>
    </w:p>
    <w:p w14:paraId="4599D301" w14:textId="28649B89" w:rsidR="00462B4C" w:rsidRPr="00EA2957" w:rsidRDefault="00462B4C" w:rsidP="00384A2B">
      <w:r w:rsidRPr="00EA2957">
        <w:rPr>
          <w:rtl/>
        </w:rPr>
        <w:t xml:space="preserve"> علت : </w:t>
      </w:r>
      <w:r w:rsidR="00384A2B">
        <w:rPr>
          <w:rtl/>
        </w:rPr>
        <w:t xml:space="preserve"> وہ وصف ہے جس پر حکم اصل کی بنا</w:t>
      </w:r>
      <w:r w:rsidRPr="00EA2957">
        <w:rPr>
          <w:rtl/>
        </w:rPr>
        <w:t xml:space="preserve"> ہو ۔اس کو </w:t>
      </w:r>
      <w:r w:rsidR="00AE1C4A" w:rsidRPr="00AE1C4A">
        <w:rPr>
          <w:rStyle w:val="arabic"/>
          <w:rtl/>
        </w:rPr>
        <w:t xml:space="preserve">معرف للحکم ،مناط </w:t>
      </w:r>
      <w:r w:rsidR="00AE1C4A" w:rsidRPr="00AE1C4A">
        <w:rPr>
          <w:rStyle w:val="arabic"/>
          <w:rtl/>
        </w:rPr>
        <w:lastRenderedPageBreak/>
        <w:t>الحکم ،  سبب الحکم</w:t>
      </w:r>
      <w:r w:rsidRPr="00EA2957">
        <w:rPr>
          <w:rtl/>
        </w:rPr>
        <w:t xml:space="preserve"> اور </w:t>
      </w:r>
      <w:r w:rsidR="00AE1C4A" w:rsidRPr="00AE1C4A">
        <w:rPr>
          <w:rStyle w:val="arabic"/>
          <w:rtl/>
        </w:rPr>
        <w:t>أما رة الحکم</w:t>
      </w:r>
      <w:r w:rsidRPr="00EA2957">
        <w:rPr>
          <w:rtl/>
        </w:rPr>
        <w:t xml:space="preserve"> بھی کہتے ہیں ۔</w:t>
      </w:r>
    </w:p>
    <w:p w14:paraId="3940A6AE" w14:textId="0CD5A6F2" w:rsidR="00462B4C" w:rsidRPr="00EA2957" w:rsidRDefault="00462B4C" w:rsidP="000F1C0A">
      <w:r w:rsidRPr="00EA2957">
        <w:rPr>
          <w:rtl/>
        </w:rPr>
        <w:t xml:space="preserve">  </w:t>
      </w:r>
      <w:r w:rsidR="00AE1C4A" w:rsidRPr="00AE1C4A">
        <w:rPr>
          <w:rStyle w:val="arabic"/>
          <w:rtl/>
        </w:rPr>
        <w:t>العلة : الو صف الذی بنی علیہ حکم الأصل الخ۔العلة :المعرف للحکم ، مناط الحکم، سبب الحکم ، أمارة الحکم ۔ الفا ظ مترا دفة معنا ھا وا حد</w:t>
      </w:r>
      <w:r w:rsidRPr="00EA2957">
        <w:rPr>
          <w:rtl/>
        </w:rPr>
        <w:t xml:space="preserve"> </w:t>
      </w:r>
      <w:r w:rsidR="000F1C0A">
        <w:rPr>
          <w:rFonts w:hint="cs"/>
          <w:rtl/>
        </w:rPr>
        <w:t>.</w:t>
      </w:r>
      <w:r w:rsidR="00384A2B">
        <w:rPr>
          <w:rFonts w:hint="cs"/>
          <w:rtl/>
        </w:rPr>
        <w:t>(</w:t>
      </w:r>
      <w:r w:rsidRPr="00EA2957">
        <w:rPr>
          <w:rtl/>
        </w:rPr>
        <w:t>ایضا</w:t>
      </w:r>
      <w:r w:rsidR="00384A2B">
        <w:rPr>
          <w:rFonts w:hint="cs"/>
          <w:rtl/>
        </w:rPr>
        <w:t>)</w:t>
      </w:r>
    </w:p>
    <w:p w14:paraId="00472879" w14:textId="3A248346" w:rsidR="00462B4C" w:rsidRPr="00EA2957" w:rsidRDefault="00462B4C" w:rsidP="000F1C0A">
      <w:r w:rsidRPr="00EA2957">
        <w:rPr>
          <w:rtl/>
        </w:rPr>
        <w:t xml:space="preserve">  (</w:t>
      </w:r>
      <w:r w:rsidR="00AE1C4A" w:rsidRPr="00AE1C4A">
        <w:rPr>
          <w:rStyle w:val="arabic"/>
          <w:rtl/>
        </w:rPr>
        <w:t>وَأَمَّاالْقِیَاسُ فَھْوَ رَدُّ الْفَرْعِ اِلَی الأَصْلِ بِعِلَّةٍ تَجْمَعُھَا فِی الْحُکْمِ</w:t>
      </w:r>
      <w:r w:rsidRPr="00EA2957">
        <w:rPr>
          <w:rtl/>
        </w:rPr>
        <w:t xml:space="preserve"> </w:t>
      </w:r>
      <w:r w:rsidR="000F1C0A">
        <w:rPr>
          <w:rFonts w:hint="cs"/>
          <w:rtl/>
        </w:rPr>
        <w:t>.</w:t>
      </w:r>
      <w:r w:rsidRPr="00EA2957">
        <w:rPr>
          <w:rtl/>
        </w:rPr>
        <w:t xml:space="preserve"> اور بہر   حال قیاس تو وہ فرع کو لو ٹا نا ہے اصل کی جا نب )یعنی فرع کو لاحق کر نا ہے اصل کے ساتھ (ایسی علت  کی و جہ سے جو ان دونوں کو جمع کر دے حکم میں )</w:t>
      </w:r>
      <w:r w:rsidR="00384A2B">
        <w:rPr>
          <w:rFonts w:hint="cs"/>
          <w:rtl/>
        </w:rPr>
        <w:t>۔</w:t>
      </w:r>
    </w:p>
    <w:p w14:paraId="44E85378" w14:textId="77777777" w:rsidR="00462B4C" w:rsidRPr="00EA2957" w:rsidRDefault="00462B4C" w:rsidP="00384A2B">
      <w:r w:rsidRPr="00EA2957">
        <w:rPr>
          <w:rtl/>
        </w:rPr>
        <w:t xml:space="preserve">  اس کی مثال : چا</w:t>
      </w:r>
      <w:r w:rsidR="00777963">
        <w:rPr>
          <w:rtl/>
        </w:rPr>
        <w:t xml:space="preserve"> ول کو قیاس کر نا گیہوں پر ربا</w:t>
      </w:r>
      <w:r w:rsidRPr="00EA2957">
        <w:rPr>
          <w:rtl/>
        </w:rPr>
        <w:t xml:space="preserve">میں </w:t>
      </w:r>
      <w:r w:rsidR="00384A2B">
        <w:rPr>
          <w:rFonts w:hint="cs"/>
          <w:rtl/>
        </w:rPr>
        <w:t>(</w:t>
      </w:r>
      <w:r w:rsidR="00777963">
        <w:rPr>
          <w:rtl/>
        </w:rPr>
        <w:t>یعنی حکم میں</w:t>
      </w:r>
      <w:r w:rsidR="00384A2B">
        <w:rPr>
          <w:rFonts w:hint="cs"/>
          <w:rtl/>
        </w:rPr>
        <w:t>)</w:t>
      </w:r>
      <w:r w:rsidR="00777963">
        <w:rPr>
          <w:rtl/>
        </w:rPr>
        <w:t xml:space="preserve">جا معِ طعم </w:t>
      </w:r>
      <w:r w:rsidR="00384A2B">
        <w:rPr>
          <w:rFonts w:hint="cs"/>
          <w:rtl/>
        </w:rPr>
        <w:t>(</w:t>
      </w:r>
      <w:r w:rsidR="00777963">
        <w:rPr>
          <w:rtl/>
        </w:rPr>
        <w:t>یعنی علت طعم</w:t>
      </w:r>
      <w:r w:rsidR="00384A2B">
        <w:rPr>
          <w:rFonts w:hint="cs"/>
          <w:rtl/>
        </w:rPr>
        <w:t>)</w:t>
      </w:r>
      <w:r w:rsidR="007F539E">
        <w:rPr>
          <w:rtl/>
        </w:rPr>
        <w:t xml:space="preserve"> کی وجہ  سے ۔مطلب یہ ہ</w:t>
      </w:r>
      <w:r w:rsidR="007F539E">
        <w:rPr>
          <w:rFonts w:hint="cs"/>
          <w:rtl/>
        </w:rPr>
        <w:t>ے</w:t>
      </w:r>
      <w:r w:rsidRPr="00EA2957">
        <w:rPr>
          <w:rtl/>
        </w:rPr>
        <w:t xml:space="preserve">کہ : گیہوں کی بیع گیہوں </w:t>
      </w:r>
      <w:r w:rsidR="00384A2B">
        <w:rPr>
          <w:rtl/>
        </w:rPr>
        <w:t>سے کمی بیشی کے طور پر ہو تو ربا</w:t>
      </w:r>
      <w:r w:rsidR="009F6181">
        <w:rPr>
          <w:rtl/>
        </w:rPr>
        <w:t xml:space="preserve"> ہو گا ۔اس کی علت یہ ہ</w:t>
      </w:r>
      <w:r w:rsidR="009F6181">
        <w:rPr>
          <w:rFonts w:hint="cs"/>
          <w:rtl/>
        </w:rPr>
        <w:t>ے</w:t>
      </w:r>
      <w:r w:rsidRPr="00EA2957">
        <w:rPr>
          <w:rtl/>
        </w:rPr>
        <w:t>کہ گیہوں طعم ہے یعنی مطعوم ہے ،کھا نے</w:t>
      </w:r>
      <w:r w:rsidR="009F6181">
        <w:rPr>
          <w:rtl/>
        </w:rPr>
        <w:t xml:space="preserve"> کی چیز ہے اور ہر مطعوم میں ربا</w:t>
      </w:r>
      <w:r w:rsidRPr="00EA2957">
        <w:rPr>
          <w:rtl/>
        </w:rPr>
        <w:t xml:space="preserve"> ہو تا ہے ۔اس پر قیاس کیا گیا  چا ول کو اس طرح کہ چا ول کی بیع چا ول </w:t>
      </w:r>
      <w:r w:rsidR="009F6181">
        <w:rPr>
          <w:rtl/>
        </w:rPr>
        <w:t>سے کمی بیشی کے طور پر ہو تو ربا</w:t>
      </w:r>
      <w:r w:rsidRPr="00EA2957">
        <w:rPr>
          <w:rtl/>
        </w:rPr>
        <w:t xml:space="preserve"> ہو گا ۔چا ول طعم ہے  لہذا   گیہوں م</w:t>
      </w:r>
      <w:r w:rsidR="009F6181">
        <w:rPr>
          <w:rtl/>
        </w:rPr>
        <w:t>یں ربا</w:t>
      </w:r>
      <w:r w:rsidRPr="00EA2957">
        <w:rPr>
          <w:rtl/>
        </w:rPr>
        <w:t xml:space="preserve"> ہو نے کی علت جو طعم ہے وہ اس میں پا ئی گئی ۔یہاں علت نے فرع اور اصل دونوں </w:t>
      </w:r>
      <w:r w:rsidR="00777963">
        <w:rPr>
          <w:rtl/>
        </w:rPr>
        <w:t xml:space="preserve">  کو جمع کر دیا ربا</w:t>
      </w:r>
      <w:r w:rsidRPr="00EA2957">
        <w:rPr>
          <w:rtl/>
        </w:rPr>
        <w:t xml:space="preserve"> میں ۔</w:t>
      </w:r>
      <w:r w:rsidR="00777963">
        <w:rPr>
          <w:rFonts w:hint="cs"/>
          <w:rtl/>
        </w:rPr>
        <w:t xml:space="preserve"> </w:t>
      </w:r>
      <w:r w:rsidRPr="00EA2957">
        <w:rPr>
          <w:rtl/>
        </w:rPr>
        <w:t>اس لئے شا رح محلی</w:t>
      </w:r>
      <w:r w:rsidR="00777963">
        <w:rPr>
          <w:rFonts w:hint="cs"/>
          <w:rtl/>
        </w:rPr>
        <w:t>ؒ</w:t>
      </w:r>
      <w:r w:rsidRPr="00EA2957">
        <w:rPr>
          <w:rtl/>
        </w:rPr>
        <w:t xml:space="preserve"> نے علت کو جا مع سے تعبیر کیا ۔</w:t>
      </w:r>
    </w:p>
    <w:p w14:paraId="1FD6EE33" w14:textId="77777777" w:rsidR="00462B4C" w:rsidRPr="00EA2957" w:rsidRDefault="00462B4C" w:rsidP="009F6181">
      <w:r w:rsidRPr="00EA2957">
        <w:rPr>
          <w:rtl/>
        </w:rPr>
        <w:t xml:space="preserve">  دیکھئے : مذ کو رہ مثال میں گ</w:t>
      </w:r>
      <w:r w:rsidR="00777963">
        <w:rPr>
          <w:rtl/>
        </w:rPr>
        <w:t>یہوں اصل ہے ،چا ول فرع ہے ،ربا</w:t>
      </w:r>
      <w:r w:rsidRPr="00EA2957">
        <w:rPr>
          <w:rtl/>
        </w:rPr>
        <w:t>حکم ِ اصل ہے اور طعم علت ہے ۔اب متن ما تن کے مطا بق معلوم ہوا کہ فرع کو</w:t>
      </w:r>
      <w:r w:rsidR="00777963">
        <w:rPr>
          <w:rtl/>
        </w:rPr>
        <w:t xml:space="preserve"> اصل کے ساتھ لا حق کیا گیا ربا</w:t>
      </w:r>
      <w:r w:rsidRPr="00EA2957">
        <w:rPr>
          <w:rtl/>
        </w:rPr>
        <w:t xml:space="preserve">میں علت طعم پا ئے جا نے کی و جہ سے ۔لہذا چا ول کی بیع چا ول </w:t>
      </w:r>
      <w:r w:rsidR="009F6181">
        <w:rPr>
          <w:rtl/>
        </w:rPr>
        <w:t>سے کمی بیشی کے طور پر ہو تو ربا</w:t>
      </w:r>
      <w:r w:rsidRPr="00EA2957">
        <w:rPr>
          <w:rtl/>
        </w:rPr>
        <w:t xml:space="preserve"> ہو گا جو حرام ہے ۔</w:t>
      </w:r>
      <w:r w:rsidR="009F6181">
        <w:rPr>
          <w:rFonts w:hint="cs"/>
          <w:rtl/>
        </w:rPr>
        <w:t>(</w:t>
      </w:r>
      <w:r w:rsidRPr="00EA2957">
        <w:rPr>
          <w:rtl/>
        </w:rPr>
        <w:t xml:space="preserve">تفصیل کے لئے آ سان شا فعی </w:t>
      </w:r>
      <w:r w:rsidR="00777963">
        <w:rPr>
          <w:rtl/>
        </w:rPr>
        <w:t>فقہ حص</w:t>
      </w:r>
      <w:r w:rsidR="00777963">
        <w:rPr>
          <w:rFonts w:hint="cs"/>
          <w:rtl/>
        </w:rPr>
        <w:t>ۂ</w:t>
      </w:r>
      <w:r w:rsidR="00777963">
        <w:rPr>
          <w:rtl/>
        </w:rPr>
        <w:t xml:space="preserve"> سوم سود کا بیان دیکھئے</w:t>
      </w:r>
      <w:r w:rsidR="009F6181">
        <w:rPr>
          <w:rFonts w:hint="cs"/>
          <w:rtl/>
        </w:rPr>
        <w:t>)</w:t>
      </w:r>
    </w:p>
    <w:p w14:paraId="137CE6F5" w14:textId="10B5FBA8" w:rsidR="00462B4C" w:rsidRPr="00777963" w:rsidRDefault="009F6181" w:rsidP="00AE1C4A">
      <w:pPr>
        <w:pStyle w:val="Heading1"/>
      </w:pPr>
      <w:r>
        <w:rPr>
          <w:rtl/>
        </w:rPr>
        <w:lastRenderedPageBreak/>
        <w:t>(ربا</w:t>
      </w:r>
      <w:r w:rsidR="00462B4C" w:rsidRPr="00777963">
        <w:rPr>
          <w:rtl/>
        </w:rPr>
        <w:t xml:space="preserve"> اور سود کا معنی )</w:t>
      </w:r>
    </w:p>
    <w:p w14:paraId="39B502F8" w14:textId="77777777" w:rsidR="00462B4C" w:rsidRPr="00EA2957" w:rsidRDefault="009F6181" w:rsidP="00777963">
      <w:r>
        <w:rPr>
          <w:rtl/>
        </w:rPr>
        <w:t xml:space="preserve">  ربا</w:t>
      </w:r>
      <w:r w:rsidR="00462B4C" w:rsidRPr="00EA2957">
        <w:rPr>
          <w:rtl/>
        </w:rPr>
        <w:t xml:space="preserve"> کا معنی ہے :  سود  </w:t>
      </w:r>
      <w:r>
        <w:rPr>
          <w:rFonts w:hint="cs"/>
          <w:rtl/>
        </w:rPr>
        <w:t>(</w:t>
      </w:r>
      <w:r w:rsidR="00462B4C" w:rsidRPr="00EA2957">
        <w:rPr>
          <w:rtl/>
        </w:rPr>
        <w:t xml:space="preserve">بیان اللسان </w:t>
      </w:r>
      <w:r>
        <w:rPr>
          <w:rFonts w:hint="cs"/>
          <w:rtl/>
        </w:rPr>
        <w:t>)</w:t>
      </w:r>
    </w:p>
    <w:p w14:paraId="703FC63F" w14:textId="77777777" w:rsidR="00462B4C" w:rsidRPr="00EA2957" w:rsidRDefault="00462B4C" w:rsidP="00462B4C">
      <w:r w:rsidRPr="00EA2957">
        <w:rPr>
          <w:rtl/>
        </w:rPr>
        <w:t xml:space="preserve">  سود کا لغوی معنی ہے :  زیا دتی ۔</w:t>
      </w:r>
    </w:p>
    <w:p w14:paraId="59A55D24" w14:textId="5E1260B7" w:rsidR="00462B4C" w:rsidRPr="00EA2957" w:rsidRDefault="00462B4C" w:rsidP="009F6181">
      <w:r w:rsidRPr="00EA2957">
        <w:rPr>
          <w:rtl/>
        </w:rPr>
        <w:t xml:space="preserve"> شرعا : اس زیا دتی کو سود کہتے ہیں جو سو نا ،چا ندی اور کھا نے کی تمام چیزوں میں ہو ۔ مطلب</w:t>
      </w:r>
      <w:r w:rsidR="009F6181">
        <w:rPr>
          <w:rFonts w:hint="cs"/>
          <w:rtl/>
        </w:rPr>
        <w:t xml:space="preserve"> یہ ہے کہ</w:t>
      </w:r>
      <w:r w:rsidRPr="00EA2957">
        <w:rPr>
          <w:rtl/>
        </w:rPr>
        <w:t xml:space="preserve"> ان چیزوں میں زا ئد دینا یا لینا جس کا شرعا ثبوت نہ ہو سود ہے جو حرام ہے ۔</w:t>
      </w:r>
      <w:r w:rsidR="00AE1C4A" w:rsidRPr="00AE1C4A">
        <w:rPr>
          <w:rStyle w:val="arabic"/>
          <w:rtl/>
        </w:rPr>
        <w:t>ثم الربا لا یحرم الا فی الذ ھب و الفضة والمطعومات</w:t>
      </w:r>
      <w:r w:rsidRPr="00EA2957">
        <w:rPr>
          <w:rtl/>
        </w:rPr>
        <w:t xml:space="preserve">  </w:t>
      </w:r>
      <w:r w:rsidR="009F6181">
        <w:rPr>
          <w:rFonts w:hint="cs"/>
          <w:rtl/>
        </w:rPr>
        <w:t>(</w:t>
      </w:r>
      <w:r w:rsidR="00777963">
        <w:rPr>
          <w:rtl/>
        </w:rPr>
        <w:t xml:space="preserve">کفا </w:t>
      </w:r>
      <w:r w:rsidR="00777963">
        <w:rPr>
          <w:rFonts w:hint="cs"/>
          <w:rtl/>
        </w:rPr>
        <w:t>یۃ</w:t>
      </w:r>
      <w:r w:rsidR="00777963">
        <w:rPr>
          <w:rtl/>
        </w:rPr>
        <w:t xml:space="preserve"> الأ خیار ج</w:t>
      </w:r>
      <w:r w:rsidR="009F6181">
        <w:rPr>
          <w:rFonts w:hint="cs"/>
          <w:rtl/>
        </w:rPr>
        <w:t xml:space="preserve"> </w:t>
      </w:r>
      <w:r w:rsidR="00777963">
        <w:rPr>
          <w:rtl/>
        </w:rPr>
        <w:t>١</w:t>
      </w:r>
      <w:r w:rsidR="009F6181">
        <w:rPr>
          <w:rFonts w:hint="cs"/>
          <w:rtl/>
        </w:rPr>
        <w:t xml:space="preserve"> </w:t>
      </w:r>
      <w:r w:rsidR="00777963">
        <w:rPr>
          <w:rtl/>
        </w:rPr>
        <w:t>ص٤٦٩</w:t>
      </w:r>
      <w:r w:rsidR="009F6181">
        <w:rPr>
          <w:rFonts w:hint="cs"/>
          <w:rtl/>
        </w:rPr>
        <w:t xml:space="preserve">) </w:t>
      </w:r>
      <w:r w:rsidR="00777963">
        <w:rPr>
          <w:rtl/>
        </w:rPr>
        <w:t>ربا</w:t>
      </w:r>
      <w:r w:rsidR="00777963">
        <w:rPr>
          <w:rFonts w:hint="cs"/>
          <w:rtl/>
        </w:rPr>
        <w:t xml:space="preserve"> </w:t>
      </w:r>
      <w:r w:rsidRPr="00EA2957">
        <w:rPr>
          <w:rtl/>
        </w:rPr>
        <w:t>صرف سو نا ،چا ندی اور کھا نے کی چیزوں میں ہے ۔اور سو نا ،چا ندی روپیوں کو بھی شا مل ہے ۔</w:t>
      </w:r>
      <w:r w:rsidR="00AE1C4A" w:rsidRPr="00AE1C4A">
        <w:rPr>
          <w:rStyle w:val="arabic"/>
          <w:rtl/>
        </w:rPr>
        <w:t>وعلة الربا فی الذھب والفضة جنسیة الأ ثمان غا لبا کما صححہ فی المجموع</w:t>
      </w:r>
      <w:r w:rsidRPr="00EA2957">
        <w:rPr>
          <w:rtl/>
        </w:rPr>
        <w:t xml:space="preserve"> </w:t>
      </w:r>
      <w:r w:rsidR="009F6181">
        <w:rPr>
          <w:rFonts w:hint="cs"/>
          <w:rtl/>
        </w:rPr>
        <w:t>(</w:t>
      </w:r>
      <w:r w:rsidRPr="00EA2957">
        <w:rPr>
          <w:rtl/>
        </w:rPr>
        <w:t>الفاظ ابی شجاع مع اقن</w:t>
      </w:r>
      <w:r w:rsidR="00777963">
        <w:rPr>
          <w:rtl/>
        </w:rPr>
        <w:t>اع ج١ص٢٥٥</w:t>
      </w:r>
      <w:r w:rsidR="009F6181">
        <w:rPr>
          <w:rFonts w:hint="cs"/>
          <w:rtl/>
        </w:rPr>
        <w:t>)</w:t>
      </w:r>
      <w:r w:rsidRPr="00EA2957">
        <w:rPr>
          <w:rtl/>
        </w:rPr>
        <w:t>سونا ،چا ن</w:t>
      </w:r>
      <w:r w:rsidR="009F6181">
        <w:rPr>
          <w:rtl/>
        </w:rPr>
        <w:t xml:space="preserve">دی میں ربا </w:t>
      </w:r>
      <w:r w:rsidR="00777963">
        <w:rPr>
          <w:rtl/>
        </w:rPr>
        <w:t xml:space="preserve">کی علت غا لبا </w:t>
      </w:r>
      <w:r w:rsidR="00AE1C4A" w:rsidRPr="00AE1C4A">
        <w:rPr>
          <w:rStyle w:val="arabic"/>
          <w:rtl/>
        </w:rPr>
        <w:t>جنسیۃ الأ ثمان</w:t>
      </w:r>
      <w:r w:rsidRPr="00EA2957">
        <w:rPr>
          <w:rtl/>
        </w:rPr>
        <w:t xml:space="preserve"> ہے جیسا کہ اس کو صحیح قرار دیا ہے مجموع میں ۔اور یہ علت روپیوں میں بھی مو جود ہے ، لہذا سو نا،چا ندی کے جو احکام مذکور ہوں گے وہی احکام </w:t>
      </w:r>
      <w:r w:rsidR="009F6181">
        <w:rPr>
          <w:rtl/>
        </w:rPr>
        <w:t>روپیوں میں بھی جا ری ہو ں گے ۔یہی وجہ  ہ</w:t>
      </w:r>
      <w:r w:rsidR="009F6181">
        <w:rPr>
          <w:rFonts w:hint="cs"/>
          <w:rtl/>
        </w:rPr>
        <w:t>ے</w:t>
      </w:r>
      <w:r w:rsidRPr="00EA2957">
        <w:rPr>
          <w:rtl/>
        </w:rPr>
        <w:t>کہ مثلا سو روپے دے کر سو روپے ہی لینا ضروری ہے ،کمی بیشی ہو تو سود ہو گا جو حرام ہے ۔</w:t>
      </w:r>
    </w:p>
    <w:p w14:paraId="37F30A77" w14:textId="30840A90" w:rsidR="00462B4C" w:rsidRPr="00777963" w:rsidRDefault="00462B4C" w:rsidP="00AE1C4A">
      <w:pPr>
        <w:pStyle w:val="Heading1"/>
      </w:pPr>
      <w:r w:rsidRPr="00777963">
        <w:rPr>
          <w:rtl/>
        </w:rPr>
        <w:t>(قیاس کی قسمیں اور تعریفات )</w:t>
      </w:r>
    </w:p>
    <w:p w14:paraId="01E54FA6" w14:textId="17289D68" w:rsidR="00462B4C" w:rsidRPr="00EA2957" w:rsidRDefault="00462B4C" w:rsidP="000F1C0A">
      <w:r w:rsidRPr="00EA2957">
        <w:rPr>
          <w:rtl/>
        </w:rPr>
        <w:t xml:space="preserve"> ( </w:t>
      </w:r>
      <w:r w:rsidR="00AE1C4A" w:rsidRPr="00AE1C4A">
        <w:rPr>
          <w:rStyle w:val="arabic"/>
          <w:rtl/>
        </w:rPr>
        <w:t>وَھُوَ یَنْقَسِمُ اِلَی ثَلاَ ثَةِ أَقْسَامٍ اِلَی قِیَاسِ عِلَّةٍ وَقِیَاسِ دَلاَ لَةٍ وَقِیَاسِ شَبَہٍ فَقِیَاسُ الْعِلَّةِ مَاکَانَتِ الْعِلَّةُ فِیْہِ مُوْ جِبَةً لِلْحُکْمِ</w:t>
      </w:r>
      <w:r w:rsidR="000F1C0A">
        <w:rPr>
          <w:rFonts w:hint="cs"/>
          <w:rtl/>
        </w:rPr>
        <w:t>.</w:t>
      </w:r>
      <w:r w:rsidRPr="00EA2957">
        <w:rPr>
          <w:rtl/>
        </w:rPr>
        <w:t xml:space="preserve">اور قیاس منقسم ہو تا ہے </w:t>
      </w:r>
      <w:r w:rsidR="009F6181">
        <w:rPr>
          <w:rFonts w:hint="cs"/>
          <w:rtl/>
        </w:rPr>
        <w:t>تین</w:t>
      </w:r>
      <w:r w:rsidRPr="00EA2957">
        <w:rPr>
          <w:rtl/>
        </w:rPr>
        <w:t xml:space="preserve">  اقسام کی جانب) یعنی قیاس کی </w:t>
      </w:r>
      <w:r w:rsidR="009F6181">
        <w:rPr>
          <w:rFonts w:hint="cs"/>
          <w:rtl/>
        </w:rPr>
        <w:t>تین</w:t>
      </w:r>
      <w:r w:rsidRPr="00EA2957">
        <w:rPr>
          <w:rtl/>
        </w:rPr>
        <w:t xml:space="preserve"> قسمیں ہیں وہ قسمیں یہ ہیں :  </w:t>
      </w:r>
      <w:r w:rsidR="009F6181">
        <w:rPr>
          <w:rFonts w:hint="cs"/>
          <w:rtl/>
        </w:rPr>
        <w:t>(</w:t>
      </w:r>
      <w:r w:rsidRPr="00EA2957">
        <w:rPr>
          <w:rtl/>
        </w:rPr>
        <w:t xml:space="preserve">  قیاس علت </w:t>
      </w:r>
      <w:r w:rsidR="009F6181">
        <w:rPr>
          <w:rFonts w:hint="cs"/>
          <w:rtl/>
        </w:rPr>
        <w:t>اور</w:t>
      </w:r>
      <w:r w:rsidRPr="00EA2957">
        <w:rPr>
          <w:rtl/>
        </w:rPr>
        <w:t xml:space="preserve"> قیاس دلا لہ </w:t>
      </w:r>
      <w:r w:rsidR="009F6181">
        <w:rPr>
          <w:rtl/>
        </w:rPr>
        <w:t xml:space="preserve"> اور قیاس شبہ</w:t>
      </w:r>
      <w:r w:rsidRPr="00EA2957">
        <w:rPr>
          <w:rtl/>
        </w:rPr>
        <w:t>۔</w:t>
      </w:r>
      <w:r w:rsidR="009F6181">
        <w:rPr>
          <w:rFonts w:hint="cs"/>
          <w:rtl/>
        </w:rPr>
        <w:t xml:space="preserve"> </w:t>
      </w:r>
      <w:r w:rsidRPr="00EA2957">
        <w:rPr>
          <w:rtl/>
        </w:rPr>
        <w:t>پس قیاس علت وہ ہے جس میں علت حکم کو وا جب کر نے والی ہو )</w:t>
      </w:r>
      <w:r w:rsidR="00777963">
        <w:rPr>
          <w:rFonts w:hint="cs"/>
          <w:rtl/>
        </w:rPr>
        <w:t xml:space="preserve"> </w:t>
      </w:r>
      <w:r w:rsidRPr="00EA2957">
        <w:rPr>
          <w:rtl/>
        </w:rPr>
        <w:t>اس طرح کہ عقل علت سے حکم کے تخلف کو اچھا نہ سمجھے یعنی عقل اس بات کو پسند نہ کرے کہ علت ہو اور حکم کا تخلف ہو یعنی حکم نہ ہو ۔</w:t>
      </w:r>
    </w:p>
    <w:p w14:paraId="552D53AB" w14:textId="616943B8" w:rsidR="00462B4C" w:rsidRPr="00EA2957" w:rsidRDefault="00462B4C" w:rsidP="00462B4C">
      <w:r w:rsidRPr="00EA2957">
        <w:rPr>
          <w:rtl/>
        </w:rPr>
        <w:lastRenderedPageBreak/>
        <w:t xml:space="preserve"> اس کی مثال : ضرب کو قیاس کر نا </w:t>
      </w:r>
      <w:r w:rsidR="00AE1C4A" w:rsidRPr="00AE1C4A">
        <w:rPr>
          <w:rStyle w:val="arabic"/>
          <w:rtl/>
        </w:rPr>
        <w:t>تأ فیف للوالدین</w:t>
      </w:r>
      <w:r w:rsidR="00777963">
        <w:rPr>
          <w:rtl/>
        </w:rPr>
        <w:t xml:space="preserve"> پر حر مت میں علت ایذا</w:t>
      </w:r>
      <w:r w:rsidRPr="00EA2957">
        <w:rPr>
          <w:rtl/>
        </w:rPr>
        <w:t xml:space="preserve">کی و جہ سے ۔  یعنی ماں باپ کو </w:t>
      </w:r>
      <w:r w:rsidR="009F6181">
        <w:rPr>
          <w:rtl/>
        </w:rPr>
        <w:t>اُف کہنا حرام ہے اس کی علت ایذا</w:t>
      </w:r>
      <w:r w:rsidRPr="00EA2957">
        <w:rPr>
          <w:rtl/>
        </w:rPr>
        <w:t xml:space="preserve"> ہے  اور یہ علت ضرب میں بھی مو جود ہے ۔  لہذا </w:t>
      </w:r>
      <w:r w:rsidR="00AE1C4A" w:rsidRPr="00AE1C4A">
        <w:rPr>
          <w:rStyle w:val="arabic"/>
          <w:rtl/>
        </w:rPr>
        <w:t>تأ فیف للوا لدین</w:t>
      </w:r>
      <w:r w:rsidRPr="00EA2957">
        <w:rPr>
          <w:rtl/>
        </w:rPr>
        <w:t xml:space="preserve"> پر قیاس کر تے ہو ئے ضرب کو حرام قرار دیا گیا ۔</w:t>
      </w:r>
    </w:p>
    <w:p w14:paraId="46EFA216" w14:textId="418E20DC" w:rsidR="00462B4C" w:rsidRPr="00EA2957" w:rsidRDefault="00462B4C" w:rsidP="009F6181">
      <w:r w:rsidRPr="00EA2957">
        <w:rPr>
          <w:rtl/>
        </w:rPr>
        <w:t xml:space="preserve"> دیکھئے: </w:t>
      </w:r>
      <w:r w:rsidR="00AE1C4A" w:rsidRPr="00AE1C4A">
        <w:rPr>
          <w:rStyle w:val="arabic"/>
          <w:rtl/>
        </w:rPr>
        <w:t>تأ فیف للوا لدین</w:t>
      </w:r>
      <w:r w:rsidR="009F6181">
        <w:rPr>
          <w:rtl/>
        </w:rPr>
        <w:t xml:space="preserve"> علت ایذا</w:t>
      </w:r>
      <w:r w:rsidRPr="00EA2957">
        <w:rPr>
          <w:rtl/>
        </w:rPr>
        <w:t xml:space="preserve"> کی وجہ سے حرام ہو اور ضرب حرام نہ ہو جب</w:t>
      </w:r>
      <w:r w:rsidR="009F6181">
        <w:rPr>
          <w:rFonts w:hint="cs"/>
          <w:rtl/>
        </w:rPr>
        <w:t xml:space="preserve"> </w:t>
      </w:r>
      <w:r w:rsidRPr="00EA2957">
        <w:rPr>
          <w:rtl/>
        </w:rPr>
        <w:t xml:space="preserve">کہ علت ایذا اس میں بھی مو جود ہے یعنی علت ہو اور حکم </w:t>
      </w:r>
      <w:r w:rsidR="00777963">
        <w:rPr>
          <w:rtl/>
        </w:rPr>
        <w:t>نہ ہو عقل اس کو پسند نہیں کرتی</w:t>
      </w:r>
      <w:r w:rsidRPr="00EA2957">
        <w:rPr>
          <w:rtl/>
        </w:rPr>
        <w:t>۔</w:t>
      </w:r>
      <w:r w:rsidR="00777963">
        <w:rPr>
          <w:rFonts w:hint="cs"/>
          <w:rtl/>
        </w:rPr>
        <w:t xml:space="preserve"> </w:t>
      </w:r>
      <w:r w:rsidRPr="00EA2957">
        <w:rPr>
          <w:rtl/>
        </w:rPr>
        <w:t>معلوم ہوا قیاس علت میں علت حکم کو وا جب کر نے وا لی ہو تی ہے ۔لہذا ضرب کو حرام قرار دیاگیا ۔</w:t>
      </w:r>
    </w:p>
    <w:p w14:paraId="722A0419" w14:textId="36E73699" w:rsidR="00462B4C" w:rsidRPr="00EA2957" w:rsidRDefault="00462B4C" w:rsidP="000F1C0A">
      <w:r w:rsidRPr="00EA2957">
        <w:rPr>
          <w:rtl/>
        </w:rPr>
        <w:t xml:space="preserve"> ( </w:t>
      </w:r>
      <w:r w:rsidR="00AE1C4A" w:rsidRPr="00AE1C4A">
        <w:rPr>
          <w:rStyle w:val="arabic"/>
          <w:rtl/>
        </w:rPr>
        <w:t>وَقِیَاسُ الدَّلاَلَةِ ھُوَ الْاِ سْتِدْلاَلُ بِأَحَدِ النَّظِیْرَیْنِ عَلَی الْآ خَرِ وَھُوَ أَنْ  تَکُوْنَ الْعِلَّةُ دَالَّةً عَلَی الْحُکْمِ وَلاَ تَکُوْنُ مُوْ جِبَةً لِلْحُکْمِ</w:t>
      </w:r>
      <w:r w:rsidRPr="00EA2957">
        <w:rPr>
          <w:rtl/>
        </w:rPr>
        <w:t xml:space="preserve"> </w:t>
      </w:r>
      <w:r w:rsidR="000F1C0A">
        <w:rPr>
          <w:rFonts w:hint="cs"/>
          <w:rtl/>
        </w:rPr>
        <w:t>.</w:t>
      </w:r>
      <w:r w:rsidRPr="00EA2957">
        <w:rPr>
          <w:rtl/>
        </w:rPr>
        <w:t xml:space="preserve"> اور قیاس دلالت وہ استدلال کر نا ہے نظیرین میں سے ایک سے دو</w:t>
      </w:r>
      <w:r w:rsidR="00FA32AD">
        <w:rPr>
          <w:rtl/>
        </w:rPr>
        <w:t>سرے پر اور استدلال سے مراد یہ ہ</w:t>
      </w:r>
      <w:r w:rsidR="00FA32AD">
        <w:rPr>
          <w:rFonts w:hint="cs"/>
          <w:rtl/>
        </w:rPr>
        <w:t>ے</w:t>
      </w:r>
      <w:r w:rsidRPr="00EA2957">
        <w:rPr>
          <w:rtl/>
        </w:rPr>
        <w:t xml:space="preserve">کہ علت دال ہو حکم پر ) </w:t>
      </w:r>
      <w:r w:rsidR="00AE1C4A" w:rsidRPr="00AE1C4A">
        <w:rPr>
          <w:rStyle w:val="arabic"/>
          <w:rtl/>
        </w:rPr>
        <w:t>دَلَّ</w:t>
      </w:r>
      <w:r w:rsidRPr="00EA2957">
        <w:rPr>
          <w:rtl/>
        </w:rPr>
        <w:t xml:space="preserve"> کا معنی ہے : اطلاع دینا اس اعتبار سے تر جمہ ہو گا :</w:t>
      </w:r>
      <w:r w:rsidR="00FA32AD">
        <w:rPr>
          <w:rtl/>
        </w:rPr>
        <w:t xml:space="preserve"> علت حکم کی اطلاع دینے وا</w:t>
      </w:r>
      <w:r w:rsidR="0022272E">
        <w:rPr>
          <w:rtl/>
        </w:rPr>
        <w:t>لی ہو</w:t>
      </w:r>
      <w:r w:rsidRPr="00EA2957">
        <w:rPr>
          <w:rtl/>
        </w:rPr>
        <w:t>۔</w:t>
      </w:r>
    </w:p>
    <w:p w14:paraId="50EC38AE" w14:textId="77777777" w:rsidR="00462B4C" w:rsidRPr="00EA2957" w:rsidRDefault="00462B4C" w:rsidP="00462B4C">
      <w:r w:rsidRPr="00EA2957">
        <w:rPr>
          <w:rtl/>
        </w:rPr>
        <w:t xml:space="preserve"> (اور حکم کو وا جب کر نے وا لی نہ ہو )یعنی عقل حکم کے تخلف کو قبیح اور بُرا نہ سمجھے ۔</w:t>
      </w:r>
      <w:r w:rsidR="00982ACA">
        <w:rPr>
          <w:rFonts w:hint="cs"/>
          <w:rtl/>
        </w:rPr>
        <w:t xml:space="preserve"> </w:t>
      </w:r>
      <w:r w:rsidR="00FA32AD">
        <w:rPr>
          <w:rtl/>
        </w:rPr>
        <w:t>مطلب یہ ہ</w:t>
      </w:r>
      <w:r w:rsidR="00FA32AD">
        <w:rPr>
          <w:rFonts w:hint="cs"/>
          <w:rtl/>
        </w:rPr>
        <w:t>ے</w:t>
      </w:r>
      <w:r w:rsidRPr="00EA2957">
        <w:rPr>
          <w:rtl/>
        </w:rPr>
        <w:t>کہ علت ہو اور حکم نہ ہو عقل اس کو نا پسند نہ کرے ۔</w:t>
      </w:r>
    </w:p>
    <w:p w14:paraId="11473FF5" w14:textId="77777777" w:rsidR="00462B4C" w:rsidRPr="00EA2957" w:rsidRDefault="00462B4C" w:rsidP="005B1BE6">
      <w:r w:rsidRPr="00EA2957">
        <w:rPr>
          <w:rtl/>
        </w:rPr>
        <w:t>اس کی مثال : مال صبی کو قیاس کر نا مال با لغ پر ما ل صبی میں زکات کے وا جب ہو نے میں اس علت جا معہ کی و جہ سے کہ یہ مال نا می ہے ۔یعنی</w:t>
      </w:r>
      <w:r w:rsidR="00982ACA">
        <w:rPr>
          <w:rtl/>
        </w:rPr>
        <w:t xml:space="preserve"> با لغ کے مال میں زکات وا جب ہو</w:t>
      </w:r>
      <w:r w:rsidRPr="00EA2957">
        <w:rPr>
          <w:rtl/>
        </w:rPr>
        <w:t>تی ہے اس کی علت یہ ہے کہ وہ مال نا می ہے اور یہ علت بچہ کے مال میں بھی مو جود ہے لہذا مال با لغ پر قیاس کر تے ہو ئے   مال صبی م</w:t>
      </w:r>
      <w:r w:rsidR="00FA32AD">
        <w:rPr>
          <w:rtl/>
        </w:rPr>
        <w:t>یں علت جا معہ وجوب زکات کا تقاض</w:t>
      </w:r>
      <w:r w:rsidR="00FA32AD">
        <w:rPr>
          <w:rFonts w:hint="cs"/>
          <w:rtl/>
        </w:rPr>
        <w:t>ا</w:t>
      </w:r>
      <w:r w:rsidRPr="00EA2957">
        <w:rPr>
          <w:rtl/>
        </w:rPr>
        <w:t xml:space="preserve"> کر تی ہے لیکن بچہ کے مال میں زکات وا جب نہیں یہ  کہنا بھی جا ئز ہے اور عقل بھی اس کو بُرا اور قبیح نہیں سمجھتی ۔امام ابو حنیفہ</w:t>
      </w:r>
      <w:r w:rsidR="00982ACA">
        <w:rPr>
          <w:rFonts w:hint="cs"/>
          <w:rtl/>
        </w:rPr>
        <w:t xml:space="preserve">ؒ                   </w:t>
      </w:r>
      <w:r w:rsidR="005B1BE6">
        <w:rPr>
          <w:rtl/>
        </w:rPr>
        <w:t xml:space="preserve">   کا مسلک ی</w:t>
      </w:r>
      <w:r w:rsidRPr="00EA2957">
        <w:rPr>
          <w:rtl/>
        </w:rPr>
        <w:t>ہی ہے ۔</w:t>
      </w:r>
    </w:p>
    <w:p w14:paraId="756D5E30" w14:textId="77777777" w:rsidR="00462B4C" w:rsidRPr="00EA2957" w:rsidRDefault="00462B4C" w:rsidP="00982ACA">
      <w:r w:rsidRPr="00EA2957">
        <w:rPr>
          <w:rtl/>
        </w:rPr>
        <w:lastRenderedPageBreak/>
        <w:t xml:space="preserve"> دیکھئے : مال با لغ میں علتِ مالِ نا می کی وجہ سے زکات وا جب ہو تی ہے لیکن مال صبی میں واجب نہیں ہو تی جب</w:t>
      </w:r>
      <w:r w:rsidR="005B1BE6">
        <w:rPr>
          <w:rFonts w:hint="cs"/>
          <w:rtl/>
        </w:rPr>
        <w:t xml:space="preserve"> </w:t>
      </w:r>
      <w:r w:rsidRPr="00EA2957">
        <w:rPr>
          <w:rtl/>
        </w:rPr>
        <w:t>کہ علت مال نا می اس میں بھی مو جود ہے ۔یعنی علت ہو اور حکم نہ ہو یہاں عقل اس کو قبیح اور بُرا نہیں سمجھتی ۔معلوم ہوا''</w:t>
      </w:r>
      <w:r w:rsidR="00982ACA">
        <w:rPr>
          <w:rtl/>
        </w:rPr>
        <w:t xml:space="preserve">قیاس دلا </w:t>
      </w:r>
      <w:r w:rsidR="00982ACA">
        <w:rPr>
          <w:rFonts w:hint="cs"/>
          <w:rtl/>
        </w:rPr>
        <w:t>لۃ</w:t>
      </w:r>
      <w:r w:rsidRPr="00EA2957">
        <w:rPr>
          <w:rtl/>
        </w:rPr>
        <w:t>'' میں علت حکم پر دلالت کر تی ہے ،حکم کی اطلاع دیتی ہے   لیکن حکم کو وا جب نہیں کر تی ۔لہذا مال صبی میں زکات کو وا جب نہیں قرار دیا گیا حنفیہ کے نز دیک ۔</w:t>
      </w:r>
    </w:p>
    <w:p w14:paraId="7FC33C83" w14:textId="77777777" w:rsidR="00462B4C" w:rsidRPr="00EA2957" w:rsidRDefault="00462B4C" w:rsidP="005B1BE6">
      <w:r w:rsidRPr="00EA2957">
        <w:rPr>
          <w:rtl/>
        </w:rPr>
        <w:t xml:space="preserve"> نظیرین : یعنی ایسی </w:t>
      </w:r>
      <w:r w:rsidR="005B1BE6">
        <w:rPr>
          <w:rFonts w:hint="cs"/>
          <w:rtl/>
        </w:rPr>
        <w:t>دو</w:t>
      </w:r>
      <w:r w:rsidRPr="00EA2957">
        <w:rPr>
          <w:rtl/>
        </w:rPr>
        <w:t xml:space="preserve"> چیزیں ج</w:t>
      </w:r>
      <w:r w:rsidR="00982ACA">
        <w:rPr>
          <w:rtl/>
        </w:rPr>
        <w:t xml:space="preserve">ن میں ایک جیسے اوصاف ہوں </w:t>
      </w:r>
      <w:r w:rsidR="005B1BE6">
        <w:rPr>
          <w:rFonts w:hint="cs"/>
          <w:rtl/>
        </w:rPr>
        <w:t>(</w:t>
      </w:r>
      <w:r w:rsidR="00982ACA">
        <w:rPr>
          <w:rtl/>
        </w:rPr>
        <w:t>حا ش</w:t>
      </w:r>
      <w:r w:rsidR="00982ACA">
        <w:rPr>
          <w:rFonts w:hint="cs"/>
          <w:rtl/>
        </w:rPr>
        <w:t>یۃ</w:t>
      </w:r>
      <w:r w:rsidRPr="00EA2957">
        <w:rPr>
          <w:rtl/>
        </w:rPr>
        <w:t xml:space="preserve"> الد میاطی ص٢٠</w:t>
      </w:r>
      <w:r w:rsidR="005B1BE6">
        <w:rPr>
          <w:rFonts w:hint="cs"/>
          <w:rtl/>
        </w:rPr>
        <w:t>)</w:t>
      </w:r>
      <w:r w:rsidRPr="00EA2957">
        <w:rPr>
          <w:rtl/>
        </w:rPr>
        <w:t xml:space="preserve">جیسے مال بالغ اور مال صبی با عتبار ''  نمو  ''ایک جیسے ہیں ۔                                                 </w:t>
      </w:r>
    </w:p>
    <w:p w14:paraId="7FF56F23" w14:textId="044349C7" w:rsidR="00462B4C" w:rsidRPr="00EA2957" w:rsidRDefault="00462B4C" w:rsidP="000F1C0A">
      <w:r w:rsidRPr="00EA2957">
        <w:rPr>
          <w:rtl/>
        </w:rPr>
        <w:t xml:space="preserve"> (</w:t>
      </w:r>
      <w:r w:rsidR="00AE1C4A" w:rsidRPr="00AE1C4A">
        <w:rPr>
          <w:rStyle w:val="arabic"/>
          <w:rtl/>
        </w:rPr>
        <w:t>وَقِیَاسُ الشَّبَہِ ھُوَ الْفَرْعُ الْمُرَدَّدُ بَیْنَ أَصْلَیْنِ فَیُلْحَقُ بِأَ کْثَرِھِمَا شَبَھًا</w:t>
      </w:r>
      <w:r w:rsidR="000F1C0A">
        <w:rPr>
          <w:rFonts w:hint="cs"/>
          <w:rtl/>
        </w:rPr>
        <w:t>.</w:t>
      </w:r>
      <w:r w:rsidRPr="00EA2957">
        <w:rPr>
          <w:rtl/>
        </w:rPr>
        <w:t xml:space="preserve"> اور قیاس شبہ وہ فرع ہے جو </w:t>
      </w:r>
      <w:r w:rsidR="005B1BE6">
        <w:rPr>
          <w:rFonts w:hint="cs"/>
          <w:rtl/>
        </w:rPr>
        <w:t>دو</w:t>
      </w:r>
      <w:r w:rsidRPr="00EA2957">
        <w:rPr>
          <w:rtl/>
        </w:rPr>
        <w:t xml:space="preserve">  اصلوں کے در میان مردد ہو)یعنی فرع کو </w:t>
      </w:r>
      <w:r w:rsidR="005B1BE6">
        <w:rPr>
          <w:rFonts w:hint="cs"/>
          <w:rtl/>
        </w:rPr>
        <w:t>دو</w:t>
      </w:r>
      <w:r w:rsidRPr="00EA2957">
        <w:rPr>
          <w:rtl/>
        </w:rPr>
        <w:t xml:space="preserve">  اصل کے ساتھ مشا بہت ہو (پھر اس فرع کو لاحق کیا جا ئے گا زیا دہ مشا بہت وا لی اصل کے ساتھ )  اس کی مثال : غلام کو قتل کیا جائے تو غلام کو مشا بہت ہے آ زاد انسان کے ساتھ آ دمی ہو نے کی حیثیت سے اور حیوان کے ساتھ مشا بہت ہے مال ہو نے کی حیثیت سے ۔</w:t>
      </w:r>
    </w:p>
    <w:p w14:paraId="05B5942B" w14:textId="77777777" w:rsidR="00462B4C" w:rsidRPr="00EA2957" w:rsidRDefault="00462B4C" w:rsidP="005B1BE6">
      <w:r w:rsidRPr="00EA2957">
        <w:rPr>
          <w:rtl/>
        </w:rPr>
        <w:t xml:space="preserve"> دیکھئے: اس میں غلام فرع ہے۔اس کی اصل </w:t>
      </w:r>
      <w:r w:rsidR="005B1BE6">
        <w:rPr>
          <w:rFonts w:hint="cs"/>
          <w:rtl/>
        </w:rPr>
        <w:t>دو</w:t>
      </w:r>
      <w:r w:rsidRPr="00EA2957">
        <w:rPr>
          <w:rtl/>
        </w:rPr>
        <w:t xml:space="preserve"> ہیں :ایک اصل آ زاد انسان ہے اور دوسری اصل حیوان ہے ۔فرع کو دونوں اصل کے ساتھ مشا بہت ہے ۔</w:t>
      </w:r>
    </w:p>
    <w:p w14:paraId="2201F23E" w14:textId="77777777" w:rsidR="00462B4C" w:rsidRPr="00EA2957" w:rsidRDefault="00462B4C" w:rsidP="00462B4C">
      <w:r w:rsidRPr="00EA2957">
        <w:rPr>
          <w:rtl/>
        </w:rPr>
        <w:t xml:space="preserve"> پہلی اصل کے ساتھ مشا بہت ہے انسان ہو ن</w:t>
      </w:r>
      <w:r w:rsidR="00982ACA">
        <w:rPr>
          <w:rtl/>
        </w:rPr>
        <w:t>ے میں اور نماز،روزہ کے وا جب ہو</w:t>
      </w:r>
      <w:r w:rsidRPr="00EA2957">
        <w:rPr>
          <w:rtl/>
        </w:rPr>
        <w:t>نے میں۔</w:t>
      </w:r>
    </w:p>
    <w:p w14:paraId="3FB6E5FA" w14:textId="77777777" w:rsidR="00462B4C" w:rsidRPr="00EA2957" w:rsidRDefault="00462B4C" w:rsidP="005B1BE6">
      <w:r w:rsidRPr="00EA2957">
        <w:rPr>
          <w:rtl/>
        </w:rPr>
        <w:t xml:space="preserve"> دوسری اصل کے ساتھ مشا بہت اس طرح ہے کہ جس طرح حیوان کو مال کے عوض فروخت کیا جا تا ہے اسی طرح غلام کو بھی مال کے عوض فروخت کیا جا تا ہے ۔تو یہ ہو ئی مشا بہت حیوان کے ساتھ مال ہو نے کی حیثیت سے ۔  غلام کو مال کے ساتھ زیا دہ مشا بہت ہے آ زاد انسان کے مقا بل</w:t>
      </w:r>
      <w:r w:rsidR="005B1BE6">
        <w:rPr>
          <w:rFonts w:hint="cs"/>
          <w:rtl/>
        </w:rPr>
        <w:t>ے</w:t>
      </w:r>
      <w:r w:rsidRPr="00EA2957">
        <w:rPr>
          <w:rtl/>
        </w:rPr>
        <w:t xml:space="preserve"> میں ۔یعنی مذ کورہ</w:t>
      </w:r>
      <w:r w:rsidR="005B1BE6">
        <w:rPr>
          <w:rFonts w:hint="cs"/>
          <w:rtl/>
        </w:rPr>
        <w:t xml:space="preserve"> دو</w:t>
      </w:r>
      <w:r w:rsidRPr="00EA2957">
        <w:rPr>
          <w:rtl/>
        </w:rPr>
        <w:t xml:space="preserve">  اصلوں میں سے دوسری اصل کے ساتھ زی</w:t>
      </w:r>
      <w:r w:rsidR="005B1BE6">
        <w:rPr>
          <w:rtl/>
        </w:rPr>
        <w:t>ادہ مشا بہت ہے ۔اس کی دلیل یہ ہ</w:t>
      </w:r>
      <w:r w:rsidR="005B1BE6">
        <w:rPr>
          <w:rFonts w:hint="cs"/>
          <w:rtl/>
        </w:rPr>
        <w:t>ے</w:t>
      </w:r>
      <w:r w:rsidRPr="00EA2957">
        <w:rPr>
          <w:rtl/>
        </w:rPr>
        <w:t xml:space="preserve">کہ غلام فروخت کیا جا تا ہے اور مال کی </w:t>
      </w:r>
      <w:r w:rsidRPr="00EA2957">
        <w:rPr>
          <w:rtl/>
        </w:rPr>
        <w:lastRenderedPageBreak/>
        <w:t>طرح وراثت میں حا صل ہو تا ہے اور</w:t>
      </w:r>
      <w:r w:rsidR="005B1BE6">
        <w:rPr>
          <w:rtl/>
        </w:rPr>
        <w:t xml:space="preserve"> وقف کیا جا تا ہے اور اس کے اجز</w:t>
      </w:r>
      <w:r w:rsidR="005B1BE6">
        <w:rPr>
          <w:rFonts w:hint="cs"/>
          <w:rtl/>
        </w:rPr>
        <w:t>ا</w:t>
      </w:r>
      <w:r w:rsidRPr="00EA2957">
        <w:rPr>
          <w:rtl/>
        </w:rPr>
        <w:t xml:space="preserve"> میں ضمان لا زم ہو تا ہے قیمت میں نقصان کے بقدر ۔لہذا اب ماتن  کے مطا بق فرع کو لا حق کیا جا ئے گا زیادہ مشا بہت وا لی اصل کے ساتھ ۔چنا نچہ غلام کو قتل کر نے کی صورت میں قاتل پر اس کی قیمت لازم آ ئے گی ۔</w:t>
      </w:r>
    </w:p>
    <w:p w14:paraId="66A17D29" w14:textId="77777777" w:rsidR="00462B4C" w:rsidRPr="00EA2957" w:rsidRDefault="00462B4C" w:rsidP="00462B4C">
      <w:r w:rsidRPr="00EA2957">
        <w:rPr>
          <w:rtl/>
        </w:rPr>
        <w:t xml:space="preserve">  اس مسئلہ میں غلام فرع ہے ،حیوان اصل ہے ،غلام کی قیمت کا لازم آ نا حکمِ اصل ہے اور اتلاف مال علت ہے ۔</w:t>
      </w:r>
    </w:p>
    <w:p w14:paraId="5C4B89D3" w14:textId="77777777" w:rsidR="00462B4C" w:rsidRPr="00EA2957" w:rsidRDefault="00462B4C" w:rsidP="00462B4C">
      <w:r w:rsidRPr="00EA2957">
        <w:rPr>
          <w:rtl/>
        </w:rPr>
        <w:t xml:space="preserve"> آ گے ما تن   فرع،اصل،علت اور حکم اصل ان میں سے ہر</w:t>
      </w:r>
      <w:r w:rsidR="00982ACA">
        <w:rPr>
          <w:rtl/>
        </w:rPr>
        <w:t xml:space="preserve"> ایک کی شرط کو بیان فرما</w:t>
      </w:r>
      <w:r w:rsidRPr="00EA2957">
        <w:rPr>
          <w:rtl/>
        </w:rPr>
        <w:t xml:space="preserve">رہے ہیں: </w:t>
      </w:r>
    </w:p>
    <w:p w14:paraId="58F34E20" w14:textId="0FE2DF13" w:rsidR="00462B4C" w:rsidRPr="00EA2957" w:rsidRDefault="00462B4C" w:rsidP="000F1C0A">
      <w:r w:rsidRPr="00EA2957">
        <w:rPr>
          <w:rtl/>
        </w:rPr>
        <w:t>(</w:t>
      </w:r>
      <w:r w:rsidR="00AE1C4A" w:rsidRPr="00AE1C4A">
        <w:rPr>
          <w:rStyle w:val="arabic"/>
          <w:rtl/>
        </w:rPr>
        <w:t>وَمِنْ شَرْطِ الْفَرْعِ أَنْ یَکُوْنَ مُنَا سِبًا لِلْأَصْلِ</w:t>
      </w:r>
      <w:r w:rsidR="000F1C0A">
        <w:rPr>
          <w:rFonts w:hint="cs"/>
          <w:rtl/>
        </w:rPr>
        <w:t>.</w:t>
      </w:r>
      <w:r w:rsidR="005B1BE6">
        <w:rPr>
          <w:rtl/>
        </w:rPr>
        <w:t xml:space="preserve">  اور فرع کی شرط یہ ہ</w:t>
      </w:r>
      <w:r w:rsidR="005B1BE6">
        <w:rPr>
          <w:rFonts w:hint="cs"/>
          <w:rtl/>
        </w:rPr>
        <w:t>ے</w:t>
      </w:r>
      <w:r w:rsidRPr="00EA2957">
        <w:rPr>
          <w:rtl/>
        </w:rPr>
        <w:t>کہ فرع مناسب ہو اص</w:t>
      </w:r>
      <w:r w:rsidR="005B1BE6">
        <w:rPr>
          <w:rtl/>
        </w:rPr>
        <w:t>ل کے )  اس علت میں جس کے ذریع</w:t>
      </w:r>
      <w:r w:rsidR="005B1BE6">
        <w:rPr>
          <w:rFonts w:hint="cs"/>
          <w:rtl/>
        </w:rPr>
        <w:t xml:space="preserve">ے </w:t>
      </w:r>
      <w:r w:rsidRPr="00EA2957">
        <w:rPr>
          <w:rtl/>
        </w:rPr>
        <w:t>اصل و فرع کو جمع کیا جا تا ہے حکم کو ثا بت کر نے کے لئے۔</w:t>
      </w:r>
    </w:p>
    <w:p w14:paraId="0908FFBD" w14:textId="77777777" w:rsidR="00462B4C" w:rsidRPr="00EA2957" w:rsidRDefault="00462B4C" w:rsidP="005B1BE6">
      <w:r w:rsidRPr="00EA2957">
        <w:rPr>
          <w:rtl/>
        </w:rPr>
        <w:t xml:space="preserve"> مثال : نبیذ منا سب ہے خمر کے  اسکار میں</w:t>
      </w:r>
      <w:r w:rsidR="00982ACA">
        <w:rPr>
          <w:rFonts w:hint="cs"/>
          <w:rtl/>
        </w:rPr>
        <w:t xml:space="preserve"> </w:t>
      </w:r>
      <w:r w:rsidR="005B1BE6">
        <w:rPr>
          <w:rtl/>
        </w:rPr>
        <w:t>جس کے ذریع</w:t>
      </w:r>
      <w:r w:rsidR="005B1BE6">
        <w:rPr>
          <w:rFonts w:hint="cs"/>
          <w:rtl/>
        </w:rPr>
        <w:t>ے</w:t>
      </w:r>
      <w:r w:rsidRPr="00EA2957">
        <w:rPr>
          <w:rtl/>
        </w:rPr>
        <w:t xml:space="preserve"> جمع کیا جا تا ہے نبیذ اور خمر کو حکمِ اصل فرع کے لئے ثا بت کر نے کے وا سطے ۔</w:t>
      </w:r>
      <w:r w:rsidR="005B1BE6">
        <w:rPr>
          <w:rFonts w:hint="cs"/>
          <w:rtl/>
        </w:rPr>
        <w:t>(</w:t>
      </w:r>
      <w:r w:rsidRPr="00EA2957">
        <w:rPr>
          <w:rtl/>
        </w:rPr>
        <w:t>حا</w:t>
      </w:r>
      <w:r w:rsidR="00982ACA">
        <w:rPr>
          <w:rtl/>
        </w:rPr>
        <w:t xml:space="preserve"> ش</w:t>
      </w:r>
      <w:r w:rsidR="00982ACA">
        <w:rPr>
          <w:rFonts w:hint="cs"/>
          <w:rtl/>
        </w:rPr>
        <w:t>یۃ</w:t>
      </w:r>
      <w:r w:rsidR="00982ACA">
        <w:rPr>
          <w:rtl/>
        </w:rPr>
        <w:t xml:space="preserve"> الد میاطی مع شرح ورقات ص٢١</w:t>
      </w:r>
      <w:r w:rsidR="005B1BE6">
        <w:rPr>
          <w:rFonts w:hint="cs"/>
          <w:rtl/>
        </w:rPr>
        <w:t>)</w:t>
      </w:r>
    </w:p>
    <w:p w14:paraId="3947AE88" w14:textId="77777777" w:rsidR="00462B4C" w:rsidRPr="00EA2957" w:rsidRDefault="00462B4C" w:rsidP="005B1BE6">
      <w:r w:rsidRPr="00EA2957">
        <w:rPr>
          <w:rtl/>
        </w:rPr>
        <w:t xml:space="preserve"> دیکھئے : ا س میں نبیذ </w:t>
      </w:r>
      <w:r w:rsidR="005B1BE6">
        <w:rPr>
          <w:rFonts w:hint="cs"/>
          <w:rtl/>
        </w:rPr>
        <w:t>(</w:t>
      </w:r>
      <w:r w:rsidR="00982ACA">
        <w:rPr>
          <w:rtl/>
        </w:rPr>
        <w:t>فرع</w:t>
      </w:r>
      <w:r w:rsidR="005B1BE6">
        <w:rPr>
          <w:rFonts w:hint="cs"/>
          <w:rtl/>
        </w:rPr>
        <w:t xml:space="preserve">) </w:t>
      </w:r>
      <w:r w:rsidR="00982ACA">
        <w:rPr>
          <w:rtl/>
        </w:rPr>
        <w:t xml:space="preserve">منا سب ہے خمر </w:t>
      </w:r>
      <w:r w:rsidR="005B1BE6">
        <w:rPr>
          <w:rFonts w:hint="cs"/>
          <w:rtl/>
        </w:rPr>
        <w:t>(</w:t>
      </w:r>
      <w:r w:rsidR="00982ACA">
        <w:rPr>
          <w:rtl/>
        </w:rPr>
        <w:t>اصل</w:t>
      </w:r>
      <w:r w:rsidR="005B1BE6">
        <w:rPr>
          <w:rFonts w:hint="cs"/>
          <w:rtl/>
        </w:rPr>
        <w:t>)</w:t>
      </w:r>
      <w:r w:rsidRPr="00EA2957">
        <w:rPr>
          <w:rtl/>
        </w:rPr>
        <w:t xml:space="preserve"> کے اسکار </w:t>
      </w:r>
      <w:r w:rsidR="005B1BE6">
        <w:rPr>
          <w:rFonts w:hint="cs"/>
          <w:rtl/>
        </w:rPr>
        <w:t>(</w:t>
      </w:r>
      <w:r w:rsidRPr="00EA2957">
        <w:rPr>
          <w:rtl/>
        </w:rPr>
        <w:t>علت</w:t>
      </w:r>
      <w:r w:rsidR="005B1BE6">
        <w:rPr>
          <w:rFonts w:hint="cs"/>
          <w:rtl/>
        </w:rPr>
        <w:t>)</w:t>
      </w:r>
      <w:r w:rsidRPr="00EA2957">
        <w:rPr>
          <w:rtl/>
        </w:rPr>
        <w:t>میں اور اس کا مقصد حکمِ اصل فرع کے لئے ثا بت کر نا ہے ۔لہذا جب فرع شرط کے مطا بق اصل کے منا سب ہو گئی علت میں تو اب فرع کے لئے حکم اصل ثا بت ہوگا اور نبیذ کو  حرام قرار دیا جا ئے گا ۔</w:t>
      </w:r>
    </w:p>
    <w:p w14:paraId="0DFF6C14" w14:textId="339DFDD7" w:rsidR="00462B4C" w:rsidRPr="00EA2957" w:rsidRDefault="00462B4C" w:rsidP="007031DC">
      <w:r w:rsidRPr="00EA2957">
        <w:rPr>
          <w:rtl/>
        </w:rPr>
        <w:t xml:space="preserve"> (</w:t>
      </w:r>
      <w:r w:rsidR="00AE1C4A" w:rsidRPr="00AE1C4A">
        <w:rPr>
          <w:rStyle w:val="arabic"/>
          <w:rtl/>
        </w:rPr>
        <w:t>وَمِنْ شَرْطِ الْأَصْلِ أَنْ یَکُوْنَ ثَابِتًا بِدَ لِیْلٍ مُتَّفَقٍ عَلَیْہِ بَیْنَ الْخَصْمَیْنِ</w:t>
      </w:r>
      <w:r w:rsidR="005B1BE6">
        <w:rPr>
          <w:rtl/>
        </w:rPr>
        <w:t xml:space="preserve">  اور اصل کی شرط یہ ہ</w:t>
      </w:r>
      <w:r w:rsidR="005B1BE6">
        <w:rPr>
          <w:rFonts w:hint="cs"/>
          <w:rtl/>
        </w:rPr>
        <w:t>ے</w:t>
      </w:r>
      <w:r w:rsidRPr="00EA2957">
        <w:rPr>
          <w:rtl/>
        </w:rPr>
        <w:t>کہ اصل ثابت ہو ایسی دلیل سے جو خصمین کے در میان متفق علیہ ہو )</w:t>
      </w:r>
      <w:r w:rsidR="007031DC">
        <w:rPr>
          <w:rFonts w:hint="cs"/>
          <w:rtl/>
        </w:rPr>
        <w:t xml:space="preserve"> </w:t>
      </w:r>
      <w:r w:rsidRPr="00EA2957">
        <w:rPr>
          <w:rtl/>
        </w:rPr>
        <w:t>یعنی دونوں   خصم کا اس دلیل پ</w:t>
      </w:r>
      <w:r w:rsidR="005B1BE6">
        <w:rPr>
          <w:rtl/>
        </w:rPr>
        <w:t>ر اتفاق ہو ۔عبا رت کا مطلب یہ ہ</w:t>
      </w:r>
      <w:r w:rsidR="005B1BE6">
        <w:rPr>
          <w:rFonts w:hint="cs"/>
          <w:rtl/>
        </w:rPr>
        <w:t>ے</w:t>
      </w:r>
      <w:r w:rsidRPr="00EA2957">
        <w:rPr>
          <w:rtl/>
        </w:rPr>
        <w:t xml:space="preserve">کہ </w:t>
      </w:r>
      <w:r w:rsidRPr="00EA2957">
        <w:rPr>
          <w:rtl/>
        </w:rPr>
        <w:lastRenderedPageBreak/>
        <w:t>مثلا شا فعی عا لم حنفی عالم پر یا حنفی عا لم شا فعی عالم پر حجت قا ئم کر نے کے لئے مثلا نبیذ کو قیاس کر رہا ہے خمر پر تو ایسی صورت میں خمر اصل ہے  اب اس اصل کا حکم ایسی دلیل سے ثا بت ہو نا چا ہیئے جو دلیل خصمین کے در میان یعنی مذ کورہ مثال کے اعتبار</w:t>
      </w:r>
      <w:r w:rsidR="00A81469">
        <w:rPr>
          <w:rtl/>
        </w:rPr>
        <w:t xml:space="preserve"> سے شا فعی اور حنفی عا لم کے در</w:t>
      </w:r>
      <w:r w:rsidRPr="00EA2957">
        <w:rPr>
          <w:rtl/>
        </w:rPr>
        <w:t>میان متفق علیہ ہو تو یہ قیاس خصم پر یعنی شا فعی عالم کے مقا بل حن</w:t>
      </w:r>
      <w:r w:rsidR="007031DC">
        <w:rPr>
          <w:rtl/>
        </w:rPr>
        <w:t>فی عا لم پر یا حنفی عالم کے مقا</w:t>
      </w:r>
      <w:r w:rsidRPr="00EA2957">
        <w:rPr>
          <w:rtl/>
        </w:rPr>
        <w:t>بل شا فعی عالم پر حجت ہو گا ۔</w:t>
      </w:r>
    </w:p>
    <w:p w14:paraId="1AE1F87C" w14:textId="77777777" w:rsidR="00462B4C" w:rsidRPr="00EA2957" w:rsidRDefault="00462B4C" w:rsidP="00462B4C">
      <w:r w:rsidRPr="00EA2957">
        <w:rPr>
          <w:rtl/>
        </w:rPr>
        <w:t xml:space="preserve"> اگر دلیل خصمین کے در میان متفق علیہ نہ ہو تو قیاس خصم پر حجت نہ ہو گا ۔</w:t>
      </w:r>
    </w:p>
    <w:p w14:paraId="6A066FE1" w14:textId="77777777" w:rsidR="00462B4C" w:rsidRPr="00EA2957" w:rsidRDefault="00462B4C" w:rsidP="005B1BE6">
      <w:r w:rsidRPr="00EA2957">
        <w:rPr>
          <w:rtl/>
        </w:rPr>
        <w:t xml:space="preserve"> مسئلہ میں خصم نہ ہو یعنی شا فعی عالم کو حنفی عا لم پر یا حنف</w:t>
      </w:r>
      <w:r w:rsidR="007031DC">
        <w:rPr>
          <w:rtl/>
        </w:rPr>
        <w:t>ی عالم کو شا فعی عالم پر حجت قا</w:t>
      </w:r>
      <w:r w:rsidRPr="00EA2957">
        <w:rPr>
          <w:rtl/>
        </w:rPr>
        <w:t>ئم کر نا نہ ہو بلکہ صرف فرع کے لئے</w:t>
      </w:r>
      <w:r w:rsidR="005B1BE6">
        <w:rPr>
          <w:rtl/>
        </w:rPr>
        <w:t xml:space="preserve"> حکم ثا بت کر نا ہو تو شرط یہ ہ</w:t>
      </w:r>
      <w:r w:rsidR="005B1BE6">
        <w:rPr>
          <w:rFonts w:hint="cs"/>
          <w:rtl/>
        </w:rPr>
        <w:t>ے</w:t>
      </w:r>
      <w:r w:rsidRPr="00EA2957">
        <w:rPr>
          <w:rtl/>
        </w:rPr>
        <w:t xml:space="preserve">کہ اصل کا حکم ایسی دلیل سے ثا بت ہو جس دلیل کے صحت کا قا ئس  </w:t>
      </w:r>
      <w:r w:rsidR="005B1BE6">
        <w:rPr>
          <w:rFonts w:hint="cs"/>
          <w:rtl/>
        </w:rPr>
        <w:t>(</w:t>
      </w:r>
      <w:r w:rsidRPr="00EA2957">
        <w:rPr>
          <w:rtl/>
        </w:rPr>
        <w:t xml:space="preserve">قیاس کر نے وا لا </w:t>
      </w:r>
      <w:r w:rsidR="005B1BE6">
        <w:rPr>
          <w:rFonts w:hint="cs"/>
          <w:rtl/>
        </w:rPr>
        <w:t>)</w:t>
      </w:r>
      <w:r w:rsidRPr="00EA2957">
        <w:rPr>
          <w:rtl/>
        </w:rPr>
        <w:t>قا ئل ہو ۔</w:t>
      </w:r>
    </w:p>
    <w:p w14:paraId="13FF0BD8" w14:textId="0F3CBA71" w:rsidR="00462B4C" w:rsidRPr="00EA2957" w:rsidRDefault="00462B4C" w:rsidP="007031DC">
      <w:r w:rsidRPr="00EA2957">
        <w:rPr>
          <w:rtl/>
        </w:rPr>
        <w:t xml:space="preserve"> (</w:t>
      </w:r>
      <w:r w:rsidR="00AE1C4A" w:rsidRPr="00AE1C4A">
        <w:rPr>
          <w:rStyle w:val="arabic"/>
          <w:rtl/>
        </w:rPr>
        <w:t>وَمِنْ شَرْطِ الْعِلَّةِ أَنْ تَطَّرِدَ فِیْ مَعْلُوْ لاَ تِھَا فَلاَ تَنْتَقِضَ لَفْظًا وَلاَ مَعْنیً</w:t>
      </w:r>
      <w:r w:rsidRPr="00EA2957">
        <w:rPr>
          <w:rtl/>
        </w:rPr>
        <w:t xml:space="preserve">  اور علت کی شرط ی</w:t>
      </w:r>
      <w:r w:rsidR="005B1BE6">
        <w:rPr>
          <w:rtl/>
        </w:rPr>
        <w:t>ہ ہ</w:t>
      </w:r>
      <w:r w:rsidR="005B1BE6">
        <w:rPr>
          <w:rFonts w:hint="cs"/>
          <w:rtl/>
        </w:rPr>
        <w:t>ے</w:t>
      </w:r>
      <w:r w:rsidRPr="00EA2957">
        <w:rPr>
          <w:rtl/>
        </w:rPr>
        <w:t>کہ علت اپنے معلولات میں عام ہو پس جب وہ عام ہو گی تو نہ لفظا ٹو ٹے گی اور   نہ معنا ) ٹو ٹے گی۔</w:t>
      </w:r>
    </w:p>
    <w:p w14:paraId="3A760FAC" w14:textId="77777777" w:rsidR="00462B4C" w:rsidRPr="00EA2957" w:rsidRDefault="00462B4C" w:rsidP="005B1BE6">
      <w:r w:rsidRPr="00EA2957">
        <w:rPr>
          <w:rtl/>
        </w:rPr>
        <w:t xml:space="preserve">  اول یعنی علت لفظا ٹو ٹنے کی مثال : قتل با لمثقل یہ قتل عمد عدوان ہے</w:t>
      </w:r>
      <w:r w:rsidR="005B1BE6">
        <w:rPr>
          <w:rFonts w:hint="cs"/>
          <w:rtl/>
        </w:rPr>
        <w:t>(</w:t>
      </w:r>
      <w:r w:rsidRPr="00EA2957">
        <w:rPr>
          <w:rtl/>
        </w:rPr>
        <w:t>یعنی بھا ری بھر کم چیز سے قتل کر نا عمدا نا حق قتل کر نا ہے</w:t>
      </w:r>
      <w:r w:rsidR="005B1BE6">
        <w:rPr>
          <w:rFonts w:hint="cs"/>
          <w:rtl/>
        </w:rPr>
        <w:t>)</w:t>
      </w:r>
      <w:r w:rsidRPr="00EA2957">
        <w:rPr>
          <w:rtl/>
        </w:rPr>
        <w:t xml:space="preserve">اس کی و جہ سے قصاص وا جب ہو گا جیسا کہ قتل با لمحدد  </w:t>
      </w:r>
      <w:r w:rsidR="005B1BE6">
        <w:rPr>
          <w:rFonts w:hint="cs"/>
          <w:rtl/>
        </w:rPr>
        <w:t>(</w:t>
      </w:r>
      <w:r w:rsidRPr="00EA2957">
        <w:rPr>
          <w:rtl/>
        </w:rPr>
        <w:t>یعنی دھار دار آ لہ کے ذریع</w:t>
      </w:r>
      <w:r w:rsidR="005B1BE6">
        <w:rPr>
          <w:rFonts w:hint="cs"/>
          <w:rtl/>
        </w:rPr>
        <w:t>ے</w:t>
      </w:r>
      <w:r w:rsidRPr="00EA2957">
        <w:rPr>
          <w:rtl/>
        </w:rPr>
        <w:t xml:space="preserve"> قتل کر نے </w:t>
      </w:r>
      <w:r w:rsidR="005B1BE6">
        <w:rPr>
          <w:rFonts w:hint="cs"/>
          <w:rtl/>
        </w:rPr>
        <w:t>)</w:t>
      </w:r>
      <w:r w:rsidR="005B1BE6">
        <w:rPr>
          <w:rtl/>
        </w:rPr>
        <w:t>سے قصاص وا جب ہو</w:t>
      </w:r>
      <w:r w:rsidR="007031DC">
        <w:rPr>
          <w:rtl/>
        </w:rPr>
        <w:t>تا ہے</w:t>
      </w:r>
      <w:r w:rsidRPr="00EA2957">
        <w:rPr>
          <w:rtl/>
        </w:rPr>
        <w:t>،قتل عمد عدوان علت کی و جہ سے ۔لیکن یہ علت والد کے اپنے ولد کو قتل کر نے کی صورت میں ٹوٹ جا تی ہے ۔یعنی وا لد اگر اپنے ولد کو عمدا عدوا نا قتل کر دے تب بھی قصاص وا جب نہیں ہو تا ۔</w:t>
      </w:r>
      <w:r w:rsidR="005B1BE6">
        <w:rPr>
          <w:rFonts w:hint="cs"/>
          <w:rtl/>
        </w:rPr>
        <w:t>(</w:t>
      </w:r>
      <w:r w:rsidR="007031DC">
        <w:rPr>
          <w:rtl/>
        </w:rPr>
        <w:t>شرح ورقات ص٢١</w:t>
      </w:r>
      <w:r w:rsidR="005B1BE6">
        <w:rPr>
          <w:rFonts w:hint="cs"/>
          <w:rtl/>
        </w:rPr>
        <w:t>)</w:t>
      </w:r>
    </w:p>
    <w:p w14:paraId="5E4407C8" w14:textId="77777777" w:rsidR="00462B4C" w:rsidRPr="00EA2957" w:rsidRDefault="00462B4C" w:rsidP="007C2074">
      <w:r w:rsidRPr="00EA2957">
        <w:rPr>
          <w:rtl/>
        </w:rPr>
        <w:t xml:space="preserve"> دیکھئے : مذ کو رہ تشریح میں ''قتل عمد عدوان''ا ن اوصاف و الفاظ کو علت کہا گیا لہذا یہ علت جس قاتل میں مو جود ہو گی اس پر قصاص وا ج</w:t>
      </w:r>
      <w:r w:rsidR="007C2074">
        <w:rPr>
          <w:rtl/>
        </w:rPr>
        <w:t>ب ہو گا ۔یہی و جہ ہ</w:t>
      </w:r>
      <w:r w:rsidR="007C2074">
        <w:rPr>
          <w:rFonts w:hint="cs"/>
          <w:rtl/>
        </w:rPr>
        <w:t>ے</w:t>
      </w:r>
      <w:r w:rsidR="007031DC">
        <w:rPr>
          <w:rtl/>
        </w:rPr>
        <w:t>کہ قتل با</w:t>
      </w:r>
      <w:r w:rsidRPr="00EA2957">
        <w:rPr>
          <w:rtl/>
        </w:rPr>
        <w:t>لمثقل کی صورت میں قصاص واجب ہو تا ہے لیکن وا لد</w:t>
      </w:r>
      <w:r w:rsidR="007031DC">
        <w:rPr>
          <w:rtl/>
        </w:rPr>
        <w:t xml:space="preserve"> اپنے ولد کو عمدا عدوانا قتل </w:t>
      </w:r>
      <w:r w:rsidR="007031DC">
        <w:rPr>
          <w:rtl/>
        </w:rPr>
        <w:lastRenderedPageBreak/>
        <w:t>کر</w:t>
      </w:r>
      <w:r w:rsidRPr="00EA2957">
        <w:rPr>
          <w:rtl/>
        </w:rPr>
        <w:t>دے تب بھی اس پر قصاص وا جب نہیں ہو تا حا لانکہ علت مو جود ہے تو اس صورت میں علت لفظا اس طرح ٹوٹ گئی کہ جن اوصا ف و الفاظ سے علت کو تعبیر کیا گیا وہ یہاں پا ئیں گئے اور حکم نہیں پا یا گیا ۔معلوم ہوا علت لفظا ٹوٹی ہو ئی ہے اور علت لفظا ٹوٹی ہو ئی   ہو  تو عام نہیں ہو گی اور علت عام نہ ہو  تو صحیح نہیں ہو گی اس لئے کہ علت کے صحیح  ہو نے کے لئے    معلولات میں عام ہو نا شرط ہے جب علت صحیح نہیں تو قیاس بھی صحیح نہیں ہوگا بلکہ فا سد ہو گا ۔</w:t>
      </w:r>
    </w:p>
    <w:p w14:paraId="72EB7CBD" w14:textId="77777777" w:rsidR="00462B4C" w:rsidRPr="00EA2957" w:rsidRDefault="00462B4C" w:rsidP="007031DC">
      <w:r w:rsidRPr="00EA2957">
        <w:rPr>
          <w:rtl/>
        </w:rPr>
        <w:t xml:space="preserve"> ثانی یعنی علت معنا ٹوٹنے کی مثال :  مویشی میں زکات وا جب ہو تی ہے حا جت فقیر کو دفع کر نے کے لئے لیکن یہ علت جوا ہر میں ٹوٹ جا تی ہے اس طرح کہ جوا ہر میں علت کے پا ئے جا نے کے باو جود زکات وا</w:t>
      </w:r>
      <w:r w:rsidR="00A81469">
        <w:rPr>
          <w:rtl/>
        </w:rPr>
        <w:t xml:space="preserve"> جب نہیں ہو تی</w:t>
      </w:r>
      <w:r w:rsidR="00DB459F">
        <w:rPr>
          <w:rFonts w:hint="cs"/>
          <w:rtl/>
        </w:rPr>
        <w:t>۔</w:t>
      </w:r>
      <w:r w:rsidR="00A81469">
        <w:rPr>
          <w:rtl/>
        </w:rPr>
        <w:t xml:space="preserve"> </w:t>
      </w:r>
      <w:r w:rsidR="007C2074">
        <w:rPr>
          <w:rFonts w:hint="cs"/>
          <w:rtl/>
        </w:rPr>
        <w:t>(</w:t>
      </w:r>
      <w:r w:rsidR="007031DC">
        <w:rPr>
          <w:rtl/>
        </w:rPr>
        <w:t>ایضا</w:t>
      </w:r>
      <w:r w:rsidR="007C2074">
        <w:rPr>
          <w:rFonts w:hint="cs"/>
          <w:rtl/>
        </w:rPr>
        <w:t>)</w:t>
      </w:r>
    </w:p>
    <w:p w14:paraId="4F1D4CE1" w14:textId="77777777" w:rsidR="00462B4C" w:rsidRPr="00EA2957" w:rsidRDefault="00462B4C" w:rsidP="007C2074">
      <w:r w:rsidRPr="00EA2957">
        <w:rPr>
          <w:rtl/>
        </w:rPr>
        <w:t xml:space="preserve"> دیکھئے: مذ کو رہ تشریح میں حا جت فقیر کو دفع کر نا اس معنی کو علت کہا گیا لہذا یہ علت جس میں مو جود ہو</w:t>
      </w:r>
      <w:r w:rsidR="007C2074">
        <w:rPr>
          <w:rtl/>
        </w:rPr>
        <w:t xml:space="preserve"> گی اس میں زکات وا جب ہو گی یہی و جہ ہ</w:t>
      </w:r>
      <w:r w:rsidR="007C2074">
        <w:rPr>
          <w:rFonts w:hint="cs"/>
          <w:rtl/>
        </w:rPr>
        <w:t>ے</w:t>
      </w:r>
      <w:r w:rsidRPr="00EA2957">
        <w:rPr>
          <w:rtl/>
        </w:rPr>
        <w:t>کہ مو یشی میں زکات وا جب ہو تی ہے اور یہ علت جوا ہر   میں بھی مو جود ہے یعنی کہ ان میں بھی و جوب زکات سے حاجت فقیر دفع ہو گی لیکن پھر بھی جوا ہر میں   زکات وا جب نہیں ہو تی تو اس صورت میں علت معنا اس طرح ٹوٹ گئی کہ جس معنی کو علت کہا گیا وہ   یہاں پا یا گیا اور حکم نہیں پایا گیا ۔معلوم ہوا علت معنا ٹوٹی ہو ئی ہے اور علت معنا ٹوٹی ہو ئی ہو تو عام نہیں ہو گی اور علت عام نہ ہو تو صحیح نہیں ہو گی اس لئے ک</w:t>
      </w:r>
      <w:r w:rsidR="007C2074">
        <w:rPr>
          <w:rtl/>
        </w:rPr>
        <w:t>ہ علت کے صحیح ہو نے کے لئے معلو</w:t>
      </w:r>
      <w:r w:rsidRPr="00EA2957">
        <w:rPr>
          <w:rtl/>
        </w:rPr>
        <w:t>لات میں عام ہو نا  شرط ہے جب علت صحیح نہیں تو قیاس بھی ص</w:t>
      </w:r>
      <w:r w:rsidR="007031DC">
        <w:rPr>
          <w:rtl/>
        </w:rPr>
        <w:t>حیح نہیں ہو گا بلکہ فا سد ہو گا</w:t>
      </w:r>
      <w:r w:rsidRPr="00EA2957">
        <w:rPr>
          <w:rtl/>
        </w:rPr>
        <w:t xml:space="preserve">۔                               </w:t>
      </w:r>
      <w:r w:rsidR="007031DC">
        <w:rPr>
          <w:rFonts w:hint="cs"/>
          <w:rtl/>
        </w:rPr>
        <w:t xml:space="preserve"> </w:t>
      </w:r>
    </w:p>
    <w:p w14:paraId="321B3512" w14:textId="2B737642" w:rsidR="00462B4C" w:rsidRPr="00EA2957" w:rsidRDefault="00462B4C" w:rsidP="000F1C0A">
      <w:r w:rsidRPr="00EA2957">
        <w:rPr>
          <w:rtl/>
        </w:rPr>
        <w:t xml:space="preserve"> (</w:t>
      </w:r>
      <w:r w:rsidR="00AE1C4A" w:rsidRPr="00AE1C4A">
        <w:rPr>
          <w:rStyle w:val="arabic"/>
          <w:rtl/>
        </w:rPr>
        <w:t>وَمِنْ شَرْطِ الْحُکْمِ أَنْ یَکُوْنَ مِثْلَ الْعِلَّةِ فِی النَّفْیِ وَالْاِ ثْبَاتِ</w:t>
      </w:r>
      <w:r w:rsidR="000F1C0A">
        <w:rPr>
          <w:rFonts w:hint="cs"/>
          <w:rtl/>
        </w:rPr>
        <w:t>.</w:t>
      </w:r>
      <w:r w:rsidR="007C2074">
        <w:rPr>
          <w:rtl/>
        </w:rPr>
        <w:t>اور حکم کی شرط  یہ ہ</w:t>
      </w:r>
      <w:r w:rsidR="007C2074">
        <w:rPr>
          <w:rFonts w:hint="cs"/>
          <w:rtl/>
        </w:rPr>
        <w:t>ے</w:t>
      </w:r>
      <w:r w:rsidRPr="00EA2957">
        <w:rPr>
          <w:rtl/>
        </w:rPr>
        <w:t>کہ حکم نفی اور اثبات میں علت کے مثل ہو )یعنی حکم علت</w:t>
      </w:r>
      <w:r w:rsidR="00A81469">
        <w:rPr>
          <w:rtl/>
        </w:rPr>
        <w:t xml:space="preserve"> کے تا بع ہو نفی اور اثبات میں </w:t>
      </w:r>
      <w:r w:rsidR="007C2074">
        <w:rPr>
          <w:rFonts w:hint="cs"/>
          <w:rtl/>
        </w:rPr>
        <w:t xml:space="preserve"> </w:t>
      </w:r>
      <w:r w:rsidR="00DB459F">
        <w:rPr>
          <w:rFonts w:hint="cs"/>
          <w:rtl/>
        </w:rPr>
        <w:t>۔</w:t>
      </w:r>
      <w:r w:rsidR="007C2074">
        <w:rPr>
          <w:rFonts w:hint="cs"/>
          <w:rtl/>
        </w:rPr>
        <w:t>(</w:t>
      </w:r>
      <w:r w:rsidRPr="00EA2957">
        <w:rPr>
          <w:rtl/>
        </w:rPr>
        <w:t>ایضا</w:t>
      </w:r>
      <w:r w:rsidR="007C2074">
        <w:rPr>
          <w:rFonts w:hint="cs"/>
          <w:rtl/>
        </w:rPr>
        <w:t>)</w:t>
      </w:r>
    </w:p>
    <w:p w14:paraId="58CFCB81" w14:textId="408E7A63" w:rsidR="00462B4C" w:rsidRPr="00EA2957" w:rsidRDefault="007C2074" w:rsidP="000F1C0A">
      <w:r>
        <w:rPr>
          <w:rtl/>
        </w:rPr>
        <w:lastRenderedPageBreak/>
        <w:t xml:space="preserve">  مطلب یہ ہ</w:t>
      </w:r>
      <w:r>
        <w:rPr>
          <w:rFonts w:hint="cs"/>
          <w:rtl/>
        </w:rPr>
        <w:t>ے</w:t>
      </w:r>
      <w:r w:rsidR="00462B4C" w:rsidRPr="00EA2957">
        <w:rPr>
          <w:rtl/>
        </w:rPr>
        <w:t xml:space="preserve">کہ اگر علت ہو تو حکم بھی ہو اور علت نہ ہو تو حکم بھی نہ ہو ۔(  </w:t>
      </w:r>
      <w:r w:rsidR="00AE1C4A" w:rsidRPr="00AE1C4A">
        <w:rPr>
          <w:rStyle w:val="arabic"/>
          <w:rtl/>
        </w:rPr>
        <w:t>وَالْعِلَّةُ ھِیَ الْجَالِبَةُ  لِلْحُکْمِ</w:t>
      </w:r>
      <w:r w:rsidR="000F1C0A">
        <w:rPr>
          <w:rFonts w:hint="cs"/>
          <w:rtl/>
        </w:rPr>
        <w:t>.</w:t>
      </w:r>
      <w:r>
        <w:rPr>
          <w:rtl/>
        </w:rPr>
        <w:t>اور علت وہ ش</w:t>
      </w:r>
      <w:r>
        <w:rPr>
          <w:rFonts w:hint="cs"/>
          <w:rtl/>
        </w:rPr>
        <w:t>ے</w:t>
      </w:r>
      <w:r w:rsidR="00462B4C" w:rsidRPr="00EA2957">
        <w:rPr>
          <w:rtl/>
        </w:rPr>
        <w:t xml:space="preserve"> ہے جو حکم کو لا ئے )علت کے حکم کے لئے موزوں اور منا سب ہو نے کی و جہ سے </w:t>
      </w:r>
      <w:r>
        <w:rPr>
          <w:rFonts w:hint="cs"/>
          <w:rtl/>
        </w:rPr>
        <w:t>(</w:t>
      </w:r>
      <w:r>
        <w:rPr>
          <w:rtl/>
        </w:rPr>
        <w:t>ایضا</w:t>
      </w:r>
      <w:r>
        <w:rPr>
          <w:rFonts w:hint="cs"/>
          <w:rtl/>
        </w:rPr>
        <w:t>)</w:t>
      </w:r>
      <w:r w:rsidR="00462B4C" w:rsidRPr="00EA2957">
        <w:rPr>
          <w:rtl/>
        </w:rPr>
        <w:t xml:space="preserve">مطلب یہ </w:t>
      </w:r>
      <w:r w:rsidR="00A81469">
        <w:rPr>
          <w:rFonts w:hint="cs"/>
          <w:rtl/>
        </w:rPr>
        <w:t xml:space="preserve"> ہے</w:t>
      </w:r>
      <w:r w:rsidR="00DB459F">
        <w:rPr>
          <w:rtl/>
        </w:rPr>
        <w:t>کہ اس علت پر اس حکم کو ثا</w:t>
      </w:r>
      <w:r w:rsidR="00462B4C" w:rsidRPr="00EA2957">
        <w:rPr>
          <w:rtl/>
        </w:rPr>
        <w:t>بت کر نا موزوں اور منا سب ہو ۔</w:t>
      </w:r>
    </w:p>
    <w:p w14:paraId="36BEF725" w14:textId="42188B77" w:rsidR="00462B4C" w:rsidRPr="00EA2957" w:rsidRDefault="00462B4C" w:rsidP="000F1C0A">
      <w:r w:rsidRPr="00EA2957">
        <w:rPr>
          <w:rtl/>
        </w:rPr>
        <w:t xml:space="preserve"> دیکھئے: مثلا اسکار علت ہے اس کی و جہ سے عقل زا ئل ہو تی ہے اور شر یعت میں عقل کی حفاظت مطلوب ہے ۔لہذا اگر نبیذ کوحرام قرار دیا جائے تو عقل کی حفا ظت جو مطلوب ہے وہ حا صل ہو گی ۔ معلوم ہوا کہ اسکار علت موزوں اور موافق ہے حکم کے لئے یعنی حر مت کے لئے مطلب</w:t>
      </w:r>
      <w:r w:rsidR="002B47B5">
        <w:rPr>
          <w:rFonts w:hint="cs"/>
          <w:rtl/>
        </w:rPr>
        <w:t xml:space="preserve"> یہ ہے کہ</w:t>
      </w:r>
      <w:r w:rsidRPr="00EA2957">
        <w:rPr>
          <w:rtl/>
        </w:rPr>
        <w:t xml:space="preserve"> علت اس حکم کے لئے مو زوں اور موافق ہے لہذا اسکار کو حرام قرار دیا گیا تا کہ عقل کی حفا ظت </w:t>
      </w:r>
      <w:r w:rsidR="00A81469">
        <w:rPr>
          <w:rtl/>
        </w:rPr>
        <w:t>جو مطلوب ہے وہ   حا صل ہو جائے</w:t>
      </w:r>
      <w:r w:rsidRPr="00EA2957">
        <w:rPr>
          <w:rtl/>
        </w:rPr>
        <w:t>۔</w:t>
      </w:r>
      <w:r w:rsidR="00A81469">
        <w:rPr>
          <w:rFonts w:hint="cs"/>
          <w:rtl/>
        </w:rPr>
        <w:t xml:space="preserve"> </w:t>
      </w:r>
      <w:r w:rsidRPr="00EA2957">
        <w:rPr>
          <w:rtl/>
        </w:rPr>
        <w:t>(</w:t>
      </w:r>
      <w:r w:rsidR="00AE1C4A" w:rsidRPr="00AE1C4A">
        <w:rPr>
          <w:rStyle w:val="arabic"/>
          <w:rtl/>
        </w:rPr>
        <w:t>وَالْحُکْمُ ھُوَ الْمَجْلُوْبُ لِلْعِلَّةِ</w:t>
      </w:r>
      <w:r w:rsidR="000F1C0A">
        <w:rPr>
          <w:rFonts w:hint="cs"/>
          <w:rtl/>
        </w:rPr>
        <w:t>.</w:t>
      </w:r>
      <w:r w:rsidR="002B47B5">
        <w:rPr>
          <w:rtl/>
        </w:rPr>
        <w:t>اور حکم وہ ش</w:t>
      </w:r>
      <w:r w:rsidR="002B47B5">
        <w:rPr>
          <w:rFonts w:hint="cs"/>
          <w:rtl/>
        </w:rPr>
        <w:t>ے</w:t>
      </w:r>
      <w:r w:rsidRPr="00EA2957">
        <w:rPr>
          <w:rtl/>
        </w:rPr>
        <w:t xml:space="preserve"> ہے جس کو علت لا ئے ) یعنی علت کے حکم کے لئے موزوں اور منا سب ہو نے کی و جہ سے ۔</w:t>
      </w:r>
    </w:p>
    <w:p w14:paraId="571C13C4" w14:textId="77777777" w:rsidR="00462B4C" w:rsidRPr="00EA2957" w:rsidRDefault="00462B4C" w:rsidP="00462B4C">
      <w:r w:rsidRPr="00EA2957">
        <w:rPr>
          <w:rtl/>
        </w:rPr>
        <w:t xml:space="preserve"> دیکھئے: مثلا قتل عمد عدوان علت ہے یہ نا حق جان کو ہلاک کر نا ہے اور شر یعت میں جان کی حفاظت مطلوب ہے لہذا اگر قصاص کو وا جب قرار دیا جا ئے تو خود کو ئی اپنی موت کے خوف سے دوسرے کو قتل نہیں کرے گا اس سے جان کی حفا ظت جو مطلوب ہے وہ حا صل ہو گی تو معلوم ہوا کہ قتل عمد عدوان علت موزوں اور موا فق ہے حکم کے لئے یعنی قصاص کے لئے مطلب </w:t>
      </w:r>
      <w:r w:rsidR="002B47B5">
        <w:rPr>
          <w:rFonts w:hint="cs"/>
          <w:rtl/>
        </w:rPr>
        <w:t xml:space="preserve">یہ ہے کہ </w:t>
      </w:r>
      <w:r w:rsidRPr="00EA2957">
        <w:rPr>
          <w:rtl/>
        </w:rPr>
        <w:t>اس علت پر اس حکم کو ثابت کر نا موزوں اور منا سب ہے اس لئے قصاص کو وا جب قرار دیا گیا تا کہ جان کی حفا ظت جو مطلوب ہے وہ حا صل ہو جا ئے ۔</w:t>
      </w:r>
    </w:p>
    <w:p w14:paraId="6B2F316C" w14:textId="5496086F" w:rsidR="00462B4C" w:rsidRPr="007031DC" w:rsidRDefault="00462B4C" w:rsidP="00AE1C4A">
      <w:pPr>
        <w:pStyle w:val="Heading1"/>
      </w:pPr>
      <w:r w:rsidRPr="007031DC">
        <w:rPr>
          <w:rtl/>
        </w:rPr>
        <w:t>(حظر اور ابا حت کا بیان )</w:t>
      </w:r>
    </w:p>
    <w:p w14:paraId="0C87F9AB" w14:textId="7847DE80" w:rsidR="00462B4C" w:rsidRPr="00EA2957" w:rsidRDefault="00462B4C" w:rsidP="000F1C0A">
      <w:r w:rsidRPr="00EA2957">
        <w:rPr>
          <w:rtl/>
        </w:rPr>
        <w:t xml:space="preserve">  (</w:t>
      </w:r>
      <w:r w:rsidR="00AE1C4A" w:rsidRPr="00AE1C4A">
        <w:rPr>
          <w:rStyle w:val="arabic"/>
          <w:rtl/>
        </w:rPr>
        <w:t xml:space="preserve">وَأَمَّا ا لْحَظَرُ وَالْاِبَاحَةُ فَمِنَ النَّاسِ مَنْ یَقُوْلُ اِنَّ الْأَشْیَاءَ عَلَی </w:t>
      </w:r>
      <w:r w:rsidR="00AE1C4A" w:rsidRPr="00AE1C4A">
        <w:rPr>
          <w:rStyle w:val="arabic"/>
          <w:rtl/>
        </w:rPr>
        <w:lastRenderedPageBreak/>
        <w:t>الْحَظَرِ اِلاَّ مَا أَبَاحَتْہُ الشَّرِ یْعَةُ فَاِنْ لَمْ یُوْ جَدْ فِی الشَّرِیْعَةِ مَا یَدُلُّ عَلَی الْاِبَاحَة  فَیُسْتَمْسَکُ بِالْأَصْلِ وَھُوَ الْحَظَرُ وَمِنَ النَّاسِ مَنْ یَقُوْلُ بِضِدِّہِ وَھُوَ أَنَّ  الْأَصْلَ فِی الْأَ شْیَاءِ الْاِبَاحَةِ اِلاَّمَا حَظَرَہُ الشَّرَعُ</w:t>
      </w:r>
      <w:r w:rsidRPr="00EA2957">
        <w:rPr>
          <w:rtl/>
        </w:rPr>
        <w:t xml:space="preserve"> </w:t>
      </w:r>
      <w:r w:rsidR="000F1C0A">
        <w:rPr>
          <w:rFonts w:hint="cs"/>
          <w:rtl/>
        </w:rPr>
        <w:t>.</w:t>
      </w:r>
      <w:r w:rsidRPr="00EA2957">
        <w:rPr>
          <w:rtl/>
        </w:rPr>
        <w:t xml:space="preserve">  اور بہر حال حظر اور ابا حت تو بعض لوگ قائل ہ</w:t>
      </w:r>
      <w:r w:rsidR="007031DC">
        <w:rPr>
          <w:rtl/>
        </w:rPr>
        <w:t>یں کہ تمام چیزوں میں )  رسل علی</w:t>
      </w:r>
      <w:r w:rsidR="007031DC">
        <w:rPr>
          <w:rFonts w:hint="cs"/>
          <w:rtl/>
        </w:rPr>
        <w:t>ہ</w:t>
      </w:r>
      <w:r w:rsidRPr="00EA2957">
        <w:rPr>
          <w:rtl/>
        </w:rPr>
        <w:t>م الصلاة والسلام کی بعثت کے بعد اصل (حر مت ہے سوائے ان چیزوں کے جن کو شریعت مباح قرار دے )یعنی شر</w:t>
      </w:r>
      <w:r w:rsidR="007031DC">
        <w:rPr>
          <w:rtl/>
        </w:rPr>
        <w:t>یعت میں ان کے ابا حت کی دلیل مو</w:t>
      </w:r>
      <w:r w:rsidRPr="00EA2957">
        <w:rPr>
          <w:rtl/>
        </w:rPr>
        <w:t>جود ہو (اگر شریعت میں ایسی دلیل مو جود نہ ہو جو ابا حت پر دلا لت کرتی ہو تو اصل کو لیا جا ئے گا اور اصل حر مت ہے ،اور بعض لوگ اس کی ضد کے قا ئل ہیں اور ضد یہ</w:t>
      </w:r>
      <w:r w:rsidR="002B47B5">
        <w:rPr>
          <w:rtl/>
        </w:rPr>
        <w:t xml:space="preserve"> ہ</w:t>
      </w:r>
      <w:r w:rsidR="002B47B5">
        <w:rPr>
          <w:rFonts w:hint="cs"/>
          <w:rtl/>
        </w:rPr>
        <w:t>ے</w:t>
      </w:r>
      <w:r w:rsidR="007031DC">
        <w:rPr>
          <w:rtl/>
        </w:rPr>
        <w:t>کہ تمام چیزوں میں )  رسل علی</w:t>
      </w:r>
      <w:r w:rsidR="007031DC">
        <w:rPr>
          <w:rFonts w:hint="cs"/>
          <w:rtl/>
        </w:rPr>
        <w:t>ہ</w:t>
      </w:r>
      <w:r w:rsidRPr="00EA2957">
        <w:rPr>
          <w:rtl/>
        </w:rPr>
        <w:t>م الصلاة والسلام کی بعثت کے بعد (اصل ابا حت ہے سوا ئے ان چیزوں کے جن کو شر یعت حرام</w:t>
      </w:r>
      <w:r w:rsidR="002B47B5">
        <w:rPr>
          <w:rtl/>
        </w:rPr>
        <w:t xml:space="preserve"> قرار دے )  اور صحیح تفصیل یہ ہ</w:t>
      </w:r>
      <w:r w:rsidR="002B47B5">
        <w:rPr>
          <w:rFonts w:hint="cs"/>
          <w:rtl/>
        </w:rPr>
        <w:t>ے</w:t>
      </w:r>
      <w:r w:rsidRPr="00EA2957">
        <w:rPr>
          <w:rtl/>
        </w:rPr>
        <w:t>کہ مضرت کی چیزوں میں اصل حر مت ہے ۔جیسے زہر و غیرہ میں اصل حر مت ہے ۔اور نفع کی چیزوں میں اصل حلت ہے ۔جیسے آم،سیب وغیرہ میں اصل حلت ہے ۔</w:t>
      </w:r>
    </w:p>
    <w:p w14:paraId="5781CB4B" w14:textId="77777777" w:rsidR="00462B4C" w:rsidRPr="00EA2957" w:rsidRDefault="00462B4C" w:rsidP="002B47B5">
      <w:r w:rsidRPr="00EA2957">
        <w:rPr>
          <w:rtl/>
        </w:rPr>
        <w:t xml:space="preserve"> رہی</w:t>
      </w:r>
      <w:r w:rsidR="002B47B5">
        <w:rPr>
          <w:rtl/>
        </w:rPr>
        <w:t xml:space="preserve"> بعثت سے پہلے کی بات تو وہ یہ ہ</w:t>
      </w:r>
      <w:r w:rsidR="002B47B5">
        <w:rPr>
          <w:rFonts w:hint="cs"/>
          <w:rtl/>
        </w:rPr>
        <w:t>ے</w:t>
      </w:r>
      <w:r w:rsidRPr="00EA2957">
        <w:rPr>
          <w:rtl/>
        </w:rPr>
        <w:t xml:space="preserve">کہ بعثت سے پہلے کسی انسان کے لئے کو ئی حکم نہیں ہو تا اس رسول </w:t>
      </w:r>
      <w:r w:rsidR="007031DC">
        <w:rPr>
          <w:rFonts w:ascii="Times New Roman" w:hAnsi="Times New Roman" w:cs="Times New Roman" w:hint="cs"/>
          <w:rtl/>
        </w:rPr>
        <w:t>ﷺ</w:t>
      </w:r>
      <w:r w:rsidRPr="00EA2957">
        <w:rPr>
          <w:rFonts w:hint="cs"/>
          <w:rtl/>
        </w:rPr>
        <w:t>کے</w:t>
      </w:r>
      <w:r w:rsidRPr="00EA2957">
        <w:rPr>
          <w:rtl/>
        </w:rPr>
        <w:t xml:space="preserve"> </w:t>
      </w:r>
      <w:r w:rsidRPr="00EA2957">
        <w:rPr>
          <w:rFonts w:hint="cs"/>
          <w:rtl/>
        </w:rPr>
        <w:t>نہ</w:t>
      </w:r>
      <w:r w:rsidRPr="00EA2957">
        <w:rPr>
          <w:rtl/>
        </w:rPr>
        <w:t xml:space="preserve"> </w:t>
      </w:r>
      <w:r w:rsidRPr="00EA2957">
        <w:rPr>
          <w:rFonts w:hint="cs"/>
          <w:rtl/>
        </w:rPr>
        <w:t>ہو</w:t>
      </w:r>
      <w:r w:rsidRPr="00EA2957">
        <w:rPr>
          <w:rtl/>
        </w:rPr>
        <w:t xml:space="preserve"> </w:t>
      </w:r>
      <w:r w:rsidRPr="00EA2957">
        <w:rPr>
          <w:rFonts w:hint="cs"/>
          <w:rtl/>
        </w:rPr>
        <w:t>نے</w:t>
      </w:r>
      <w:r w:rsidRPr="00EA2957">
        <w:rPr>
          <w:rtl/>
        </w:rPr>
        <w:t xml:space="preserve"> </w:t>
      </w:r>
      <w:r w:rsidRPr="00EA2957">
        <w:rPr>
          <w:rFonts w:hint="cs"/>
          <w:rtl/>
        </w:rPr>
        <w:t>ک</w:t>
      </w:r>
      <w:r w:rsidRPr="00EA2957">
        <w:rPr>
          <w:rtl/>
        </w:rPr>
        <w:t>ی وجہ سے</w:t>
      </w:r>
      <w:r w:rsidR="00A81469">
        <w:rPr>
          <w:rtl/>
        </w:rPr>
        <w:t xml:space="preserve"> جو انسان کو کو ئی حکم پہنچا ئے</w:t>
      </w:r>
      <w:r w:rsidR="00DB459F">
        <w:rPr>
          <w:rFonts w:hint="cs"/>
          <w:rtl/>
        </w:rPr>
        <w:t>۔</w:t>
      </w:r>
      <w:r w:rsidR="00A81469">
        <w:rPr>
          <w:rFonts w:hint="cs"/>
          <w:rtl/>
        </w:rPr>
        <w:t xml:space="preserve"> </w:t>
      </w:r>
      <w:r w:rsidR="002B47B5">
        <w:rPr>
          <w:rFonts w:hint="cs"/>
          <w:rtl/>
        </w:rPr>
        <w:t>(</w:t>
      </w:r>
      <w:r w:rsidRPr="00EA2957">
        <w:rPr>
          <w:rtl/>
        </w:rPr>
        <w:t xml:space="preserve">شرح ورقات </w:t>
      </w:r>
      <w:r w:rsidR="002B47B5">
        <w:rPr>
          <w:rFonts w:hint="cs"/>
          <w:rtl/>
        </w:rPr>
        <w:t>)</w:t>
      </w:r>
    </w:p>
    <w:p w14:paraId="2960E29A" w14:textId="1ACE672A" w:rsidR="00462B4C" w:rsidRPr="007031DC" w:rsidRDefault="00462B4C" w:rsidP="00AE1C4A">
      <w:pPr>
        <w:pStyle w:val="Heading1"/>
      </w:pPr>
      <w:r w:rsidRPr="007031DC">
        <w:rPr>
          <w:rtl/>
        </w:rPr>
        <w:t>(استصحاب حال اور مشہور کا بیان )</w:t>
      </w:r>
    </w:p>
    <w:p w14:paraId="04E1E612" w14:textId="05BDA128" w:rsidR="00462B4C" w:rsidRPr="00EA2957" w:rsidRDefault="00462B4C" w:rsidP="000F1C0A">
      <w:r w:rsidRPr="00EA2957">
        <w:rPr>
          <w:rtl/>
        </w:rPr>
        <w:t xml:space="preserve">  (</w:t>
      </w:r>
      <w:r w:rsidR="00AE1C4A" w:rsidRPr="00AE1C4A">
        <w:rPr>
          <w:rStyle w:val="arabic"/>
          <w:rtl/>
        </w:rPr>
        <w:t>وَ مَعْنَی اسْتِصْحَابِ الْحَالِ أَنْ یَسْتَصْحِبَ الْأَصْلَ عِنْدَ عَدْمِ الدَّلِیْلِ الشَّرَعِیِّ</w:t>
      </w:r>
      <w:r w:rsidR="000F1C0A">
        <w:rPr>
          <w:rFonts w:hint="cs"/>
          <w:rtl/>
        </w:rPr>
        <w:t>.</w:t>
      </w:r>
      <w:r w:rsidR="00163B95">
        <w:rPr>
          <w:rFonts w:hint="cs"/>
          <w:rtl/>
        </w:rPr>
        <w:t xml:space="preserve"> </w:t>
      </w:r>
      <w:r w:rsidRPr="00EA2957">
        <w:rPr>
          <w:rtl/>
        </w:rPr>
        <w:t>اور استصحاب حال )جس سے استدلال کیا جا ت</w:t>
      </w:r>
      <w:r w:rsidR="002B47B5">
        <w:rPr>
          <w:rtl/>
        </w:rPr>
        <w:t>ا ہے اس (کا معنی یہ ہ</w:t>
      </w:r>
      <w:r w:rsidR="002B47B5">
        <w:rPr>
          <w:rFonts w:hint="cs"/>
          <w:rtl/>
        </w:rPr>
        <w:t>ے</w:t>
      </w:r>
      <w:r w:rsidR="00163B95">
        <w:rPr>
          <w:rtl/>
        </w:rPr>
        <w:t>کہ اصل کو</w:t>
      </w:r>
      <w:r w:rsidRPr="00EA2957">
        <w:rPr>
          <w:rtl/>
        </w:rPr>
        <w:t>)</w:t>
      </w:r>
      <w:r w:rsidR="00163B95">
        <w:rPr>
          <w:rFonts w:hint="cs"/>
          <w:rtl/>
        </w:rPr>
        <w:t xml:space="preserve"> </w:t>
      </w:r>
      <w:r w:rsidRPr="00EA2957">
        <w:rPr>
          <w:rtl/>
        </w:rPr>
        <w:t>یعنی عدم اصلی کو اپنے (ساتھ رکھے دلی</w:t>
      </w:r>
      <w:r w:rsidR="00A81469">
        <w:rPr>
          <w:rtl/>
        </w:rPr>
        <w:t>ل شر عی نہ ہونے کے وقت )دلیل شر</w:t>
      </w:r>
      <w:r w:rsidRPr="00EA2957">
        <w:rPr>
          <w:rtl/>
        </w:rPr>
        <w:t xml:space="preserve">عی نہ ہو نے کے </w:t>
      </w:r>
      <w:r w:rsidR="002B47B5">
        <w:rPr>
          <w:rtl/>
        </w:rPr>
        <w:t>وقت کا مطلب یہ ہ</w:t>
      </w:r>
      <w:r w:rsidR="002B47B5">
        <w:rPr>
          <w:rFonts w:hint="cs"/>
          <w:rtl/>
        </w:rPr>
        <w:t>ے</w:t>
      </w:r>
      <w:r w:rsidRPr="00EA2957">
        <w:rPr>
          <w:rtl/>
        </w:rPr>
        <w:t xml:space="preserve">کہ مجتہد کو اپنی طا قت بھر شدید بحث کر </w:t>
      </w:r>
      <w:r w:rsidRPr="00EA2957">
        <w:rPr>
          <w:rtl/>
        </w:rPr>
        <w:lastRenderedPageBreak/>
        <w:t xml:space="preserve">نے کے بعد بھی دلیل نہ ملے جیسے کہ مجتہد کو دلیل نہیں ملی صومِ رجب کے وجوب پر تو اب مجتہد کہے گا صوم رجب وا جب نہیں ہے استصحاب حال یعنی عدم اصلی </w:t>
      </w:r>
      <w:r w:rsidR="00163B95">
        <w:rPr>
          <w:rtl/>
        </w:rPr>
        <w:t>کی وجہ سے اسی کو ما تن نے فرما</w:t>
      </w:r>
      <w:r w:rsidRPr="00EA2957">
        <w:rPr>
          <w:rtl/>
        </w:rPr>
        <w:t>یا : کہ دلیل شر عی کے  عدم کے وقت استصحاب حال یعنی عدم اصلی کو اپنے ساتھ رکھے ۔</w:t>
      </w:r>
      <w:r w:rsidR="00163B95">
        <w:rPr>
          <w:rFonts w:hint="cs"/>
          <w:rtl/>
        </w:rPr>
        <w:t xml:space="preserve"> </w:t>
      </w:r>
      <w:r w:rsidRPr="00EA2957">
        <w:rPr>
          <w:rtl/>
        </w:rPr>
        <w:t>اور عدم اصلی یعنی : ذمہ تکا لیف سے بری اور خالی تھا تو یہ براء ت قا ئم رہے گی یہاں تک کہ تکالیف کی دلیل آ جا ئے۔</w:t>
      </w:r>
    </w:p>
    <w:p w14:paraId="6943F5E3" w14:textId="77777777" w:rsidR="00462B4C" w:rsidRPr="00EA2957" w:rsidRDefault="002B47B5" w:rsidP="002B47B5">
      <w:r>
        <w:rPr>
          <w:rtl/>
        </w:rPr>
        <w:t xml:space="preserve"> رہا استصحاب مشہور تو وہ یہ ہ</w:t>
      </w:r>
      <w:r>
        <w:rPr>
          <w:rFonts w:hint="cs"/>
          <w:rtl/>
        </w:rPr>
        <w:t>ے</w:t>
      </w:r>
      <w:r w:rsidR="00462B4C" w:rsidRPr="00EA2957">
        <w:rPr>
          <w:rtl/>
        </w:rPr>
        <w:t>کہ کسی امر کا زما ن</w:t>
      </w:r>
      <w:r>
        <w:rPr>
          <w:rFonts w:hint="cs"/>
          <w:rtl/>
        </w:rPr>
        <w:t>ۂ</w:t>
      </w:r>
      <w:r w:rsidR="00163B95">
        <w:rPr>
          <w:rtl/>
        </w:rPr>
        <w:t xml:space="preserve"> ثا نی میں ثا بت ہو نا زما ن</w:t>
      </w:r>
      <w:r w:rsidR="00163B95">
        <w:rPr>
          <w:rFonts w:hint="cs"/>
          <w:rtl/>
        </w:rPr>
        <w:t>ۂ</w:t>
      </w:r>
      <w:r w:rsidR="00462B4C" w:rsidRPr="00EA2957">
        <w:rPr>
          <w:rtl/>
        </w:rPr>
        <w:t xml:space="preserve"> اول میں اس کے ثابت ہو نے کی و جہ سے ۔یہ ہمارے  نز دیک حجت ہے ،حنفیہ کے نز دیک حجت نہیں ہے ۔  لہذا ہمارے نز دیک کھوٹ وا لے </w:t>
      </w:r>
      <w:r>
        <w:rPr>
          <w:rFonts w:hint="cs"/>
          <w:rtl/>
        </w:rPr>
        <w:t>بیس</w:t>
      </w:r>
      <w:r w:rsidR="00462B4C" w:rsidRPr="00EA2957">
        <w:rPr>
          <w:rtl/>
        </w:rPr>
        <w:t xml:space="preserve"> دین</w:t>
      </w:r>
      <w:r>
        <w:rPr>
          <w:rtl/>
        </w:rPr>
        <w:t>ار میں جو کامل کا رواج پا جائے</w:t>
      </w:r>
      <w:r w:rsidR="00462B4C" w:rsidRPr="00EA2957">
        <w:rPr>
          <w:rtl/>
        </w:rPr>
        <w:t>،</w:t>
      </w:r>
      <w:r>
        <w:rPr>
          <w:rFonts w:hint="cs"/>
          <w:rtl/>
        </w:rPr>
        <w:t xml:space="preserve"> </w:t>
      </w:r>
      <w:r w:rsidR="00462B4C" w:rsidRPr="00EA2957">
        <w:rPr>
          <w:rtl/>
        </w:rPr>
        <w:t>مطلب</w:t>
      </w:r>
      <w:r w:rsidR="00E6435F">
        <w:rPr>
          <w:rFonts w:hint="cs"/>
          <w:rtl/>
        </w:rPr>
        <w:t xml:space="preserve"> یہ ہے کہ</w:t>
      </w:r>
      <w:r w:rsidR="00462B4C" w:rsidRPr="00EA2957">
        <w:rPr>
          <w:rtl/>
        </w:rPr>
        <w:t xml:space="preserve"> مار ک</w:t>
      </w:r>
      <w:r w:rsidR="00E6435F">
        <w:rPr>
          <w:rFonts w:hint="cs"/>
          <w:rtl/>
        </w:rPr>
        <w:t>ی</w:t>
      </w:r>
      <w:r w:rsidR="00462B4C" w:rsidRPr="00EA2957">
        <w:rPr>
          <w:rtl/>
        </w:rPr>
        <w:t xml:space="preserve">ٹ میں کھوٹ وا لے </w:t>
      </w:r>
      <w:r>
        <w:rPr>
          <w:rFonts w:hint="cs"/>
          <w:rtl/>
        </w:rPr>
        <w:t xml:space="preserve">بیس </w:t>
      </w:r>
      <w:r w:rsidR="00462B4C" w:rsidRPr="00EA2957">
        <w:rPr>
          <w:rtl/>
        </w:rPr>
        <w:t xml:space="preserve">دینار کی قیمت بعد میں صحیح </w:t>
      </w:r>
      <w:r>
        <w:rPr>
          <w:rFonts w:hint="cs"/>
          <w:rtl/>
        </w:rPr>
        <w:t>بیس</w:t>
      </w:r>
      <w:r w:rsidR="00462B4C" w:rsidRPr="00EA2957">
        <w:rPr>
          <w:rtl/>
        </w:rPr>
        <w:t xml:space="preserve"> دینار کی قیمت کے برا بر ہو جا ئے تو ان میں زکات و اجب نہ ہو گی استصحاب کی و جہ سے ۔</w:t>
      </w:r>
    </w:p>
    <w:p w14:paraId="6F3CEBE4" w14:textId="77777777" w:rsidR="00462B4C" w:rsidRPr="00EA2957" w:rsidRDefault="00462B4C" w:rsidP="002B47B5">
      <w:r w:rsidRPr="00EA2957">
        <w:rPr>
          <w:rtl/>
        </w:rPr>
        <w:t xml:space="preserve"> دیکھئے: استصحاب </w:t>
      </w:r>
      <w:r w:rsidR="00163B95">
        <w:rPr>
          <w:rtl/>
        </w:rPr>
        <w:t>مشہور کی تعریف کے مطا بق زما ن</w:t>
      </w:r>
      <w:r w:rsidR="00163B95">
        <w:rPr>
          <w:rFonts w:hint="cs"/>
          <w:rtl/>
        </w:rPr>
        <w:t>ۂ</w:t>
      </w:r>
      <w:r w:rsidRPr="00EA2957">
        <w:rPr>
          <w:rtl/>
        </w:rPr>
        <w:t xml:space="preserve"> اول میں کھوٹ و ا لے </w:t>
      </w:r>
      <w:r w:rsidR="002B47B5">
        <w:rPr>
          <w:rFonts w:hint="cs"/>
          <w:rtl/>
        </w:rPr>
        <w:t xml:space="preserve">بیس </w:t>
      </w:r>
      <w:r w:rsidRPr="00EA2957">
        <w:rPr>
          <w:rtl/>
        </w:rPr>
        <w:t>دینار میں زکا</w:t>
      </w:r>
      <w:r w:rsidR="00E6435F">
        <w:rPr>
          <w:rtl/>
        </w:rPr>
        <w:t>ت کے عدم ثبوت کی و جہ سے زما ن</w:t>
      </w:r>
      <w:r w:rsidR="00E6435F">
        <w:rPr>
          <w:rFonts w:hint="cs"/>
          <w:rtl/>
        </w:rPr>
        <w:t>ۂ</w:t>
      </w:r>
      <w:r w:rsidRPr="00EA2957">
        <w:rPr>
          <w:rtl/>
        </w:rPr>
        <w:t xml:space="preserve"> ثا نی میں وہ دینار صحیح </w:t>
      </w:r>
      <w:r w:rsidR="002B47B5">
        <w:rPr>
          <w:rFonts w:hint="cs"/>
          <w:rtl/>
        </w:rPr>
        <w:t xml:space="preserve">بیس </w:t>
      </w:r>
      <w:r w:rsidRPr="00EA2957">
        <w:rPr>
          <w:rtl/>
        </w:rPr>
        <w:t>دینار کی قیمت کے برا بر ہو جا ئے تب بھی ان میں زکات کے عدم ثبوت کو با قی رکھا گیا ۔</w:t>
      </w:r>
    </w:p>
    <w:p w14:paraId="0F326F49" w14:textId="7B586BC1" w:rsidR="00462B4C" w:rsidRPr="00163B95" w:rsidRDefault="00462B4C" w:rsidP="00AE1C4A">
      <w:pPr>
        <w:pStyle w:val="Heading1"/>
      </w:pPr>
      <w:r w:rsidRPr="00163B95">
        <w:rPr>
          <w:rtl/>
        </w:rPr>
        <w:t>(دلا ئل کے تعا رض اور تر جیح کا بیان )</w:t>
      </w:r>
    </w:p>
    <w:p w14:paraId="1CE3F4E6" w14:textId="3C1ABB8B" w:rsidR="00462B4C" w:rsidRPr="00EA2957" w:rsidRDefault="00462B4C" w:rsidP="000F1C0A">
      <w:r w:rsidRPr="00EA2957">
        <w:rPr>
          <w:rtl/>
        </w:rPr>
        <w:t xml:space="preserve"> ما ت</w:t>
      </w:r>
      <w:r w:rsidR="00E6435F">
        <w:rPr>
          <w:rtl/>
        </w:rPr>
        <w:t>ن  دلا ئل کے ذکر سے فا رغ ہو</w:t>
      </w:r>
      <w:r w:rsidR="00E6435F">
        <w:rPr>
          <w:rFonts w:hint="cs"/>
          <w:rtl/>
        </w:rPr>
        <w:t>ئے</w:t>
      </w:r>
      <w:r w:rsidRPr="00EA2957">
        <w:rPr>
          <w:rtl/>
        </w:rPr>
        <w:t xml:space="preserve"> اب تعا رض کی صورت میں کس دلیل کو مقدم کیا جا ئے اس کو بیان فر ما رہے ہیں :  (</w:t>
      </w:r>
      <w:r w:rsidR="00AE1C4A" w:rsidRPr="00AE1C4A">
        <w:rPr>
          <w:rStyle w:val="arabic"/>
          <w:rtl/>
        </w:rPr>
        <w:t>وَأَمَّا الْأَدِلَّةُ فَیَتَقَدَّ مُ الْجَلِیُّ مِنْھَا عَلَی الْخَفِیِّ</w:t>
      </w:r>
      <w:r w:rsidR="000F1C0A">
        <w:rPr>
          <w:rFonts w:hint="cs"/>
          <w:rtl/>
        </w:rPr>
        <w:t>.</w:t>
      </w:r>
      <w:r w:rsidRPr="00EA2957">
        <w:rPr>
          <w:rtl/>
        </w:rPr>
        <w:t xml:space="preserve"> اور رہے دلا ئل تو دلائل میں سے دلیل جلی)</w:t>
      </w:r>
      <w:r w:rsidR="00163B95">
        <w:rPr>
          <w:rtl/>
        </w:rPr>
        <w:t>یعنی وا ضح دلیل (کو مقدم کیا جا</w:t>
      </w:r>
      <w:r w:rsidRPr="00EA2957">
        <w:rPr>
          <w:rtl/>
        </w:rPr>
        <w:t>ئے گا دلیل خفی پر ) یعنی دلیل جلی اور دلیل خفی میں تعا رض ہو جا ئے تو دلیل جلی کو دلیل خفی پر مقدم کیا جا ئے گا ۔</w:t>
      </w:r>
    </w:p>
    <w:p w14:paraId="7036E9ED" w14:textId="1CA69694" w:rsidR="00462B4C" w:rsidRPr="00EA2957" w:rsidRDefault="00462B4C" w:rsidP="000F1C0A">
      <w:r w:rsidRPr="00EA2957">
        <w:rPr>
          <w:rtl/>
        </w:rPr>
        <w:t xml:space="preserve"> اس کی مثال : ظا ہر اور مؤول ہے ۔یعنی ظا ہر یہ دلیل جلی ہے اور مؤول دلیل خفی </w:t>
      </w:r>
      <w:r w:rsidRPr="00EA2957">
        <w:rPr>
          <w:rtl/>
        </w:rPr>
        <w:lastRenderedPageBreak/>
        <w:t>ہے لہذا ظاہر کو مقدم کیا جا ئے گا مؤول پر ۔تو لفظ کے حقیقی معنی کو مقدم کیا جا ئے گا مجازی معنی پر ۔حقیقی معنی کے ظاہر اور مجازی معنی کے مؤول ہو نے کی و جہ سے ۔</w:t>
      </w:r>
      <w:r w:rsidR="00163B95">
        <w:rPr>
          <w:rFonts w:hint="cs"/>
          <w:rtl/>
        </w:rPr>
        <w:t xml:space="preserve"> </w:t>
      </w:r>
      <w:r w:rsidRPr="00EA2957">
        <w:rPr>
          <w:rtl/>
        </w:rPr>
        <w:t>(</w:t>
      </w:r>
      <w:r w:rsidR="00AE1C4A" w:rsidRPr="00AE1C4A">
        <w:rPr>
          <w:rStyle w:val="arabic"/>
          <w:rtl/>
        </w:rPr>
        <w:t>وَالْمُوْ جِبُ لِلْعِلْمِ عَلَی الْمُوْجِبِ لِلظَّنِّ</w:t>
      </w:r>
      <w:r w:rsidR="000F1C0A">
        <w:rPr>
          <w:rFonts w:hint="cs"/>
          <w:rtl/>
        </w:rPr>
        <w:t>.</w:t>
      </w:r>
      <w:r w:rsidRPr="00EA2957">
        <w:rPr>
          <w:rtl/>
        </w:rPr>
        <w:t xml:space="preserve">  اور علم کا فا ئدہ دینے وا لی دلیل کو )مقدم کیا جا ئے گا (ظن کا فا ئدہ دینے وا لی دلیل پر )</w:t>
      </w:r>
      <w:r w:rsidR="00E6435F">
        <w:rPr>
          <w:rFonts w:hint="cs"/>
          <w:rtl/>
        </w:rPr>
        <w:t>۔</w:t>
      </w:r>
    </w:p>
    <w:p w14:paraId="05B92927" w14:textId="77777777" w:rsidR="00462B4C" w:rsidRPr="00EA2957" w:rsidRDefault="00462B4C" w:rsidP="00462B4C">
      <w:r w:rsidRPr="00EA2957">
        <w:rPr>
          <w:rtl/>
        </w:rPr>
        <w:t xml:space="preserve"> اس کی مثال : خبر متواتر اور خبر آ حاد ہے ۔خبر متواتر </w:t>
      </w:r>
      <w:r w:rsidR="00163B95">
        <w:rPr>
          <w:rtl/>
        </w:rPr>
        <w:t>علم کا فا ئدہ دیتی ہے اور خبر آ</w:t>
      </w:r>
      <w:r w:rsidRPr="00EA2957">
        <w:rPr>
          <w:rtl/>
        </w:rPr>
        <w:t xml:space="preserve">حاد ظن کا ۔اگر متواتر اور آ حاد میں تعارض ہو جا ئے تو متواتر کو مقدم کیا جا ئے گاآ حاد پر ۔  ہاں البتہ خبر متواتر عام ہو اور آحاد خاص ہو تو آ حاد </w:t>
      </w:r>
      <w:r w:rsidR="00163B95">
        <w:rPr>
          <w:rtl/>
        </w:rPr>
        <w:t>سے متوا تر کی تخصیص کی جا ئے گی</w:t>
      </w:r>
      <w:r w:rsidRPr="00EA2957">
        <w:rPr>
          <w:rtl/>
        </w:rPr>
        <w:t xml:space="preserve">۔ </w:t>
      </w:r>
    </w:p>
    <w:p w14:paraId="2B6C80FB" w14:textId="1F6282FC" w:rsidR="00462B4C" w:rsidRPr="00EA2957" w:rsidRDefault="00462B4C" w:rsidP="000F1C0A">
      <w:r w:rsidRPr="00EA2957">
        <w:rPr>
          <w:rtl/>
        </w:rPr>
        <w:t xml:space="preserve"> مثال اللہ کا فر مان : </w:t>
      </w:r>
      <w:r w:rsidR="00AE1C4A" w:rsidRPr="00AE1C4A">
        <w:rPr>
          <w:rStyle w:val="arabic"/>
          <w:rtl/>
        </w:rPr>
        <w:t>یُوْ صِیْکُمُ اللہُ فِی اَوْلاَ دِکُم ْ  الخ</w:t>
      </w:r>
      <w:r w:rsidRPr="00EA2957">
        <w:rPr>
          <w:rtl/>
        </w:rPr>
        <w:t xml:space="preserve">  </w:t>
      </w:r>
      <w:r w:rsidR="00E6435F">
        <w:rPr>
          <w:rFonts w:hint="cs"/>
          <w:rtl/>
        </w:rPr>
        <w:t>(</w:t>
      </w:r>
      <w:r w:rsidR="00163B95">
        <w:rPr>
          <w:rtl/>
        </w:rPr>
        <w:t>سور</w:t>
      </w:r>
      <w:r w:rsidR="00163B95">
        <w:rPr>
          <w:rFonts w:hint="cs"/>
          <w:rtl/>
        </w:rPr>
        <w:t>ۂ</w:t>
      </w:r>
      <w:r w:rsidRPr="00EA2957">
        <w:rPr>
          <w:rtl/>
        </w:rPr>
        <w:t xml:space="preserve"> نساء ١١</w:t>
      </w:r>
      <w:r w:rsidR="00E6435F">
        <w:rPr>
          <w:rFonts w:hint="cs"/>
          <w:rtl/>
        </w:rPr>
        <w:t>)</w:t>
      </w:r>
      <w:r w:rsidRPr="00EA2957">
        <w:rPr>
          <w:rtl/>
        </w:rPr>
        <w:t xml:space="preserve">یہ متوا تر عام ہے اور آپ  </w:t>
      </w:r>
      <w:r w:rsidR="00163B95">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فر</w:t>
      </w:r>
      <w:r w:rsidRPr="00EA2957">
        <w:rPr>
          <w:rtl/>
        </w:rPr>
        <w:t xml:space="preserve"> </w:t>
      </w:r>
      <w:r w:rsidRPr="00EA2957">
        <w:rPr>
          <w:rFonts w:hint="cs"/>
          <w:rtl/>
        </w:rPr>
        <w:t>مان</w:t>
      </w:r>
      <w:r w:rsidRPr="00EA2957">
        <w:rPr>
          <w:rtl/>
        </w:rPr>
        <w:t xml:space="preserve">: </w:t>
      </w:r>
      <w:r w:rsidR="00AE1C4A" w:rsidRPr="00AE1C4A">
        <w:rPr>
          <w:rStyle w:val="arabic"/>
          <w:rtl/>
        </w:rPr>
        <w:t>لا یرث المسلم الکافر ولا الکا فر المسلم</w:t>
      </w:r>
      <w:r w:rsidRPr="00EA2957">
        <w:rPr>
          <w:rtl/>
        </w:rPr>
        <w:t xml:space="preserve"> </w:t>
      </w:r>
      <w:r w:rsidR="000F1C0A">
        <w:rPr>
          <w:rFonts w:hint="cs"/>
          <w:rtl/>
        </w:rPr>
        <w:t>.</w:t>
      </w:r>
      <w:r w:rsidRPr="00EA2957">
        <w:rPr>
          <w:rtl/>
        </w:rPr>
        <w:t>یہ خبر آ حاد خاص ہے لہذا آ حاد سے متواتر کی تخصیص کی گئی ۔مزید معلومات (</w:t>
      </w:r>
      <w:r w:rsidR="00AE1C4A" w:rsidRPr="00AE1C4A">
        <w:rPr>
          <w:rStyle w:val="arabic"/>
          <w:rtl/>
        </w:rPr>
        <w:t>و تخصیص الکتاب بالسنة</w:t>
      </w:r>
      <w:r w:rsidRPr="00EA2957">
        <w:rPr>
          <w:rtl/>
        </w:rPr>
        <w:t xml:space="preserve"> )  اس متن کی تشریح میں دیکھئے۔                   </w:t>
      </w:r>
    </w:p>
    <w:p w14:paraId="7C9CDF6B" w14:textId="3293B02A" w:rsidR="00462B4C" w:rsidRPr="00EA2957" w:rsidRDefault="00462B4C" w:rsidP="000F1C0A">
      <w:r w:rsidRPr="00EA2957">
        <w:rPr>
          <w:rtl/>
        </w:rPr>
        <w:tab/>
        <w:t xml:space="preserve"> (</w:t>
      </w:r>
      <w:r w:rsidR="00AE1C4A" w:rsidRPr="00AE1C4A">
        <w:rPr>
          <w:rStyle w:val="arabic"/>
          <w:rtl/>
        </w:rPr>
        <w:t>وَالنُّطْقُ عَلَی الْقِیَاسِ</w:t>
      </w:r>
      <w:r w:rsidRPr="00EA2957">
        <w:rPr>
          <w:rtl/>
        </w:rPr>
        <w:t xml:space="preserve"> </w:t>
      </w:r>
      <w:r w:rsidR="000F1C0A">
        <w:rPr>
          <w:rFonts w:hint="cs"/>
          <w:rtl/>
        </w:rPr>
        <w:t>.</w:t>
      </w:r>
      <w:r w:rsidRPr="00EA2957">
        <w:rPr>
          <w:rtl/>
        </w:rPr>
        <w:t xml:space="preserve"> اور نطق کو )یعنی اللہ تعا لی اور رسول  </w:t>
      </w:r>
      <w:r w:rsidR="00163B95">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کو</w:t>
      </w:r>
      <w:r w:rsidRPr="00EA2957">
        <w:rPr>
          <w:rtl/>
        </w:rPr>
        <w:t xml:space="preserve"> </w:t>
      </w:r>
      <w:r w:rsidRPr="00EA2957">
        <w:rPr>
          <w:rFonts w:hint="cs"/>
          <w:rtl/>
        </w:rPr>
        <w:t>مقدم</w:t>
      </w:r>
      <w:r w:rsidRPr="00EA2957">
        <w:rPr>
          <w:rtl/>
        </w:rPr>
        <w:t xml:space="preserve"> </w:t>
      </w:r>
      <w:r w:rsidRPr="00EA2957">
        <w:rPr>
          <w:rFonts w:hint="cs"/>
          <w:rtl/>
        </w:rPr>
        <w:t>ک</w:t>
      </w:r>
      <w:r w:rsidRPr="00EA2957">
        <w:rPr>
          <w:rtl/>
        </w:rPr>
        <w:t xml:space="preserve">یا جائے گا (قیاس پر )یعنی نطق اور قیاس میں تعا رض ہو جا ئے تو نطق کو قیاس پر مقدم کیا جا ئے گا ۔  ہا ں البتہ نطق </w:t>
      </w:r>
      <w:r w:rsidR="00E6435F">
        <w:rPr>
          <w:rFonts w:hint="cs"/>
          <w:rtl/>
        </w:rPr>
        <w:t>(</w:t>
      </w:r>
      <w:r w:rsidRPr="00EA2957">
        <w:rPr>
          <w:rtl/>
        </w:rPr>
        <w:t xml:space="preserve">اللہ تعا لی اور رسول </w:t>
      </w:r>
      <w:r w:rsidR="00163B95">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قول</w:t>
      </w:r>
      <w:r w:rsidR="00E6435F">
        <w:rPr>
          <w:rFonts w:hint="cs"/>
          <w:rtl/>
        </w:rPr>
        <w:t>)</w:t>
      </w:r>
      <w:r w:rsidRPr="00EA2957">
        <w:rPr>
          <w:rFonts w:hint="cs"/>
          <w:rtl/>
        </w:rPr>
        <w:t>عام</w:t>
      </w:r>
      <w:r w:rsidRPr="00EA2957">
        <w:rPr>
          <w:rtl/>
        </w:rPr>
        <w:t xml:space="preserve"> </w:t>
      </w:r>
      <w:r w:rsidRPr="00EA2957">
        <w:rPr>
          <w:rFonts w:hint="cs"/>
          <w:rtl/>
        </w:rPr>
        <w:t>ہو</w:t>
      </w:r>
      <w:r w:rsidRPr="00EA2957">
        <w:rPr>
          <w:rtl/>
        </w:rPr>
        <w:t xml:space="preserve"> </w:t>
      </w:r>
      <w:r w:rsidRPr="00EA2957">
        <w:rPr>
          <w:rFonts w:hint="cs"/>
          <w:rtl/>
        </w:rPr>
        <w:t>اور</w:t>
      </w:r>
      <w:r w:rsidRPr="00EA2957">
        <w:rPr>
          <w:rtl/>
        </w:rPr>
        <w:t xml:space="preserve"> </w:t>
      </w:r>
      <w:r w:rsidRPr="00EA2957">
        <w:rPr>
          <w:rFonts w:hint="cs"/>
          <w:rtl/>
        </w:rPr>
        <w:t>ق</w:t>
      </w:r>
      <w:r w:rsidRPr="00EA2957">
        <w:rPr>
          <w:rtl/>
        </w:rPr>
        <w:t>یاس خاص ہو تو قیاس سے نطق کی تخصیص کی جائے گی ۔</w:t>
      </w:r>
    </w:p>
    <w:p w14:paraId="2933FB97" w14:textId="49C69CE7" w:rsidR="00462B4C" w:rsidRPr="00EA2957" w:rsidRDefault="00462B4C" w:rsidP="00163B95">
      <w:r w:rsidRPr="00EA2957">
        <w:rPr>
          <w:rtl/>
        </w:rPr>
        <w:t xml:space="preserve"> اس کی مثال : (</w:t>
      </w:r>
      <w:r w:rsidR="00AE1C4A" w:rsidRPr="00AE1C4A">
        <w:rPr>
          <w:rStyle w:val="arabic"/>
          <w:rtl/>
        </w:rPr>
        <w:t>وتخصیص النطق با لقیاس ونعنی با لنطق قول اللہ تعا لی وقول الر سول</w:t>
      </w:r>
      <w:r w:rsidRPr="00EA2957">
        <w:rPr>
          <w:rtl/>
        </w:rPr>
        <w:t xml:space="preserve">  </w:t>
      </w:r>
      <w:r w:rsidR="00163B95">
        <w:rPr>
          <w:rFonts w:ascii="Times New Roman" w:hAnsi="Times New Roman" w:cs="Times New Roman" w:hint="cs"/>
          <w:rtl/>
        </w:rPr>
        <w:t>ﷺ</w:t>
      </w:r>
      <w:r w:rsidRPr="00EA2957">
        <w:rPr>
          <w:rtl/>
        </w:rPr>
        <w:t xml:space="preserve"> )  </w:t>
      </w:r>
      <w:r w:rsidRPr="00EA2957">
        <w:rPr>
          <w:rFonts w:hint="cs"/>
          <w:rtl/>
        </w:rPr>
        <w:t>اس</w:t>
      </w:r>
      <w:r w:rsidRPr="00EA2957">
        <w:rPr>
          <w:rtl/>
        </w:rPr>
        <w:t xml:space="preserve"> </w:t>
      </w:r>
      <w:r w:rsidRPr="00EA2957">
        <w:rPr>
          <w:rFonts w:hint="cs"/>
          <w:rtl/>
        </w:rPr>
        <w:t>متن</w:t>
      </w:r>
      <w:r w:rsidRPr="00EA2957">
        <w:rPr>
          <w:rtl/>
        </w:rPr>
        <w:t xml:space="preserve"> </w:t>
      </w:r>
      <w:r w:rsidRPr="00EA2957">
        <w:rPr>
          <w:rFonts w:hint="cs"/>
          <w:rtl/>
        </w:rPr>
        <w:t>ک</w:t>
      </w:r>
      <w:r w:rsidRPr="00EA2957">
        <w:rPr>
          <w:rtl/>
        </w:rPr>
        <w:t xml:space="preserve">ی تشریح میں دیکھئے ۔  </w:t>
      </w:r>
    </w:p>
    <w:p w14:paraId="4A47A31A" w14:textId="0935EFF1" w:rsidR="00462B4C" w:rsidRPr="00EA2957" w:rsidRDefault="00462B4C" w:rsidP="000F1C0A">
      <w:r w:rsidRPr="00EA2957">
        <w:rPr>
          <w:rtl/>
        </w:rPr>
        <w:t xml:space="preserve">  (</w:t>
      </w:r>
      <w:r w:rsidR="00AE1C4A" w:rsidRPr="00AE1C4A">
        <w:rPr>
          <w:rStyle w:val="arabic"/>
          <w:rtl/>
        </w:rPr>
        <w:t>وَالْقِیَاسُ الْجَلِیُّ عَلَی الْخَفِیِّ</w:t>
      </w:r>
      <w:r w:rsidRPr="00EA2957">
        <w:rPr>
          <w:rtl/>
        </w:rPr>
        <w:t xml:space="preserve"> </w:t>
      </w:r>
      <w:r w:rsidR="000F1C0A">
        <w:rPr>
          <w:rFonts w:hint="cs"/>
          <w:rtl/>
        </w:rPr>
        <w:t>.</w:t>
      </w:r>
      <w:r w:rsidRPr="00EA2957">
        <w:rPr>
          <w:rtl/>
        </w:rPr>
        <w:t xml:space="preserve">اور قیاس جلی کو )  مقدم کیا جا ئے گا (قیاس خفی پر) یعنی قیاس جلی اور قیاس خفی میں تعارض ہو جا ئے تو قیاس جلی کو قیاس خفی پر مقدم کیا جا ئے گا۔ </w:t>
      </w:r>
    </w:p>
    <w:p w14:paraId="3948EEB8" w14:textId="74E682CB" w:rsidR="00462B4C" w:rsidRPr="00EA2957" w:rsidRDefault="00462B4C" w:rsidP="00462B4C">
      <w:r w:rsidRPr="00EA2957">
        <w:rPr>
          <w:rtl/>
        </w:rPr>
        <w:lastRenderedPageBreak/>
        <w:t xml:space="preserve"> اس کی مثال : قیاس علت اور قیاس شبہ ہے۔یعنی قیاس علت جلی ہے اور قیاس شبہ خفی ہے لہذا قیاس علت کو مقدم کیا جا ئے گا قیاس شبہ پر ۔قیاس علت اور قیاس شبہ کی تعریف (</w:t>
      </w:r>
      <w:r w:rsidR="00AE1C4A" w:rsidRPr="00AE1C4A">
        <w:rPr>
          <w:rStyle w:val="arabic"/>
          <w:rtl/>
        </w:rPr>
        <w:t>وھو ینقسم الی ثلاثة أقسام الی قیاس علة وقیاس دلا لة وقیاس شبہ ، الخ</w:t>
      </w:r>
      <w:r w:rsidRPr="00EA2957">
        <w:rPr>
          <w:rtl/>
        </w:rPr>
        <w:t xml:space="preserve">)  اس متن کی تشریح میں دیکھئے۔ </w:t>
      </w:r>
    </w:p>
    <w:p w14:paraId="3DFACD41" w14:textId="563D5866" w:rsidR="00462B4C" w:rsidRPr="00EA2957" w:rsidRDefault="00462B4C" w:rsidP="000F1C0A">
      <w:r w:rsidRPr="00EA2957">
        <w:rPr>
          <w:rtl/>
        </w:rPr>
        <w:t xml:space="preserve"> ( </w:t>
      </w:r>
      <w:r w:rsidR="00AE1C4A" w:rsidRPr="00AE1C4A">
        <w:rPr>
          <w:rStyle w:val="arabic"/>
          <w:rtl/>
        </w:rPr>
        <w:t>فَاِنْ وُجِدَ فِی النُّطْقِ مَا یُغَیِّرُ الْأَوَّلَ وَاِلاَّ فَیُسْتَصْحَبُ الْحَالُ</w:t>
      </w:r>
      <w:r w:rsidRPr="00EA2957">
        <w:rPr>
          <w:rtl/>
        </w:rPr>
        <w:t xml:space="preserve"> </w:t>
      </w:r>
      <w:r w:rsidR="000F1C0A">
        <w:rPr>
          <w:rFonts w:hint="cs"/>
          <w:rtl/>
        </w:rPr>
        <w:t>.</w:t>
      </w:r>
      <w:r w:rsidRPr="00EA2957">
        <w:rPr>
          <w:rtl/>
        </w:rPr>
        <w:t xml:space="preserve">  اگر نطق میں) یعنی کتاب یا سنت میں (ایسی دلیل ملے جو اصل کو )  یعنی عدم اصلی کو (بدل</w:t>
      </w:r>
      <w:r w:rsidR="00412ED8">
        <w:rPr>
          <w:rFonts w:hint="cs"/>
          <w:rtl/>
        </w:rPr>
        <w:t xml:space="preserve"> </w:t>
      </w:r>
      <w:r w:rsidRPr="00EA2957">
        <w:rPr>
          <w:rtl/>
        </w:rPr>
        <w:t>دے)جس عدم اصلی کے استصحاب کو استصحاب حال کہتے ہیں تو حکم وا ضح ہے کہ نطق پر عمل ہو گا اور عدم اصلی کو چھوڑ دیا جا ئے   گا ۔(ورنہ) یعنی اگر نطق میں عدم اصلی کو بدل</w:t>
      </w:r>
      <w:r w:rsidR="00E6435F">
        <w:rPr>
          <w:rFonts w:hint="cs"/>
          <w:rtl/>
        </w:rPr>
        <w:t xml:space="preserve"> </w:t>
      </w:r>
      <w:r w:rsidRPr="00EA2957">
        <w:rPr>
          <w:rtl/>
        </w:rPr>
        <w:t xml:space="preserve">دینے وا لی دلیل نہ ملے تو (استصحاب حال ہو گا )یعنی عدم  اصلی پر عمل ہو گا </w:t>
      </w:r>
      <w:r w:rsidR="00E6435F">
        <w:rPr>
          <w:rFonts w:hint="cs"/>
          <w:rtl/>
        </w:rPr>
        <w:t xml:space="preserve">یعنی </w:t>
      </w:r>
      <w:r w:rsidRPr="00EA2957">
        <w:rPr>
          <w:rtl/>
        </w:rPr>
        <w:t xml:space="preserve"> مکلف نہیں ہو گا ۔</w:t>
      </w:r>
    </w:p>
    <w:p w14:paraId="59A10A3B" w14:textId="77777777" w:rsidR="00462B4C" w:rsidRPr="00EA2957" w:rsidRDefault="00462B4C" w:rsidP="00412ED8">
      <w:r w:rsidRPr="00EA2957">
        <w:rPr>
          <w:rtl/>
        </w:rPr>
        <w:t xml:space="preserve">  دیکھئے: مثلا زکات و اجب نہیں تھی تو اس وقت استصحاب حال یعنی عدم اصلی پر عمل تھا یعنی صا حب حیثیت زکات دینے کا مکلف نہیں تھا پھر قرآن مجید میں وجوب زکات کا حکم آ گیا لہذا معلوم ہوا کہ نطق میں عدم اصلی کو بدل</w:t>
      </w:r>
      <w:r w:rsidR="00E6435F">
        <w:rPr>
          <w:rFonts w:hint="cs"/>
          <w:rtl/>
        </w:rPr>
        <w:t xml:space="preserve"> </w:t>
      </w:r>
      <w:r w:rsidRPr="00EA2957">
        <w:rPr>
          <w:rtl/>
        </w:rPr>
        <w:t xml:space="preserve">دینے و الی دلیل مو جود ہے تو اب حکم وا ضح ہے کہ نطق پر عمل ہوگا اور عدم اصلی پر عمل نہیں ہو گا ۔لیکن اگرمجتہد کو اپنی طا قت بھر شدید بحث کر نے کے بعد بھی دلیل نہ ملتی تو استصحاب حال   یعنی عدم اصلی پر عمل کر تا ۔                                                                 </w:t>
      </w:r>
    </w:p>
    <w:p w14:paraId="12126E8D" w14:textId="0A2ABF7B" w:rsidR="00462B4C" w:rsidRPr="00412ED8" w:rsidRDefault="00462B4C" w:rsidP="00AE1C4A">
      <w:pPr>
        <w:pStyle w:val="Heading1"/>
      </w:pPr>
      <w:r w:rsidRPr="00412ED8">
        <w:rPr>
          <w:rtl/>
        </w:rPr>
        <w:t>(اعتراض اور جواب )</w:t>
      </w:r>
    </w:p>
    <w:p w14:paraId="6827C706" w14:textId="586A25D9" w:rsidR="00462B4C" w:rsidRPr="00EA2957" w:rsidRDefault="00462B4C" w:rsidP="00E6435F">
      <w:r w:rsidRPr="00EA2957">
        <w:rPr>
          <w:rtl/>
        </w:rPr>
        <w:t xml:space="preserve"> اعتراض : ما تن کے قول </w:t>
      </w:r>
      <w:r w:rsidR="00AE1C4A" w:rsidRPr="00AE1C4A">
        <w:rPr>
          <w:rStyle w:val="arabic"/>
          <w:rtl/>
        </w:rPr>
        <w:t xml:space="preserve">(فان وجد فی النطق )من کتا ب أو سنة (ما  یغیر الأول)أی العدم الأصلی .. فوا ضح أنہ یعمل با لنطق (والا)أی وان لم یوجد ذلک(فیستصحب الحال )أی العدم </w:t>
      </w:r>
      <w:r w:rsidR="00AE1C4A" w:rsidRPr="00AE1C4A">
        <w:rPr>
          <w:rStyle w:val="arabic"/>
          <w:rtl/>
        </w:rPr>
        <w:lastRenderedPageBreak/>
        <w:t>الأصلی أی یعمل بہ</w:t>
      </w:r>
      <w:r w:rsidRPr="00EA2957">
        <w:rPr>
          <w:rtl/>
        </w:rPr>
        <w:t xml:space="preserve"> یعنی اگر نطق میں مغیر اصل نہ ہو تو استصحاب پر عمل ہو گا ،چا ہے اور دلا ئل شر عیہ مو جود ہوں جیسے کہ مفہوم، قیاس و غیرہ ۔اور پہلے کہہ چکے ہیں :</w:t>
      </w:r>
      <w:r w:rsidR="00AE1C4A" w:rsidRPr="00AE1C4A">
        <w:rPr>
          <w:rStyle w:val="arabic"/>
          <w:rtl/>
        </w:rPr>
        <w:t>(و معنی استصحاب الحال أن یستصحب الأصل )أی العدم الأ صلی (عند عدم الد لیل الشر عی )</w:t>
      </w:r>
      <w:r w:rsidRPr="00EA2957">
        <w:rPr>
          <w:rtl/>
        </w:rPr>
        <w:t>یعنی استصحاب حال پر عمل اس وقت ہو گا جب</w:t>
      </w:r>
      <w:r w:rsidR="00E6435F">
        <w:rPr>
          <w:rFonts w:hint="cs"/>
          <w:rtl/>
        </w:rPr>
        <w:t xml:space="preserve"> </w:t>
      </w:r>
      <w:r w:rsidRPr="00EA2957">
        <w:rPr>
          <w:rtl/>
        </w:rPr>
        <w:t>کہ کو ئی بھی دلیل شر عی نہ ہو</w:t>
      </w:r>
      <w:r w:rsidR="00412ED8">
        <w:rPr>
          <w:rtl/>
        </w:rPr>
        <w:t xml:space="preserve"> ۔ ان </w:t>
      </w:r>
      <w:r w:rsidR="00E6435F">
        <w:rPr>
          <w:rFonts w:hint="cs"/>
          <w:rtl/>
        </w:rPr>
        <w:t>دو</w:t>
      </w:r>
      <w:r w:rsidR="00A81469">
        <w:rPr>
          <w:rtl/>
        </w:rPr>
        <w:t xml:space="preserve"> با توں میں تو تنا</w:t>
      </w:r>
      <w:r w:rsidR="00412ED8">
        <w:rPr>
          <w:rtl/>
        </w:rPr>
        <w:t>قض ہے</w:t>
      </w:r>
      <w:r w:rsidRPr="00EA2957">
        <w:rPr>
          <w:rtl/>
        </w:rPr>
        <w:t>؟</w:t>
      </w:r>
    </w:p>
    <w:p w14:paraId="590B2D09" w14:textId="5E189599" w:rsidR="00462B4C" w:rsidRPr="00EA2957" w:rsidRDefault="00462B4C" w:rsidP="00E6435F">
      <w:r w:rsidRPr="00EA2957">
        <w:rPr>
          <w:rtl/>
        </w:rPr>
        <w:t xml:space="preserve"> جواب: ما تن  کی عبا رت (</w:t>
      </w:r>
      <w:r w:rsidR="00AE1C4A" w:rsidRPr="00AE1C4A">
        <w:rPr>
          <w:rStyle w:val="arabic"/>
          <w:rtl/>
        </w:rPr>
        <w:t>فان وجد فی النطق ما یغیر الأول</w:t>
      </w:r>
      <w:r w:rsidR="00412ED8">
        <w:rPr>
          <w:rtl/>
        </w:rPr>
        <w:t>)میں تمام دلا ئل شرعیہ دا</w:t>
      </w:r>
      <w:r w:rsidRPr="00EA2957">
        <w:rPr>
          <w:rtl/>
        </w:rPr>
        <w:t xml:space="preserve">خل ہیں۔ اس لئے کہ مفہوم،قیاس و غیرہ سب نطق میں ثا بت ہے ،اور نطق سے مستفاد </w:t>
      </w:r>
      <w:r w:rsidR="00E6435F">
        <w:rPr>
          <w:rFonts w:hint="cs"/>
          <w:rtl/>
        </w:rPr>
        <w:t>(</w:t>
      </w:r>
      <w:r w:rsidRPr="00EA2957">
        <w:rPr>
          <w:rtl/>
        </w:rPr>
        <w:t>حاصل</w:t>
      </w:r>
      <w:r w:rsidR="00E6435F">
        <w:rPr>
          <w:rFonts w:hint="cs"/>
          <w:rtl/>
        </w:rPr>
        <w:t>)</w:t>
      </w:r>
      <w:r w:rsidRPr="00EA2957">
        <w:rPr>
          <w:rtl/>
        </w:rPr>
        <w:t>ہو تے ہیں ۔اسی لئے مصنف نے ''</w:t>
      </w:r>
      <w:r w:rsidR="00AE1C4A" w:rsidRPr="00AE1C4A">
        <w:rPr>
          <w:rStyle w:val="arabic"/>
          <w:rtl/>
        </w:rPr>
        <w:t xml:space="preserve">فان وجد نطق یغیر الأ ول </w:t>
      </w:r>
      <w:r w:rsidRPr="00EA2957">
        <w:rPr>
          <w:rtl/>
        </w:rPr>
        <w:t>''</w:t>
      </w:r>
      <w:r w:rsidR="00412ED8">
        <w:rPr>
          <w:rFonts w:hint="cs"/>
          <w:rtl/>
        </w:rPr>
        <w:t xml:space="preserve"> </w:t>
      </w:r>
      <w:r w:rsidR="00E6435F">
        <w:rPr>
          <w:rFonts w:hint="cs"/>
          <w:rtl/>
        </w:rPr>
        <w:t>(</w:t>
      </w:r>
      <w:r w:rsidRPr="00EA2957">
        <w:rPr>
          <w:rtl/>
        </w:rPr>
        <w:t>یعنی اگر نطق ملے جو مغیر اصل ہو</w:t>
      </w:r>
      <w:r w:rsidR="00E6435F">
        <w:rPr>
          <w:rFonts w:hint="cs"/>
          <w:rtl/>
        </w:rPr>
        <w:t>)</w:t>
      </w:r>
      <w:r w:rsidRPr="00EA2957">
        <w:rPr>
          <w:rtl/>
        </w:rPr>
        <w:t xml:space="preserve">  نہیں کہا ۔کیو نکہ مفہوم ،  قیاس و غیرہ نطق نہیں ۔</w:t>
      </w:r>
      <w:r w:rsidR="00412ED8">
        <w:rPr>
          <w:rFonts w:hint="cs"/>
          <w:rtl/>
        </w:rPr>
        <w:t xml:space="preserve"> </w:t>
      </w:r>
      <w:r w:rsidRPr="00EA2957">
        <w:rPr>
          <w:rtl/>
        </w:rPr>
        <w:t>ہاں البتہ نطق میں اس پر دلا لت ضرور ہے ۔لہذا دونوں با توں میں تضاد نہیں۔</w:t>
      </w:r>
    </w:p>
    <w:p w14:paraId="1CCB95C7" w14:textId="2500889C" w:rsidR="00462B4C" w:rsidRPr="00412ED8" w:rsidRDefault="00462B4C" w:rsidP="00AE1C4A">
      <w:pPr>
        <w:pStyle w:val="Heading1"/>
      </w:pPr>
      <w:r w:rsidRPr="00412ED8">
        <w:rPr>
          <w:rtl/>
        </w:rPr>
        <w:t>(احقر کی نظر میں)</w:t>
      </w:r>
    </w:p>
    <w:p w14:paraId="493DAF29" w14:textId="06ED03D6" w:rsidR="00462B4C" w:rsidRPr="00EA2957" w:rsidRDefault="00462B4C" w:rsidP="00462B4C">
      <w:r w:rsidRPr="00EA2957">
        <w:rPr>
          <w:rtl/>
        </w:rPr>
        <w:t xml:space="preserve"> دوسرا جواب :</w:t>
      </w:r>
      <w:r w:rsidR="00AE1C4A" w:rsidRPr="00AE1C4A">
        <w:rPr>
          <w:rStyle w:val="arabic"/>
          <w:rtl/>
        </w:rPr>
        <w:t xml:space="preserve">(والا فیستصحب الحال )  </w:t>
      </w:r>
      <w:r w:rsidRPr="00EA2957">
        <w:rPr>
          <w:rtl/>
        </w:rPr>
        <w:t>یہ عبارت لفظا اس طرح ہے لیکن معنا اس طرح ہے کہ اس میں وہی مو جود ہے جو مطلوب و مقصود ہے ۔</w:t>
      </w:r>
    </w:p>
    <w:p w14:paraId="5E7596C1" w14:textId="2085819F" w:rsidR="00462B4C" w:rsidRPr="00412ED8" w:rsidRDefault="00462B4C" w:rsidP="00AE1C4A">
      <w:pPr>
        <w:pStyle w:val="Heading1"/>
      </w:pPr>
      <w:r w:rsidRPr="00412ED8">
        <w:rPr>
          <w:rtl/>
        </w:rPr>
        <w:t>(شرا ئط مجتہد کا بیان )</w:t>
      </w:r>
    </w:p>
    <w:p w14:paraId="6025424D" w14:textId="17F51C1B" w:rsidR="00462B4C" w:rsidRPr="00EA2957" w:rsidRDefault="00462B4C" w:rsidP="000F1C0A">
      <w:r w:rsidRPr="00EA2957">
        <w:rPr>
          <w:rtl/>
        </w:rPr>
        <w:t xml:space="preserve"> (</w:t>
      </w:r>
      <w:r w:rsidR="00AE1C4A" w:rsidRPr="00AE1C4A">
        <w:rPr>
          <w:rStyle w:val="arabic"/>
          <w:rtl/>
        </w:rPr>
        <w:t>وَمِنْ شَرْطِ الْمُفْتِیْ أَنْ یَکُوْنَ عَالِماً بِا لْفِقْہِ أَصْلاً وَ فَرْعًا خِلاَ فًا وَمذْ ھَبًا وَأَنْ یَکُوْ نَ کَا مِلَ الْآ لَةِ فِی الْاِ جْتِہَادِ عَارِفًا بِمَا یُحْتَاجُ اِلَیْہِ فِی اسْتِنْبَاطِ الْأَحْکَامِ مِنَ النَّحْوِ وَ اللُّغَةِ وَ مَعْرِفَةِ الرِّجَالِ الرَّا وِیْنَ  وَتَفْسِیْرِ الْآیَاتِ الْوَارِدَةِ فِی الْأَحْکَامِ وَالْأَخْبَارِ الْوَارِدَةِ فِیْھَا</w:t>
      </w:r>
      <w:r w:rsidR="000F1C0A">
        <w:rPr>
          <w:rFonts w:hint="cs"/>
          <w:rtl/>
        </w:rPr>
        <w:t>.</w:t>
      </w:r>
      <w:r w:rsidRPr="00EA2957">
        <w:rPr>
          <w:rtl/>
        </w:rPr>
        <w:t xml:space="preserve">  اور مفتی )</w:t>
      </w:r>
      <w:r w:rsidR="00E6435F">
        <w:rPr>
          <w:rtl/>
        </w:rPr>
        <w:t xml:space="preserve"> مراد مجتہد (کی) پہلی (شرط یہ ہ</w:t>
      </w:r>
      <w:r w:rsidR="00E6435F">
        <w:rPr>
          <w:rFonts w:hint="cs"/>
          <w:rtl/>
        </w:rPr>
        <w:t>ے</w:t>
      </w:r>
      <w:r w:rsidRPr="00EA2957">
        <w:rPr>
          <w:rtl/>
        </w:rPr>
        <w:t xml:space="preserve">کہ وہ عا لم ہو </w:t>
      </w:r>
      <w:r w:rsidR="00A81469">
        <w:rPr>
          <w:rtl/>
        </w:rPr>
        <w:t>فقہ کا اصل ،</w:t>
      </w:r>
      <w:r w:rsidR="00A81469">
        <w:rPr>
          <w:rFonts w:hint="cs"/>
          <w:rtl/>
        </w:rPr>
        <w:t xml:space="preserve"> </w:t>
      </w:r>
      <w:r w:rsidR="00A81469">
        <w:rPr>
          <w:rtl/>
        </w:rPr>
        <w:lastRenderedPageBreak/>
        <w:t>فرع</w:t>
      </w:r>
      <w:r w:rsidRPr="00EA2957">
        <w:rPr>
          <w:rtl/>
        </w:rPr>
        <w:t>،</w:t>
      </w:r>
      <w:r w:rsidR="00A81469">
        <w:rPr>
          <w:rFonts w:hint="cs"/>
          <w:rtl/>
        </w:rPr>
        <w:t xml:space="preserve"> </w:t>
      </w:r>
      <w:r w:rsidR="00412ED8">
        <w:rPr>
          <w:rFonts w:hint="cs"/>
          <w:rtl/>
        </w:rPr>
        <w:t xml:space="preserve"> </w:t>
      </w:r>
      <w:r w:rsidRPr="00EA2957">
        <w:rPr>
          <w:rtl/>
        </w:rPr>
        <w:t xml:space="preserve">خلاف اور مذ ہب کے اعتبار سے )یعنی مسا ئل فقہ کو جا نتا </w:t>
      </w:r>
      <w:r w:rsidR="00412ED8">
        <w:rPr>
          <w:rtl/>
        </w:rPr>
        <w:t>ہو ،فقہ کے قواعد اور فروع کو جا</w:t>
      </w:r>
      <w:r w:rsidRPr="00EA2957">
        <w:rPr>
          <w:rtl/>
        </w:rPr>
        <w:t xml:space="preserve">نتا ہو اور اختلا فی مسائل کے اقوال کوجا نتا ہو تا کہ ان اقوال میں سے کسی ایک قول کو اختیار کرے اور تمام اقوال کی مخالفت نہ کرے نیا قول ایجاد کر کے اس لئے کہ متقدمین کا مختلف فیہ مسئلہ میں مثلا </w:t>
      </w:r>
      <w:r w:rsidR="00E6435F">
        <w:rPr>
          <w:rFonts w:hint="cs"/>
          <w:rtl/>
        </w:rPr>
        <w:t>تین</w:t>
      </w:r>
      <w:r w:rsidRPr="00EA2957">
        <w:rPr>
          <w:rtl/>
        </w:rPr>
        <w:t xml:space="preserve">  اقوال کی طرف جا نا یہ </w:t>
      </w:r>
      <w:r w:rsidR="00E6435F">
        <w:rPr>
          <w:rFonts w:hint="cs"/>
          <w:rtl/>
        </w:rPr>
        <w:t>تین</w:t>
      </w:r>
      <w:r w:rsidRPr="00EA2957">
        <w:rPr>
          <w:rtl/>
        </w:rPr>
        <w:t xml:space="preserve"> سے زائد اقول کی نفی پر اتفاق ہے لہذا بعد کے مجتہد کے لئے متقد مین کے اتفاق سے اختلاف کر نا جا ئز نہیں ۔</w:t>
      </w:r>
    </w:p>
    <w:p w14:paraId="106D7C29" w14:textId="3CCA6609" w:rsidR="00462B4C" w:rsidRPr="00412ED8" w:rsidRDefault="00462B4C" w:rsidP="00AE1C4A">
      <w:pPr>
        <w:pStyle w:val="Heading1"/>
      </w:pPr>
      <w:r w:rsidRPr="00412ED8">
        <w:rPr>
          <w:rtl/>
        </w:rPr>
        <w:t>(مجتہد فیہ مسا ئل کسے کہتے ہیں )</w:t>
      </w:r>
    </w:p>
    <w:p w14:paraId="5340F1DB" w14:textId="77777777" w:rsidR="00462B4C" w:rsidRPr="00EA2957" w:rsidRDefault="00462B4C" w:rsidP="00462B4C">
      <w:r w:rsidRPr="00EA2957">
        <w:rPr>
          <w:rtl/>
        </w:rPr>
        <w:t xml:space="preserve"> اجتہاد کا ایک رکن ان مسا ئل کی تعیین ہے جن میں</w:t>
      </w:r>
      <w:r w:rsidR="00412ED8">
        <w:rPr>
          <w:rtl/>
        </w:rPr>
        <w:t xml:space="preserve"> اجتہاد کیا جا سکتا ہے ایسے مسا</w:t>
      </w:r>
      <w:r w:rsidRPr="00EA2957">
        <w:rPr>
          <w:rtl/>
        </w:rPr>
        <w:t>ئل کو ''مجتہد فیہ '' کہا جا تا ہے ۔</w:t>
      </w:r>
    </w:p>
    <w:p w14:paraId="7D8B4AE7" w14:textId="77777777" w:rsidR="00462B4C" w:rsidRPr="00EA2957" w:rsidRDefault="00462B4C" w:rsidP="00462B4C">
      <w:r w:rsidRPr="00EA2957">
        <w:rPr>
          <w:rtl/>
        </w:rPr>
        <w:t xml:space="preserve"> مجتہد فیہ مسا ئل میں اگر کو ئی شخص اجتہادی غلطی کر جا ئے تب بھی گنہگار نہیں ہو گا ۔  یہ وہ عملی اور فروعی احکام ہیں جن میں کو ئی قطعی دلیل مو جود نہ ہو ۔</w:t>
      </w:r>
    </w:p>
    <w:p w14:paraId="63C572C8" w14:textId="77777777" w:rsidR="00462B4C" w:rsidRPr="00EA2957" w:rsidRDefault="00E6435F" w:rsidP="00E6435F">
      <w:r>
        <w:rPr>
          <w:rtl/>
        </w:rPr>
        <w:t xml:space="preserve">  بعض فقہا</w:t>
      </w:r>
      <w:r w:rsidR="00412ED8">
        <w:rPr>
          <w:rtl/>
        </w:rPr>
        <w:t xml:space="preserve"> نے لکھا ہ</w:t>
      </w:r>
      <w:r w:rsidR="00412ED8">
        <w:rPr>
          <w:rFonts w:hint="cs"/>
          <w:rtl/>
        </w:rPr>
        <w:t>ے</w:t>
      </w:r>
      <w:r w:rsidR="00462B4C" w:rsidRPr="00EA2957">
        <w:rPr>
          <w:rtl/>
        </w:rPr>
        <w:t xml:space="preserve">کہ ''مجتہد </w:t>
      </w:r>
      <w:r>
        <w:rPr>
          <w:rtl/>
        </w:rPr>
        <w:t>فیہ ''وہی مسائل ہیں جن میں فقہا</w:t>
      </w:r>
      <w:r w:rsidR="00462B4C" w:rsidRPr="00EA2957">
        <w:rPr>
          <w:rtl/>
        </w:rPr>
        <w:t xml:space="preserve"> کے در م</w:t>
      </w:r>
      <w:r w:rsidR="00412ED8">
        <w:rPr>
          <w:rtl/>
        </w:rPr>
        <w:t>یان اختلاف رائے ہو ۔اس کا منشا</w:t>
      </w:r>
      <w:r>
        <w:rPr>
          <w:rtl/>
        </w:rPr>
        <w:t>بھی یہی ہ</w:t>
      </w:r>
      <w:r>
        <w:rPr>
          <w:rFonts w:hint="cs"/>
          <w:rtl/>
        </w:rPr>
        <w:t>ے</w:t>
      </w:r>
      <w:r w:rsidR="00462B4C" w:rsidRPr="00EA2957">
        <w:rPr>
          <w:rtl/>
        </w:rPr>
        <w:t>کہ جو احکام قطعی</w:t>
      </w:r>
      <w:r w:rsidR="00412ED8">
        <w:rPr>
          <w:rtl/>
        </w:rPr>
        <w:t xml:space="preserve"> اور یقینی دلیلوں سے اخذ کئے جا</w:t>
      </w:r>
      <w:r w:rsidR="00462B4C" w:rsidRPr="00EA2957">
        <w:rPr>
          <w:rtl/>
        </w:rPr>
        <w:t>ئیں وہ عام طور پر امت کے درمیان مسلمات کا درجہ رکھتے ہیں اور ان پر اجماع و اتفاق پا یا جا تا ہے  ایسے مسائل میں اجتہاد و اختلاف کا مو قع نہیں ہو تا ۔</w:t>
      </w:r>
      <w:r>
        <w:rPr>
          <w:rFonts w:hint="cs"/>
          <w:rtl/>
        </w:rPr>
        <w:t>(</w:t>
      </w:r>
      <w:r w:rsidR="00412ED8">
        <w:rPr>
          <w:rtl/>
        </w:rPr>
        <w:t>مبا دیا ت فقہ ص٤٤</w:t>
      </w:r>
      <w:r>
        <w:rPr>
          <w:rFonts w:hint="cs"/>
          <w:rtl/>
        </w:rPr>
        <w:t>)</w:t>
      </w:r>
    </w:p>
    <w:p w14:paraId="28D14E08" w14:textId="77777777" w:rsidR="00462B4C" w:rsidRPr="00EA2957" w:rsidRDefault="00E6435F" w:rsidP="00E6435F">
      <w:r>
        <w:rPr>
          <w:rtl/>
        </w:rPr>
        <w:t xml:space="preserve"> (اور) دوسری شرط (یہ ہ</w:t>
      </w:r>
      <w:r>
        <w:rPr>
          <w:rFonts w:hint="cs"/>
          <w:rtl/>
        </w:rPr>
        <w:t>ے</w:t>
      </w:r>
      <w:r w:rsidR="00462B4C" w:rsidRPr="00EA2957">
        <w:rPr>
          <w:rtl/>
        </w:rPr>
        <w:t>کہ وہ اجتہاد میں کا مل الآ ل</w:t>
      </w:r>
      <w:r>
        <w:rPr>
          <w:rFonts w:hint="cs"/>
          <w:rtl/>
        </w:rPr>
        <w:t>ۃ</w:t>
      </w:r>
      <w:r w:rsidR="00462B4C" w:rsidRPr="00EA2957">
        <w:rPr>
          <w:rtl/>
        </w:rPr>
        <w:t xml:space="preserve"> ہو )یعنی اجتہاد کے آ لات کمال کے ساتھ ا س میں پا ئیں جا تے ہوں اور (استنباط ا</w:t>
      </w:r>
      <w:r w:rsidR="00412ED8">
        <w:rPr>
          <w:rtl/>
        </w:rPr>
        <w:t>حکام کے ضروری فنون کو جا ننے وا</w:t>
      </w:r>
      <w:r w:rsidR="00462B4C" w:rsidRPr="00EA2957">
        <w:rPr>
          <w:rtl/>
        </w:rPr>
        <w:t xml:space="preserve">لاہو یعنی نحو ،لغت)کو جا ننے وا لا ہو، (اور)اخبار کو </w:t>
      </w:r>
      <w:r w:rsidR="00412ED8">
        <w:rPr>
          <w:rtl/>
        </w:rPr>
        <w:t>(روا یت کر نے وا لے رجال کی معر</w:t>
      </w:r>
      <w:r w:rsidR="00462B4C" w:rsidRPr="00EA2957">
        <w:rPr>
          <w:rtl/>
        </w:rPr>
        <w:t>فت رکھتاہو )تا کہ مقبول کی روا یت کو لے اور مجروح کی روایت کو نہ لے (اور احکام سے متعلق نا زل شدہ آ یات کی )تفسیر کو (اور احکام سے متعلق روایتوں کی تفسیر کو )جا نتا ہو تا کہ اجتہاد آ یا ت و اخبار کے موا فق ہو مخا لف نہ ہو ۔</w:t>
      </w:r>
    </w:p>
    <w:p w14:paraId="00AB478D" w14:textId="77777777" w:rsidR="00462B4C" w:rsidRPr="00EA2957" w:rsidRDefault="00462B4C" w:rsidP="00E6435F">
      <w:r w:rsidRPr="00EA2957">
        <w:rPr>
          <w:rtl/>
        </w:rPr>
        <w:lastRenderedPageBreak/>
        <w:t xml:space="preserve"> شا رح محلی</w:t>
      </w:r>
      <w:r w:rsidR="00412ED8">
        <w:rPr>
          <w:rFonts w:hint="cs"/>
          <w:rtl/>
        </w:rPr>
        <w:t>ؒ</w:t>
      </w:r>
      <w:r w:rsidRPr="00EA2957">
        <w:rPr>
          <w:rtl/>
        </w:rPr>
        <w:t xml:space="preserve"> فر ما تے ہیں :  ماتن</w:t>
      </w:r>
      <w:r w:rsidR="00412ED8">
        <w:rPr>
          <w:rFonts w:hint="cs"/>
          <w:rtl/>
        </w:rPr>
        <w:t>ؒ</w:t>
      </w:r>
      <w:r w:rsidRPr="00EA2957">
        <w:rPr>
          <w:rtl/>
        </w:rPr>
        <w:t xml:space="preserve"> نے عا رفا سے آ خ</w:t>
      </w:r>
      <w:r w:rsidR="00412ED8">
        <w:rPr>
          <w:rtl/>
        </w:rPr>
        <w:t>ر تک جن فنون کو ذکر کیا وہ سب آ</w:t>
      </w:r>
      <w:r w:rsidRPr="00EA2957">
        <w:rPr>
          <w:rtl/>
        </w:rPr>
        <w:t xml:space="preserve">لات اجتہاد میں سے ہیں ۔اسی طرح قواعد اصول کو جا ننا </w:t>
      </w:r>
      <w:r w:rsidR="00412ED8">
        <w:rPr>
          <w:rtl/>
        </w:rPr>
        <w:t>بھی آ لات اجتہاد میں سے ہے</w:t>
      </w:r>
      <w:r w:rsidRPr="00EA2957">
        <w:rPr>
          <w:rtl/>
        </w:rPr>
        <w:t>۔</w:t>
      </w:r>
      <w:r w:rsidR="00412ED8">
        <w:rPr>
          <w:rFonts w:hint="cs"/>
          <w:rtl/>
        </w:rPr>
        <w:t xml:space="preserve"> </w:t>
      </w:r>
      <w:r w:rsidRPr="00EA2957">
        <w:rPr>
          <w:rtl/>
        </w:rPr>
        <w:t xml:space="preserve">اور اس کے علا وہ  </w:t>
      </w:r>
      <w:r w:rsidR="00E6435F">
        <w:rPr>
          <w:rFonts w:hint="cs"/>
          <w:rtl/>
        </w:rPr>
        <w:t>(</w:t>
      </w:r>
      <w:r w:rsidRPr="00EA2957">
        <w:rPr>
          <w:rtl/>
        </w:rPr>
        <w:t>شرح ورقات ص٢٣</w:t>
      </w:r>
      <w:r w:rsidR="00E6435F">
        <w:rPr>
          <w:rFonts w:hint="cs"/>
          <w:rtl/>
        </w:rPr>
        <w:t>)</w:t>
      </w:r>
      <w:r w:rsidRPr="00EA2957">
        <w:rPr>
          <w:rtl/>
        </w:rPr>
        <w:t xml:space="preserve"> موا قع اجماع کو ،نا سخ و منسوخ کو اور اسباب نزول کو جا ننا بھی آ لات اجتہاد میں سے ہیں ۔</w:t>
      </w:r>
      <w:r w:rsidR="00E6435F">
        <w:rPr>
          <w:rFonts w:hint="cs"/>
          <w:rtl/>
        </w:rPr>
        <w:t>(</w:t>
      </w:r>
      <w:r w:rsidR="00412ED8">
        <w:rPr>
          <w:rtl/>
        </w:rPr>
        <w:t>حا ش</w:t>
      </w:r>
      <w:r w:rsidR="00412ED8">
        <w:rPr>
          <w:rFonts w:hint="cs"/>
          <w:rtl/>
        </w:rPr>
        <w:t>یۃ</w:t>
      </w:r>
      <w:r w:rsidRPr="00EA2957">
        <w:rPr>
          <w:rtl/>
        </w:rPr>
        <w:t xml:space="preserve"> الد میا طی ص٢٣</w:t>
      </w:r>
      <w:r w:rsidR="00E6435F">
        <w:rPr>
          <w:rFonts w:hint="cs"/>
          <w:rtl/>
        </w:rPr>
        <w:t>)</w:t>
      </w:r>
      <w:r w:rsidRPr="00EA2957">
        <w:rPr>
          <w:rtl/>
        </w:rPr>
        <w:t xml:space="preserve"> </w:t>
      </w:r>
    </w:p>
    <w:p w14:paraId="45E49A01" w14:textId="3BB946BB" w:rsidR="00462B4C" w:rsidRPr="00412ED8" w:rsidRDefault="00462B4C" w:rsidP="00AE1C4A">
      <w:pPr>
        <w:pStyle w:val="Heading1"/>
      </w:pPr>
      <w:r w:rsidRPr="00412ED8">
        <w:rPr>
          <w:rtl/>
        </w:rPr>
        <w:t>(شرط مستفتی کا بیان )</w:t>
      </w:r>
    </w:p>
    <w:p w14:paraId="6DF4F187" w14:textId="05B9980C" w:rsidR="00462B4C" w:rsidRPr="00EA2957" w:rsidRDefault="00462B4C" w:rsidP="000F1C0A">
      <w:r w:rsidRPr="00EA2957">
        <w:rPr>
          <w:rtl/>
        </w:rPr>
        <w:t xml:space="preserve"> ( </w:t>
      </w:r>
      <w:r w:rsidR="00AE1C4A" w:rsidRPr="00AE1C4A">
        <w:rPr>
          <w:rStyle w:val="arabic"/>
          <w:rtl/>
        </w:rPr>
        <w:t>وَمِنْ شَرْطِ الْمُسْتَفْتِی أَنْ یَکُوْنَ مِنْ أَھْلِ التَّقْلِیْدِ فَیُقَلِّدَ الْمُفْتِیَ فِی الْفُتْیَا وَلَیْسَ لِلْعَالِمِ أَنْ یُقَلِّدَ</w:t>
      </w:r>
      <w:r w:rsidR="000F1C0A">
        <w:rPr>
          <w:rFonts w:hint="cs"/>
          <w:rtl/>
        </w:rPr>
        <w:t>.</w:t>
      </w:r>
      <w:r w:rsidR="00E6435F">
        <w:rPr>
          <w:rtl/>
        </w:rPr>
        <w:t xml:space="preserve"> اور مستفتی کی شرط یہ ہ</w:t>
      </w:r>
      <w:r w:rsidR="00E6435F">
        <w:rPr>
          <w:rFonts w:hint="cs"/>
          <w:rtl/>
        </w:rPr>
        <w:t>ے</w:t>
      </w:r>
      <w:r w:rsidRPr="00EA2957">
        <w:rPr>
          <w:rtl/>
        </w:rPr>
        <w:t xml:space="preserve">کہ وہ اہل تقلید میں سے ہو )  یعنی مجتہد نہ ہو </w:t>
      </w:r>
      <w:r w:rsidR="00D27504">
        <w:rPr>
          <w:rtl/>
        </w:rPr>
        <w:t>۔اگر مستفتی اہل تقلید میں سے ہو</w:t>
      </w:r>
      <w:r w:rsidRPr="00EA2957">
        <w:rPr>
          <w:rtl/>
        </w:rPr>
        <w:t xml:space="preserve">گا (تو وہ مفتی کی تقلید کرے گا فتوے میں )اور اگر مستفتی اہل تقلید میں سے نہ ہو </w:t>
      </w:r>
      <w:r w:rsidR="00D27504">
        <w:rPr>
          <w:rFonts w:hint="cs"/>
          <w:rtl/>
        </w:rPr>
        <w:t>یعنی</w:t>
      </w:r>
      <w:r w:rsidRPr="00EA2957">
        <w:rPr>
          <w:rtl/>
        </w:rPr>
        <w:t xml:space="preserve"> اہل اجتہا</w:t>
      </w:r>
      <w:r w:rsidR="00412ED8">
        <w:rPr>
          <w:rtl/>
        </w:rPr>
        <w:t>د میں سے ہو تو اس کے لئے استفتا</w:t>
      </w:r>
      <w:r w:rsidRPr="00EA2957">
        <w:rPr>
          <w:rtl/>
        </w:rPr>
        <w:t xml:space="preserve"> یعنی فتوی طلب کر نا جا ئز نہیں ہے جیسا کہ ما تن   آ گے فر ما تے ہیں : </w:t>
      </w:r>
      <w:r w:rsidR="00D27504">
        <w:rPr>
          <w:rtl/>
        </w:rPr>
        <w:t>(اور جا ئز نہیں ہے عا لم کے لئے</w:t>
      </w:r>
      <w:r w:rsidRPr="00EA2957">
        <w:rPr>
          <w:rtl/>
        </w:rPr>
        <w:t>)</w:t>
      </w:r>
      <w:r w:rsidR="00D27504">
        <w:rPr>
          <w:rFonts w:hint="cs"/>
          <w:rtl/>
        </w:rPr>
        <w:t xml:space="preserve"> </w:t>
      </w:r>
      <w:r w:rsidRPr="00EA2957">
        <w:rPr>
          <w:rtl/>
        </w:rPr>
        <w:t>یعنی مجتہد کے لئے (کہ وہ تقلید کرے )اس کے اجتہاد پر قا در ہو نے کی و جہ سے ۔</w:t>
      </w:r>
      <w:r w:rsidR="00412ED8">
        <w:rPr>
          <w:rFonts w:hint="cs"/>
          <w:rtl/>
        </w:rPr>
        <w:t xml:space="preserve"> </w:t>
      </w:r>
      <w:r w:rsidRPr="00EA2957">
        <w:rPr>
          <w:rtl/>
        </w:rPr>
        <w:t>اور اجتہاد اصل ہے ۔تقلید بدل ہے اور اصل پر قدرت کی صورت میں بدل کی طرف عدول جا ئز نہیں ہو تا ۔</w:t>
      </w:r>
    </w:p>
    <w:p w14:paraId="68E2B330" w14:textId="4DDB3725" w:rsidR="00462B4C" w:rsidRPr="00412ED8" w:rsidRDefault="00462B4C" w:rsidP="00AE1C4A">
      <w:pPr>
        <w:pStyle w:val="Heading1"/>
      </w:pPr>
      <w:r w:rsidRPr="00412ED8">
        <w:rPr>
          <w:rtl/>
        </w:rPr>
        <w:t>(تقلید کا بیان )</w:t>
      </w:r>
    </w:p>
    <w:p w14:paraId="5C012F0C" w14:textId="09A2B5DE" w:rsidR="00462B4C" w:rsidRPr="00EA2957" w:rsidRDefault="00462B4C" w:rsidP="000F1C0A">
      <w:r w:rsidRPr="00EA2957">
        <w:rPr>
          <w:rtl/>
        </w:rPr>
        <w:t xml:space="preserve">  (</w:t>
      </w:r>
      <w:r w:rsidR="00AE1C4A" w:rsidRPr="00AE1C4A">
        <w:rPr>
          <w:rStyle w:val="arabic"/>
          <w:rtl/>
        </w:rPr>
        <w:t xml:space="preserve">وَالتَّقْلِیْدُ قَبُوْلُ قَوْلِ الْقَائِلِ بِلاَ حُجَّةٍ فَعَلَی ھَذٰا قَبُوْلُ قَوْلِ النَّبِیِّ </w:t>
      </w:r>
      <w:r w:rsidR="00412ED8">
        <w:rPr>
          <w:rFonts w:ascii="Times New Roman" w:hAnsi="Times New Roman" w:cs="Times New Roman" w:hint="cs"/>
          <w:rtl/>
        </w:rPr>
        <w:t>ﷺ</w:t>
      </w:r>
      <w:r w:rsidR="00AE1C4A" w:rsidRPr="00AE1C4A">
        <w:rPr>
          <w:rStyle w:val="arabic"/>
          <w:rtl/>
        </w:rPr>
        <w:t>لاَ یُسَمَّی تَقْلِیْدًا</w:t>
      </w:r>
      <w:r w:rsidRPr="00EA2957">
        <w:rPr>
          <w:rtl/>
        </w:rPr>
        <w:t xml:space="preserve"> </w:t>
      </w:r>
      <w:r w:rsidR="000F1C0A">
        <w:rPr>
          <w:rFonts w:hint="cs"/>
          <w:rtl/>
        </w:rPr>
        <w:t>.</w:t>
      </w:r>
      <w:r w:rsidRPr="00EA2957">
        <w:rPr>
          <w:rtl/>
        </w:rPr>
        <w:t>تقلید کہتے ہیں : قائل کے  قول کوبلا حجت قبول کر نا )یعنی قائل کے اس قول کو قبول کرنا جس کی حجت ذکر نہ کی ہو تقلید کہلا تا ہے (پس اس</w:t>
      </w:r>
      <w:r w:rsidR="00D27504">
        <w:rPr>
          <w:rtl/>
        </w:rPr>
        <w:t xml:space="preserve"> تعریف کے مطا بق )ذکر کئے ہو</w:t>
      </w:r>
      <w:r w:rsidR="00D27504">
        <w:rPr>
          <w:rFonts w:hint="cs"/>
          <w:rtl/>
        </w:rPr>
        <w:t>ئے</w:t>
      </w:r>
      <w:r w:rsidRPr="00EA2957">
        <w:rPr>
          <w:rtl/>
        </w:rPr>
        <w:t xml:space="preserve"> احکام میں (نبی کریم  </w:t>
      </w:r>
      <w:r w:rsidR="00412ED8">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کو</w:t>
      </w:r>
      <w:r w:rsidRPr="00EA2957">
        <w:rPr>
          <w:rtl/>
        </w:rPr>
        <w:t xml:space="preserve"> </w:t>
      </w:r>
      <w:r w:rsidRPr="00EA2957">
        <w:rPr>
          <w:rFonts w:hint="cs"/>
          <w:rtl/>
        </w:rPr>
        <w:t>قبول</w:t>
      </w:r>
      <w:r w:rsidRPr="00EA2957">
        <w:rPr>
          <w:rtl/>
        </w:rPr>
        <w:t xml:space="preserve"> </w:t>
      </w:r>
      <w:r w:rsidRPr="00EA2957">
        <w:rPr>
          <w:rFonts w:hint="cs"/>
          <w:rtl/>
        </w:rPr>
        <w:t>کر</w:t>
      </w:r>
      <w:r w:rsidRPr="00EA2957">
        <w:rPr>
          <w:rtl/>
        </w:rPr>
        <w:t xml:space="preserve"> </w:t>
      </w:r>
      <w:r w:rsidRPr="00EA2957">
        <w:rPr>
          <w:rFonts w:hint="cs"/>
          <w:rtl/>
        </w:rPr>
        <w:t>نا</w:t>
      </w:r>
      <w:r w:rsidRPr="00EA2957">
        <w:rPr>
          <w:rtl/>
        </w:rPr>
        <w:t xml:space="preserve"> </w:t>
      </w:r>
      <w:r w:rsidRPr="00EA2957">
        <w:rPr>
          <w:rFonts w:hint="cs"/>
          <w:rtl/>
        </w:rPr>
        <w:t>تقل</w:t>
      </w:r>
      <w:r w:rsidRPr="00EA2957">
        <w:rPr>
          <w:rtl/>
        </w:rPr>
        <w:t xml:space="preserve">ید نہیں کہلا ئے گا )  اس لئے کہ آ پ  </w:t>
      </w:r>
      <w:r w:rsidR="00412ED8">
        <w:rPr>
          <w:rFonts w:ascii="Times New Roman" w:hAnsi="Times New Roman" w:cs="Times New Roman" w:hint="cs"/>
          <w:rtl/>
        </w:rPr>
        <w:t>ﷺ</w:t>
      </w:r>
      <w:r w:rsidRPr="00EA2957">
        <w:rPr>
          <w:rtl/>
        </w:rPr>
        <w:t xml:space="preserve"> </w:t>
      </w:r>
      <w:r w:rsidRPr="00EA2957">
        <w:rPr>
          <w:rFonts w:hint="cs"/>
          <w:rtl/>
        </w:rPr>
        <w:t>کا</w:t>
      </w:r>
      <w:r w:rsidRPr="00EA2957">
        <w:rPr>
          <w:rtl/>
        </w:rPr>
        <w:t xml:space="preserve"> </w:t>
      </w:r>
      <w:r w:rsidRPr="00EA2957">
        <w:rPr>
          <w:rFonts w:hint="cs"/>
          <w:rtl/>
        </w:rPr>
        <w:t>قول</w:t>
      </w:r>
      <w:r w:rsidRPr="00EA2957">
        <w:rPr>
          <w:rtl/>
        </w:rPr>
        <w:t xml:space="preserve"> </w:t>
      </w:r>
      <w:r w:rsidRPr="00EA2957">
        <w:rPr>
          <w:rFonts w:hint="cs"/>
          <w:rtl/>
        </w:rPr>
        <w:t>حجت</w:t>
      </w:r>
      <w:r w:rsidRPr="00EA2957">
        <w:rPr>
          <w:rtl/>
        </w:rPr>
        <w:t xml:space="preserve"> </w:t>
      </w:r>
      <w:r w:rsidRPr="00EA2957">
        <w:rPr>
          <w:rFonts w:hint="cs"/>
          <w:rtl/>
        </w:rPr>
        <w:t>ہے</w:t>
      </w:r>
      <w:r w:rsidRPr="00EA2957">
        <w:rPr>
          <w:rtl/>
        </w:rPr>
        <w:t xml:space="preserve"> (</w:t>
      </w:r>
      <w:r w:rsidR="00AE1C4A" w:rsidRPr="00AE1C4A">
        <w:rPr>
          <w:rStyle w:val="arabic"/>
          <w:rtl/>
        </w:rPr>
        <w:t xml:space="preserve">وَمِنْھُمْ مَنْ قَالَ : أَ لتَّقْلِیْدُ قَبُوْلُ قَوْلِ الْقَائِلِ وَأَنْتَ لاَتَدْرِیْ مِنْ أَیْنَ   قَالَہُ۔فَاِنْ قُلْنَا اِنَّ النَّبِیَّ </w:t>
      </w:r>
      <w:r w:rsidR="00412ED8">
        <w:rPr>
          <w:rFonts w:ascii="Times New Roman" w:hAnsi="Times New Roman" w:cs="Times New Roman" w:hint="cs"/>
          <w:rtl/>
        </w:rPr>
        <w:t>ﷺ</w:t>
      </w:r>
      <w:r w:rsidR="00AE1C4A" w:rsidRPr="00AE1C4A">
        <w:rPr>
          <w:rStyle w:val="arabic"/>
          <w:rtl/>
        </w:rPr>
        <w:t xml:space="preserve"> کَانَ یَقُوْلُ </w:t>
      </w:r>
      <w:r w:rsidR="00AE1C4A" w:rsidRPr="00AE1C4A">
        <w:rPr>
          <w:rStyle w:val="arabic"/>
          <w:rtl/>
        </w:rPr>
        <w:lastRenderedPageBreak/>
        <w:t>بِا لْقِیَاسِ فَیَجُوْزُ أَنْ یُسَمَّی قَبُوْلُ   قَوْلِہِ تَقْلِیْدًا</w:t>
      </w:r>
      <w:r w:rsidR="000F1C0A">
        <w:rPr>
          <w:rFonts w:hint="cs"/>
          <w:rtl/>
        </w:rPr>
        <w:t>.</w:t>
      </w:r>
      <w:r w:rsidRPr="00EA2957">
        <w:rPr>
          <w:rtl/>
        </w:rPr>
        <w:t>اور بعض اصو لیین نے )تقلید کی تعریف کر تے ہو ئے (کہا تقلید کہتے ہیں : قائل   کے قول کو قبول کر نا اس حال میں کہ تجھے معلوم نہ ہو کہ قائل یہ بات کہاں سے کہہ رہا ہے )یعنی کہ تجھے   قائل کے قول کاما</w:t>
      </w:r>
      <w:r w:rsidR="00B72A50">
        <w:rPr>
          <w:rFonts w:hint="cs"/>
          <w:rtl/>
        </w:rPr>
        <w:t>ٔ</w:t>
      </w:r>
      <w:r w:rsidRPr="00EA2957">
        <w:rPr>
          <w:rtl/>
        </w:rPr>
        <w:t>خذ معلوم نہ ہو ۔اس تعریف کے پی</w:t>
      </w:r>
      <w:r w:rsidR="00750E37">
        <w:rPr>
          <w:rtl/>
        </w:rPr>
        <w:t>ش نظر ما</w:t>
      </w:r>
      <w:r w:rsidRPr="00EA2957">
        <w:rPr>
          <w:rtl/>
        </w:rPr>
        <w:t>تن آ گے تفصیل بیان فر ما رہے ہیں :</w:t>
      </w:r>
    </w:p>
    <w:p w14:paraId="3476CDCE" w14:textId="08EF662B" w:rsidR="00462B4C" w:rsidRPr="00EA2957" w:rsidRDefault="00462B4C" w:rsidP="00B72A50">
      <w:r w:rsidRPr="00EA2957">
        <w:rPr>
          <w:rtl/>
        </w:rPr>
        <w:t xml:space="preserve">  (پس اگر ہم یہ کہے کہ نبی کریم </w:t>
      </w:r>
      <w:r w:rsidR="00750E37">
        <w:rPr>
          <w:rFonts w:ascii="Times New Roman" w:hAnsi="Times New Roman" w:cs="Times New Roman" w:hint="cs"/>
          <w:rtl/>
        </w:rPr>
        <w:t>ﷺ</w:t>
      </w:r>
      <w:r w:rsidRPr="00EA2957">
        <w:rPr>
          <w:rtl/>
        </w:rPr>
        <w:t xml:space="preserve">)  </w:t>
      </w:r>
      <w:r w:rsidRPr="00EA2957">
        <w:rPr>
          <w:rFonts w:hint="cs"/>
          <w:rtl/>
        </w:rPr>
        <w:t>وح</w:t>
      </w:r>
      <w:r w:rsidRPr="00EA2957">
        <w:rPr>
          <w:rtl/>
        </w:rPr>
        <w:t xml:space="preserve">ی کی طرح (قیاس سے بھی حکم ذکر فر ما تے تھے) یعنی کہ اجتہاد کر </w:t>
      </w:r>
      <w:r w:rsidR="00D27504">
        <w:rPr>
          <w:rtl/>
        </w:rPr>
        <w:t>کے حکم بتلا تے تھے (تو جا ئز  ہ</w:t>
      </w:r>
      <w:r w:rsidR="00D27504">
        <w:rPr>
          <w:rFonts w:hint="cs"/>
          <w:rtl/>
        </w:rPr>
        <w:t>ے</w:t>
      </w:r>
      <w:r w:rsidRPr="00EA2957">
        <w:rPr>
          <w:rtl/>
        </w:rPr>
        <w:t xml:space="preserve">کہ نبی کریم  </w:t>
      </w:r>
      <w:r w:rsidR="00750E37">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کے</w:t>
      </w:r>
      <w:r w:rsidRPr="00EA2957">
        <w:rPr>
          <w:rtl/>
        </w:rPr>
        <w:t xml:space="preserve"> </w:t>
      </w:r>
      <w:r w:rsidRPr="00EA2957">
        <w:rPr>
          <w:rFonts w:hint="cs"/>
          <w:rtl/>
        </w:rPr>
        <w:t>قبول</w:t>
      </w:r>
      <w:r w:rsidRPr="00EA2957">
        <w:rPr>
          <w:rtl/>
        </w:rPr>
        <w:t xml:space="preserve"> </w:t>
      </w:r>
      <w:r w:rsidRPr="00EA2957">
        <w:rPr>
          <w:rFonts w:hint="cs"/>
          <w:rtl/>
        </w:rPr>
        <w:t>کر</w:t>
      </w:r>
      <w:r w:rsidRPr="00EA2957">
        <w:rPr>
          <w:rtl/>
        </w:rPr>
        <w:t xml:space="preserve"> </w:t>
      </w:r>
      <w:r w:rsidRPr="00EA2957">
        <w:rPr>
          <w:rFonts w:hint="cs"/>
          <w:rtl/>
        </w:rPr>
        <w:t>نے</w:t>
      </w:r>
      <w:r w:rsidRPr="00EA2957">
        <w:rPr>
          <w:rtl/>
        </w:rPr>
        <w:t xml:space="preserve"> </w:t>
      </w:r>
      <w:r w:rsidRPr="00EA2957">
        <w:rPr>
          <w:rFonts w:hint="cs"/>
          <w:rtl/>
        </w:rPr>
        <w:t>کو</w:t>
      </w:r>
      <w:r w:rsidRPr="00EA2957">
        <w:rPr>
          <w:rtl/>
        </w:rPr>
        <w:t xml:space="preserve"> </w:t>
      </w:r>
      <w:r w:rsidRPr="00EA2957">
        <w:rPr>
          <w:rFonts w:hint="cs"/>
          <w:rtl/>
        </w:rPr>
        <w:t>تقل</w:t>
      </w:r>
      <w:r w:rsidRPr="00EA2957">
        <w:rPr>
          <w:rtl/>
        </w:rPr>
        <w:t xml:space="preserve">ید کہا جائے )  اس لئے کہ اس صورت میں احتمال ہے کہ آ پ  </w:t>
      </w:r>
      <w:r w:rsidR="00750E37">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یہ حکم قیاس سے ذکر کیا ہو اور یہ بھی احتمال ہے کہ وحی سے ذکر کیا ہو </w:t>
      </w:r>
      <w:r w:rsidR="00D27504">
        <w:rPr>
          <w:rFonts w:hint="cs"/>
          <w:rtl/>
        </w:rPr>
        <w:t>(</w:t>
      </w:r>
      <w:r w:rsidRPr="00EA2957">
        <w:rPr>
          <w:rtl/>
        </w:rPr>
        <w:t>شرح ورقات ص٤٦٨</w:t>
      </w:r>
      <w:r w:rsidR="00D27504">
        <w:rPr>
          <w:rFonts w:hint="cs"/>
          <w:rtl/>
        </w:rPr>
        <w:t>)</w:t>
      </w:r>
      <w:r w:rsidRPr="00EA2957">
        <w:rPr>
          <w:rtl/>
        </w:rPr>
        <w:t xml:space="preserve">چو نکہ آ پ  </w:t>
      </w:r>
      <w:r w:rsidR="00750E37">
        <w:rPr>
          <w:rFonts w:ascii="Times New Roman" w:hAnsi="Times New Roman" w:cs="Times New Roman" w:hint="cs"/>
          <w:rtl/>
        </w:rPr>
        <w:t>ﷺ</w:t>
      </w:r>
      <w:r w:rsidRPr="00EA2957">
        <w:rPr>
          <w:rtl/>
        </w:rPr>
        <w:t xml:space="preserve"> </w:t>
      </w:r>
      <w:r w:rsidRPr="00EA2957">
        <w:rPr>
          <w:rFonts w:hint="cs"/>
          <w:rtl/>
        </w:rPr>
        <w:t>حکم</w:t>
      </w:r>
      <w:r w:rsidRPr="00EA2957">
        <w:rPr>
          <w:rtl/>
        </w:rPr>
        <w:t xml:space="preserve"> </w:t>
      </w:r>
      <w:r w:rsidRPr="00EA2957">
        <w:rPr>
          <w:rFonts w:hint="cs"/>
          <w:rtl/>
        </w:rPr>
        <w:t>کے</w:t>
      </w:r>
      <w:r w:rsidRPr="00EA2957">
        <w:rPr>
          <w:rtl/>
        </w:rPr>
        <w:t xml:space="preserve"> </w:t>
      </w:r>
      <w:r w:rsidRPr="00EA2957">
        <w:rPr>
          <w:rFonts w:hint="cs"/>
          <w:rtl/>
        </w:rPr>
        <w:t>ساتھ</w:t>
      </w:r>
      <w:r w:rsidRPr="00EA2957">
        <w:rPr>
          <w:rtl/>
        </w:rPr>
        <w:t xml:space="preserve"> یہ نہیں فر ما تے تھے کہ یہ وحی کا ہے یا قیاس کا تو ہم کو نبی کریم  </w:t>
      </w:r>
      <w:r w:rsidR="00750E37">
        <w:rPr>
          <w:rFonts w:ascii="Times New Roman" w:hAnsi="Times New Roman" w:cs="Times New Roman" w:hint="cs"/>
          <w:rtl/>
        </w:rPr>
        <w:t>ﷺ</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کا</w:t>
      </w:r>
      <w:r w:rsidRPr="00EA2957">
        <w:rPr>
          <w:rtl/>
        </w:rPr>
        <w:t xml:space="preserve"> </w:t>
      </w:r>
      <w:r w:rsidRPr="00EA2957">
        <w:rPr>
          <w:rFonts w:hint="cs"/>
          <w:rtl/>
        </w:rPr>
        <w:t>ما</w:t>
      </w:r>
      <w:r w:rsidR="00B72A50">
        <w:rPr>
          <w:rFonts w:hint="cs"/>
          <w:rtl/>
        </w:rPr>
        <w:t>ٔ</w:t>
      </w:r>
      <w:r w:rsidRPr="00EA2957">
        <w:rPr>
          <w:rFonts w:hint="cs"/>
          <w:rtl/>
        </w:rPr>
        <w:t>خذ</w:t>
      </w:r>
      <w:r w:rsidRPr="00EA2957">
        <w:rPr>
          <w:rtl/>
        </w:rPr>
        <w:t xml:space="preserve"> </w:t>
      </w:r>
      <w:r w:rsidRPr="00EA2957">
        <w:rPr>
          <w:rFonts w:hint="cs"/>
          <w:rtl/>
        </w:rPr>
        <w:t>معلوم</w:t>
      </w:r>
      <w:r w:rsidRPr="00EA2957">
        <w:rPr>
          <w:rtl/>
        </w:rPr>
        <w:t xml:space="preserve"> </w:t>
      </w:r>
      <w:r w:rsidRPr="00EA2957">
        <w:rPr>
          <w:rFonts w:hint="cs"/>
          <w:rtl/>
        </w:rPr>
        <w:t>نہ</w:t>
      </w:r>
      <w:r w:rsidRPr="00EA2957">
        <w:rPr>
          <w:rtl/>
        </w:rPr>
        <w:t>یں ہوا کہ وحی ہے یا اجتہاد ہے اور ما</w:t>
      </w:r>
      <w:r w:rsidR="00B72A50">
        <w:rPr>
          <w:rFonts w:hint="cs"/>
          <w:rtl/>
        </w:rPr>
        <w:t>ٔ</w:t>
      </w:r>
      <w:r w:rsidRPr="00EA2957">
        <w:rPr>
          <w:rtl/>
        </w:rPr>
        <w:t xml:space="preserve">خذ معلوم نہ ہو تو قول کے قبول کر نے کو تقلید کہا جا تا ہے ۔لہذا آ پ </w:t>
      </w:r>
      <w:r w:rsidR="00750E37">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کو</w:t>
      </w:r>
      <w:r w:rsidRPr="00EA2957">
        <w:rPr>
          <w:rtl/>
        </w:rPr>
        <w:t xml:space="preserve"> </w:t>
      </w:r>
      <w:r w:rsidRPr="00EA2957">
        <w:rPr>
          <w:rFonts w:hint="cs"/>
          <w:rtl/>
        </w:rPr>
        <w:t>قبول</w:t>
      </w:r>
      <w:r w:rsidRPr="00EA2957">
        <w:rPr>
          <w:rtl/>
        </w:rPr>
        <w:t xml:space="preserve"> </w:t>
      </w:r>
      <w:r w:rsidRPr="00EA2957">
        <w:rPr>
          <w:rFonts w:hint="cs"/>
          <w:rtl/>
        </w:rPr>
        <w:t>کر</w:t>
      </w:r>
      <w:r w:rsidRPr="00EA2957">
        <w:rPr>
          <w:rtl/>
        </w:rPr>
        <w:t xml:space="preserve"> </w:t>
      </w:r>
      <w:r w:rsidRPr="00EA2957">
        <w:rPr>
          <w:rFonts w:hint="cs"/>
          <w:rtl/>
        </w:rPr>
        <w:t>نا</w:t>
      </w:r>
      <w:r w:rsidRPr="00EA2957">
        <w:rPr>
          <w:rtl/>
        </w:rPr>
        <w:t xml:space="preserve"> </w:t>
      </w:r>
      <w:r w:rsidRPr="00EA2957">
        <w:rPr>
          <w:rFonts w:hint="cs"/>
          <w:rtl/>
        </w:rPr>
        <w:t>تقل</w:t>
      </w:r>
      <w:r w:rsidRPr="00EA2957">
        <w:rPr>
          <w:rtl/>
        </w:rPr>
        <w:t xml:space="preserve">ید کہا جا ئے گا ۔اور اگر ہم یہ کہے کہ آپ  </w:t>
      </w:r>
      <w:r w:rsidR="00750E37">
        <w:rPr>
          <w:rFonts w:ascii="Times New Roman" w:hAnsi="Times New Roman" w:cs="Times New Roman" w:hint="cs"/>
          <w:rtl/>
        </w:rPr>
        <w:t>ﷺ</w:t>
      </w:r>
      <w:r w:rsidRPr="00EA2957">
        <w:rPr>
          <w:rtl/>
        </w:rPr>
        <w:t xml:space="preserve"> </w:t>
      </w:r>
      <w:r w:rsidRPr="00EA2957">
        <w:rPr>
          <w:rFonts w:hint="cs"/>
          <w:rtl/>
        </w:rPr>
        <w:t>اجتہاد</w:t>
      </w:r>
      <w:r w:rsidRPr="00EA2957">
        <w:rPr>
          <w:rtl/>
        </w:rPr>
        <w:t xml:space="preserve"> </w:t>
      </w:r>
      <w:r w:rsidRPr="00EA2957">
        <w:rPr>
          <w:rFonts w:hint="cs"/>
          <w:rtl/>
        </w:rPr>
        <w:t>نہ</w:t>
      </w:r>
      <w:r w:rsidRPr="00EA2957">
        <w:rPr>
          <w:rtl/>
        </w:rPr>
        <w:t xml:space="preserve">یں کر تے تھے بلکہ ہر حکم و حی سے ذکر فر ما تے تھے جیسا کہ قرآن میں ہے :  </w:t>
      </w:r>
      <w:r w:rsidR="00AE1C4A" w:rsidRPr="00AE1C4A">
        <w:rPr>
          <w:rStyle w:val="arabic"/>
          <w:rtl/>
        </w:rPr>
        <w:t>وَماَ یَنْطِقُ عَنِ الْھَوٰی اِنْ ھُوَ اِلاَّ وَحْیُ یُّوْ حٰی.</w:t>
      </w:r>
      <w:r w:rsidRPr="00EA2957">
        <w:rPr>
          <w:rtl/>
        </w:rPr>
        <w:t xml:space="preserve"> </w:t>
      </w:r>
      <w:r w:rsidR="00D27504">
        <w:rPr>
          <w:rFonts w:hint="cs"/>
          <w:rtl/>
        </w:rPr>
        <w:t>(</w:t>
      </w:r>
      <w:r w:rsidR="00750E37">
        <w:rPr>
          <w:rtl/>
        </w:rPr>
        <w:t>سور</w:t>
      </w:r>
      <w:r w:rsidR="00750E37">
        <w:rPr>
          <w:rFonts w:hint="cs"/>
          <w:rtl/>
        </w:rPr>
        <w:t>ۂ</w:t>
      </w:r>
      <w:r w:rsidRPr="00EA2957">
        <w:rPr>
          <w:rtl/>
        </w:rPr>
        <w:t xml:space="preserve"> نجم </w:t>
      </w:r>
      <w:r w:rsidR="00D27504">
        <w:rPr>
          <w:rFonts w:hint="cs"/>
          <w:rtl/>
        </w:rPr>
        <w:t>)</w:t>
      </w:r>
      <w:r w:rsidRPr="00EA2957">
        <w:rPr>
          <w:rtl/>
        </w:rPr>
        <w:t xml:space="preserve">  </w:t>
      </w:r>
      <w:r w:rsidR="000F1C0A">
        <w:rPr>
          <w:rFonts w:hint="cs"/>
          <w:rtl/>
        </w:rPr>
        <w:t xml:space="preserve"> </w:t>
      </w:r>
      <w:r w:rsidRPr="00EA2957">
        <w:rPr>
          <w:rtl/>
        </w:rPr>
        <w:t xml:space="preserve">تو اس صورت میں آ پ  </w:t>
      </w:r>
      <w:r w:rsidR="00750E37">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کو</w:t>
      </w:r>
      <w:r w:rsidRPr="00EA2957">
        <w:rPr>
          <w:rtl/>
        </w:rPr>
        <w:t xml:space="preserve"> </w:t>
      </w:r>
      <w:r w:rsidRPr="00EA2957">
        <w:rPr>
          <w:rFonts w:hint="cs"/>
          <w:rtl/>
        </w:rPr>
        <w:t>قبول</w:t>
      </w:r>
      <w:r w:rsidRPr="00EA2957">
        <w:rPr>
          <w:rtl/>
        </w:rPr>
        <w:t xml:space="preserve"> </w:t>
      </w:r>
      <w:r w:rsidRPr="00EA2957">
        <w:rPr>
          <w:rFonts w:hint="cs"/>
          <w:rtl/>
        </w:rPr>
        <w:t>کر</w:t>
      </w:r>
      <w:r w:rsidRPr="00EA2957">
        <w:rPr>
          <w:rtl/>
        </w:rPr>
        <w:t xml:space="preserve"> </w:t>
      </w:r>
      <w:r w:rsidRPr="00EA2957">
        <w:rPr>
          <w:rFonts w:hint="cs"/>
          <w:rtl/>
        </w:rPr>
        <w:t>نا</w:t>
      </w:r>
      <w:r w:rsidRPr="00EA2957">
        <w:rPr>
          <w:rtl/>
        </w:rPr>
        <w:t xml:space="preserve"> </w:t>
      </w:r>
      <w:r w:rsidRPr="00EA2957">
        <w:rPr>
          <w:rFonts w:hint="cs"/>
          <w:rtl/>
        </w:rPr>
        <w:t>تقل</w:t>
      </w:r>
      <w:r w:rsidRPr="00EA2957">
        <w:rPr>
          <w:rtl/>
        </w:rPr>
        <w:t xml:space="preserve">ید نہیں کہا جا ئے گا اس لئے کہ آپ  </w:t>
      </w:r>
      <w:r w:rsidR="00750E37">
        <w:rPr>
          <w:rFonts w:ascii="Times New Roman" w:hAnsi="Times New Roman" w:cs="Times New Roman" w:hint="cs"/>
          <w:rtl/>
        </w:rPr>
        <w:t>ﷺ</w:t>
      </w:r>
      <w:r w:rsidRPr="00EA2957">
        <w:rPr>
          <w:rtl/>
        </w:rPr>
        <w:t xml:space="preserve"> </w:t>
      </w:r>
      <w:r w:rsidRPr="00EA2957">
        <w:rPr>
          <w:rFonts w:hint="cs"/>
          <w:rtl/>
        </w:rPr>
        <w:t>کے</w:t>
      </w:r>
      <w:r w:rsidRPr="00EA2957">
        <w:rPr>
          <w:rtl/>
        </w:rPr>
        <w:t xml:space="preserve"> </w:t>
      </w:r>
      <w:r w:rsidRPr="00EA2957">
        <w:rPr>
          <w:rFonts w:hint="cs"/>
          <w:rtl/>
        </w:rPr>
        <w:t>قول</w:t>
      </w:r>
      <w:r w:rsidRPr="00EA2957">
        <w:rPr>
          <w:rtl/>
        </w:rPr>
        <w:t xml:space="preserve"> </w:t>
      </w:r>
      <w:r w:rsidRPr="00EA2957">
        <w:rPr>
          <w:rFonts w:hint="cs"/>
          <w:rtl/>
        </w:rPr>
        <w:t>کا</w:t>
      </w:r>
      <w:r w:rsidRPr="00EA2957">
        <w:rPr>
          <w:rtl/>
        </w:rPr>
        <w:t xml:space="preserve"> </w:t>
      </w:r>
      <w:r w:rsidRPr="00EA2957">
        <w:rPr>
          <w:rFonts w:hint="cs"/>
          <w:rtl/>
        </w:rPr>
        <w:t>ما</w:t>
      </w:r>
      <w:r w:rsidR="00D27504">
        <w:rPr>
          <w:rFonts w:hint="cs"/>
          <w:rtl/>
        </w:rPr>
        <w:t>ٔ</w:t>
      </w:r>
      <w:r w:rsidRPr="00EA2957">
        <w:rPr>
          <w:rtl/>
        </w:rPr>
        <w:t xml:space="preserve"> خذ معلوم ہے اور وہ ہے ''وحی''</w:t>
      </w:r>
      <w:r w:rsidR="00DB459F">
        <w:rPr>
          <w:rFonts w:hint="cs"/>
          <w:rtl/>
        </w:rPr>
        <w:t>۔</w:t>
      </w:r>
      <w:r w:rsidR="00B72A50">
        <w:rPr>
          <w:rFonts w:hint="cs"/>
          <w:rtl/>
        </w:rPr>
        <w:t xml:space="preserve"> </w:t>
      </w:r>
      <w:r w:rsidR="00D27504">
        <w:rPr>
          <w:rFonts w:hint="cs"/>
          <w:rtl/>
        </w:rPr>
        <w:t>(</w:t>
      </w:r>
      <w:r w:rsidRPr="00EA2957">
        <w:rPr>
          <w:rtl/>
        </w:rPr>
        <w:t>شرح ورقات ص٢٤</w:t>
      </w:r>
      <w:r w:rsidR="00D27504">
        <w:rPr>
          <w:rFonts w:hint="cs"/>
          <w:rtl/>
        </w:rPr>
        <w:t>)</w:t>
      </w:r>
      <w:r w:rsidR="00B72A50" w:rsidRPr="00B72A50">
        <w:rPr>
          <w:rtl/>
        </w:rPr>
        <w:t xml:space="preserve"> </w:t>
      </w:r>
    </w:p>
    <w:p w14:paraId="4CC227A2" w14:textId="6DDF5DA8" w:rsidR="00462B4C" w:rsidRPr="00750E37" w:rsidRDefault="00462B4C" w:rsidP="00AE1C4A">
      <w:pPr>
        <w:pStyle w:val="Heading1"/>
      </w:pPr>
      <w:r w:rsidRPr="00750E37">
        <w:rPr>
          <w:rtl/>
        </w:rPr>
        <w:t>(اجتہاد کی تعریف )</w:t>
      </w:r>
    </w:p>
    <w:p w14:paraId="4F775CD9" w14:textId="77777777" w:rsidR="00462B4C" w:rsidRPr="00EA2957" w:rsidRDefault="00462B4C" w:rsidP="00462B4C">
      <w:r w:rsidRPr="00EA2957">
        <w:rPr>
          <w:rtl/>
        </w:rPr>
        <w:t xml:space="preserve">  لغوی تعریف :  مشقت و کلفت کو اجتہاد کہتے ہیں ۔</w:t>
      </w:r>
    </w:p>
    <w:p w14:paraId="3131D95C" w14:textId="77777777" w:rsidR="00462B4C" w:rsidRPr="00EA2957" w:rsidRDefault="00462B4C" w:rsidP="00B72A50">
      <w:r w:rsidRPr="00EA2957">
        <w:rPr>
          <w:rtl/>
        </w:rPr>
        <w:t xml:space="preserve">  پہلی اصطلاحی تعریف :  فروعی احکام کو دلا ئل سے </w:t>
      </w:r>
      <w:r w:rsidR="00B72A50">
        <w:rPr>
          <w:rtl/>
        </w:rPr>
        <w:t>اخذ کر نے میں پو ری پو ری سعی و</w:t>
      </w:r>
      <w:r w:rsidRPr="00EA2957">
        <w:rPr>
          <w:rtl/>
        </w:rPr>
        <w:t>کو شش کر نا اجتہاد کہلا تا ہے</w:t>
      </w:r>
      <w:r w:rsidR="00DB459F">
        <w:rPr>
          <w:rFonts w:hint="cs"/>
          <w:rtl/>
        </w:rPr>
        <w:t>۔</w:t>
      </w:r>
      <w:r w:rsidRPr="00EA2957">
        <w:rPr>
          <w:rtl/>
        </w:rPr>
        <w:t xml:space="preserve">   </w:t>
      </w:r>
      <w:r w:rsidR="00D27504">
        <w:rPr>
          <w:rFonts w:hint="cs"/>
          <w:rtl/>
        </w:rPr>
        <w:t>(</w:t>
      </w:r>
      <w:r w:rsidR="003912FE">
        <w:rPr>
          <w:rtl/>
        </w:rPr>
        <w:t xml:space="preserve">لب الا صول مع غا </w:t>
      </w:r>
      <w:r w:rsidR="003912FE">
        <w:rPr>
          <w:rFonts w:hint="cs"/>
          <w:rtl/>
        </w:rPr>
        <w:t>یۃ</w:t>
      </w:r>
      <w:r w:rsidRPr="00EA2957">
        <w:rPr>
          <w:rtl/>
        </w:rPr>
        <w:t xml:space="preserve"> ص١٤٧</w:t>
      </w:r>
      <w:r w:rsidR="00D27504">
        <w:rPr>
          <w:rFonts w:hint="cs"/>
          <w:rtl/>
        </w:rPr>
        <w:t>)</w:t>
      </w:r>
      <w:r w:rsidR="00B72A50" w:rsidRPr="00B72A50">
        <w:rPr>
          <w:rtl/>
        </w:rPr>
        <w:t xml:space="preserve"> </w:t>
      </w:r>
    </w:p>
    <w:p w14:paraId="606C60CF" w14:textId="2991BE43" w:rsidR="00462B4C" w:rsidRPr="00EA2957" w:rsidRDefault="00462B4C" w:rsidP="000F1C0A">
      <w:r w:rsidRPr="00EA2957">
        <w:rPr>
          <w:rtl/>
        </w:rPr>
        <w:lastRenderedPageBreak/>
        <w:t xml:space="preserve">  دوسری اصطلا حی تعریف : ( </w:t>
      </w:r>
      <w:r w:rsidR="00AE1C4A" w:rsidRPr="00AE1C4A">
        <w:rPr>
          <w:rStyle w:val="arabic"/>
          <w:rtl/>
        </w:rPr>
        <w:t>وَأَمَّا الْاِ جْتِھَادُ فَھُوَ بَذْلُ الْوُسْعِ فِی بُلُوْ غِ الْغَرَضِ</w:t>
      </w:r>
      <w:r w:rsidR="000F1C0A">
        <w:rPr>
          <w:rFonts w:hint="cs"/>
          <w:rtl/>
        </w:rPr>
        <w:t>.</w:t>
      </w:r>
    </w:p>
    <w:p w14:paraId="38CABC7E" w14:textId="77777777" w:rsidR="00462B4C" w:rsidRPr="00EA2957" w:rsidRDefault="00462B4C" w:rsidP="00DF6DE4">
      <w:r w:rsidRPr="00EA2957">
        <w:rPr>
          <w:rtl/>
        </w:rPr>
        <w:t xml:space="preserve">  اور بہر حال اجتہاد تو وہ اپنی طا قت کو صرف کر نا ہے مرادِ مقصود)یعنی علم  (تک پہنچنے کے لئے)تاکہ  مراد مقصود حا صل ہو جا ئے</w:t>
      </w:r>
      <w:r w:rsidR="009A0C6D">
        <w:rPr>
          <w:rFonts w:hint="cs"/>
          <w:rtl/>
        </w:rPr>
        <w:t>۔</w:t>
      </w:r>
      <w:r w:rsidRPr="00EA2957">
        <w:rPr>
          <w:rtl/>
        </w:rPr>
        <w:t xml:space="preserve"> </w:t>
      </w:r>
      <w:r w:rsidR="00D27504">
        <w:rPr>
          <w:rFonts w:hint="cs"/>
          <w:rtl/>
        </w:rPr>
        <w:t>(</w:t>
      </w:r>
      <w:r w:rsidR="003912FE">
        <w:rPr>
          <w:rtl/>
        </w:rPr>
        <w:t>شرح ورقات ص٢٤</w:t>
      </w:r>
      <w:r w:rsidR="00D27504">
        <w:rPr>
          <w:rFonts w:hint="cs"/>
          <w:rtl/>
        </w:rPr>
        <w:t>)</w:t>
      </w:r>
      <w:r w:rsidR="00DF6DE4" w:rsidRPr="00DF6DE4">
        <w:rPr>
          <w:rtl/>
        </w:rPr>
        <w:t xml:space="preserve"> </w:t>
      </w:r>
    </w:p>
    <w:p w14:paraId="54ADF8B3" w14:textId="2D18E05B" w:rsidR="00462B4C" w:rsidRPr="003912FE" w:rsidRDefault="00462B4C" w:rsidP="00AE1C4A">
      <w:pPr>
        <w:pStyle w:val="Heading1"/>
      </w:pPr>
      <w:r w:rsidRPr="003912FE">
        <w:rPr>
          <w:rtl/>
        </w:rPr>
        <w:t>(اجتہاد پر اجر )</w:t>
      </w:r>
    </w:p>
    <w:p w14:paraId="312ADD72" w14:textId="7C42918D" w:rsidR="00462B4C" w:rsidRPr="00EA2957" w:rsidRDefault="00462B4C" w:rsidP="000F1C0A">
      <w:r w:rsidRPr="00EA2957">
        <w:rPr>
          <w:rtl/>
        </w:rPr>
        <w:t xml:space="preserve">  ( </w:t>
      </w:r>
      <w:r w:rsidR="00AE1C4A" w:rsidRPr="00AE1C4A">
        <w:rPr>
          <w:rStyle w:val="arabic"/>
          <w:rtl/>
        </w:rPr>
        <w:t>فَالْمُجْتَھِدُ اِنْ کَانَ کَا مِلَ الْآ لَةِ فِی الْاِ جْتِھَادِ فَاِنِ اجْتَھَدَ فِی الْفُرُوْعِ فَأَصَابَہُ فَلَہُ أَجْرَانِ وَاِنِ اجْتَھَدَ فِیْھَا وَأَخْطَأَ فَلَہُ أَجْر</w:t>
      </w:r>
      <w:r w:rsidRPr="00EA2957">
        <w:rPr>
          <w:rtl/>
        </w:rPr>
        <w:t xml:space="preserve"> </w:t>
      </w:r>
      <w:r w:rsidR="000F1C0A">
        <w:rPr>
          <w:rFonts w:hint="cs"/>
          <w:rtl/>
        </w:rPr>
        <w:t>.</w:t>
      </w:r>
      <w:r w:rsidRPr="00EA2957">
        <w:rPr>
          <w:rtl/>
        </w:rPr>
        <w:t>پس مجتہد اگر اجتہاد میں کا مل الآ  ل</w:t>
      </w:r>
      <w:r w:rsidR="00D27504">
        <w:rPr>
          <w:rFonts w:hint="cs"/>
          <w:rtl/>
        </w:rPr>
        <w:t>ۃ</w:t>
      </w:r>
      <w:r w:rsidRPr="00EA2957">
        <w:rPr>
          <w:rtl/>
        </w:rPr>
        <w:t xml:space="preserve"> ہو) جیسا کہ پہلے گزرا (پھر اگر وہ اجتہاد کرے فروع میں اور حق تک پہنچ جا ئے تو اس کے لئے </w:t>
      </w:r>
      <w:r w:rsidR="00D27504">
        <w:rPr>
          <w:rFonts w:hint="cs"/>
          <w:rtl/>
        </w:rPr>
        <w:t>دو</w:t>
      </w:r>
      <w:r w:rsidRPr="00EA2957">
        <w:rPr>
          <w:rtl/>
        </w:rPr>
        <w:t xml:space="preserve">  اجر ہیں)  ایک اجتہاد کا اور دوسرا حق تک پہنچنے کا ۔(اور اگر اجتہاد کرے فروع میں اور چوک جا ئے )یعنی حق تک نہ پہنچے (تو اس کے لئے )  ایک (اجر ہے )  اجتہاد کا ۔</w:t>
      </w:r>
      <w:r w:rsidR="003912FE">
        <w:rPr>
          <w:rFonts w:hint="cs"/>
          <w:rtl/>
        </w:rPr>
        <w:t xml:space="preserve"> </w:t>
      </w:r>
      <w:r w:rsidRPr="00EA2957">
        <w:rPr>
          <w:rtl/>
        </w:rPr>
        <w:t>اس کی دلیل آ گے آ رہی  ہے (</w:t>
      </w:r>
      <w:r w:rsidR="00AE1C4A" w:rsidRPr="00AE1C4A">
        <w:rPr>
          <w:rStyle w:val="arabic"/>
          <w:rtl/>
        </w:rPr>
        <w:t>وَمِنْھُمْ مَنْ قَالَ کُلُّ مُجْتَھِدٍ فِی الْفُرُوْعِ مُصِیْب وَلاَیَجُوْزُ أَنْ یُقَالَ کُلُّ مُجْتَھِدٍ فِی الْأُ صُوْلِ الْکَلاَ مِیَّةِ مُصِیْب لِأَنَّ ذٰ لِکَ یُؤَدِّی اِلَی تَصْوِ یْبِ أَھْلِ الضَّلاَ لَةِ مِنَ النَّصَارَی وَالْمَجُوْسِ وَالْکُفَّارِ وَالْمُلْحِدِ یْنَ</w:t>
      </w:r>
      <w:r w:rsidRPr="00EA2957">
        <w:rPr>
          <w:rtl/>
        </w:rPr>
        <w:t xml:space="preserve"> </w:t>
      </w:r>
      <w:r w:rsidR="000F1C0A">
        <w:rPr>
          <w:rFonts w:hint="cs"/>
          <w:rtl/>
        </w:rPr>
        <w:t>.</w:t>
      </w:r>
      <w:r w:rsidRPr="00EA2957">
        <w:rPr>
          <w:rtl/>
        </w:rPr>
        <w:t>اور بعض اصو لیین کہتے ہیں :فروع میں اجتہاد کر نے وا لاہر فرد مصیب ہے )یعنی حق تک پہنچنے و</w:t>
      </w:r>
      <w:r w:rsidR="00D27504">
        <w:rPr>
          <w:rtl/>
        </w:rPr>
        <w:t>ا لا ہے اس کی بنیاد اس بات پر ہ</w:t>
      </w:r>
      <w:r w:rsidR="00D27504">
        <w:rPr>
          <w:rFonts w:hint="cs"/>
          <w:rtl/>
        </w:rPr>
        <w:t>ے</w:t>
      </w:r>
      <w:r w:rsidRPr="00EA2957">
        <w:rPr>
          <w:rtl/>
        </w:rPr>
        <w:t xml:space="preserve">کہ مجتہد کا اجتہاد جس حکم تک پہنچائے وہی اللہ کا حکم ہے  اس کے  اور اس کے مقلدین کے حق میں ۔(اور یہ کہنا جا ئز نہیں کہ اصول کلا میہ میں اجتہاد کر نے وا لا ہر فرد مصیب ہے ) اصول کلا میہ سے مراد ''عقائد''ہیں (اس لئے کہ اصول کلامیہ میں ہر فرد کو مصیب ما ننا اہل ضلا لت کی تصدیق تک پہنچا تا ہے )  اہل ضلالت کی تصدیق تک کس طرح پہنچا تا ہے اس کو شا رح محلی  آگے بیان فر ما رہے ہیں </w:t>
      </w:r>
      <w:r w:rsidRPr="00EA2957">
        <w:rPr>
          <w:rtl/>
        </w:rPr>
        <w:lastRenderedPageBreak/>
        <w:t>:(یعنی نصاری)ک</w:t>
      </w:r>
      <w:r w:rsidR="00D27504">
        <w:rPr>
          <w:rtl/>
        </w:rPr>
        <w:t>ی تصدیق کر نی ہو گی ان کے عقید</w:t>
      </w:r>
      <w:r w:rsidR="00D27504">
        <w:rPr>
          <w:rFonts w:hint="cs"/>
          <w:rtl/>
        </w:rPr>
        <w:t>ۂ</w:t>
      </w:r>
      <w:r w:rsidRPr="00EA2957">
        <w:rPr>
          <w:rtl/>
        </w:rPr>
        <w:t xml:space="preserve"> تثل</w:t>
      </w:r>
      <w:r w:rsidR="00D27504">
        <w:rPr>
          <w:rtl/>
        </w:rPr>
        <w:t>یث میں حا لانکہ یہ عقیدہ غلط ہے</w:t>
      </w:r>
      <w:r w:rsidRPr="00EA2957">
        <w:rPr>
          <w:rtl/>
        </w:rPr>
        <w:t>۔</w:t>
      </w:r>
      <w:r w:rsidR="00D27504">
        <w:rPr>
          <w:rFonts w:hint="cs"/>
          <w:rtl/>
        </w:rPr>
        <w:t xml:space="preserve"> </w:t>
      </w:r>
      <w:r w:rsidR="00D27504">
        <w:rPr>
          <w:rtl/>
        </w:rPr>
        <w:t>عقید</w:t>
      </w:r>
      <w:r w:rsidR="00D27504">
        <w:rPr>
          <w:rFonts w:hint="cs"/>
          <w:rtl/>
        </w:rPr>
        <w:t>ۂ</w:t>
      </w:r>
      <w:r w:rsidRPr="00EA2957">
        <w:rPr>
          <w:rtl/>
        </w:rPr>
        <w:t xml:space="preserve"> تثلیث میں یعنی : اللہ کو،عیسی</w:t>
      </w:r>
      <w:r w:rsidR="00D27504">
        <w:rPr>
          <w:rFonts w:hint="cs"/>
          <w:rtl/>
        </w:rPr>
        <w:t>ؑ</w:t>
      </w:r>
      <w:r w:rsidRPr="00EA2957">
        <w:rPr>
          <w:rtl/>
        </w:rPr>
        <w:t xml:space="preserve">  کو اور بی بی مر یم</w:t>
      </w:r>
      <w:r w:rsidR="00D27504">
        <w:rPr>
          <w:rFonts w:hint="cs"/>
          <w:rtl/>
        </w:rPr>
        <w:t>ؑ</w:t>
      </w:r>
      <w:r w:rsidRPr="00EA2957">
        <w:rPr>
          <w:rtl/>
        </w:rPr>
        <w:t xml:space="preserve">  ان تینوں کو معبود ما ننے میں (اور مجوسی) یعنی آ گ پرستوں کی تصدیق کر نی ہو گی عالم کے لئے اصلین کے عقیدہ میں </w:t>
      </w:r>
      <w:r w:rsidR="00D27504">
        <w:rPr>
          <w:rFonts w:hint="cs"/>
          <w:rtl/>
        </w:rPr>
        <w:t xml:space="preserve">یعنی </w:t>
      </w:r>
      <w:r w:rsidRPr="00EA2957">
        <w:rPr>
          <w:rtl/>
        </w:rPr>
        <w:t xml:space="preserve"> وہ عا لم کے لئے </w:t>
      </w:r>
      <w:r w:rsidR="00D27504">
        <w:rPr>
          <w:rFonts w:hint="cs"/>
          <w:rtl/>
        </w:rPr>
        <w:t>دو</w:t>
      </w:r>
      <w:r w:rsidRPr="00EA2957">
        <w:rPr>
          <w:rtl/>
        </w:rPr>
        <w:t xml:space="preserve"> اصل مانتے ہیں </w:t>
      </w:r>
      <w:r w:rsidR="00D27504">
        <w:rPr>
          <w:rFonts w:hint="cs"/>
          <w:rtl/>
        </w:rPr>
        <w:t>(</w:t>
      </w:r>
      <w:r w:rsidRPr="00EA2957">
        <w:rPr>
          <w:rtl/>
        </w:rPr>
        <w:t>١</w:t>
      </w:r>
      <w:r w:rsidR="00D27504">
        <w:rPr>
          <w:rFonts w:hint="cs"/>
          <w:rtl/>
        </w:rPr>
        <w:t>)</w:t>
      </w:r>
      <w:r w:rsidRPr="00EA2957">
        <w:rPr>
          <w:rtl/>
        </w:rPr>
        <w:t xml:space="preserve"> نور اور </w:t>
      </w:r>
      <w:r w:rsidR="00D27504">
        <w:rPr>
          <w:rFonts w:hint="cs"/>
          <w:rtl/>
        </w:rPr>
        <w:t>(</w:t>
      </w:r>
      <w:r w:rsidRPr="00EA2957">
        <w:rPr>
          <w:rtl/>
        </w:rPr>
        <w:t>٢</w:t>
      </w:r>
      <w:r w:rsidR="00D27504">
        <w:rPr>
          <w:rFonts w:hint="cs"/>
          <w:rtl/>
        </w:rPr>
        <w:t>)</w:t>
      </w:r>
      <w:r w:rsidRPr="00EA2957">
        <w:rPr>
          <w:rtl/>
        </w:rPr>
        <w:t xml:space="preserve">ظلمت ۔یعنی یہ </w:t>
      </w:r>
      <w:r w:rsidR="00D27504">
        <w:rPr>
          <w:rFonts w:hint="cs"/>
          <w:rtl/>
        </w:rPr>
        <w:t>دو</w:t>
      </w:r>
      <w:r w:rsidRPr="00EA2957">
        <w:rPr>
          <w:rtl/>
        </w:rPr>
        <w:t xml:space="preserve"> چیزیں قدیم ہیں ان کو کسی نے پیدا نہیں کیا  اور ان ہی سے مل</w:t>
      </w:r>
      <w:r w:rsidR="00D27504">
        <w:rPr>
          <w:rFonts w:hint="cs"/>
          <w:rtl/>
        </w:rPr>
        <w:t xml:space="preserve"> </w:t>
      </w:r>
      <w:r w:rsidRPr="00EA2957">
        <w:rPr>
          <w:rtl/>
        </w:rPr>
        <w:t>کر یہ عالم بنا ہے تو ان کے اس عقیدہ کی تصدیق کرنی ہو گی حا لا نکہ یہ عقیدہ غلط ہے۔ (اور کفار)کی تصدیق کر نی ہو گی تو حید کی نفی میں حا لانکہ یہ عقیدہ  غلط ہے (اور ملحدین)کی تصدیق کر نی ہو گی اللہ تعا لی کی صفات کی نفی میں حا لانکہ یہ عقیدہ غلط ہے جیسے کہ اللہ تعا لی کے لئے صفت کلام کی نفی میں اور افعال عباد کے خلق کی نفی میں ۔یعنی اہل سنت اور ملحدین میں اختلاف ہے کہ بندوں کے افعال کا خا لق کو</w:t>
      </w:r>
      <w:r w:rsidR="00D27504">
        <w:rPr>
          <w:rtl/>
        </w:rPr>
        <w:t>ن ہے ۔؟۔تو اہل سنت کی رائے یہ ہ</w:t>
      </w:r>
      <w:r w:rsidR="00D27504">
        <w:rPr>
          <w:rFonts w:hint="cs"/>
          <w:rtl/>
        </w:rPr>
        <w:t>ے</w:t>
      </w:r>
      <w:r w:rsidRPr="00EA2957">
        <w:rPr>
          <w:rtl/>
        </w:rPr>
        <w:t xml:space="preserve">کہ بندوں کے افعال کا خالق </w:t>
      </w:r>
      <w:r w:rsidR="00D27504">
        <w:rPr>
          <w:rtl/>
        </w:rPr>
        <w:t>اللہ ہے اور ملحدین کی رائے یہ ہ</w:t>
      </w:r>
      <w:r w:rsidR="00D27504">
        <w:rPr>
          <w:rFonts w:hint="cs"/>
          <w:rtl/>
        </w:rPr>
        <w:t>ے</w:t>
      </w:r>
      <w:r w:rsidRPr="00EA2957">
        <w:rPr>
          <w:rtl/>
        </w:rPr>
        <w:t>کہ بندوں کے افعال کا خالق</w:t>
      </w:r>
      <w:r w:rsidR="00D27504">
        <w:rPr>
          <w:rtl/>
        </w:rPr>
        <w:t xml:space="preserve"> اللہ نہیں ہے بلکہ خود بندے ہیں</w:t>
      </w:r>
      <w:r w:rsidRPr="00EA2957">
        <w:rPr>
          <w:rtl/>
        </w:rPr>
        <w:t>۔</w:t>
      </w:r>
    </w:p>
    <w:p w14:paraId="547E1FE7" w14:textId="1277CADE" w:rsidR="00462B4C" w:rsidRPr="00EA2957" w:rsidRDefault="00462B4C" w:rsidP="0091674D">
      <w:pPr>
        <w:spacing w:line="233" w:lineRule="auto"/>
        <w:ind w:firstLine="431"/>
      </w:pPr>
      <w:r w:rsidRPr="00EA2957">
        <w:rPr>
          <w:rtl/>
        </w:rPr>
        <w:t xml:space="preserve">  اور آ خرت میں اللہ کے دیدا رکی نفی میں</w:t>
      </w:r>
      <w:r w:rsidR="003912FE">
        <w:rPr>
          <w:rFonts w:hint="cs"/>
          <w:rtl/>
        </w:rPr>
        <w:t xml:space="preserve"> </w:t>
      </w:r>
      <w:r w:rsidRPr="00EA2957">
        <w:rPr>
          <w:rtl/>
        </w:rPr>
        <w:t>تصدیق کر نی ہو گی ۔اور ان کے علا وہ ۔</w:t>
      </w:r>
      <w:r w:rsidR="003912FE">
        <w:rPr>
          <w:rFonts w:hint="cs"/>
          <w:rtl/>
        </w:rPr>
        <w:t xml:space="preserve"> </w:t>
      </w:r>
      <w:r w:rsidR="00D27504">
        <w:rPr>
          <w:rFonts w:hint="cs"/>
          <w:rtl/>
        </w:rPr>
        <w:t>(</w:t>
      </w:r>
      <w:r w:rsidRPr="00EA2957">
        <w:rPr>
          <w:rtl/>
        </w:rPr>
        <w:t xml:space="preserve">شرح ورقات </w:t>
      </w:r>
      <w:r w:rsidR="00D27504">
        <w:rPr>
          <w:rFonts w:hint="cs"/>
          <w:rtl/>
        </w:rPr>
        <w:t>)</w:t>
      </w:r>
      <w:r w:rsidRPr="00EA2957">
        <w:rPr>
          <w:rtl/>
        </w:rPr>
        <w:t xml:space="preserve"> (</w:t>
      </w:r>
      <w:r w:rsidR="00AE1C4A" w:rsidRPr="00AE1C4A">
        <w:rPr>
          <w:rStyle w:val="arabic"/>
          <w:rtl/>
        </w:rPr>
        <w:t xml:space="preserve">وَدَ لِیْلُ مَنْ قَالَ لَیْسَ کُلُّ مُجْتَھِدٍ فِی الْفُرُوْعِ مُصِیْبًا قو لہ </w:t>
      </w:r>
      <w:r w:rsidR="003912FE">
        <w:rPr>
          <w:rFonts w:ascii="Times New Roman" w:hAnsi="Times New Roman" w:cs="Times New Roman" w:hint="cs"/>
          <w:rtl/>
        </w:rPr>
        <w:t>ﷺ</w:t>
      </w:r>
      <w:r w:rsidR="00AE1C4A" w:rsidRPr="00AE1C4A">
        <w:rPr>
          <w:rStyle w:val="arabic"/>
          <w:rtl/>
        </w:rPr>
        <w:t xml:space="preserve"> : مَنِ  اجْتَھَدَ  فَأَصَابَ فَلَہُ  أَجْرَانِ وَمَنِ اجْتَھَدَ وَأَخْطَأَ فَلَہُ أَجْر وَاحِد ۔  وَجْہُ الدَّ لِیْلِ أَنَّ النَّبِیَّ </w:t>
      </w:r>
      <w:r w:rsidR="003912FE">
        <w:rPr>
          <w:rFonts w:ascii="Times New Roman" w:hAnsi="Times New Roman" w:cs="Times New Roman" w:hint="cs"/>
          <w:rtl/>
        </w:rPr>
        <w:t>ﷺ</w:t>
      </w:r>
      <w:r w:rsidR="00AE1C4A" w:rsidRPr="00AE1C4A">
        <w:rPr>
          <w:rStyle w:val="arabic"/>
          <w:rtl/>
        </w:rPr>
        <w:t xml:space="preserve"> خَطَّأَ الْمُجْتَھِدَ تَارَةً وَصَوَّبَہُ أُخْرٰی</w:t>
      </w:r>
      <w:r w:rsidRPr="00EA2957">
        <w:rPr>
          <w:rtl/>
        </w:rPr>
        <w:t xml:space="preserve"> </w:t>
      </w:r>
      <w:r w:rsidR="0091674D">
        <w:rPr>
          <w:rFonts w:hint="cs"/>
          <w:rtl/>
        </w:rPr>
        <w:t>.</w:t>
      </w:r>
      <w:r w:rsidRPr="00EA2957">
        <w:rPr>
          <w:rtl/>
        </w:rPr>
        <w:t xml:space="preserve">  اور فروع میں ہر مجتہد کو مصیب نہ ما ننے وا لوں کی دلیل نبی کریم  </w:t>
      </w:r>
      <w:r w:rsidR="003912FE">
        <w:rPr>
          <w:rFonts w:ascii="Times New Roman" w:hAnsi="Times New Roman" w:cs="Times New Roman" w:hint="cs"/>
          <w:rtl/>
        </w:rPr>
        <w:t>ﷺ</w:t>
      </w:r>
      <w:r w:rsidRPr="00EA2957">
        <w:rPr>
          <w:rFonts w:hint="cs"/>
          <w:rtl/>
        </w:rPr>
        <w:t>کا</w:t>
      </w:r>
      <w:r w:rsidRPr="00EA2957">
        <w:rPr>
          <w:rtl/>
        </w:rPr>
        <w:t xml:space="preserve"> یہ فر مان مبارک ہے کہ : </w:t>
      </w:r>
      <w:r w:rsidR="00AE1C4A" w:rsidRPr="00AE1C4A">
        <w:rPr>
          <w:rStyle w:val="arabic"/>
          <w:rtl/>
        </w:rPr>
        <w:t>''من ا  جتہد الخ''</w:t>
      </w:r>
      <w:r w:rsidRPr="00EA2957">
        <w:rPr>
          <w:rtl/>
        </w:rPr>
        <w:t xml:space="preserve"> جس نے اجتہاد کیا اور حق تک پہنچ گیا تو اس کے لئے </w:t>
      </w:r>
      <w:r w:rsidR="00D27504">
        <w:rPr>
          <w:rFonts w:hint="cs"/>
          <w:rtl/>
        </w:rPr>
        <w:t>دو</w:t>
      </w:r>
      <w:r w:rsidRPr="00EA2957">
        <w:rPr>
          <w:rtl/>
        </w:rPr>
        <w:t xml:space="preserve">  اجر ہیں اور جس نے اجتہاد کیا اور چوک گ</w:t>
      </w:r>
      <w:r w:rsidR="00D27504">
        <w:rPr>
          <w:rtl/>
        </w:rPr>
        <w:t>یا تو اس کے لئے ایک اجر ہے ۔وج</w:t>
      </w:r>
      <w:r w:rsidR="00D27504">
        <w:rPr>
          <w:rFonts w:hint="cs"/>
          <w:rtl/>
        </w:rPr>
        <w:t>ۂ</w:t>
      </w:r>
      <w:r w:rsidR="00D27504">
        <w:rPr>
          <w:rtl/>
        </w:rPr>
        <w:t xml:space="preserve"> استد لال یہ ہ</w:t>
      </w:r>
      <w:r w:rsidR="00D27504">
        <w:rPr>
          <w:rFonts w:hint="cs"/>
          <w:rtl/>
        </w:rPr>
        <w:t>ے</w:t>
      </w:r>
      <w:r w:rsidRPr="00EA2957">
        <w:rPr>
          <w:rtl/>
        </w:rPr>
        <w:t xml:space="preserve">کہ نبی کریم  </w:t>
      </w:r>
      <w:r w:rsidR="003912FE">
        <w:rPr>
          <w:rFonts w:ascii="Times New Roman" w:hAnsi="Times New Roman" w:cs="Times New Roman" w:hint="cs"/>
          <w:rtl/>
        </w:rPr>
        <w:t>ﷺ</w:t>
      </w:r>
      <w:r w:rsidRPr="00EA2957">
        <w:rPr>
          <w:rtl/>
        </w:rPr>
        <w:t xml:space="preserve"> </w:t>
      </w:r>
      <w:r w:rsidRPr="00EA2957">
        <w:rPr>
          <w:rFonts w:hint="cs"/>
          <w:rtl/>
        </w:rPr>
        <w:t>نے</w:t>
      </w:r>
      <w:r w:rsidRPr="00EA2957">
        <w:rPr>
          <w:rtl/>
        </w:rPr>
        <w:t xml:space="preserve"> </w:t>
      </w:r>
      <w:r w:rsidRPr="00EA2957">
        <w:rPr>
          <w:rFonts w:hint="cs"/>
          <w:rtl/>
        </w:rPr>
        <w:t>کبھ</w:t>
      </w:r>
      <w:r w:rsidRPr="00EA2957">
        <w:rPr>
          <w:rtl/>
        </w:rPr>
        <w:t xml:space="preserve">ی مجتہد کے خطا کا فیصلہ کیا اور کبھی درستی کا فیصلہ کیا )  معلوم ہوا مجتہد سے کبھی خطا بھی ہو تی ہے ۔  اس حدیث مبارکہ کو شیخین نے </w:t>
      </w:r>
      <w:r w:rsidRPr="00EA2957">
        <w:rPr>
          <w:rtl/>
        </w:rPr>
        <w:lastRenderedPageBreak/>
        <w:t xml:space="preserve">روا یت کیا ہے،اور بخاری شریف کے الفاظ یہ ہیں :  </w:t>
      </w:r>
      <w:r w:rsidR="00AE1C4A" w:rsidRPr="00AE1C4A">
        <w:rPr>
          <w:rStyle w:val="arabic"/>
          <w:rtl/>
        </w:rPr>
        <w:t>اذا اجتہد الحاکم فحکم فأصاب  فلہ أجران ،واذا حکم  فأخطأ فلہ أجر</w:t>
      </w:r>
      <w:r w:rsidRPr="00EA2957">
        <w:rPr>
          <w:rtl/>
        </w:rPr>
        <w:t xml:space="preserve"> </w:t>
      </w:r>
      <w:r w:rsidR="0091674D">
        <w:rPr>
          <w:rFonts w:hint="cs"/>
          <w:rtl/>
        </w:rPr>
        <w:t>.</w:t>
      </w:r>
      <w:r w:rsidRPr="00EA2957">
        <w:rPr>
          <w:rtl/>
        </w:rPr>
        <w:t xml:space="preserve">جب حا کم اجتہاد کرے اور فیصلہ کرے اور صحیح حکم تک پہنچ جا ئے تو اس کے لئے </w:t>
      </w:r>
      <w:r w:rsidR="00D27504">
        <w:rPr>
          <w:rFonts w:hint="cs"/>
          <w:rtl/>
        </w:rPr>
        <w:t>دو</w:t>
      </w:r>
      <w:r w:rsidRPr="00EA2957">
        <w:rPr>
          <w:rtl/>
        </w:rPr>
        <w:t xml:space="preserve">  اجر ہیں اور جب فیصلہ کرے اور خطا ہو جا ئے تو اس کے لئے ایک اجر ہے ۔</w:t>
      </w:r>
    </w:p>
    <w:p w14:paraId="059AB152" w14:textId="77777777" w:rsidR="0091674D" w:rsidRDefault="00462B4C" w:rsidP="003912FE">
      <w:pPr>
        <w:ind w:firstLine="0"/>
        <w:jc w:val="center"/>
        <w:rPr>
          <w:rtl/>
        </w:rPr>
        <w:sectPr w:rsidR="0091674D" w:rsidSect="0019118F">
          <w:footnotePr>
            <w:numRestart w:val="eachPage"/>
          </w:footnotePr>
          <w:pgSz w:w="7560" w:h="11880" w:code="11"/>
          <w:pgMar w:top="720" w:right="720" w:bottom="720" w:left="720" w:header="432" w:footer="432" w:gutter="0"/>
          <w:cols w:space="720"/>
          <w:formProt w:val="0"/>
          <w:docGrid w:linePitch="381"/>
        </w:sectPr>
      </w:pPr>
      <w:r w:rsidRPr="00EA2957">
        <w:rPr>
          <w:rtl/>
        </w:rPr>
        <w:t>واللہ اعلم</w:t>
      </w:r>
    </w:p>
    <w:p w14:paraId="1A914672" w14:textId="12B85C30" w:rsidR="00462B4C" w:rsidRPr="003912FE" w:rsidRDefault="00462B4C" w:rsidP="00AE1C4A">
      <w:pPr>
        <w:pStyle w:val="Heading1"/>
      </w:pPr>
      <w:r w:rsidRPr="003912FE">
        <w:rPr>
          <w:rtl/>
        </w:rPr>
        <w:lastRenderedPageBreak/>
        <w:t>(مصنف</w:t>
      </w:r>
      <w:r w:rsidR="003912FE" w:rsidRPr="003912FE">
        <w:rPr>
          <w:rFonts w:hint="cs"/>
          <w:rtl/>
        </w:rPr>
        <w:t>ؒ</w:t>
      </w:r>
      <w:r w:rsidRPr="003912FE">
        <w:rPr>
          <w:rtl/>
        </w:rPr>
        <w:t xml:space="preserve"> کے مختصر حا لات )</w:t>
      </w:r>
    </w:p>
    <w:p w14:paraId="52484AF8" w14:textId="77777777" w:rsidR="00462B4C" w:rsidRPr="00BC12CB" w:rsidRDefault="00462B4C" w:rsidP="0073108E">
      <w:pPr>
        <w:spacing w:line="206" w:lineRule="auto"/>
        <w:contextualSpacing/>
        <w:rPr>
          <w:w w:val="98"/>
        </w:rPr>
      </w:pPr>
      <w:r w:rsidRPr="00BC12CB">
        <w:rPr>
          <w:w w:val="98"/>
          <w:rtl/>
        </w:rPr>
        <w:t xml:space="preserve">نام :  عبد الملک </w:t>
      </w:r>
      <w:r w:rsidR="00D27504" w:rsidRPr="00BC12CB">
        <w:rPr>
          <w:rFonts w:hint="cs"/>
          <w:w w:val="98"/>
          <w:rtl/>
        </w:rPr>
        <w:t>ا</w:t>
      </w:r>
      <w:r w:rsidRPr="00BC12CB">
        <w:rPr>
          <w:w w:val="98"/>
          <w:rtl/>
        </w:rPr>
        <w:t xml:space="preserve">بن عبد اللہ </w:t>
      </w:r>
      <w:r w:rsidR="00D27504" w:rsidRPr="00BC12CB">
        <w:rPr>
          <w:rFonts w:hint="cs"/>
          <w:w w:val="98"/>
          <w:rtl/>
        </w:rPr>
        <w:t>ا</w:t>
      </w:r>
      <w:r w:rsidRPr="00BC12CB">
        <w:rPr>
          <w:w w:val="98"/>
          <w:rtl/>
        </w:rPr>
        <w:t>بن یو سف ۔  جو ''الا مام</w:t>
      </w:r>
      <w:r w:rsidR="00D27504" w:rsidRPr="00BC12CB">
        <w:rPr>
          <w:w w:val="98"/>
          <w:rtl/>
        </w:rPr>
        <w:t xml:space="preserve"> الجوینی''  کے نام سے مشہور ہیں</w:t>
      </w:r>
      <w:r w:rsidRPr="00BC12CB">
        <w:rPr>
          <w:w w:val="98"/>
          <w:rtl/>
        </w:rPr>
        <w:t>۔</w:t>
      </w:r>
    </w:p>
    <w:p w14:paraId="3A70F7D7" w14:textId="77777777" w:rsidR="00462B4C" w:rsidRPr="00EA2957" w:rsidRDefault="00462B4C" w:rsidP="0073108E">
      <w:pPr>
        <w:spacing w:line="206" w:lineRule="auto"/>
        <w:ind w:firstLine="431"/>
        <w:contextualSpacing/>
      </w:pPr>
      <w:r w:rsidRPr="00EA2957">
        <w:rPr>
          <w:rtl/>
        </w:rPr>
        <w:t xml:space="preserve"> آ پ کی ولادت ماہ محرم ،  ٤١٩ھ</w:t>
      </w:r>
      <w:r w:rsidR="00914F80">
        <w:rPr>
          <w:rFonts w:hint="cs"/>
          <w:rtl/>
        </w:rPr>
        <w:t>؁</w:t>
      </w:r>
      <w:r w:rsidR="003912FE">
        <w:rPr>
          <w:rFonts w:hint="cs"/>
          <w:rtl/>
        </w:rPr>
        <w:t xml:space="preserve"> </w:t>
      </w:r>
      <w:r w:rsidRPr="00EA2957">
        <w:rPr>
          <w:rtl/>
        </w:rPr>
        <w:t>میں ہو ئی ۔آ پ نیساپور میں رئیس الشا فعیہ کی حیثیت رکھتے تھے ،آپ نے اپنے وا لد محترم سے فق</w:t>
      </w:r>
      <w:r w:rsidR="003912FE">
        <w:rPr>
          <w:rtl/>
        </w:rPr>
        <w:t>ہ حا صل کیا اور جس وقت آپ کے وا</w:t>
      </w:r>
      <w:r w:rsidRPr="00EA2957">
        <w:rPr>
          <w:rtl/>
        </w:rPr>
        <w:t>لد کی وفات ہو ئی اس وقت آپ کی زند گی کے ٢٠  سال کی تکمیل ہو چکی تھی بعد ازیں آپ مدرسہ بی</w:t>
      </w:r>
      <w:r w:rsidR="00D81B66">
        <w:rPr>
          <w:rFonts w:hint="cs"/>
          <w:rtl/>
        </w:rPr>
        <w:t>ہ</w:t>
      </w:r>
      <w:r w:rsidRPr="00EA2957">
        <w:rPr>
          <w:rtl/>
        </w:rPr>
        <w:t>قی کی طرف طلب علم کے لئے روانہ ہو ئے ،یہاں تک کہ آپ نے اصول دین اور اصول فقہ ابو القاسم اسکاف سے حا صل کیا ،پھر آپ   مکہ</w:t>
      </w:r>
      <w:r w:rsidR="00914F80">
        <w:rPr>
          <w:rFonts w:hint="cs"/>
          <w:rtl/>
        </w:rPr>
        <w:t>ٔ</w:t>
      </w:r>
      <w:r w:rsidRPr="00EA2957">
        <w:rPr>
          <w:rtl/>
        </w:rPr>
        <w:t xml:space="preserve"> مکرمہ اور مد ینہ منورہ میں ایک</w:t>
      </w:r>
      <w:r w:rsidR="00914F80">
        <w:rPr>
          <w:rtl/>
        </w:rPr>
        <w:t xml:space="preserve"> طویل عرصہ تک رہے وہاں کے علما</w:t>
      </w:r>
      <w:r w:rsidR="00914F80">
        <w:rPr>
          <w:rFonts w:hint="cs"/>
          <w:rtl/>
        </w:rPr>
        <w:t xml:space="preserve"> </w:t>
      </w:r>
      <w:r w:rsidRPr="00EA2957">
        <w:rPr>
          <w:rtl/>
        </w:rPr>
        <w:t xml:space="preserve">و وافدین سے ملاقات ہو ئی اور  علمی </w:t>
      </w:r>
      <w:r w:rsidR="00914F80">
        <w:rPr>
          <w:rtl/>
        </w:rPr>
        <w:t>منا ظرے بھی ہو ئے تو سا رے علما و فقہا</w:t>
      </w:r>
      <w:r w:rsidRPr="00EA2957">
        <w:rPr>
          <w:rtl/>
        </w:rPr>
        <w:t xml:space="preserve"> نے آپ کی علمی  بلندی کا  اعتراف کیا  اور آپ کو ''امام الحر مین ''کا خطاب دیا ۔</w:t>
      </w:r>
    </w:p>
    <w:p w14:paraId="1AE0D497" w14:textId="77777777" w:rsidR="00462B4C" w:rsidRPr="00EA2957" w:rsidRDefault="00462B4C" w:rsidP="0073108E">
      <w:pPr>
        <w:spacing w:line="206" w:lineRule="auto"/>
        <w:contextualSpacing/>
      </w:pPr>
      <w:r w:rsidRPr="00EA2957">
        <w:rPr>
          <w:rtl/>
        </w:rPr>
        <w:t xml:space="preserve"> ابن سمعانی</w:t>
      </w:r>
      <w:r w:rsidR="003912FE">
        <w:rPr>
          <w:rFonts w:hint="cs"/>
          <w:rtl/>
        </w:rPr>
        <w:t>ؒ</w:t>
      </w:r>
      <w:r w:rsidRPr="00EA2957">
        <w:rPr>
          <w:rtl/>
        </w:rPr>
        <w:t xml:space="preserve">   فر ما تے ہیں :  آپ امام الأ ئمہ تھے مشرق و مغرب میں آپ کی اما مت مسلم تھی ،شیخ ابو اسحق فیروز آ با دی</w:t>
      </w:r>
      <w:r w:rsidR="003912FE">
        <w:rPr>
          <w:rFonts w:hint="cs"/>
          <w:rtl/>
        </w:rPr>
        <w:t>ؒ</w:t>
      </w:r>
      <w:r w:rsidRPr="00EA2957">
        <w:rPr>
          <w:rtl/>
        </w:rPr>
        <w:t xml:space="preserve"> کہتے تھے :  اس امام یعنی ابو المعالی جو ینی</w:t>
      </w:r>
      <w:r w:rsidR="003912FE">
        <w:rPr>
          <w:rFonts w:hint="cs"/>
          <w:rtl/>
        </w:rPr>
        <w:t>ؒ</w:t>
      </w:r>
      <w:r w:rsidRPr="00EA2957">
        <w:rPr>
          <w:rtl/>
        </w:rPr>
        <w:t xml:space="preserve"> سے استفادہ کرو چو نکہ یہ اپنے زمانہ میں بحر العلوم شخص ہے ۔</w:t>
      </w:r>
    </w:p>
    <w:p w14:paraId="3E486465" w14:textId="77777777" w:rsidR="00462B4C" w:rsidRPr="00EA2957" w:rsidRDefault="00462B4C" w:rsidP="0073108E">
      <w:pPr>
        <w:spacing w:line="206" w:lineRule="auto"/>
        <w:contextualSpacing/>
      </w:pPr>
      <w:r w:rsidRPr="00EA2957">
        <w:rPr>
          <w:rtl/>
        </w:rPr>
        <w:t xml:space="preserve"> آ پ کی چند تصا نیف :</w:t>
      </w:r>
      <w:r w:rsidR="00914F80">
        <w:rPr>
          <w:rFonts w:hint="cs"/>
          <w:rtl/>
        </w:rPr>
        <w:t>(</w:t>
      </w:r>
      <w:r w:rsidR="00D81B66">
        <w:rPr>
          <w:rtl/>
        </w:rPr>
        <w:t>١</w:t>
      </w:r>
      <w:r w:rsidR="00914F80">
        <w:rPr>
          <w:rFonts w:hint="cs"/>
          <w:rtl/>
        </w:rPr>
        <w:t>)</w:t>
      </w:r>
      <w:r w:rsidRPr="00EA2957">
        <w:rPr>
          <w:rtl/>
        </w:rPr>
        <w:t xml:space="preserve">  النہایہ ،اس کو آپ نے مکہ</w:t>
      </w:r>
      <w:r w:rsidR="00D81B66">
        <w:rPr>
          <w:rtl/>
        </w:rPr>
        <w:t xml:space="preserve"> میں جمع کیا اور نیساپور میں جا</w:t>
      </w:r>
      <w:r w:rsidRPr="00EA2957">
        <w:rPr>
          <w:rtl/>
        </w:rPr>
        <w:t>کر تر تیب دی</w:t>
      </w:r>
      <w:r w:rsidR="00D81B66">
        <w:rPr>
          <w:rtl/>
        </w:rPr>
        <w:t xml:space="preserve">، </w:t>
      </w:r>
      <w:r w:rsidR="00914F80">
        <w:rPr>
          <w:rFonts w:hint="cs"/>
          <w:rtl/>
        </w:rPr>
        <w:t>(</w:t>
      </w:r>
      <w:r w:rsidR="00D81B66">
        <w:rPr>
          <w:rtl/>
        </w:rPr>
        <w:t>٢</w:t>
      </w:r>
      <w:r w:rsidR="00914F80">
        <w:rPr>
          <w:rFonts w:hint="cs"/>
          <w:rtl/>
        </w:rPr>
        <w:t>)</w:t>
      </w:r>
      <w:r w:rsidRPr="00EA2957">
        <w:rPr>
          <w:rtl/>
        </w:rPr>
        <w:t>الا سالیب فی</w:t>
      </w:r>
      <w:r w:rsidR="00D81B66">
        <w:rPr>
          <w:rtl/>
        </w:rPr>
        <w:t xml:space="preserve"> الخلاف </w:t>
      </w:r>
      <w:r w:rsidR="00914F80">
        <w:rPr>
          <w:rFonts w:hint="cs"/>
          <w:rtl/>
        </w:rPr>
        <w:t>(</w:t>
      </w:r>
      <w:r w:rsidR="00D81B66">
        <w:rPr>
          <w:rtl/>
        </w:rPr>
        <w:t>٣</w:t>
      </w:r>
      <w:r w:rsidR="00914F80">
        <w:rPr>
          <w:rFonts w:hint="cs"/>
          <w:rtl/>
        </w:rPr>
        <w:t>)</w:t>
      </w:r>
      <w:r w:rsidR="00D81B66">
        <w:rPr>
          <w:rtl/>
        </w:rPr>
        <w:t>الغیاثی</w:t>
      </w:r>
      <w:r w:rsidR="00914F80">
        <w:rPr>
          <w:rFonts w:hint="cs"/>
          <w:rtl/>
        </w:rPr>
        <w:t>(</w:t>
      </w:r>
      <w:r w:rsidR="00D81B66">
        <w:rPr>
          <w:rtl/>
        </w:rPr>
        <w:t>٤</w:t>
      </w:r>
      <w:r w:rsidR="00914F80">
        <w:rPr>
          <w:rFonts w:hint="cs"/>
          <w:rtl/>
        </w:rPr>
        <w:t>)</w:t>
      </w:r>
      <w:r w:rsidRPr="00EA2957">
        <w:rPr>
          <w:rtl/>
        </w:rPr>
        <w:t xml:space="preserve">غیاث الخلق فی اتباع الحق </w:t>
      </w:r>
      <w:r w:rsidR="00914F80">
        <w:rPr>
          <w:rFonts w:hint="cs"/>
          <w:rtl/>
        </w:rPr>
        <w:t>(</w:t>
      </w:r>
      <w:r w:rsidR="00D81B66">
        <w:rPr>
          <w:rtl/>
        </w:rPr>
        <w:t>٥</w:t>
      </w:r>
      <w:r w:rsidR="00914F80">
        <w:rPr>
          <w:rFonts w:hint="cs"/>
          <w:rtl/>
        </w:rPr>
        <w:t>)</w:t>
      </w:r>
      <w:r w:rsidRPr="00EA2957">
        <w:rPr>
          <w:rtl/>
        </w:rPr>
        <w:t xml:space="preserve">البر ھان ،اصول فقہ میں  </w:t>
      </w:r>
      <w:r w:rsidR="00914F80">
        <w:rPr>
          <w:rFonts w:hint="cs"/>
          <w:rtl/>
        </w:rPr>
        <w:t>(</w:t>
      </w:r>
      <w:r w:rsidR="00D81B66">
        <w:rPr>
          <w:rtl/>
        </w:rPr>
        <w:t>٦</w:t>
      </w:r>
      <w:r w:rsidR="00914F80">
        <w:rPr>
          <w:rFonts w:hint="cs"/>
          <w:rtl/>
        </w:rPr>
        <w:t>)</w:t>
      </w:r>
      <w:r w:rsidRPr="00EA2957">
        <w:rPr>
          <w:rtl/>
        </w:rPr>
        <w:t xml:space="preserve">  الارشاد ،اصول فقہ میں </w:t>
      </w:r>
      <w:r w:rsidR="00914F80">
        <w:rPr>
          <w:rFonts w:hint="cs"/>
          <w:rtl/>
        </w:rPr>
        <w:t>(</w:t>
      </w:r>
      <w:r w:rsidR="00D81B66">
        <w:rPr>
          <w:rtl/>
        </w:rPr>
        <w:t>٧</w:t>
      </w:r>
      <w:r w:rsidR="00914F80">
        <w:rPr>
          <w:rFonts w:hint="cs"/>
          <w:rtl/>
        </w:rPr>
        <w:t>)</w:t>
      </w:r>
      <w:r w:rsidR="00D81B66">
        <w:rPr>
          <w:rtl/>
        </w:rPr>
        <w:t xml:space="preserve">الورقات،یہ بھی اصول فقہ میں </w:t>
      </w:r>
      <w:r w:rsidR="00914F80">
        <w:rPr>
          <w:rFonts w:hint="cs"/>
          <w:rtl/>
        </w:rPr>
        <w:t>(</w:t>
      </w:r>
      <w:r w:rsidR="00D81B66">
        <w:rPr>
          <w:rtl/>
        </w:rPr>
        <w:t>٨</w:t>
      </w:r>
      <w:r w:rsidR="00914F80">
        <w:rPr>
          <w:rFonts w:hint="cs"/>
          <w:rtl/>
        </w:rPr>
        <w:t>)</w:t>
      </w:r>
      <w:r w:rsidR="00D81B66">
        <w:rPr>
          <w:rtl/>
        </w:rPr>
        <w:t xml:space="preserve">التلخیص </w:t>
      </w:r>
      <w:r w:rsidR="00914F80">
        <w:rPr>
          <w:rFonts w:hint="cs"/>
          <w:rtl/>
        </w:rPr>
        <w:t>(</w:t>
      </w:r>
      <w:r w:rsidR="00D81B66">
        <w:rPr>
          <w:rtl/>
        </w:rPr>
        <w:t>٩</w:t>
      </w:r>
      <w:r w:rsidR="00914F80">
        <w:rPr>
          <w:rFonts w:hint="cs"/>
          <w:rtl/>
        </w:rPr>
        <w:t>)</w:t>
      </w:r>
      <w:r w:rsidR="00D81B66">
        <w:rPr>
          <w:rtl/>
        </w:rPr>
        <w:t xml:space="preserve"> الارشاد ، اصول دین میں </w:t>
      </w:r>
      <w:r w:rsidR="00914F80">
        <w:rPr>
          <w:rFonts w:hint="cs"/>
          <w:rtl/>
        </w:rPr>
        <w:t>(</w:t>
      </w:r>
      <w:r w:rsidR="00D81B66">
        <w:rPr>
          <w:rtl/>
        </w:rPr>
        <w:t>١٠</w:t>
      </w:r>
      <w:r w:rsidR="00914F80">
        <w:rPr>
          <w:rFonts w:hint="cs"/>
          <w:rtl/>
        </w:rPr>
        <w:t>)</w:t>
      </w:r>
      <w:r w:rsidRPr="00EA2957">
        <w:rPr>
          <w:rtl/>
        </w:rPr>
        <w:t xml:space="preserve"> الشامل ،یہ بھی اصول دین میں </w:t>
      </w:r>
      <w:r w:rsidR="00914F80">
        <w:rPr>
          <w:rFonts w:hint="cs"/>
          <w:rtl/>
        </w:rPr>
        <w:t>(</w:t>
      </w:r>
      <w:r w:rsidR="00D81B66">
        <w:rPr>
          <w:rtl/>
        </w:rPr>
        <w:t>١١</w:t>
      </w:r>
      <w:r w:rsidR="00914F80">
        <w:rPr>
          <w:rFonts w:hint="cs"/>
          <w:rtl/>
        </w:rPr>
        <w:t>)</w:t>
      </w:r>
      <w:r w:rsidR="00D81B66">
        <w:rPr>
          <w:rtl/>
        </w:rPr>
        <w:t xml:space="preserve">  غن</w:t>
      </w:r>
      <w:r w:rsidR="00D81B66">
        <w:rPr>
          <w:rFonts w:hint="cs"/>
          <w:rtl/>
        </w:rPr>
        <w:t>یۃ</w:t>
      </w:r>
      <w:r w:rsidRPr="00EA2957">
        <w:rPr>
          <w:rtl/>
        </w:rPr>
        <w:t xml:space="preserve"> المستر شدین ۔</w:t>
      </w:r>
    </w:p>
    <w:p w14:paraId="7A4051BA" w14:textId="77777777" w:rsidR="00462B4C" w:rsidRPr="0073108E" w:rsidRDefault="00462B4C" w:rsidP="0073108E">
      <w:pPr>
        <w:spacing w:line="206" w:lineRule="auto"/>
        <w:contextualSpacing/>
      </w:pPr>
      <w:r w:rsidRPr="00EA2957">
        <w:rPr>
          <w:rtl/>
        </w:rPr>
        <w:t xml:space="preserve">  </w:t>
      </w:r>
      <w:r w:rsidRPr="0073108E">
        <w:rPr>
          <w:rtl/>
        </w:rPr>
        <w:t xml:space="preserve">آپ کی وفات ماہ ربیع الآ خر </w:t>
      </w:r>
      <w:r w:rsidR="00DF6DE4">
        <w:rPr>
          <w:rFonts w:hint="cs"/>
          <w:rtl/>
        </w:rPr>
        <w:t>؁</w:t>
      </w:r>
      <w:r w:rsidRPr="0073108E">
        <w:rPr>
          <w:rtl/>
        </w:rPr>
        <w:t>٤٧٨ھ</w:t>
      </w:r>
      <w:r w:rsidR="00D81B66" w:rsidRPr="0073108E">
        <w:rPr>
          <w:rFonts w:hint="cs"/>
          <w:rtl/>
        </w:rPr>
        <w:t xml:space="preserve"> </w:t>
      </w:r>
      <w:r w:rsidRPr="0073108E">
        <w:rPr>
          <w:rtl/>
        </w:rPr>
        <w:t>میں ہو ئی ۔</w:t>
      </w:r>
      <w:r w:rsidR="00914F80" w:rsidRPr="0073108E">
        <w:rPr>
          <w:rFonts w:hint="cs"/>
          <w:rtl/>
        </w:rPr>
        <w:t>(</w:t>
      </w:r>
      <w:r w:rsidR="00D81B66" w:rsidRPr="0073108E">
        <w:rPr>
          <w:rtl/>
        </w:rPr>
        <w:t xml:space="preserve">طبقات الشا فعیہ </w:t>
      </w:r>
      <w:r w:rsidR="00914F80" w:rsidRPr="0073108E">
        <w:rPr>
          <w:rFonts w:hint="cs"/>
          <w:rtl/>
        </w:rPr>
        <w:t>)</w:t>
      </w:r>
      <w:r w:rsidR="00D81B66" w:rsidRPr="0073108E">
        <w:rPr>
          <w:rFonts w:hint="cs"/>
          <w:rtl/>
        </w:rPr>
        <w:t xml:space="preserve"> </w:t>
      </w:r>
      <w:r w:rsidR="00914F80" w:rsidRPr="0073108E">
        <w:rPr>
          <w:rFonts w:hint="cs"/>
          <w:rtl/>
        </w:rPr>
        <w:t>(</w:t>
      </w:r>
      <w:r w:rsidRPr="0073108E">
        <w:rPr>
          <w:rtl/>
        </w:rPr>
        <w:t>م</w:t>
      </w:r>
      <w:r w:rsidR="00D81B66" w:rsidRPr="0073108E">
        <w:rPr>
          <w:rtl/>
        </w:rPr>
        <w:t>با دیا ت فقہ ص٣٣</w:t>
      </w:r>
      <w:r w:rsidR="00914F80" w:rsidRPr="0073108E">
        <w:rPr>
          <w:rFonts w:hint="cs"/>
          <w:rtl/>
        </w:rPr>
        <w:t>)</w:t>
      </w:r>
    </w:p>
    <w:p w14:paraId="1D9D2B44" w14:textId="1113D28B" w:rsidR="00C62CF0" w:rsidRDefault="00AE1C4A" w:rsidP="0073108E">
      <w:pPr>
        <w:spacing w:line="440" w:lineRule="exact"/>
        <w:ind w:firstLine="0"/>
        <w:contextualSpacing/>
        <w:jc w:val="center"/>
        <w:rPr>
          <w:rFonts w:ascii="Trad Arabic Bold Unicode" w:hAnsi="Trad Arabic Bold Unicode" w:cs="Trad Arabic Bold Unicode"/>
        </w:rPr>
      </w:pPr>
      <w:r w:rsidRPr="00AE1C4A">
        <w:rPr>
          <w:rStyle w:val="arabic"/>
          <w:rtl/>
        </w:rPr>
        <w:lastRenderedPageBreak/>
        <w:t>ربنا تقبل منا انک أنت السمیع العلیم. وتب علینا انک انت التواب الر حیم . وصلی اللہ علی محمد و علی اٰ لہ و صحبہ أجمعین .والحمد للہ رب العا لمین  .</w:t>
      </w:r>
    </w:p>
    <w:sectPr w:rsidR="00C62CF0" w:rsidSect="0019118F">
      <w:footnotePr>
        <w:numRestart w:val="eachPage"/>
      </w:footnotePr>
      <w:pgSz w:w="7560" w:h="11880" w:code="11"/>
      <w:pgMar w:top="720" w:right="720" w:bottom="720" w:left="720" w:header="432" w:footer="432"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7D245" w14:textId="77777777" w:rsidR="00EE2AED" w:rsidRDefault="00EE2AED" w:rsidP="003B29F9">
      <w:r>
        <w:separator/>
      </w:r>
    </w:p>
  </w:endnote>
  <w:endnote w:type="continuationSeparator" w:id="0">
    <w:p w14:paraId="2778AEE2" w14:textId="77777777" w:rsidR="00EE2AED" w:rsidRDefault="00EE2AED" w:rsidP="003B2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yami Nastaleeq">
    <w:panose1 w:val="02000503000000020004"/>
    <w:charset w:val="00"/>
    <w:family w:val="auto"/>
    <w:pitch w:val="variable"/>
    <w:sig w:usb0="80002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Al Qalam Quran Majeed">
    <w:altName w:val="Arial"/>
    <w:charset w:val="00"/>
    <w:family w:val="auto"/>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Andale Sans UI">
    <w:altName w:val="Times New Roman"/>
    <w:panose1 w:val="00000000000000000000"/>
    <w:charset w:val="00"/>
    <w:family w:val="roman"/>
    <w:notTrueType/>
    <w:pitch w:val="default"/>
  </w:font>
  <w:font w:name="Mehr Nastaliq Web">
    <w:altName w:val="Jameel Noori Nastaleeq"/>
    <w:charset w:val="00"/>
    <w:family w:val="auto"/>
    <w:pitch w:val="variable"/>
    <w:sig w:usb0="00000000" w:usb1="9000004A" w:usb2="00000000" w:usb3="00000000" w:csb0="00000041" w:csb1="00000000"/>
  </w:font>
  <w:font w:name="KFGQPC Uthman Taha Naskh">
    <w:altName w:val="Times New Roman"/>
    <w:charset w:val="B2"/>
    <w:family w:val="auto"/>
    <w:pitch w:val="variable"/>
    <w:sig w:usb0="00002000" w:usb1="90000000" w:usb2="00000008" w:usb3="00000000" w:csb0="00000040" w:csb1="00000000"/>
  </w:font>
  <w:font w:name="Trad Arabic Bold Unicode">
    <w:altName w:val="Arial"/>
    <w:charset w:val="00"/>
    <w:family w:val="auto"/>
    <w:pitch w:val="variable"/>
    <w:sig w:usb0="00002003" w:usb1="80000000" w:usb2="00000008" w:usb3="00000000" w:csb0="00000041" w:csb1="00000000"/>
  </w:font>
  <w:font w:name="Bombay Black Unicode">
    <w:panose1 w:val="02000000000000000000"/>
    <w:charset w:val="00"/>
    <w:family w:val="auto"/>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EAF9D" w14:textId="77777777" w:rsidR="00EE2AED" w:rsidRDefault="00EE2AED" w:rsidP="00467624">
      <w:pPr>
        <w:pStyle w:val="a"/>
      </w:pPr>
      <w:r>
        <w:separator/>
      </w:r>
    </w:p>
  </w:footnote>
  <w:footnote w:type="continuationSeparator" w:id="0">
    <w:p w14:paraId="06A03B4F" w14:textId="77777777" w:rsidR="00EE2AED" w:rsidRDefault="00EE2AED" w:rsidP="00467624">
      <w:pPr>
        <w:pStyle w:va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A511" w14:textId="77777777" w:rsidR="000F1C0A" w:rsidRPr="004E4158" w:rsidRDefault="000F1C0A" w:rsidP="00C757D5">
    <w:pPr>
      <w:pStyle w:val="Header"/>
      <w:tabs>
        <w:tab w:val="left" w:pos="2740"/>
      </w:tabs>
      <w:rPr>
        <w:rtl/>
      </w:rPr>
    </w:pPr>
    <w:r>
      <w:rPr>
        <w:rFonts w:ascii="Trad Arabic Bold Unicode" w:hAnsi="Trad Arabic Bold Unicode" w:cs="Trad Arabic Bold Unicode" w:hint="cs"/>
        <w:rtl/>
        <w:lang w:bidi="ur-PK"/>
      </w:rPr>
      <w:t>تسھیل الوصول شرح ورقات</w:t>
    </w:r>
    <w:r>
      <w:rPr>
        <w:rFonts w:hint="cs"/>
        <w:rtl/>
        <w:lang w:bidi="ur-PK"/>
      </w:rPr>
      <w:tab/>
    </w:r>
    <w:r>
      <w:rPr>
        <w:rtl/>
        <w:lang w:bidi="ur-PK"/>
      </w:rPr>
      <w:tab/>
    </w:r>
    <w:r>
      <w:rPr>
        <w:lang w:bidi="ur-PK"/>
      </w:rPr>
      <w:tab/>
    </w:r>
    <w:r>
      <w:rPr>
        <w:lang w:bidi="ur-PK"/>
      </w:rPr>
      <w:fldChar w:fldCharType="begin"/>
    </w:r>
    <w:r>
      <w:rPr>
        <w:lang w:bidi="ur-PK"/>
      </w:rPr>
      <w:instrText xml:space="preserve"> PAGE   \* MERGEFORMAT </w:instrText>
    </w:r>
    <w:r>
      <w:rPr>
        <w:lang w:bidi="ur-PK"/>
      </w:rPr>
      <w:fldChar w:fldCharType="separate"/>
    </w:r>
    <w:r w:rsidR="00C81140">
      <w:rPr>
        <w:noProof/>
        <w:rtl/>
        <w:lang w:bidi="ur-PK"/>
      </w:rPr>
      <w:t>148</w:t>
    </w:r>
    <w:r>
      <w:rPr>
        <w:noProof/>
        <w:lang w:bidi="ur-PK"/>
      </w:rPr>
      <w:fldChar w:fldCharType="end"/>
    </w:r>
    <w:r>
      <w:rPr>
        <w:rFonts w:hint="cs"/>
        <w:noProof/>
        <w:rtl/>
        <w:lang w:bidi="ur-PK"/>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7A7"/>
    <w:multiLevelType w:val="hybridMultilevel"/>
    <w:tmpl w:val="AEEC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A7000"/>
    <w:multiLevelType w:val="hybridMultilevel"/>
    <w:tmpl w:val="1B1E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C58CD"/>
    <w:multiLevelType w:val="hybridMultilevel"/>
    <w:tmpl w:val="0E00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D22A7"/>
    <w:multiLevelType w:val="multilevel"/>
    <w:tmpl w:val="12C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06A9C"/>
    <w:multiLevelType w:val="hybridMultilevel"/>
    <w:tmpl w:val="F406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05BBB"/>
    <w:multiLevelType w:val="hybridMultilevel"/>
    <w:tmpl w:val="80BE9D5A"/>
    <w:lvl w:ilvl="0" w:tplc="0DA84882">
      <w:start w:val="1"/>
      <w:numFmt w:val="decimal"/>
      <w:lvlText w:val="(%1)"/>
      <w:lvlJc w:val="right"/>
      <w:pPr>
        <w:ind w:left="360" w:hanging="360"/>
      </w:pPr>
      <w:rPr>
        <w:rFonts w:ascii="Traditional Arabic" w:hAnsi="Traditional Arabic"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9119AE"/>
    <w:multiLevelType w:val="hybridMultilevel"/>
    <w:tmpl w:val="48EE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F5D96"/>
    <w:multiLevelType w:val="multilevel"/>
    <w:tmpl w:val="F6D28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406E8"/>
    <w:multiLevelType w:val="hybridMultilevel"/>
    <w:tmpl w:val="2AF0A44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5618D9"/>
    <w:multiLevelType w:val="hybridMultilevel"/>
    <w:tmpl w:val="E35CCF88"/>
    <w:lvl w:ilvl="0" w:tplc="6082C4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F05EC"/>
    <w:multiLevelType w:val="multilevel"/>
    <w:tmpl w:val="A782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56C3F"/>
    <w:multiLevelType w:val="hybridMultilevel"/>
    <w:tmpl w:val="D64CB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340CC"/>
    <w:multiLevelType w:val="hybridMultilevel"/>
    <w:tmpl w:val="40EC2FB0"/>
    <w:lvl w:ilvl="0" w:tplc="8FCAC67C">
      <w:start w:val="1"/>
      <w:numFmt w:val="decimal"/>
      <w:lvlText w:val="(%1)"/>
      <w:lvlJc w:val="left"/>
      <w:pPr>
        <w:ind w:left="720" w:hanging="360"/>
      </w:pPr>
      <w:rPr>
        <w:rFonts w:ascii="Jameel Noori Nastaleeq" w:hAnsi="Jameel Noori Nastaleeq" w:cs="Jameel Noori Nastaleeq"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E57F02"/>
    <w:multiLevelType w:val="hybridMultilevel"/>
    <w:tmpl w:val="A0C2B3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741D7A"/>
    <w:multiLevelType w:val="hybridMultilevel"/>
    <w:tmpl w:val="3460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975E7D"/>
    <w:multiLevelType w:val="hybridMultilevel"/>
    <w:tmpl w:val="55DAF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D46E46"/>
    <w:multiLevelType w:val="hybridMultilevel"/>
    <w:tmpl w:val="97A66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141F3E"/>
    <w:multiLevelType w:val="multilevel"/>
    <w:tmpl w:val="95A2077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B594E"/>
    <w:multiLevelType w:val="hybridMultilevel"/>
    <w:tmpl w:val="B8AE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2A6C0F"/>
    <w:multiLevelType w:val="hybridMultilevel"/>
    <w:tmpl w:val="82F09556"/>
    <w:lvl w:ilvl="0" w:tplc="2C0E9B6C">
      <w:start w:val="1"/>
      <w:numFmt w:val="decimal"/>
      <w:lvlText w:val="%1)"/>
      <w:lvlJc w:val="righ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0" w15:restartNumberingAfterBreak="0">
    <w:nsid w:val="412160CA"/>
    <w:multiLevelType w:val="hybridMultilevel"/>
    <w:tmpl w:val="EF88E736"/>
    <w:lvl w:ilvl="0" w:tplc="B580636E">
      <w:start w:val="10"/>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7C2340A"/>
    <w:multiLevelType w:val="hybridMultilevel"/>
    <w:tmpl w:val="2F3440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956546"/>
    <w:multiLevelType w:val="hybridMultilevel"/>
    <w:tmpl w:val="96DE3BC4"/>
    <w:lvl w:ilvl="0" w:tplc="50B8026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3" w15:restartNumberingAfterBreak="0">
    <w:nsid w:val="5C811D40"/>
    <w:multiLevelType w:val="hybridMultilevel"/>
    <w:tmpl w:val="B6B02AD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52541"/>
    <w:multiLevelType w:val="hybridMultilevel"/>
    <w:tmpl w:val="C18490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EA7A05"/>
    <w:multiLevelType w:val="hybridMultilevel"/>
    <w:tmpl w:val="B89CBF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8A4D1E"/>
    <w:multiLevelType w:val="hybridMultilevel"/>
    <w:tmpl w:val="6FF80EEA"/>
    <w:lvl w:ilvl="0" w:tplc="D318C63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7" w15:restartNumberingAfterBreak="0">
    <w:nsid w:val="64590210"/>
    <w:multiLevelType w:val="hybridMultilevel"/>
    <w:tmpl w:val="88F6C832"/>
    <w:lvl w:ilvl="0" w:tplc="9CBC6B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A949CC"/>
    <w:multiLevelType w:val="hybridMultilevel"/>
    <w:tmpl w:val="F7CC0A70"/>
    <w:lvl w:ilvl="0" w:tplc="C4A6AE66">
      <w:start w:val="1"/>
      <w:numFmt w:val="decimal"/>
      <w:pStyle w:val="ListParagraph"/>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9" w15:restartNumberingAfterBreak="0">
    <w:nsid w:val="6B450656"/>
    <w:multiLevelType w:val="multilevel"/>
    <w:tmpl w:val="85EE8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9377B"/>
    <w:multiLevelType w:val="hybridMultilevel"/>
    <w:tmpl w:val="66A8D0BC"/>
    <w:lvl w:ilvl="0" w:tplc="4009000F">
      <w:start w:val="1"/>
      <w:numFmt w:val="decimal"/>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15:restartNumberingAfterBreak="0">
    <w:nsid w:val="6C6F1D69"/>
    <w:multiLevelType w:val="hybridMultilevel"/>
    <w:tmpl w:val="5AC6E51A"/>
    <w:lvl w:ilvl="0" w:tplc="AF8645F4">
      <w:start w:val="1"/>
      <w:numFmt w:val="decimal"/>
      <w:lvlText w:val="(%1)"/>
      <w:lvlJc w:val="right"/>
      <w:pPr>
        <w:ind w:left="540" w:hanging="360"/>
      </w:pPr>
      <w:rPr>
        <w:b w:val="0"/>
        <w:bCs w:val="0"/>
        <w:i w:val="0"/>
        <w:iCs w:val="0"/>
        <w:caps w:val="0"/>
        <w:smallCaps w:val="0"/>
        <w:strike w:val="0"/>
        <w:dstrike w:val="0"/>
        <w:noProof w:val="0"/>
        <w:vanish w:val="0"/>
        <w:color w:val="00000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6C984559"/>
    <w:multiLevelType w:val="hybridMultilevel"/>
    <w:tmpl w:val="584CB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400CBB"/>
    <w:multiLevelType w:val="hybridMultilevel"/>
    <w:tmpl w:val="4A38CA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1C65C4"/>
    <w:multiLevelType w:val="hybridMultilevel"/>
    <w:tmpl w:val="D080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9B602E"/>
    <w:multiLevelType w:val="hybridMultilevel"/>
    <w:tmpl w:val="EF264030"/>
    <w:lvl w:ilvl="0" w:tplc="D0AAA622">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7B54CF"/>
    <w:multiLevelType w:val="multilevel"/>
    <w:tmpl w:val="A86A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912DE"/>
    <w:multiLevelType w:val="multilevel"/>
    <w:tmpl w:val="E4AA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644338">
    <w:abstractNumId w:val="28"/>
  </w:num>
  <w:num w:numId="2" w16cid:durableId="1567687866">
    <w:abstractNumId w:val="27"/>
  </w:num>
  <w:num w:numId="3" w16cid:durableId="1623608958">
    <w:abstractNumId w:val="22"/>
  </w:num>
  <w:num w:numId="4" w16cid:durableId="983853485">
    <w:abstractNumId w:val="9"/>
  </w:num>
  <w:num w:numId="5" w16cid:durableId="421493755">
    <w:abstractNumId w:val="26"/>
  </w:num>
  <w:num w:numId="6" w16cid:durableId="843856569">
    <w:abstractNumId w:val="12"/>
  </w:num>
  <w:num w:numId="7" w16cid:durableId="857352175">
    <w:abstractNumId w:val="5"/>
  </w:num>
  <w:num w:numId="8" w16cid:durableId="1645548229">
    <w:abstractNumId w:val="31"/>
  </w:num>
  <w:num w:numId="9" w16cid:durableId="1721780402">
    <w:abstractNumId w:val="5"/>
  </w:num>
  <w:num w:numId="10" w16cid:durableId="857282230">
    <w:abstractNumId w:val="34"/>
  </w:num>
  <w:num w:numId="11" w16cid:durableId="1947037412">
    <w:abstractNumId w:val="18"/>
  </w:num>
  <w:num w:numId="12" w16cid:durableId="372194032">
    <w:abstractNumId w:val="24"/>
  </w:num>
  <w:num w:numId="13" w16cid:durableId="1515417548">
    <w:abstractNumId w:val="13"/>
  </w:num>
  <w:num w:numId="14" w16cid:durableId="355009098">
    <w:abstractNumId w:val="25"/>
  </w:num>
  <w:num w:numId="15" w16cid:durableId="1127355635">
    <w:abstractNumId w:val="30"/>
  </w:num>
  <w:num w:numId="16" w16cid:durableId="1901136998">
    <w:abstractNumId w:val="19"/>
  </w:num>
  <w:num w:numId="17" w16cid:durableId="256062537">
    <w:abstractNumId w:val="8"/>
  </w:num>
  <w:num w:numId="18" w16cid:durableId="1663309140">
    <w:abstractNumId w:val="23"/>
  </w:num>
  <w:num w:numId="19" w16cid:durableId="1596287516">
    <w:abstractNumId w:val="16"/>
  </w:num>
  <w:num w:numId="20" w16cid:durableId="858741844">
    <w:abstractNumId w:val="32"/>
  </w:num>
  <w:num w:numId="21" w16cid:durableId="1176576566">
    <w:abstractNumId w:val="2"/>
  </w:num>
  <w:num w:numId="22" w16cid:durableId="72632927">
    <w:abstractNumId w:val="14"/>
  </w:num>
  <w:num w:numId="23" w16cid:durableId="350960652">
    <w:abstractNumId w:val="11"/>
  </w:num>
  <w:num w:numId="24" w16cid:durableId="1402950831">
    <w:abstractNumId w:val="4"/>
  </w:num>
  <w:num w:numId="25" w16cid:durableId="1025521459">
    <w:abstractNumId w:val="1"/>
  </w:num>
  <w:num w:numId="26" w16cid:durableId="1186866658">
    <w:abstractNumId w:val="0"/>
  </w:num>
  <w:num w:numId="27" w16cid:durableId="1655642001">
    <w:abstractNumId w:val="6"/>
  </w:num>
  <w:num w:numId="28" w16cid:durableId="431127529">
    <w:abstractNumId w:val="31"/>
  </w:num>
  <w:num w:numId="29" w16cid:durableId="1482847297">
    <w:abstractNumId w:val="31"/>
  </w:num>
  <w:num w:numId="30" w16cid:durableId="2016297070">
    <w:abstractNumId w:val="21"/>
  </w:num>
  <w:num w:numId="31" w16cid:durableId="196549041">
    <w:abstractNumId w:val="33"/>
  </w:num>
  <w:num w:numId="32" w16cid:durableId="989673159">
    <w:abstractNumId w:val="15"/>
  </w:num>
  <w:num w:numId="33" w16cid:durableId="1115058145">
    <w:abstractNumId w:val="35"/>
  </w:num>
  <w:num w:numId="34" w16cid:durableId="1934392625">
    <w:abstractNumId w:val="36"/>
  </w:num>
  <w:num w:numId="35" w16cid:durableId="1727534093">
    <w:abstractNumId w:val="17"/>
  </w:num>
  <w:num w:numId="36" w16cid:durableId="1280604155">
    <w:abstractNumId w:val="10"/>
  </w:num>
  <w:num w:numId="37" w16cid:durableId="602148181">
    <w:abstractNumId w:val="20"/>
  </w:num>
  <w:num w:numId="38" w16cid:durableId="1940940939">
    <w:abstractNumId w:val="7"/>
  </w:num>
  <w:num w:numId="39" w16cid:durableId="153643806">
    <w:abstractNumId w:val="3"/>
  </w:num>
  <w:num w:numId="40" w16cid:durableId="1856387157">
    <w:abstractNumId w:val="37"/>
  </w:num>
  <w:num w:numId="41" w16cid:durableId="767114402">
    <w:abstractNumId w:val="29"/>
  </w:num>
  <w:num w:numId="42" w16cid:durableId="1799039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A03"/>
    <w:rsid w:val="0000077E"/>
    <w:rsid w:val="000025A3"/>
    <w:rsid w:val="00002FBE"/>
    <w:rsid w:val="00003117"/>
    <w:rsid w:val="0000382A"/>
    <w:rsid w:val="00003DAC"/>
    <w:rsid w:val="00005C2B"/>
    <w:rsid w:val="000067EA"/>
    <w:rsid w:val="00007417"/>
    <w:rsid w:val="000076D4"/>
    <w:rsid w:val="00007A02"/>
    <w:rsid w:val="000110DC"/>
    <w:rsid w:val="00011AC6"/>
    <w:rsid w:val="00014306"/>
    <w:rsid w:val="00014ED0"/>
    <w:rsid w:val="00015EA8"/>
    <w:rsid w:val="00015F82"/>
    <w:rsid w:val="000167F3"/>
    <w:rsid w:val="00017620"/>
    <w:rsid w:val="00017B29"/>
    <w:rsid w:val="00021973"/>
    <w:rsid w:val="00023231"/>
    <w:rsid w:val="000232A9"/>
    <w:rsid w:val="00024DD5"/>
    <w:rsid w:val="000251C5"/>
    <w:rsid w:val="00025D51"/>
    <w:rsid w:val="000264AA"/>
    <w:rsid w:val="00026BA4"/>
    <w:rsid w:val="00027CBC"/>
    <w:rsid w:val="0003135D"/>
    <w:rsid w:val="000336E9"/>
    <w:rsid w:val="000343FA"/>
    <w:rsid w:val="00036255"/>
    <w:rsid w:val="000373CB"/>
    <w:rsid w:val="000374E6"/>
    <w:rsid w:val="000429EC"/>
    <w:rsid w:val="00042C78"/>
    <w:rsid w:val="00044CD9"/>
    <w:rsid w:val="000456F5"/>
    <w:rsid w:val="0004613A"/>
    <w:rsid w:val="000464C1"/>
    <w:rsid w:val="00047435"/>
    <w:rsid w:val="000500A8"/>
    <w:rsid w:val="000501C1"/>
    <w:rsid w:val="00052EFB"/>
    <w:rsid w:val="00054E7E"/>
    <w:rsid w:val="000574EC"/>
    <w:rsid w:val="00063265"/>
    <w:rsid w:val="00063872"/>
    <w:rsid w:val="00063E40"/>
    <w:rsid w:val="000649D6"/>
    <w:rsid w:val="00065A94"/>
    <w:rsid w:val="00065C8C"/>
    <w:rsid w:val="00067683"/>
    <w:rsid w:val="00067D5E"/>
    <w:rsid w:val="000708DC"/>
    <w:rsid w:val="00070E06"/>
    <w:rsid w:val="0007206E"/>
    <w:rsid w:val="0007249E"/>
    <w:rsid w:val="00075244"/>
    <w:rsid w:val="00076771"/>
    <w:rsid w:val="00077FD5"/>
    <w:rsid w:val="00081F97"/>
    <w:rsid w:val="0008237D"/>
    <w:rsid w:val="00082FCB"/>
    <w:rsid w:val="00083902"/>
    <w:rsid w:val="00084172"/>
    <w:rsid w:val="00084B40"/>
    <w:rsid w:val="000857AF"/>
    <w:rsid w:val="0008645F"/>
    <w:rsid w:val="0008680A"/>
    <w:rsid w:val="0008770C"/>
    <w:rsid w:val="00087F53"/>
    <w:rsid w:val="0009172F"/>
    <w:rsid w:val="000917F3"/>
    <w:rsid w:val="0009249A"/>
    <w:rsid w:val="0009298E"/>
    <w:rsid w:val="00093147"/>
    <w:rsid w:val="000932B6"/>
    <w:rsid w:val="000932DF"/>
    <w:rsid w:val="00093FD7"/>
    <w:rsid w:val="00094E9F"/>
    <w:rsid w:val="00095B39"/>
    <w:rsid w:val="0009645B"/>
    <w:rsid w:val="00096A95"/>
    <w:rsid w:val="000971EA"/>
    <w:rsid w:val="000972DC"/>
    <w:rsid w:val="00097546"/>
    <w:rsid w:val="000A0384"/>
    <w:rsid w:val="000A172A"/>
    <w:rsid w:val="000A3168"/>
    <w:rsid w:val="000A4D8F"/>
    <w:rsid w:val="000A634D"/>
    <w:rsid w:val="000B0512"/>
    <w:rsid w:val="000B0B2B"/>
    <w:rsid w:val="000B13F8"/>
    <w:rsid w:val="000B632E"/>
    <w:rsid w:val="000B7612"/>
    <w:rsid w:val="000B7987"/>
    <w:rsid w:val="000C0860"/>
    <w:rsid w:val="000C195E"/>
    <w:rsid w:val="000C2CDA"/>
    <w:rsid w:val="000C36B0"/>
    <w:rsid w:val="000C3F56"/>
    <w:rsid w:val="000C3F65"/>
    <w:rsid w:val="000C4084"/>
    <w:rsid w:val="000C4544"/>
    <w:rsid w:val="000C4651"/>
    <w:rsid w:val="000C4D72"/>
    <w:rsid w:val="000C6C86"/>
    <w:rsid w:val="000C75EF"/>
    <w:rsid w:val="000C78A6"/>
    <w:rsid w:val="000D4AAA"/>
    <w:rsid w:val="000D6097"/>
    <w:rsid w:val="000D6984"/>
    <w:rsid w:val="000E0551"/>
    <w:rsid w:val="000E1493"/>
    <w:rsid w:val="000E22C3"/>
    <w:rsid w:val="000E289F"/>
    <w:rsid w:val="000E2E06"/>
    <w:rsid w:val="000E4072"/>
    <w:rsid w:val="000E42A8"/>
    <w:rsid w:val="000E492A"/>
    <w:rsid w:val="000E5712"/>
    <w:rsid w:val="000E6119"/>
    <w:rsid w:val="000E61D6"/>
    <w:rsid w:val="000E7838"/>
    <w:rsid w:val="000E7C18"/>
    <w:rsid w:val="000F1C0A"/>
    <w:rsid w:val="000F1DF1"/>
    <w:rsid w:val="000F1EAD"/>
    <w:rsid w:val="000F23B0"/>
    <w:rsid w:val="000F2C04"/>
    <w:rsid w:val="000F2E34"/>
    <w:rsid w:val="000F3975"/>
    <w:rsid w:val="000F458F"/>
    <w:rsid w:val="000F4C35"/>
    <w:rsid w:val="000F7671"/>
    <w:rsid w:val="001000EC"/>
    <w:rsid w:val="00100696"/>
    <w:rsid w:val="00100AEC"/>
    <w:rsid w:val="00100D00"/>
    <w:rsid w:val="00101B21"/>
    <w:rsid w:val="00101D31"/>
    <w:rsid w:val="00103080"/>
    <w:rsid w:val="0010496C"/>
    <w:rsid w:val="0010544D"/>
    <w:rsid w:val="00106D08"/>
    <w:rsid w:val="00113431"/>
    <w:rsid w:val="0011667D"/>
    <w:rsid w:val="00117248"/>
    <w:rsid w:val="00117BF4"/>
    <w:rsid w:val="00120599"/>
    <w:rsid w:val="00120FAF"/>
    <w:rsid w:val="00122636"/>
    <w:rsid w:val="00122C38"/>
    <w:rsid w:val="001233E4"/>
    <w:rsid w:val="00123A30"/>
    <w:rsid w:val="00123ED9"/>
    <w:rsid w:val="00124A67"/>
    <w:rsid w:val="00124A80"/>
    <w:rsid w:val="00126256"/>
    <w:rsid w:val="001303AC"/>
    <w:rsid w:val="001325B9"/>
    <w:rsid w:val="001359FE"/>
    <w:rsid w:val="00136649"/>
    <w:rsid w:val="00136BE5"/>
    <w:rsid w:val="0013794A"/>
    <w:rsid w:val="001442B0"/>
    <w:rsid w:val="00144C3B"/>
    <w:rsid w:val="00145025"/>
    <w:rsid w:val="00145D99"/>
    <w:rsid w:val="0014623E"/>
    <w:rsid w:val="00146FB0"/>
    <w:rsid w:val="0015095F"/>
    <w:rsid w:val="00150E38"/>
    <w:rsid w:val="00151915"/>
    <w:rsid w:val="00152576"/>
    <w:rsid w:val="001531ED"/>
    <w:rsid w:val="00153239"/>
    <w:rsid w:val="00153631"/>
    <w:rsid w:val="00153725"/>
    <w:rsid w:val="0015454D"/>
    <w:rsid w:val="00154950"/>
    <w:rsid w:val="00155D5B"/>
    <w:rsid w:val="00156EB5"/>
    <w:rsid w:val="00157E1F"/>
    <w:rsid w:val="00160081"/>
    <w:rsid w:val="0016052B"/>
    <w:rsid w:val="00160692"/>
    <w:rsid w:val="00161A44"/>
    <w:rsid w:val="00163B95"/>
    <w:rsid w:val="0016451C"/>
    <w:rsid w:val="00164C53"/>
    <w:rsid w:val="00165F8A"/>
    <w:rsid w:val="00166A45"/>
    <w:rsid w:val="00166C97"/>
    <w:rsid w:val="00170506"/>
    <w:rsid w:val="00170F8F"/>
    <w:rsid w:val="00171668"/>
    <w:rsid w:val="0017182E"/>
    <w:rsid w:val="00171EEA"/>
    <w:rsid w:val="001746FC"/>
    <w:rsid w:val="00174832"/>
    <w:rsid w:val="00175501"/>
    <w:rsid w:val="00175B7E"/>
    <w:rsid w:val="001769D5"/>
    <w:rsid w:val="0017744F"/>
    <w:rsid w:val="00177DE2"/>
    <w:rsid w:val="001808A0"/>
    <w:rsid w:val="00180EF3"/>
    <w:rsid w:val="00181F45"/>
    <w:rsid w:val="001822AE"/>
    <w:rsid w:val="0018239C"/>
    <w:rsid w:val="00182F94"/>
    <w:rsid w:val="0018388D"/>
    <w:rsid w:val="001838FE"/>
    <w:rsid w:val="0018396D"/>
    <w:rsid w:val="00184908"/>
    <w:rsid w:val="00185118"/>
    <w:rsid w:val="00185736"/>
    <w:rsid w:val="00185F62"/>
    <w:rsid w:val="001861F4"/>
    <w:rsid w:val="001906F0"/>
    <w:rsid w:val="0019118F"/>
    <w:rsid w:val="00192CE3"/>
    <w:rsid w:val="001933E6"/>
    <w:rsid w:val="0019355A"/>
    <w:rsid w:val="001938E6"/>
    <w:rsid w:val="00193C8E"/>
    <w:rsid w:val="00193F7B"/>
    <w:rsid w:val="00195A4D"/>
    <w:rsid w:val="001A2A6A"/>
    <w:rsid w:val="001A2BDA"/>
    <w:rsid w:val="001A318A"/>
    <w:rsid w:val="001A5B09"/>
    <w:rsid w:val="001A707D"/>
    <w:rsid w:val="001A7258"/>
    <w:rsid w:val="001A7B39"/>
    <w:rsid w:val="001A7E68"/>
    <w:rsid w:val="001B20D9"/>
    <w:rsid w:val="001B2CCF"/>
    <w:rsid w:val="001B2E0B"/>
    <w:rsid w:val="001B330A"/>
    <w:rsid w:val="001B34FA"/>
    <w:rsid w:val="001B461C"/>
    <w:rsid w:val="001B50C7"/>
    <w:rsid w:val="001B62F7"/>
    <w:rsid w:val="001B6D01"/>
    <w:rsid w:val="001B7430"/>
    <w:rsid w:val="001B76B4"/>
    <w:rsid w:val="001B7973"/>
    <w:rsid w:val="001C050D"/>
    <w:rsid w:val="001C059F"/>
    <w:rsid w:val="001C0A0A"/>
    <w:rsid w:val="001C0B56"/>
    <w:rsid w:val="001C108B"/>
    <w:rsid w:val="001C12E6"/>
    <w:rsid w:val="001C2298"/>
    <w:rsid w:val="001C296E"/>
    <w:rsid w:val="001C373B"/>
    <w:rsid w:val="001C3974"/>
    <w:rsid w:val="001C3CE8"/>
    <w:rsid w:val="001C4431"/>
    <w:rsid w:val="001C593A"/>
    <w:rsid w:val="001C5C99"/>
    <w:rsid w:val="001C64D2"/>
    <w:rsid w:val="001C6C86"/>
    <w:rsid w:val="001C75B4"/>
    <w:rsid w:val="001D089F"/>
    <w:rsid w:val="001D139B"/>
    <w:rsid w:val="001D3853"/>
    <w:rsid w:val="001D3DAE"/>
    <w:rsid w:val="001D3EC6"/>
    <w:rsid w:val="001D54E7"/>
    <w:rsid w:val="001D5C85"/>
    <w:rsid w:val="001D6A38"/>
    <w:rsid w:val="001E0EC1"/>
    <w:rsid w:val="001E175C"/>
    <w:rsid w:val="001E1864"/>
    <w:rsid w:val="001E3533"/>
    <w:rsid w:val="001E4147"/>
    <w:rsid w:val="001E6310"/>
    <w:rsid w:val="001F1338"/>
    <w:rsid w:val="001F4E29"/>
    <w:rsid w:val="001F6388"/>
    <w:rsid w:val="001F68EF"/>
    <w:rsid w:val="001F7D03"/>
    <w:rsid w:val="002026FC"/>
    <w:rsid w:val="002046BB"/>
    <w:rsid w:val="00205903"/>
    <w:rsid w:val="00205A95"/>
    <w:rsid w:val="0020616C"/>
    <w:rsid w:val="00206A5D"/>
    <w:rsid w:val="00207389"/>
    <w:rsid w:val="002104A5"/>
    <w:rsid w:val="00211AFA"/>
    <w:rsid w:val="002122CB"/>
    <w:rsid w:val="00213812"/>
    <w:rsid w:val="0021515F"/>
    <w:rsid w:val="00215483"/>
    <w:rsid w:val="00220696"/>
    <w:rsid w:val="00220E10"/>
    <w:rsid w:val="00221B90"/>
    <w:rsid w:val="0022272E"/>
    <w:rsid w:val="0022388B"/>
    <w:rsid w:val="002239EF"/>
    <w:rsid w:val="00227758"/>
    <w:rsid w:val="00230224"/>
    <w:rsid w:val="002304FA"/>
    <w:rsid w:val="00230EEB"/>
    <w:rsid w:val="00231319"/>
    <w:rsid w:val="00232B84"/>
    <w:rsid w:val="00232BDE"/>
    <w:rsid w:val="00233333"/>
    <w:rsid w:val="00234298"/>
    <w:rsid w:val="002349C5"/>
    <w:rsid w:val="00234B7B"/>
    <w:rsid w:val="00235DBC"/>
    <w:rsid w:val="00235E1F"/>
    <w:rsid w:val="00236A2D"/>
    <w:rsid w:val="0024048D"/>
    <w:rsid w:val="00241E4A"/>
    <w:rsid w:val="00243266"/>
    <w:rsid w:val="002440D6"/>
    <w:rsid w:val="00244E65"/>
    <w:rsid w:val="002450E8"/>
    <w:rsid w:val="0024523F"/>
    <w:rsid w:val="00245495"/>
    <w:rsid w:val="00245A07"/>
    <w:rsid w:val="00246228"/>
    <w:rsid w:val="00246741"/>
    <w:rsid w:val="00250284"/>
    <w:rsid w:val="00254164"/>
    <w:rsid w:val="0025468B"/>
    <w:rsid w:val="00254741"/>
    <w:rsid w:val="00256871"/>
    <w:rsid w:val="00256E83"/>
    <w:rsid w:val="00257378"/>
    <w:rsid w:val="00260F64"/>
    <w:rsid w:val="00264F24"/>
    <w:rsid w:val="002670AA"/>
    <w:rsid w:val="002672E5"/>
    <w:rsid w:val="002719BD"/>
    <w:rsid w:val="00272909"/>
    <w:rsid w:val="00273150"/>
    <w:rsid w:val="00276780"/>
    <w:rsid w:val="002774D4"/>
    <w:rsid w:val="00277891"/>
    <w:rsid w:val="00277EB8"/>
    <w:rsid w:val="002804EB"/>
    <w:rsid w:val="002806FC"/>
    <w:rsid w:val="00285865"/>
    <w:rsid w:val="00286DF5"/>
    <w:rsid w:val="00291C58"/>
    <w:rsid w:val="00291EEC"/>
    <w:rsid w:val="00293726"/>
    <w:rsid w:val="002960EF"/>
    <w:rsid w:val="00296783"/>
    <w:rsid w:val="00296A4C"/>
    <w:rsid w:val="002A1A0E"/>
    <w:rsid w:val="002A24E4"/>
    <w:rsid w:val="002A4B67"/>
    <w:rsid w:val="002A4F9D"/>
    <w:rsid w:val="002A59F0"/>
    <w:rsid w:val="002A60D2"/>
    <w:rsid w:val="002A65E0"/>
    <w:rsid w:val="002A7FD3"/>
    <w:rsid w:val="002B0AB6"/>
    <w:rsid w:val="002B10F3"/>
    <w:rsid w:val="002B1920"/>
    <w:rsid w:val="002B1DE7"/>
    <w:rsid w:val="002B3477"/>
    <w:rsid w:val="002B3A48"/>
    <w:rsid w:val="002B47B5"/>
    <w:rsid w:val="002B4994"/>
    <w:rsid w:val="002B5C66"/>
    <w:rsid w:val="002B76EE"/>
    <w:rsid w:val="002C09E4"/>
    <w:rsid w:val="002C3408"/>
    <w:rsid w:val="002C43AA"/>
    <w:rsid w:val="002C5D4B"/>
    <w:rsid w:val="002C5E20"/>
    <w:rsid w:val="002C66BE"/>
    <w:rsid w:val="002C6B3F"/>
    <w:rsid w:val="002C6FB6"/>
    <w:rsid w:val="002D0955"/>
    <w:rsid w:val="002D10DB"/>
    <w:rsid w:val="002D1EDC"/>
    <w:rsid w:val="002D2538"/>
    <w:rsid w:val="002D2BFA"/>
    <w:rsid w:val="002D3490"/>
    <w:rsid w:val="002D64A9"/>
    <w:rsid w:val="002E0CAF"/>
    <w:rsid w:val="002E188D"/>
    <w:rsid w:val="002E1908"/>
    <w:rsid w:val="002E1DF1"/>
    <w:rsid w:val="002E2074"/>
    <w:rsid w:val="002E2240"/>
    <w:rsid w:val="002E377E"/>
    <w:rsid w:val="002E5E6E"/>
    <w:rsid w:val="002E7464"/>
    <w:rsid w:val="002F000F"/>
    <w:rsid w:val="002F0554"/>
    <w:rsid w:val="002F4451"/>
    <w:rsid w:val="002F47EB"/>
    <w:rsid w:val="002F4DF0"/>
    <w:rsid w:val="002F598E"/>
    <w:rsid w:val="003001DB"/>
    <w:rsid w:val="00300722"/>
    <w:rsid w:val="0030202B"/>
    <w:rsid w:val="00302F68"/>
    <w:rsid w:val="00303CAE"/>
    <w:rsid w:val="00303E0B"/>
    <w:rsid w:val="00303FF3"/>
    <w:rsid w:val="003060C8"/>
    <w:rsid w:val="003070DE"/>
    <w:rsid w:val="00311336"/>
    <w:rsid w:val="0031481E"/>
    <w:rsid w:val="00314BF6"/>
    <w:rsid w:val="00316472"/>
    <w:rsid w:val="00316BAA"/>
    <w:rsid w:val="00317725"/>
    <w:rsid w:val="003214D1"/>
    <w:rsid w:val="00321B5C"/>
    <w:rsid w:val="0032372E"/>
    <w:rsid w:val="0032410B"/>
    <w:rsid w:val="0032493D"/>
    <w:rsid w:val="003308D5"/>
    <w:rsid w:val="00330A83"/>
    <w:rsid w:val="00330AB0"/>
    <w:rsid w:val="00331499"/>
    <w:rsid w:val="00333854"/>
    <w:rsid w:val="00333D57"/>
    <w:rsid w:val="003349B0"/>
    <w:rsid w:val="00334BFF"/>
    <w:rsid w:val="00334F60"/>
    <w:rsid w:val="0033539C"/>
    <w:rsid w:val="003403F3"/>
    <w:rsid w:val="00340D3D"/>
    <w:rsid w:val="00340ED4"/>
    <w:rsid w:val="00342FCF"/>
    <w:rsid w:val="0034432D"/>
    <w:rsid w:val="003453BC"/>
    <w:rsid w:val="0034796D"/>
    <w:rsid w:val="00347B3A"/>
    <w:rsid w:val="00347CE3"/>
    <w:rsid w:val="00351341"/>
    <w:rsid w:val="0035399C"/>
    <w:rsid w:val="00353E5C"/>
    <w:rsid w:val="00355CF2"/>
    <w:rsid w:val="00360332"/>
    <w:rsid w:val="00364463"/>
    <w:rsid w:val="00365831"/>
    <w:rsid w:val="0036660B"/>
    <w:rsid w:val="00370A85"/>
    <w:rsid w:val="003724F1"/>
    <w:rsid w:val="003735A4"/>
    <w:rsid w:val="0037384D"/>
    <w:rsid w:val="00374FEA"/>
    <w:rsid w:val="00375000"/>
    <w:rsid w:val="00375210"/>
    <w:rsid w:val="0037632E"/>
    <w:rsid w:val="00376C2A"/>
    <w:rsid w:val="00377021"/>
    <w:rsid w:val="00377F6D"/>
    <w:rsid w:val="00377F8B"/>
    <w:rsid w:val="003802DE"/>
    <w:rsid w:val="00380300"/>
    <w:rsid w:val="00382500"/>
    <w:rsid w:val="00384A2B"/>
    <w:rsid w:val="00386D16"/>
    <w:rsid w:val="00390089"/>
    <w:rsid w:val="003912FE"/>
    <w:rsid w:val="00391344"/>
    <w:rsid w:val="00391BFA"/>
    <w:rsid w:val="003920F0"/>
    <w:rsid w:val="003921A8"/>
    <w:rsid w:val="0039492C"/>
    <w:rsid w:val="00395531"/>
    <w:rsid w:val="00395E4B"/>
    <w:rsid w:val="003972DE"/>
    <w:rsid w:val="00397B40"/>
    <w:rsid w:val="003A0054"/>
    <w:rsid w:val="003A0443"/>
    <w:rsid w:val="003A05BD"/>
    <w:rsid w:val="003A0C7B"/>
    <w:rsid w:val="003A1869"/>
    <w:rsid w:val="003A1D51"/>
    <w:rsid w:val="003A3731"/>
    <w:rsid w:val="003A4618"/>
    <w:rsid w:val="003A4D4F"/>
    <w:rsid w:val="003A57D8"/>
    <w:rsid w:val="003A7297"/>
    <w:rsid w:val="003B07B1"/>
    <w:rsid w:val="003B0CA8"/>
    <w:rsid w:val="003B1230"/>
    <w:rsid w:val="003B1E0E"/>
    <w:rsid w:val="003B29F9"/>
    <w:rsid w:val="003B3293"/>
    <w:rsid w:val="003B392F"/>
    <w:rsid w:val="003B39FA"/>
    <w:rsid w:val="003B3A32"/>
    <w:rsid w:val="003B3BBB"/>
    <w:rsid w:val="003B3E93"/>
    <w:rsid w:val="003B3EFF"/>
    <w:rsid w:val="003B6D23"/>
    <w:rsid w:val="003C04CB"/>
    <w:rsid w:val="003C10A0"/>
    <w:rsid w:val="003C16DF"/>
    <w:rsid w:val="003C3525"/>
    <w:rsid w:val="003C3B48"/>
    <w:rsid w:val="003D166F"/>
    <w:rsid w:val="003D26A6"/>
    <w:rsid w:val="003D3E1C"/>
    <w:rsid w:val="003E07BD"/>
    <w:rsid w:val="003E1FCD"/>
    <w:rsid w:val="003E210B"/>
    <w:rsid w:val="003E3447"/>
    <w:rsid w:val="003E5FE7"/>
    <w:rsid w:val="003E6221"/>
    <w:rsid w:val="003F143D"/>
    <w:rsid w:val="003F1A90"/>
    <w:rsid w:val="003F34EA"/>
    <w:rsid w:val="003F41D5"/>
    <w:rsid w:val="003F5FB2"/>
    <w:rsid w:val="003F6978"/>
    <w:rsid w:val="003F76D0"/>
    <w:rsid w:val="003F7887"/>
    <w:rsid w:val="003F79D4"/>
    <w:rsid w:val="003F7ED2"/>
    <w:rsid w:val="00400738"/>
    <w:rsid w:val="00400E13"/>
    <w:rsid w:val="00400FBA"/>
    <w:rsid w:val="0040132C"/>
    <w:rsid w:val="004019C1"/>
    <w:rsid w:val="00401F68"/>
    <w:rsid w:val="004021D4"/>
    <w:rsid w:val="00402AAC"/>
    <w:rsid w:val="00403D11"/>
    <w:rsid w:val="00404873"/>
    <w:rsid w:val="00405EBB"/>
    <w:rsid w:val="00406D30"/>
    <w:rsid w:val="00410F3B"/>
    <w:rsid w:val="00411A66"/>
    <w:rsid w:val="00412278"/>
    <w:rsid w:val="00412ED8"/>
    <w:rsid w:val="00414073"/>
    <w:rsid w:val="0041617F"/>
    <w:rsid w:val="0042005B"/>
    <w:rsid w:val="0042136D"/>
    <w:rsid w:val="0042391A"/>
    <w:rsid w:val="00423A7F"/>
    <w:rsid w:val="00423EB5"/>
    <w:rsid w:val="004242AF"/>
    <w:rsid w:val="00430A75"/>
    <w:rsid w:val="00431202"/>
    <w:rsid w:val="00431AB9"/>
    <w:rsid w:val="004354E5"/>
    <w:rsid w:val="00436290"/>
    <w:rsid w:val="00436940"/>
    <w:rsid w:val="0043743B"/>
    <w:rsid w:val="00437AD9"/>
    <w:rsid w:val="0044337C"/>
    <w:rsid w:val="00445038"/>
    <w:rsid w:val="00445524"/>
    <w:rsid w:val="004469C8"/>
    <w:rsid w:val="00446E55"/>
    <w:rsid w:val="00450B26"/>
    <w:rsid w:val="00451891"/>
    <w:rsid w:val="004547A4"/>
    <w:rsid w:val="004564F7"/>
    <w:rsid w:val="004609E8"/>
    <w:rsid w:val="00461126"/>
    <w:rsid w:val="00462B4C"/>
    <w:rsid w:val="00463516"/>
    <w:rsid w:val="00464239"/>
    <w:rsid w:val="004643F7"/>
    <w:rsid w:val="00467624"/>
    <w:rsid w:val="00467923"/>
    <w:rsid w:val="00471697"/>
    <w:rsid w:val="004716AD"/>
    <w:rsid w:val="004718FB"/>
    <w:rsid w:val="00473560"/>
    <w:rsid w:val="004744E4"/>
    <w:rsid w:val="00474B44"/>
    <w:rsid w:val="0047654A"/>
    <w:rsid w:val="004766CD"/>
    <w:rsid w:val="00476923"/>
    <w:rsid w:val="00476A4D"/>
    <w:rsid w:val="00477302"/>
    <w:rsid w:val="00477A9F"/>
    <w:rsid w:val="00477B57"/>
    <w:rsid w:val="004808A3"/>
    <w:rsid w:val="00480AFC"/>
    <w:rsid w:val="00480CD0"/>
    <w:rsid w:val="0048124E"/>
    <w:rsid w:val="004817E8"/>
    <w:rsid w:val="00482F43"/>
    <w:rsid w:val="0048540B"/>
    <w:rsid w:val="0048770D"/>
    <w:rsid w:val="00491E34"/>
    <w:rsid w:val="00493663"/>
    <w:rsid w:val="004945D7"/>
    <w:rsid w:val="00495321"/>
    <w:rsid w:val="004965F5"/>
    <w:rsid w:val="00497D16"/>
    <w:rsid w:val="00497F2D"/>
    <w:rsid w:val="004A16C2"/>
    <w:rsid w:val="004A1DFA"/>
    <w:rsid w:val="004A201B"/>
    <w:rsid w:val="004A2AFF"/>
    <w:rsid w:val="004A3007"/>
    <w:rsid w:val="004A32A8"/>
    <w:rsid w:val="004A374E"/>
    <w:rsid w:val="004A5E8C"/>
    <w:rsid w:val="004A6F27"/>
    <w:rsid w:val="004A6FB5"/>
    <w:rsid w:val="004A7505"/>
    <w:rsid w:val="004A7A4E"/>
    <w:rsid w:val="004B01AD"/>
    <w:rsid w:val="004B0A52"/>
    <w:rsid w:val="004B25CD"/>
    <w:rsid w:val="004B38D9"/>
    <w:rsid w:val="004B48FD"/>
    <w:rsid w:val="004B4B02"/>
    <w:rsid w:val="004B5471"/>
    <w:rsid w:val="004B70DE"/>
    <w:rsid w:val="004C0BBB"/>
    <w:rsid w:val="004C1501"/>
    <w:rsid w:val="004C1B4D"/>
    <w:rsid w:val="004C2215"/>
    <w:rsid w:val="004C2D0D"/>
    <w:rsid w:val="004C415A"/>
    <w:rsid w:val="004C491F"/>
    <w:rsid w:val="004C56F8"/>
    <w:rsid w:val="004C6F51"/>
    <w:rsid w:val="004C76BF"/>
    <w:rsid w:val="004D183F"/>
    <w:rsid w:val="004D32C1"/>
    <w:rsid w:val="004D3EC7"/>
    <w:rsid w:val="004D5294"/>
    <w:rsid w:val="004D58A7"/>
    <w:rsid w:val="004D5EA1"/>
    <w:rsid w:val="004D652C"/>
    <w:rsid w:val="004D71B6"/>
    <w:rsid w:val="004D755F"/>
    <w:rsid w:val="004E00E3"/>
    <w:rsid w:val="004E0503"/>
    <w:rsid w:val="004E1ACF"/>
    <w:rsid w:val="004E2063"/>
    <w:rsid w:val="004E2805"/>
    <w:rsid w:val="004E3201"/>
    <w:rsid w:val="004E4158"/>
    <w:rsid w:val="004E4646"/>
    <w:rsid w:val="004E46E5"/>
    <w:rsid w:val="004E484A"/>
    <w:rsid w:val="004E4FF8"/>
    <w:rsid w:val="004E6DFB"/>
    <w:rsid w:val="004F1358"/>
    <w:rsid w:val="004F1AE0"/>
    <w:rsid w:val="004F2376"/>
    <w:rsid w:val="004F23A5"/>
    <w:rsid w:val="004F377D"/>
    <w:rsid w:val="004F4779"/>
    <w:rsid w:val="004F4E85"/>
    <w:rsid w:val="004F56D7"/>
    <w:rsid w:val="004F66CE"/>
    <w:rsid w:val="004F7A61"/>
    <w:rsid w:val="004F7D71"/>
    <w:rsid w:val="00500ED4"/>
    <w:rsid w:val="00502393"/>
    <w:rsid w:val="0050250E"/>
    <w:rsid w:val="0050532D"/>
    <w:rsid w:val="005055FC"/>
    <w:rsid w:val="00506AEC"/>
    <w:rsid w:val="00506D01"/>
    <w:rsid w:val="005109BC"/>
    <w:rsid w:val="00510CE4"/>
    <w:rsid w:val="0051201D"/>
    <w:rsid w:val="00512A59"/>
    <w:rsid w:val="00517E5B"/>
    <w:rsid w:val="005204D6"/>
    <w:rsid w:val="005217AF"/>
    <w:rsid w:val="00522832"/>
    <w:rsid w:val="005229EF"/>
    <w:rsid w:val="00522DCB"/>
    <w:rsid w:val="005232AC"/>
    <w:rsid w:val="005239CF"/>
    <w:rsid w:val="00523D9B"/>
    <w:rsid w:val="005243E8"/>
    <w:rsid w:val="005248D7"/>
    <w:rsid w:val="00525B5D"/>
    <w:rsid w:val="0052674B"/>
    <w:rsid w:val="00526D00"/>
    <w:rsid w:val="00527988"/>
    <w:rsid w:val="00527AC0"/>
    <w:rsid w:val="00530862"/>
    <w:rsid w:val="00532536"/>
    <w:rsid w:val="00532650"/>
    <w:rsid w:val="005332D8"/>
    <w:rsid w:val="00533DCE"/>
    <w:rsid w:val="00535196"/>
    <w:rsid w:val="00541D64"/>
    <w:rsid w:val="00541E1E"/>
    <w:rsid w:val="00542917"/>
    <w:rsid w:val="00542BFD"/>
    <w:rsid w:val="0054399A"/>
    <w:rsid w:val="00544003"/>
    <w:rsid w:val="00544455"/>
    <w:rsid w:val="00544597"/>
    <w:rsid w:val="00544F5A"/>
    <w:rsid w:val="0054698B"/>
    <w:rsid w:val="00546B0E"/>
    <w:rsid w:val="00546E5E"/>
    <w:rsid w:val="005471DF"/>
    <w:rsid w:val="00550B10"/>
    <w:rsid w:val="00550C0C"/>
    <w:rsid w:val="005514F8"/>
    <w:rsid w:val="005516ED"/>
    <w:rsid w:val="00551802"/>
    <w:rsid w:val="00552020"/>
    <w:rsid w:val="00552F7C"/>
    <w:rsid w:val="0055356B"/>
    <w:rsid w:val="005546E8"/>
    <w:rsid w:val="00554857"/>
    <w:rsid w:val="00555EA5"/>
    <w:rsid w:val="00555ECA"/>
    <w:rsid w:val="00557168"/>
    <w:rsid w:val="00560DCC"/>
    <w:rsid w:val="005611E2"/>
    <w:rsid w:val="005612F3"/>
    <w:rsid w:val="00561442"/>
    <w:rsid w:val="00564499"/>
    <w:rsid w:val="00564FF6"/>
    <w:rsid w:val="00565C17"/>
    <w:rsid w:val="00567403"/>
    <w:rsid w:val="00567B6C"/>
    <w:rsid w:val="00571619"/>
    <w:rsid w:val="00571BC3"/>
    <w:rsid w:val="00571D5E"/>
    <w:rsid w:val="00575BEB"/>
    <w:rsid w:val="0058019D"/>
    <w:rsid w:val="005818BA"/>
    <w:rsid w:val="00581ABA"/>
    <w:rsid w:val="00584434"/>
    <w:rsid w:val="005856D7"/>
    <w:rsid w:val="00585882"/>
    <w:rsid w:val="00585952"/>
    <w:rsid w:val="00585EFB"/>
    <w:rsid w:val="00586CE0"/>
    <w:rsid w:val="00586EEF"/>
    <w:rsid w:val="00587A1F"/>
    <w:rsid w:val="00587AAB"/>
    <w:rsid w:val="00587F4A"/>
    <w:rsid w:val="00587F8B"/>
    <w:rsid w:val="005908C6"/>
    <w:rsid w:val="00591581"/>
    <w:rsid w:val="005922DC"/>
    <w:rsid w:val="00593DCF"/>
    <w:rsid w:val="00594148"/>
    <w:rsid w:val="005949B1"/>
    <w:rsid w:val="005954A5"/>
    <w:rsid w:val="00596AC5"/>
    <w:rsid w:val="0059746B"/>
    <w:rsid w:val="005A25CD"/>
    <w:rsid w:val="005A35FC"/>
    <w:rsid w:val="005A6542"/>
    <w:rsid w:val="005A6DCB"/>
    <w:rsid w:val="005A7C06"/>
    <w:rsid w:val="005B1BE6"/>
    <w:rsid w:val="005B5185"/>
    <w:rsid w:val="005B6BE3"/>
    <w:rsid w:val="005B783D"/>
    <w:rsid w:val="005B7F62"/>
    <w:rsid w:val="005C1FD3"/>
    <w:rsid w:val="005C28D7"/>
    <w:rsid w:val="005C29F2"/>
    <w:rsid w:val="005C30B4"/>
    <w:rsid w:val="005C31BB"/>
    <w:rsid w:val="005C3845"/>
    <w:rsid w:val="005C4D9F"/>
    <w:rsid w:val="005C4F91"/>
    <w:rsid w:val="005C5762"/>
    <w:rsid w:val="005C69D4"/>
    <w:rsid w:val="005C6A17"/>
    <w:rsid w:val="005C7350"/>
    <w:rsid w:val="005D0B71"/>
    <w:rsid w:val="005D1619"/>
    <w:rsid w:val="005D19B1"/>
    <w:rsid w:val="005D3627"/>
    <w:rsid w:val="005E1042"/>
    <w:rsid w:val="005E15AC"/>
    <w:rsid w:val="005E3E09"/>
    <w:rsid w:val="005E405F"/>
    <w:rsid w:val="005E613E"/>
    <w:rsid w:val="005E6843"/>
    <w:rsid w:val="005E7AE7"/>
    <w:rsid w:val="005F2EB0"/>
    <w:rsid w:val="005F4758"/>
    <w:rsid w:val="005F76E7"/>
    <w:rsid w:val="00600F7D"/>
    <w:rsid w:val="00602885"/>
    <w:rsid w:val="00604174"/>
    <w:rsid w:val="00605404"/>
    <w:rsid w:val="00606E79"/>
    <w:rsid w:val="00607F0B"/>
    <w:rsid w:val="00610071"/>
    <w:rsid w:val="006109AA"/>
    <w:rsid w:val="00610FEF"/>
    <w:rsid w:val="006127D5"/>
    <w:rsid w:val="0061565E"/>
    <w:rsid w:val="0061575C"/>
    <w:rsid w:val="00615814"/>
    <w:rsid w:val="00617882"/>
    <w:rsid w:val="00617A26"/>
    <w:rsid w:val="00620254"/>
    <w:rsid w:val="0062083B"/>
    <w:rsid w:val="0062239C"/>
    <w:rsid w:val="00622D2F"/>
    <w:rsid w:val="00624C1E"/>
    <w:rsid w:val="00625F49"/>
    <w:rsid w:val="00626F38"/>
    <w:rsid w:val="006302BA"/>
    <w:rsid w:val="00630524"/>
    <w:rsid w:val="0063270A"/>
    <w:rsid w:val="00632962"/>
    <w:rsid w:val="00632ABC"/>
    <w:rsid w:val="00632B17"/>
    <w:rsid w:val="006349AD"/>
    <w:rsid w:val="00634DE9"/>
    <w:rsid w:val="0063769C"/>
    <w:rsid w:val="0064036A"/>
    <w:rsid w:val="006415D1"/>
    <w:rsid w:val="00641DFB"/>
    <w:rsid w:val="0064318E"/>
    <w:rsid w:val="00643658"/>
    <w:rsid w:val="00643E25"/>
    <w:rsid w:val="0064483B"/>
    <w:rsid w:val="00645C44"/>
    <w:rsid w:val="00646C4A"/>
    <w:rsid w:val="00646DD3"/>
    <w:rsid w:val="006502D7"/>
    <w:rsid w:val="00650397"/>
    <w:rsid w:val="00651336"/>
    <w:rsid w:val="0065184B"/>
    <w:rsid w:val="00651B07"/>
    <w:rsid w:val="00652501"/>
    <w:rsid w:val="00652A18"/>
    <w:rsid w:val="00653A7F"/>
    <w:rsid w:val="00656785"/>
    <w:rsid w:val="006570C4"/>
    <w:rsid w:val="0065737C"/>
    <w:rsid w:val="00662185"/>
    <w:rsid w:val="00662188"/>
    <w:rsid w:val="00662497"/>
    <w:rsid w:val="00662E42"/>
    <w:rsid w:val="0066510F"/>
    <w:rsid w:val="00667408"/>
    <w:rsid w:val="00667BB7"/>
    <w:rsid w:val="00667F65"/>
    <w:rsid w:val="00671F5B"/>
    <w:rsid w:val="00675885"/>
    <w:rsid w:val="0067619E"/>
    <w:rsid w:val="006773C2"/>
    <w:rsid w:val="006778F5"/>
    <w:rsid w:val="00680987"/>
    <w:rsid w:val="00680FAC"/>
    <w:rsid w:val="00681EFD"/>
    <w:rsid w:val="00681FAB"/>
    <w:rsid w:val="0068295F"/>
    <w:rsid w:val="00686042"/>
    <w:rsid w:val="00686F8E"/>
    <w:rsid w:val="00691D35"/>
    <w:rsid w:val="0069319A"/>
    <w:rsid w:val="006940CE"/>
    <w:rsid w:val="00694212"/>
    <w:rsid w:val="00696B2E"/>
    <w:rsid w:val="00696BA1"/>
    <w:rsid w:val="00697490"/>
    <w:rsid w:val="00697B5F"/>
    <w:rsid w:val="00697E27"/>
    <w:rsid w:val="006A4D85"/>
    <w:rsid w:val="006A5C03"/>
    <w:rsid w:val="006A5C1F"/>
    <w:rsid w:val="006A5F4C"/>
    <w:rsid w:val="006B0250"/>
    <w:rsid w:val="006B0A1C"/>
    <w:rsid w:val="006B1833"/>
    <w:rsid w:val="006B341A"/>
    <w:rsid w:val="006B35D7"/>
    <w:rsid w:val="006B3CF2"/>
    <w:rsid w:val="006B3E14"/>
    <w:rsid w:val="006B4D33"/>
    <w:rsid w:val="006B57BC"/>
    <w:rsid w:val="006B5C70"/>
    <w:rsid w:val="006B5CEF"/>
    <w:rsid w:val="006B5EA6"/>
    <w:rsid w:val="006B65F8"/>
    <w:rsid w:val="006B6990"/>
    <w:rsid w:val="006B6CA2"/>
    <w:rsid w:val="006B7491"/>
    <w:rsid w:val="006B787F"/>
    <w:rsid w:val="006C01F0"/>
    <w:rsid w:val="006C07AF"/>
    <w:rsid w:val="006C404E"/>
    <w:rsid w:val="006C4083"/>
    <w:rsid w:val="006C667F"/>
    <w:rsid w:val="006C6EBC"/>
    <w:rsid w:val="006C70EB"/>
    <w:rsid w:val="006D1585"/>
    <w:rsid w:val="006D1681"/>
    <w:rsid w:val="006D1C11"/>
    <w:rsid w:val="006D2153"/>
    <w:rsid w:val="006D4039"/>
    <w:rsid w:val="006D4E28"/>
    <w:rsid w:val="006D6D3C"/>
    <w:rsid w:val="006D6EAA"/>
    <w:rsid w:val="006D6EC8"/>
    <w:rsid w:val="006D71B6"/>
    <w:rsid w:val="006E006E"/>
    <w:rsid w:val="006E06E1"/>
    <w:rsid w:val="006E08A8"/>
    <w:rsid w:val="006E1F56"/>
    <w:rsid w:val="006E2199"/>
    <w:rsid w:val="006E22DD"/>
    <w:rsid w:val="006E2D72"/>
    <w:rsid w:val="006E3FED"/>
    <w:rsid w:val="006E5648"/>
    <w:rsid w:val="006E5DB8"/>
    <w:rsid w:val="006E672D"/>
    <w:rsid w:val="006F06C3"/>
    <w:rsid w:val="006F0CAD"/>
    <w:rsid w:val="006F297A"/>
    <w:rsid w:val="006F2D7B"/>
    <w:rsid w:val="006F4C9B"/>
    <w:rsid w:val="006F62EF"/>
    <w:rsid w:val="007001BC"/>
    <w:rsid w:val="007031DC"/>
    <w:rsid w:val="00703A93"/>
    <w:rsid w:val="00704CA3"/>
    <w:rsid w:val="00704EFE"/>
    <w:rsid w:val="00705700"/>
    <w:rsid w:val="00705D78"/>
    <w:rsid w:val="007064DC"/>
    <w:rsid w:val="00706797"/>
    <w:rsid w:val="007069A9"/>
    <w:rsid w:val="00707B3E"/>
    <w:rsid w:val="00710818"/>
    <w:rsid w:val="00711595"/>
    <w:rsid w:val="00711709"/>
    <w:rsid w:val="0071217C"/>
    <w:rsid w:val="00712265"/>
    <w:rsid w:val="007122EE"/>
    <w:rsid w:val="00713748"/>
    <w:rsid w:val="0071388F"/>
    <w:rsid w:val="00713BC5"/>
    <w:rsid w:val="0071440B"/>
    <w:rsid w:val="0071476F"/>
    <w:rsid w:val="00716606"/>
    <w:rsid w:val="007166B2"/>
    <w:rsid w:val="0072108D"/>
    <w:rsid w:val="00722819"/>
    <w:rsid w:val="00722ABC"/>
    <w:rsid w:val="0072309E"/>
    <w:rsid w:val="007242CD"/>
    <w:rsid w:val="00724FEB"/>
    <w:rsid w:val="007253E1"/>
    <w:rsid w:val="00725CF1"/>
    <w:rsid w:val="0073006F"/>
    <w:rsid w:val="00730EB1"/>
    <w:rsid w:val="0073108E"/>
    <w:rsid w:val="00732428"/>
    <w:rsid w:val="00732592"/>
    <w:rsid w:val="007328BB"/>
    <w:rsid w:val="00735E34"/>
    <w:rsid w:val="007363D5"/>
    <w:rsid w:val="00737EC7"/>
    <w:rsid w:val="00737F31"/>
    <w:rsid w:val="007410EA"/>
    <w:rsid w:val="007413D8"/>
    <w:rsid w:val="007426D6"/>
    <w:rsid w:val="007427BA"/>
    <w:rsid w:val="00742D69"/>
    <w:rsid w:val="00745018"/>
    <w:rsid w:val="007465AB"/>
    <w:rsid w:val="00746FA9"/>
    <w:rsid w:val="00750670"/>
    <w:rsid w:val="007506FE"/>
    <w:rsid w:val="00750E37"/>
    <w:rsid w:val="00751BDC"/>
    <w:rsid w:val="00751CFE"/>
    <w:rsid w:val="007562C2"/>
    <w:rsid w:val="00756832"/>
    <w:rsid w:val="007573EB"/>
    <w:rsid w:val="00762C04"/>
    <w:rsid w:val="007636FE"/>
    <w:rsid w:val="007658D9"/>
    <w:rsid w:val="007669B7"/>
    <w:rsid w:val="00767F98"/>
    <w:rsid w:val="0077036A"/>
    <w:rsid w:val="0077140E"/>
    <w:rsid w:val="007737BE"/>
    <w:rsid w:val="00775F1C"/>
    <w:rsid w:val="0077639E"/>
    <w:rsid w:val="00777963"/>
    <w:rsid w:val="00780821"/>
    <w:rsid w:val="007811FE"/>
    <w:rsid w:val="007812F9"/>
    <w:rsid w:val="007828A8"/>
    <w:rsid w:val="00782A69"/>
    <w:rsid w:val="00782A9B"/>
    <w:rsid w:val="0078331E"/>
    <w:rsid w:val="00784066"/>
    <w:rsid w:val="0078459E"/>
    <w:rsid w:val="00785525"/>
    <w:rsid w:val="007859FE"/>
    <w:rsid w:val="00785D47"/>
    <w:rsid w:val="00786EAD"/>
    <w:rsid w:val="007872B3"/>
    <w:rsid w:val="00787AD7"/>
    <w:rsid w:val="007903C4"/>
    <w:rsid w:val="007917FD"/>
    <w:rsid w:val="00792D30"/>
    <w:rsid w:val="00794D4A"/>
    <w:rsid w:val="007958D8"/>
    <w:rsid w:val="00796F30"/>
    <w:rsid w:val="007970C0"/>
    <w:rsid w:val="007A0EAE"/>
    <w:rsid w:val="007A25AF"/>
    <w:rsid w:val="007A289F"/>
    <w:rsid w:val="007A2D95"/>
    <w:rsid w:val="007A2DA2"/>
    <w:rsid w:val="007A6AD0"/>
    <w:rsid w:val="007A79C0"/>
    <w:rsid w:val="007B08B7"/>
    <w:rsid w:val="007B3185"/>
    <w:rsid w:val="007B4FCB"/>
    <w:rsid w:val="007B57BA"/>
    <w:rsid w:val="007B5FF8"/>
    <w:rsid w:val="007B63C5"/>
    <w:rsid w:val="007B65D5"/>
    <w:rsid w:val="007B69BC"/>
    <w:rsid w:val="007B6D21"/>
    <w:rsid w:val="007B7439"/>
    <w:rsid w:val="007C0669"/>
    <w:rsid w:val="007C0DD8"/>
    <w:rsid w:val="007C1E52"/>
    <w:rsid w:val="007C2074"/>
    <w:rsid w:val="007C2DB1"/>
    <w:rsid w:val="007C2FDE"/>
    <w:rsid w:val="007C34CB"/>
    <w:rsid w:val="007C46E7"/>
    <w:rsid w:val="007C6020"/>
    <w:rsid w:val="007C6083"/>
    <w:rsid w:val="007C7100"/>
    <w:rsid w:val="007C7880"/>
    <w:rsid w:val="007D00BA"/>
    <w:rsid w:val="007D0223"/>
    <w:rsid w:val="007D07BA"/>
    <w:rsid w:val="007D0DC2"/>
    <w:rsid w:val="007D1F1D"/>
    <w:rsid w:val="007D248F"/>
    <w:rsid w:val="007D2CB1"/>
    <w:rsid w:val="007D40F8"/>
    <w:rsid w:val="007D46AB"/>
    <w:rsid w:val="007D51B2"/>
    <w:rsid w:val="007D5503"/>
    <w:rsid w:val="007D5D9A"/>
    <w:rsid w:val="007D5EC1"/>
    <w:rsid w:val="007D607A"/>
    <w:rsid w:val="007D74D4"/>
    <w:rsid w:val="007D7CB0"/>
    <w:rsid w:val="007D7FDF"/>
    <w:rsid w:val="007E0476"/>
    <w:rsid w:val="007E0592"/>
    <w:rsid w:val="007E0A89"/>
    <w:rsid w:val="007E0BCD"/>
    <w:rsid w:val="007E1919"/>
    <w:rsid w:val="007E1EE2"/>
    <w:rsid w:val="007E278F"/>
    <w:rsid w:val="007E6BD7"/>
    <w:rsid w:val="007E7CF0"/>
    <w:rsid w:val="007F193F"/>
    <w:rsid w:val="007F1D02"/>
    <w:rsid w:val="007F3193"/>
    <w:rsid w:val="007F3601"/>
    <w:rsid w:val="007F398C"/>
    <w:rsid w:val="007F3F1C"/>
    <w:rsid w:val="007F4C1C"/>
    <w:rsid w:val="007F539E"/>
    <w:rsid w:val="007F5ACD"/>
    <w:rsid w:val="007F5F4C"/>
    <w:rsid w:val="007F7365"/>
    <w:rsid w:val="007F7F4B"/>
    <w:rsid w:val="008005A6"/>
    <w:rsid w:val="00801E25"/>
    <w:rsid w:val="00804100"/>
    <w:rsid w:val="008045F3"/>
    <w:rsid w:val="008058B9"/>
    <w:rsid w:val="00805982"/>
    <w:rsid w:val="00805B6B"/>
    <w:rsid w:val="008066C6"/>
    <w:rsid w:val="00810045"/>
    <w:rsid w:val="0081187F"/>
    <w:rsid w:val="00811DD1"/>
    <w:rsid w:val="008122A8"/>
    <w:rsid w:val="00812787"/>
    <w:rsid w:val="00815091"/>
    <w:rsid w:val="008179D7"/>
    <w:rsid w:val="00817A31"/>
    <w:rsid w:val="00817F68"/>
    <w:rsid w:val="00820951"/>
    <w:rsid w:val="00820E3A"/>
    <w:rsid w:val="00821D16"/>
    <w:rsid w:val="008229B6"/>
    <w:rsid w:val="00827257"/>
    <w:rsid w:val="00827313"/>
    <w:rsid w:val="0083041F"/>
    <w:rsid w:val="008315C9"/>
    <w:rsid w:val="0083330D"/>
    <w:rsid w:val="00834499"/>
    <w:rsid w:val="00834B22"/>
    <w:rsid w:val="00834DE2"/>
    <w:rsid w:val="00835623"/>
    <w:rsid w:val="0083621A"/>
    <w:rsid w:val="00836925"/>
    <w:rsid w:val="00837F09"/>
    <w:rsid w:val="00840F33"/>
    <w:rsid w:val="0084165E"/>
    <w:rsid w:val="00842BED"/>
    <w:rsid w:val="00842C86"/>
    <w:rsid w:val="00843099"/>
    <w:rsid w:val="0084622D"/>
    <w:rsid w:val="0085005A"/>
    <w:rsid w:val="00850E73"/>
    <w:rsid w:val="00853B07"/>
    <w:rsid w:val="00853FE8"/>
    <w:rsid w:val="0085445F"/>
    <w:rsid w:val="00854F7D"/>
    <w:rsid w:val="0085576F"/>
    <w:rsid w:val="00856B50"/>
    <w:rsid w:val="00860934"/>
    <w:rsid w:val="00862016"/>
    <w:rsid w:val="0086218F"/>
    <w:rsid w:val="008639C4"/>
    <w:rsid w:val="00863AE3"/>
    <w:rsid w:val="00863D70"/>
    <w:rsid w:val="008645B6"/>
    <w:rsid w:val="00864E1A"/>
    <w:rsid w:val="008678BF"/>
    <w:rsid w:val="00870569"/>
    <w:rsid w:val="00871114"/>
    <w:rsid w:val="00871957"/>
    <w:rsid w:val="00872D70"/>
    <w:rsid w:val="00873AAD"/>
    <w:rsid w:val="00876FE1"/>
    <w:rsid w:val="008805F4"/>
    <w:rsid w:val="0088269A"/>
    <w:rsid w:val="008827C2"/>
    <w:rsid w:val="00882ED8"/>
    <w:rsid w:val="00883435"/>
    <w:rsid w:val="008836AE"/>
    <w:rsid w:val="00884766"/>
    <w:rsid w:val="00884B49"/>
    <w:rsid w:val="00884E56"/>
    <w:rsid w:val="00884F1C"/>
    <w:rsid w:val="0089064D"/>
    <w:rsid w:val="008921AC"/>
    <w:rsid w:val="00892893"/>
    <w:rsid w:val="00892B9D"/>
    <w:rsid w:val="00892DF1"/>
    <w:rsid w:val="008967CD"/>
    <w:rsid w:val="00896B47"/>
    <w:rsid w:val="00896E75"/>
    <w:rsid w:val="008970BE"/>
    <w:rsid w:val="00897AC3"/>
    <w:rsid w:val="008A0C40"/>
    <w:rsid w:val="008A25BB"/>
    <w:rsid w:val="008A3C5F"/>
    <w:rsid w:val="008A503C"/>
    <w:rsid w:val="008A5DC5"/>
    <w:rsid w:val="008A680A"/>
    <w:rsid w:val="008B027F"/>
    <w:rsid w:val="008B0A03"/>
    <w:rsid w:val="008B261E"/>
    <w:rsid w:val="008B2B6F"/>
    <w:rsid w:val="008B3605"/>
    <w:rsid w:val="008B3F30"/>
    <w:rsid w:val="008B4AA7"/>
    <w:rsid w:val="008B4BCF"/>
    <w:rsid w:val="008B501E"/>
    <w:rsid w:val="008B5094"/>
    <w:rsid w:val="008B5F4A"/>
    <w:rsid w:val="008B6011"/>
    <w:rsid w:val="008B6072"/>
    <w:rsid w:val="008B7FC9"/>
    <w:rsid w:val="008C276D"/>
    <w:rsid w:val="008C390B"/>
    <w:rsid w:val="008C3A91"/>
    <w:rsid w:val="008C4A8F"/>
    <w:rsid w:val="008C60C2"/>
    <w:rsid w:val="008C6699"/>
    <w:rsid w:val="008D16A7"/>
    <w:rsid w:val="008D2D50"/>
    <w:rsid w:val="008D36C0"/>
    <w:rsid w:val="008D447F"/>
    <w:rsid w:val="008D4EB6"/>
    <w:rsid w:val="008E0220"/>
    <w:rsid w:val="008E027D"/>
    <w:rsid w:val="008E0400"/>
    <w:rsid w:val="008E2DD3"/>
    <w:rsid w:val="008E30E4"/>
    <w:rsid w:val="008E512B"/>
    <w:rsid w:val="008F1535"/>
    <w:rsid w:val="008F1827"/>
    <w:rsid w:val="008F2C6B"/>
    <w:rsid w:val="008F57BA"/>
    <w:rsid w:val="008F6891"/>
    <w:rsid w:val="008F741A"/>
    <w:rsid w:val="009020D0"/>
    <w:rsid w:val="0090456F"/>
    <w:rsid w:val="00904E79"/>
    <w:rsid w:val="009066DC"/>
    <w:rsid w:val="0090720A"/>
    <w:rsid w:val="00907664"/>
    <w:rsid w:val="0091002E"/>
    <w:rsid w:val="00910829"/>
    <w:rsid w:val="009112C7"/>
    <w:rsid w:val="00911720"/>
    <w:rsid w:val="00914F80"/>
    <w:rsid w:val="0091568A"/>
    <w:rsid w:val="0091575E"/>
    <w:rsid w:val="0091674D"/>
    <w:rsid w:val="00916CAB"/>
    <w:rsid w:val="00916CF8"/>
    <w:rsid w:val="00920436"/>
    <w:rsid w:val="0092066C"/>
    <w:rsid w:val="00920AD6"/>
    <w:rsid w:val="009215AB"/>
    <w:rsid w:val="0092340C"/>
    <w:rsid w:val="00923AC2"/>
    <w:rsid w:val="00933258"/>
    <w:rsid w:val="009332EC"/>
    <w:rsid w:val="009343F4"/>
    <w:rsid w:val="00934716"/>
    <w:rsid w:val="009347DE"/>
    <w:rsid w:val="00935244"/>
    <w:rsid w:val="00935BD8"/>
    <w:rsid w:val="009368CF"/>
    <w:rsid w:val="00937B00"/>
    <w:rsid w:val="00937BCA"/>
    <w:rsid w:val="0094296C"/>
    <w:rsid w:val="009439C5"/>
    <w:rsid w:val="00944121"/>
    <w:rsid w:val="0094440B"/>
    <w:rsid w:val="00945D72"/>
    <w:rsid w:val="009467A7"/>
    <w:rsid w:val="00946960"/>
    <w:rsid w:val="00946D80"/>
    <w:rsid w:val="00946EB4"/>
    <w:rsid w:val="009475FB"/>
    <w:rsid w:val="00947835"/>
    <w:rsid w:val="0095071B"/>
    <w:rsid w:val="00952B92"/>
    <w:rsid w:val="00953885"/>
    <w:rsid w:val="00953C51"/>
    <w:rsid w:val="00953DB8"/>
    <w:rsid w:val="0095528D"/>
    <w:rsid w:val="009553F9"/>
    <w:rsid w:val="00957007"/>
    <w:rsid w:val="00957D0A"/>
    <w:rsid w:val="0096034E"/>
    <w:rsid w:val="00960628"/>
    <w:rsid w:val="00960721"/>
    <w:rsid w:val="00961056"/>
    <w:rsid w:val="00962EF6"/>
    <w:rsid w:val="00963FBD"/>
    <w:rsid w:val="009648ED"/>
    <w:rsid w:val="00964EAC"/>
    <w:rsid w:val="00965016"/>
    <w:rsid w:val="009653FA"/>
    <w:rsid w:val="00966A79"/>
    <w:rsid w:val="00967328"/>
    <w:rsid w:val="0096759A"/>
    <w:rsid w:val="00970071"/>
    <w:rsid w:val="00973BEA"/>
    <w:rsid w:val="00975212"/>
    <w:rsid w:val="0097636F"/>
    <w:rsid w:val="009803B7"/>
    <w:rsid w:val="00980689"/>
    <w:rsid w:val="009806EE"/>
    <w:rsid w:val="00981CF5"/>
    <w:rsid w:val="00981FD8"/>
    <w:rsid w:val="00982ACA"/>
    <w:rsid w:val="00983756"/>
    <w:rsid w:val="009837A2"/>
    <w:rsid w:val="009837FD"/>
    <w:rsid w:val="0098405C"/>
    <w:rsid w:val="00984C87"/>
    <w:rsid w:val="00984F47"/>
    <w:rsid w:val="0098521F"/>
    <w:rsid w:val="00986429"/>
    <w:rsid w:val="00987244"/>
    <w:rsid w:val="00990020"/>
    <w:rsid w:val="00990283"/>
    <w:rsid w:val="00990EA8"/>
    <w:rsid w:val="00990F1D"/>
    <w:rsid w:val="00993E02"/>
    <w:rsid w:val="00995691"/>
    <w:rsid w:val="00995807"/>
    <w:rsid w:val="00995E5F"/>
    <w:rsid w:val="009A0C6D"/>
    <w:rsid w:val="009A0D6E"/>
    <w:rsid w:val="009A309F"/>
    <w:rsid w:val="009A33EB"/>
    <w:rsid w:val="009A474A"/>
    <w:rsid w:val="009A5F58"/>
    <w:rsid w:val="009A6BF8"/>
    <w:rsid w:val="009A6DFC"/>
    <w:rsid w:val="009A75E0"/>
    <w:rsid w:val="009B128A"/>
    <w:rsid w:val="009B3456"/>
    <w:rsid w:val="009B37BC"/>
    <w:rsid w:val="009B4628"/>
    <w:rsid w:val="009B4AE4"/>
    <w:rsid w:val="009B53E1"/>
    <w:rsid w:val="009B6D19"/>
    <w:rsid w:val="009C042F"/>
    <w:rsid w:val="009C09F9"/>
    <w:rsid w:val="009C3354"/>
    <w:rsid w:val="009C3703"/>
    <w:rsid w:val="009C3946"/>
    <w:rsid w:val="009C4107"/>
    <w:rsid w:val="009C4F3A"/>
    <w:rsid w:val="009C53D3"/>
    <w:rsid w:val="009C574E"/>
    <w:rsid w:val="009C5A85"/>
    <w:rsid w:val="009C79A8"/>
    <w:rsid w:val="009C7C53"/>
    <w:rsid w:val="009D339D"/>
    <w:rsid w:val="009D33A5"/>
    <w:rsid w:val="009D34E9"/>
    <w:rsid w:val="009D3ACB"/>
    <w:rsid w:val="009D3B81"/>
    <w:rsid w:val="009D452C"/>
    <w:rsid w:val="009D497D"/>
    <w:rsid w:val="009D54BA"/>
    <w:rsid w:val="009D6A24"/>
    <w:rsid w:val="009E0D5B"/>
    <w:rsid w:val="009E1ED9"/>
    <w:rsid w:val="009E2DB9"/>
    <w:rsid w:val="009E338D"/>
    <w:rsid w:val="009E5DB2"/>
    <w:rsid w:val="009E68A6"/>
    <w:rsid w:val="009F1637"/>
    <w:rsid w:val="009F2946"/>
    <w:rsid w:val="009F3271"/>
    <w:rsid w:val="009F40BD"/>
    <w:rsid w:val="009F4987"/>
    <w:rsid w:val="009F5BD0"/>
    <w:rsid w:val="009F5DB6"/>
    <w:rsid w:val="009F6181"/>
    <w:rsid w:val="009F7456"/>
    <w:rsid w:val="00A00250"/>
    <w:rsid w:val="00A037D1"/>
    <w:rsid w:val="00A1036B"/>
    <w:rsid w:val="00A11386"/>
    <w:rsid w:val="00A11B8A"/>
    <w:rsid w:val="00A121AF"/>
    <w:rsid w:val="00A12A19"/>
    <w:rsid w:val="00A13A70"/>
    <w:rsid w:val="00A147E5"/>
    <w:rsid w:val="00A150AB"/>
    <w:rsid w:val="00A1586A"/>
    <w:rsid w:val="00A1612E"/>
    <w:rsid w:val="00A17400"/>
    <w:rsid w:val="00A20687"/>
    <w:rsid w:val="00A20FC4"/>
    <w:rsid w:val="00A21EF4"/>
    <w:rsid w:val="00A2274E"/>
    <w:rsid w:val="00A257F2"/>
    <w:rsid w:val="00A25BAC"/>
    <w:rsid w:val="00A27F26"/>
    <w:rsid w:val="00A320F6"/>
    <w:rsid w:val="00A3232B"/>
    <w:rsid w:val="00A3280C"/>
    <w:rsid w:val="00A34B2A"/>
    <w:rsid w:val="00A34F64"/>
    <w:rsid w:val="00A35D2F"/>
    <w:rsid w:val="00A363C4"/>
    <w:rsid w:val="00A37E64"/>
    <w:rsid w:val="00A404D9"/>
    <w:rsid w:val="00A40537"/>
    <w:rsid w:val="00A40DAD"/>
    <w:rsid w:val="00A41168"/>
    <w:rsid w:val="00A425B4"/>
    <w:rsid w:val="00A450EC"/>
    <w:rsid w:val="00A47575"/>
    <w:rsid w:val="00A51916"/>
    <w:rsid w:val="00A519B3"/>
    <w:rsid w:val="00A528CD"/>
    <w:rsid w:val="00A52A0A"/>
    <w:rsid w:val="00A53237"/>
    <w:rsid w:val="00A53EFE"/>
    <w:rsid w:val="00A54385"/>
    <w:rsid w:val="00A550D5"/>
    <w:rsid w:val="00A55EE3"/>
    <w:rsid w:val="00A568C6"/>
    <w:rsid w:val="00A570F9"/>
    <w:rsid w:val="00A60967"/>
    <w:rsid w:val="00A61614"/>
    <w:rsid w:val="00A634E7"/>
    <w:rsid w:val="00A636C3"/>
    <w:rsid w:val="00A6375E"/>
    <w:rsid w:val="00A6512C"/>
    <w:rsid w:val="00A655A9"/>
    <w:rsid w:val="00A65927"/>
    <w:rsid w:val="00A65EB1"/>
    <w:rsid w:val="00A6671F"/>
    <w:rsid w:val="00A671AE"/>
    <w:rsid w:val="00A6724C"/>
    <w:rsid w:val="00A672A9"/>
    <w:rsid w:val="00A674BC"/>
    <w:rsid w:val="00A710A6"/>
    <w:rsid w:val="00A7194D"/>
    <w:rsid w:val="00A73C3F"/>
    <w:rsid w:val="00A75900"/>
    <w:rsid w:val="00A75D95"/>
    <w:rsid w:val="00A772BB"/>
    <w:rsid w:val="00A77310"/>
    <w:rsid w:val="00A8044B"/>
    <w:rsid w:val="00A80724"/>
    <w:rsid w:val="00A80C9A"/>
    <w:rsid w:val="00A81469"/>
    <w:rsid w:val="00A81F13"/>
    <w:rsid w:val="00A839AA"/>
    <w:rsid w:val="00A902D3"/>
    <w:rsid w:val="00A92106"/>
    <w:rsid w:val="00A935E9"/>
    <w:rsid w:val="00A93BE4"/>
    <w:rsid w:val="00A949D4"/>
    <w:rsid w:val="00A951FB"/>
    <w:rsid w:val="00A952E5"/>
    <w:rsid w:val="00A96D07"/>
    <w:rsid w:val="00A9718F"/>
    <w:rsid w:val="00A97625"/>
    <w:rsid w:val="00A97A26"/>
    <w:rsid w:val="00A97BBF"/>
    <w:rsid w:val="00AA004F"/>
    <w:rsid w:val="00AA0252"/>
    <w:rsid w:val="00AA2303"/>
    <w:rsid w:val="00AA2AAE"/>
    <w:rsid w:val="00AA307F"/>
    <w:rsid w:val="00AA3487"/>
    <w:rsid w:val="00AA68B0"/>
    <w:rsid w:val="00AB19AC"/>
    <w:rsid w:val="00AB24A9"/>
    <w:rsid w:val="00AB2A82"/>
    <w:rsid w:val="00AB2E70"/>
    <w:rsid w:val="00AB36FF"/>
    <w:rsid w:val="00AB3C70"/>
    <w:rsid w:val="00AB5E2A"/>
    <w:rsid w:val="00AC0A0B"/>
    <w:rsid w:val="00AC0BBC"/>
    <w:rsid w:val="00AC1172"/>
    <w:rsid w:val="00AC14C2"/>
    <w:rsid w:val="00AC292B"/>
    <w:rsid w:val="00AC2BD0"/>
    <w:rsid w:val="00AC45E0"/>
    <w:rsid w:val="00AC50B4"/>
    <w:rsid w:val="00AC510B"/>
    <w:rsid w:val="00AC5C4E"/>
    <w:rsid w:val="00AC5FBD"/>
    <w:rsid w:val="00AC70BA"/>
    <w:rsid w:val="00AC7DE3"/>
    <w:rsid w:val="00AC7F93"/>
    <w:rsid w:val="00AD0EDD"/>
    <w:rsid w:val="00AD164C"/>
    <w:rsid w:val="00AD27C9"/>
    <w:rsid w:val="00AD32D2"/>
    <w:rsid w:val="00AD32D8"/>
    <w:rsid w:val="00AD3B0E"/>
    <w:rsid w:val="00AD3F30"/>
    <w:rsid w:val="00AD44B0"/>
    <w:rsid w:val="00AD69CA"/>
    <w:rsid w:val="00AD7FD3"/>
    <w:rsid w:val="00AE0D77"/>
    <w:rsid w:val="00AE1C3A"/>
    <w:rsid w:val="00AE1C4A"/>
    <w:rsid w:val="00AE4C05"/>
    <w:rsid w:val="00AE4CB5"/>
    <w:rsid w:val="00AE56A5"/>
    <w:rsid w:val="00AE5B13"/>
    <w:rsid w:val="00AE7894"/>
    <w:rsid w:val="00AF03BA"/>
    <w:rsid w:val="00AF6DCC"/>
    <w:rsid w:val="00AF7834"/>
    <w:rsid w:val="00B00B67"/>
    <w:rsid w:val="00B01ECE"/>
    <w:rsid w:val="00B03163"/>
    <w:rsid w:val="00B03711"/>
    <w:rsid w:val="00B04BF0"/>
    <w:rsid w:val="00B04CF6"/>
    <w:rsid w:val="00B059DC"/>
    <w:rsid w:val="00B0661F"/>
    <w:rsid w:val="00B06684"/>
    <w:rsid w:val="00B066AF"/>
    <w:rsid w:val="00B10246"/>
    <w:rsid w:val="00B11F33"/>
    <w:rsid w:val="00B1323A"/>
    <w:rsid w:val="00B13362"/>
    <w:rsid w:val="00B13B6F"/>
    <w:rsid w:val="00B2045C"/>
    <w:rsid w:val="00B21487"/>
    <w:rsid w:val="00B22217"/>
    <w:rsid w:val="00B226BE"/>
    <w:rsid w:val="00B23EA1"/>
    <w:rsid w:val="00B24100"/>
    <w:rsid w:val="00B2613A"/>
    <w:rsid w:val="00B269C5"/>
    <w:rsid w:val="00B26FDF"/>
    <w:rsid w:val="00B31699"/>
    <w:rsid w:val="00B320C9"/>
    <w:rsid w:val="00B32476"/>
    <w:rsid w:val="00B34563"/>
    <w:rsid w:val="00B354F9"/>
    <w:rsid w:val="00B35CED"/>
    <w:rsid w:val="00B36162"/>
    <w:rsid w:val="00B36FB0"/>
    <w:rsid w:val="00B379B6"/>
    <w:rsid w:val="00B37A1C"/>
    <w:rsid w:val="00B41C39"/>
    <w:rsid w:val="00B42981"/>
    <w:rsid w:val="00B42CF1"/>
    <w:rsid w:val="00B42FF0"/>
    <w:rsid w:val="00B46643"/>
    <w:rsid w:val="00B46A8C"/>
    <w:rsid w:val="00B47755"/>
    <w:rsid w:val="00B51681"/>
    <w:rsid w:val="00B51A83"/>
    <w:rsid w:val="00B54625"/>
    <w:rsid w:val="00B61AEC"/>
    <w:rsid w:val="00B61D65"/>
    <w:rsid w:val="00B61F41"/>
    <w:rsid w:val="00B62138"/>
    <w:rsid w:val="00B62C33"/>
    <w:rsid w:val="00B6368B"/>
    <w:rsid w:val="00B65226"/>
    <w:rsid w:val="00B65C0B"/>
    <w:rsid w:val="00B65CC2"/>
    <w:rsid w:val="00B702B6"/>
    <w:rsid w:val="00B70A81"/>
    <w:rsid w:val="00B721ED"/>
    <w:rsid w:val="00B72A50"/>
    <w:rsid w:val="00B736BA"/>
    <w:rsid w:val="00B74430"/>
    <w:rsid w:val="00B74A91"/>
    <w:rsid w:val="00B74EF2"/>
    <w:rsid w:val="00B7716E"/>
    <w:rsid w:val="00B807B2"/>
    <w:rsid w:val="00B81BD3"/>
    <w:rsid w:val="00B81FF6"/>
    <w:rsid w:val="00B82DD9"/>
    <w:rsid w:val="00B82EF1"/>
    <w:rsid w:val="00B843FB"/>
    <w:rsid w:val="00B85A02"/>
    <w:rsid w:val="00B86978"/>
    <w:rsid w:val="00B86D18"/>
    <w:rsid w:val="00B870CF"/>
    <w:rsid w:val="00B90C6A"/>
    <w:rsid w:val="00B916EC"/>
    <w:rsid w:val="00B91755"/>
    <w:rsid w:val="00B920D9"/>
    <w:rsid w:val="00B93005"/>
    <w:rsid w:val="00B938F5"/>
    <w:rsid w:val="00B94552"/>
    <w:rsid w:val="00B94ED0"/>
    <w:rsid w:val="00B95390"/>
    <w:rsid w:val="00B9590F"/>
    <w:rsid w:val="00B95B2E"/>
    <w:rsid w:val="00B95F89"/>
    <w:rsid w:val="00B95FAE"/>
    <w:rsid w:val="00BA0355"/>
    <w:rsid w:val="00BA0B72"/>
    <w:rsid w:val="00BA1BD3"/>
    <w:rsid w:val="00BA239D"/>
    <w:rsid w:val="00BA2569"/>
    <w:rsid w:val="00BA2AE7"/>
    <w:rsid w:val="00BA385A"/>
    <w:rsid w:val="00BA4788"/>
    <w:rsid w:val="00BA51DC"/>
    <w:rsid w:val="00BA5DA1"/>
    <w:rsid w:val="00BA738C"/>
    <w:rsid w:val="00BA7539"/>
    <w:rsid w:val="00BA775F"/>
    <w:rsid w:val="00BB036C"/>
    <w:rsid w:val="00BB1502"/>
    <w:rsid w:val="00BB33AE"/>
    <w:rsid w:val="00BB4621"/>
    <w:rsid w:val="00BB4B16"/>
    <w:rsid w:val="00BB701B"/>
    <w:rsid w:val="00BC08B9"/>
    <w:rsid w:val="00BC12CB"/>
    <w:rsid w:val="00BC1526"/>
    <w:rsid w:val="00BC2397"/>
    <w:rsid w:val="00BC33DB"/>
    <w:rsid w:val="00BC3763"/>
    <w:rsid w:val="00BC5761"/>
    <w:rsid w:val="00BD01BD"/>
    <w:rsid w:val="00BD0879"/>
    <w:rsid w:val="00BD16D6"/>
    <w:rsid w:val="00BD2E77"/>
    <w:rsid w:val="00BD423C"/>
    <w:rsid w:val="00BD52A8"/>
    <w:rsid w:val="00BD6806"/>
    <w:rsid w:val="00BD6A5D"/>
    <w:rsid w:val="00BD7234"/>
    <w:rsid w:val="00BE039C"/>
    <w:rsid w:val="00BE0B7D"/>
    <w:rsid w:val="00BE1130"/>
    <w:rsid w:val="00BE1800"/>
    <w:rsid w:val="00BE2F92"/>
    <w:rsid w:val="00BE3721"/>
    <w:rsid w:val="00BE4732"/>
    <w:rsid w:val="00BE5278"/>
    <w:rsid w:val="00BE765B"/>
    <w:rsid w:val="00BE7DC3"/>
    <w:rsid w:val="00BF2ABE"/>
    <w:rsid w:val="00BF331C"/>
    <w:rsid w:val="00BF48B0"/>
    <w:rsid w:val="00BF5D90"/>
    <w:rsid w:val="00BF60DA"/>
    <w:rsid w:val="00C007E4"/>
    <w:rsid w:val="00C01524"/>
    <w:rsid w:val="00C020D0"/>
    <w:rsid w:val="00C02931"/>
    <w:rsid w:val="00C034E2"/>
    <w:rsid w:val="00C03ED7"/>
    <w:rsid w:val="00C042C2"/>
    <w:rsid w:val="00C0584A"/>
    <w:rsid w:val="00C0797F"/>
    <w:rsid w:val="00C11506"/>
    <w:rsid w:val="00C115FC"/>
    <w:rsid w:val="00C120DD"/>
    <w:rsid w:val="00C12A53"/>
    <w:rsid w:val="00C12C23"/>
    <w:rsid w:val="00C14387"/>
    <w:rsid w:val="00C1579F"/>
    <w:rsid w:val="00C157C9"/>
    <w:rsid w:val="00C158A9"/>
    <w:rsid w:val="00C163FF"/>
    <w:rsid w:val="00C1741C"/>
    <w:rsid w:val="00C202BA"/>
    <w:rsid w:val="00C209FA"/>
    <w:rsid w:val="00C20E50"/>
    <w:rsid w:val="00C21321"/>
    <w:rsid w:val="00C21AFF"/>
    <w:rsid w:val="00C2404C"/>
    <w:rsid w:val="00C25D60"/>
    <w:rsid w:val="00C25FA6"/>
    <w:rsid w:val="00C26797"/>
    <w:rsid w:val="00C302DB"/>
    <w:rsid w:val="00C30CC5"/>
    <w:rsid w:val="00C326EF"/>
    <w:rsid w:val="00C33950"/>
    <w:rsid w:val="00C35E8B"/>
    <w:rsid w:val="00C36848"/>
    <w:rsid w:val="00C36D12"/>
    <w:rsid w:val="00C37BC1"/>
    <w:rsid w:val="00C40577"/>
    <w:rsid w:val="00C40BD9"/>
    <w:rsid w:val="00C40E06"/>
    <w:rsid w:val="00C414ED"/>
    <w:rsid w:val="00C416E5"/>
    <w:rsid w:val="00C4185E"/>
    <w:rsid w:val="00C41B58"/>
    <w:rsid w:val="00C43826"/>
    <w:rsid w:val="00C45039"/>
    <w:rsid w:val="00C452FB"/>
    <w:rsid w:val="00C5024D"/>
    <w:rsid w:val="00C502C9"/>
    <w:rsid w:val="00C50994"/>
    <w:rsid w:val="00C50B34"/>
    <w:rsid w:val="00C524CC"/>
    <w:rsid w:val="00C52C5B"/>
    <w:rsid w:val="00C5381F"/>
    <w:rsid w:val="00C55662"/>
    <w:rsid w:val="00C57816"/>
    <w:rsid w:val="00C6219D"/>
    <w:rsid w:val="00C62CF0"/>
    <w:rsid w:val="00C63829"/>
    <w:rsid w:val="00C648E3"/>
    <w:rsid w:val="00C64D58"/>
    <w:rsid w:val="00C66007"/>
    <w:rsid w:val="00C66CFC"/>
    <w:rsid w:val="00C6755B"/>
    <w:rsid w:val="00C710A6"/>
    <w:rsid w:val="00C71355"/>
    <w:rsid w:val="00C71C6E"/>
    <w:rsid w:val="00C73272"/>
    <w:rsid w:val="00C74CAD"/>
    <w:rsid w:val="00C757D5"/>
    <w:rsid w:val="00C810D1"/>
    <w:rsid w:val="00C81140"/>
    <w:rsid w:val="00C83850"/>
    <w:rsid w:val="00C8777A"/>
    <w:rsid w:val="00C95B26"/>
    <w:rsid w:val="00C961C4"/>
    <w:rsid w:val="00C969B3"/>
    <w:rsid w:val="00C97A59"/>
    <w:rsid w:val="00CA64AD"/>
    <w:rsid w:val="00CA680E"/>
    <w:rsid w:val="00CA6FB5"/>
    <w:rsid w:val="00CA7179"/>
    <w:rsid w:val="00CA7352"/>
    <w:rsid w:val="00CA742D"/>
    <w:rsid w:val="00CA7450"/>
    <w:rsid w:val="00CA784F"/>
    <w:rsid w:val="00CB1353"/>
    <w:rsid w:val="00CB1BC3"/>
    <w:rsid w:val="00CB1E52"/>
    <w:rsid w:val="00CB2029"/>
    <w:rsid w:val="00CB2995"/>
    <w:rsid w:val="00CB5578"/>
    <w:rsid w:val="00CB5CE5"/>
    <w:rsid w:val="00CB69C2"/>
    <w:rsid w:val="00CC083C"/>
    <w:rsid w:val="00CC1237"/>
    <w:rsid w:val="00CC1D2C"/>
    <w:rsid w:val="00CC1EA4"/>
    <w:rsid w:val="00CC2371"/>
    <w:rsid w:val="00CC30CA"/>
    <w:rsid w:val="00CC326D"/>
    <w:rsid w:val="00CC3332"/>
    <w:rsid w:val="00CC3F18"/>
    <w:rsid w:val="00CC6875"/>
    <w:rsid w:val="00CC6A9F"/>
    <w:rsid w:val="00CC75B5"/>
    <w:rsid w:val="00CC7A81"/>
    <w:rsid w:val="00CC7A8D"/>
    <w:rsid w:val="00CD00C6"/>
    <w:rsid w:val="00CD0B33"/>
    <w:rsid w:val="00CD1C2F"/>
    <w:rsid w:val="00CD33E3"/>
    <w:rsid w:val="00CD352A"/>
    <w:rsid w:val="00CD4E8C"/>
    <w:rsid w:val="00CD65FC"/>
    <w:rsid w:val="00CE1CB5"/>
    <w:rsid w:val="00CE2205"/>
    <w:rsid w:val="00CE29C3"/>
    <w:rsid w:val="00CE2D0C"/>
    <w:rsid w:val="00CE2D23"/>
    <w:rsid w:val="00CE2DF8"/>
    <w:rsid w:val="00CE484B"/>
    <w:rsid w:val="00CE4A57"/>
    <w:rsid w:val="00CE4D4C"/>
    <w:rsid w:val="00CE4DBB"/>
    <w:rsid w:val="00CE59BD"/>
    <w:rsid w:val="00CE610A"/>
    <w:rsid w:val="00CE6823"/>
    <w:rsid w:val="00CE6A6F"/>
    <w:rsid w:val="00CE73F4"/>
    <w:rsid w:val="00CF0E44"/>
    <w:rsid w:val="00CF10EB"/>
    <w:rsid w:val="00CF161D"/>
    <w:rsid w:val="00CF2F1B"/>
    <w:rsid w:val="00CF4224"/>
    <w:rsid w:val="00CF487F"/>
    <w:rsid w:val="00CF4B19"/>
    <w:rsid w:val="00CF5E8E"/>
    <w:rsid w:val="00CF5ECD"/>
    <w:rsid w:val="00CF61D3"/>
    <w:rsid w:val="00CF6D78"/>
    <w:rsid w:val="00CF7313"/>
    <w:rsid w:val="00CF737E"/>
    <w:rsid w:val="00CF79CA"/>
    <w:rsid w:val="00D00891"/>
    <w:rsid w:val="00D00CCB"/>
    <w:rsid w:val="00D04390"/>
    <w:rsid w:val="00D066A3"/>
    <w:rsid w:val="00D119A1"/>
    <w:rsid w:val="00D127A0"/>
    <w:rsid w:val="00D130C3"/>
    <w:rsid w:val="00D1481C"/>
    <w:rsid w:val="00D1486A"/>
    <w:rsid w:val="00D155BF"/>
    <w:rsid w:val="00D15C70"/>
    <w:rsid w:val="00D1706A"/>
    <w:rsid w:val="00D20556"/>
    <w:rsid w:val="00D20574"/>
    <w:rsid w:val="00D2099B"/>
    <w:rsid w:val="00D21761"/>
    <w:rsid w:val="00D217B1"/>
    <w:rsid w:val="00D22A15"/>
    <w:rsid w:val="00D23804"/>
    <w:rsid w:val="00D2487E"/>
    <w:rsid w:val="00D24DD4"/>
    <w:rsid w:val="00D26568"/>
    <w:rsid w:val="00D26CB6"/>
    <w:rsid w:val="00D26FC4"/>
    <w:rsid w:val="00D273C9"/>
    <w:rsid w:val="00D27504"/>
    <w:rsid w:val="00D27A5E"/>
    <w:rsid w:val="00D308E0"/>
    <w:rsid w:val="00D311F3"/>
    <w:rsid w:val="00D317AE"/>
    <w:rsid w:val="00D322D3"/>
    <w:rsid w:val="00D33F5F"/>
    <w:rsid w:val="00D34074"/>
    <w:rsid w:val="00D341ED"/>
    <w:rsid w:val="00D368CC"/>
    <w:rsid w:val="00D418C8"/>
    <w:rsid w:val="00D4285E"/>
    <w:rsid w:val="00D42DAD"/>
    <w:rsid w:val="00D43267"/>
    <w:rsid w:val="00D43B02"/>
    <w:rsid w:val="00D43E33"/>
    <w:rsid w:val="00D440A3"/>
    <w:rsid w:val="00D447ED"/>
    <w:rsid w:val="00D50F51"/>
    <w:rsid w:val="00D51A09"/>
    <w:rsid w:val="00D52115"/>
    <w:rsid w:val="00D52338"/>
    <w:rsid w:val="00D53E74"/>
    <w:rsid w:val="00D552E2"/>
    <w:rsid w:val="00D5637F"/>
    <w:rsid w:val="00D60435"/>
    <w:rsid w:val="00D61899"/>
    <w:rsid w:val="00D63604"/>
    <w:rsid w:val="00D657FB"/>
    <w:rsid w:val="00D65840"/>
    <w:rsid w:val="00D65BF9"/>
    <w:rsid w:val="00D65EB3"/>
    <w:rsid w:val="00D66130"/>
    <w:rsid w:val="00D7505C"/>
    <w:rsid w:val="00D75676"/>
    <w:rsid w:val="00D81B66"/>
    <w:rsid w:val="00D826ED"/>
    <w:rsid w:val="00D82F8A"/>
    <w:rsid w:val="00D8546B"/>
    <w:rsid w:val="00D855AF"/>
    <w:rsid w:val="00D8784B"/>
    <w:rsid w:val="00D910FA"/>
    <w:rsid w:val="00D930C8"/>
    <w:rsid w:val="00D949BA"/>
    <w:rsid w:val="00D97312"/>
    <w:rsid w:val="00D97C07"/>
    <w:rsid w:val="00DA0D02"/>
    <w:rsid w:val="00DA2DE2"/>
    <w:rsid w:val="00DA3F1A"/>
    <w:rsid w:val="00DA4582"/>
    <w:rsid w:val="00DA5513"/>
    <w:rsid w:val="00DA68A4"/>
    <w:rsid w:val="00DA7710"/>
    <w:rsid w:val="00DA7760"/>
    <w:rsid w:val="00DB0F1B"/>
    <w:rsid w:val="00DB16DB"/>
    <w:rsid w:val="00DB1EA1"/>
    <w:rsid w:val="00DB24AF"/>
    <w:rsid w:val="00DB459F"/>
    <w:rsid w:val="00DB54CE"/>
    <w:rsid w:val="00DB554A"/>
    <w:rsid w:val="00DB560F"/>
    <w:rsid w:val="00DB5FB3"/>
    <w:rsid w:val="00DB6551"/>
    <w:rsid w:val="00DB6D00"/>
    <w:rsid w:val="00DB7FEB"/>
    <w:rsid w:val="00DC0155"/>
    <w:rsid w:val="00DC0986"/>
    <w:rsid w:val="00DC1230"/>
    <w:rsid w:val="00DC1707"/>
    <w:rsid w:val="00DC2C3A"/>
    <w:rsid w:val="00DC2DA7"/>
    <w:rsid w:val="00DC5481"/>
    <w:rsid w:val="00DC55A1"/>
    <w:rsid w:val="00DC65FF"/>
    <w:rsid w:val="00DC69E8"/>
    <w:rsid w:val="00DC6F90"/>
    <w:rsid w:val="00DC772B"/>
    <w:rsid w:val="00DC7F2E"/>
    <w:rsid w:val="00DD2E7E"/>
    <w:rsid w:val="00DD369D"/>
    <w:rsid w:val="00DD4981"/>
    <w:rsid w:val="00DD54B3"/>
    <w:rsid w:val="00DD5F16"/>
    <w:rsid w:val="00DD6163"/>
    <w:rsid w:val="00DD6A75"/>
    <w:rsid w:val="00DD6E51"/>
    <w:rsid w:val="00DD79D9"/>
    <w:rsid w:val="00DE0414"/>
    <w:rsid w:val="00DE11BF"/>
    <w:rsid w:val="00DE24A8"/>
    <w:rsid w:val="00DE316C"/>
    <w:rsid w:val="00DE32EA"/>
    <w:rsid w:val="00DE4509"/>
    <w:rsid w:val="00DE5EB2"/>
    <w:rsid w:val="00DE606A"/>
    <w:rsid w:val="00DE73A5"/>
    <w:rsid w:val="00DE7DB3"/>
    <w:rsid w:val="00DF0EE8"/>
    <w:rsid w:val="00DF1982"/>
    <w:rsid w:val="00DF426B"/>
    <w:rsid w:val="00DF4A6F"/>
    <w:rsid w:val="00DF528F"/>
    <w:rsid w:val="00DF5F80"/>
    <w:rsid w:val="00DF6DE4"/>
    <w:rsid w:val="00DF762E"/>
    <w:rsid w:val="00E02581"/>
    <w:rsid w:val="00E02EA3"/>
    <w:rsid w:val="00E04A3B"/>
    <w:rsid w:val="00E0620C"/>
    <w:rsid w:val="00E07056"/>
    <w:rsid w:val="00E07834"/>
    <w:rsid w:val="00E079BF"/>
    <w:rsid w:val="00E07D06"/>
    <w:rsid w:val="00E11A3B"/>
    <w:rsid w:val="00E13712"/>
    <w:rsid w:val="00E154D9"/>
    <w:rsid w:val="00E15D0B"/>
    <w:rsid w:val="00E16547"/>
    <w:rsid w:val="00E16C3F"/>
    <w:rsid w:val="00E17B39"/>
    <w:rsid w:val="00E2063C"/>
    <w:rsid w:val="00E22D9A"/>
    <w:rsid w:val="00E232B1"/>
    <w:rsid w:val="00E25021"/>
    <w:rsid w:val="00E27A4E"/>
    <w:rsid w:val="00E27D3C"/>
    <w:rsid w:val="00E31D64"/>
    <w:rsid w:val="00E338A9"/>
    <w:rsid w:val="00E35A63"/>
    <w:rsid w:val="00E35FEC"/>
    <w:rsid w:val="00E378F9"/>
    <w:rsid w:val="00E40D32"/>
    <w:rsid w:val="00E419AA"/>
    <w:rsid w:val="00E423F3"/>
    <w:rsid w:val="00E464B4"/>
    <w:rsid w:val="00E466E9"/>
    <w:rsid w:val="00E501A8"/>
    <w:rsid w:val="00E51DF2"/>
    <w:rsid w:val="00E5213E"/>
    <w:rsid w:val="00E54095"/>
    <w:rsid w:val="00E5426A"/>
    <w:rsid w:val="00E545AD"/>
    <w:rsid w:val="00E57008"/>
    <w:rsid w:val="00E576A9"/>
    <w:rsid w:val="00E57713"/>
    <w:rsid w:val="00E61D7C"/>
    <w:rsid w:val="00E6435F"/>
    <w:rsid w:val="00E65BE0"/>
    <w:rsid w:val="00E65EAE"/>
    <w:rsid w:val="00E6733D"/>
    <w:rsid w:val="00E6739E"/>
    <w:rsid w:val="00E708C3"/>
    <w:rsid w:val="00E70ABA"/>
    <w:rsid w:val="00E70AC8"/>
    <w:rsid w:val="00E70F4C"/>
    <w:rsid w:val="00E71F1A"/>
    <w:rsid w:val="00E72181"/>
    <w:rsid w:val="00E725BD"/>
    <w:rsid w:val="00E72B5E"/>
    <w:rsid w:val="00E7321E"/>
    <w:rsid w:val="00E73A3D"/>
    <w:rsid w:val="00E73B0B"/>
    <w:rsid w:val="00E73BF2"/>
    <w:rsid w:val="00E75685"/>
    <w:rsid w:val="00E7637D"/>
    <w:rsid w:val="00E77E22"/>
    <w:rsid w:val="00E806AE"/>
    <w:rsid w:val="00E81AB2"/>
    <w:rsid w:val="00E82221"/>
    <w:rsid w:val="00E82B81"/>
    <w:rsid w:val="00E87813"/>
    <w:rsid w:val="00E904D9"/>
    <w:rsid w:val="00E90978"/>
    <w:rsid w:val="00E9195E"/>
    <w:rsid w:val="00E940F8"/>
    <w:rsid w:val="00E9559F"/>
    <w:rsid w:val="00E968B8"/>
    <w:rsid w:val="00E96A63"/>
    <w:rsid w:val="00E96B71"/>
    <w:rsid w:val="00EA1772"/>
    <w:rsid w:val="00EA2099"/>
    <w:rsid w:val="00EA2306"/>
    <w:rsid w:val="00EA2957"/>
    <w:rsid w:val="00EA463A"/>
    <w:rsid w:val="00EA6217"/>
    <w:rsid w:val="00EB0CE8"/>
    <w:rsid w:val="00EB0F15"/>
    <w:rsid w:val="00EB1EBE"/>
    <w:rsid w:val="00EB1FCA"/>
    <w:rsid w:val="00EB347B"/>
    <w:rsid w:val="00EB5BC6"/>
    <w:rsid w:val="00EB6010"/>
    <w:rsid w:val="00EB7101"/>
    <w:rsid w:val="00EB7865"/>
    <w:rsid w:val="00EB7C80"/>
    <w:rsid w:val="00EC06B2"/>
    <w:rsid w:val="00EC12EA"/>
    <w:rsid w:val="00EC204B"/>
    <w:rsid w:val="00EC3A0C"/>
    <w:rsid w:val="00EC42C8"/>
    <w:rsid w:val="00EC489B"/>
    <w:rsid w:val="00EC499E"/>
    <w:rsid w:val="00EC4D70"/>
    <w:rsid w:val="00EC5D29"/>
    <w:rsid w:val="00EC7E71"/>
    <w:rsid w:val="00ED00CA"/>
    <w:rsid w:val="00ED096D"/>
    <w:rsid w:val="00ED19A3"/>
    <w:rsid w:val="00ED25A8"/>
    <w:rsid w:val="00ED5855"/>
    <w:rsid w:val="00ED6828"/>
    <w:rsid w:val="00EE234A"/>
    <w:rsid w:val="00EE2405"/>
    <w:rsid w:val="00EE2AED"/>
    <w:rsid w:val="00EE2C85"/>
    <w:rsid w:val="00EE2EBF"/>
    <w:rsid w:val="00EE319A"/>
    <w:rsid w:val="00EE355C"/>
    <w:rsid w:val="00EE3AAB"/>
    <w:rsid w:val="00EE463E"/>
    <w:rsid w:val="00EE493D"/>
    <w:rsid w:val="00EE50A6"/>
    <w:rsid w:val="00EE6C6A"/>
    <w:rsid w:val="00EE7D5F"/>
    <w:rsid w:val="00EF01B3"/>
    <w:rsid w:val="00EF02FF"/>
    <w:rsid w:val="00EF0443"/>
    <w:rsid w:val="00EF11CD"/>
    <w:rsid w:val="00EF2764"/>
    <w:rsid w:val="00EF2815"/>
    <w:rsid w:val="00EF29A3"/>
    <w:rsid w:val="00EF2AFA"/>
    <w:rsid w:val="00EF415F"/>
    <w:rsid w:val="00EF47FE"/>
    <w:rsid w:val="00EF6FC8"/>
    <w:rsid w:val="00EF7202"/>
    <w:rsid w:val="00EF77CC"/>
    <w:rsid w:val="00F004E1"/>
    <w:rsid w:val="00F0086C"/>
    <w:rsid w:val="00F01ABE"/>
    <w:rsid w:val="00F0203C"/>
    <w:rsid w:val="00F02F18"/>
    <w:rsid w:val="00F035CD"/>
    <w:rsid w:val="00F0378E"/>
    <w:rsid w:val="00F04258"/>
    <w:rsid w:val="00F04609"/>
    <w:rsid w:val="00F04C8E"/>
    <w:rsid w:val="00F07BC7"/>
    <w:rsid w:val="00F12210"/>
    <w:rsid w:val="00F12718"/>
    <w:rsid w:val="00F1306D"/>
    <w:rsid w:val="00F13B56"/>
    <w:rsid w:val="00F1791E"/>
    <w:rsid w:val="00F21145"/>
    <w:rsid w:val="00F211DB"/>
    <w:rsid w:val="00F2174C"/>
    <w:rsid w:val="00F21BFF"/>
    <w:rsid w:val="00F22809"/>
    <w:rsid w:val="00F27B05"/>
    <w:rsid w:val="00F3077C"/>
    <w:rsid w:val="00F3684C"/>
    <w:rsid w:val="00F40EDF"/>
    <w:rsid w:val="00F41BFD"/>
    <w:rsid w:val="00F444A2"/>
    <w:rsid w:val="00F44C0E"/>
    <w:rsid w:val="00F44C40"/>
    <w:rsid w:val="00F46FED"/>
    <w:rsid w:val="00F46FFF"/>
    <w:rsid w:val="00F4744D"/>
    <w:rsid w:val="00F50209"/>
    <w:rsid w:val="00F5352D"/>
    <w:rsid w:val="00F53D7D"/>
    <w:rsid w:val="00F53EA5"/>
    <w:rsid w:val="00F546BA"/>
    <w:rsid w:val="00F554E3"/>
    <w:rsid w:val="00F5663E"/>
    <w:rsid w:val="00F5713D"/>
    <w:rsid w:val="00F571DE"/>
    <w:rsid w:val="00F573CE"/>
    <w:rsid w:val="00F62D7C"/>
    <w:rsid w:val="00F636B8"/>
    <w:rsid w:val="00F6427F"/>
    <w:rsid w:val="00F64F2F"/>
    <w:rsid w:val="00F65671"/>
    <w:rsid w:val="00F6613F"/>
    <w:rsid w:val="00F66612"/>
    <w:rsid w:val="00F666B2"/>
    <w:rsid w:val="00F720BB"/>
    <w:rsid w:val="00F7287C"/>
    <w:rsid w:val="00F7352A"/>
    <w:rsid w:val="00F76AEA"/>
    <w:rsid w:val="00F7750B"/>
    <w:rsid w:val="00F81181"/>
    <w:rsid w:val="00F815D0"/>
    <w:rsid w:val="00F816FF"/>
    <w:rsid w:val="00F82441"/>
    <w:rsid w:val="00F8259C"/>
    <w:rsid w:val="00F82E28"/>
    <w:rsid w:val="00F83AFB"/>
    <w:rsid w:val="00F85188"/>
    <w:rsid w:val="00F86D06"/>
    <w:rsid w:val="00F86D22"/>
    <w:rsid w:val="00F903A6"/>
    <w:rsid w:val="00F91145"/>
    <w:rsid w:val="00F91FC0"/>
    <w:rsid w:val="00F95906"/>
    <w:rsid w:val="00F96E74"/>
    <w:rsid w:val="00F971A1"/>
    <w:rsid w:val="00FA21AE"/>
    <w:rsid w:val="00FA32AD"/>
    <w:rsid w:val="00FA3731"/>
    <w:rsid w:val="00FA655A"/>
    <w:rsid w:val="00FA68E3"/>
    <w:rsid w:val="00FA74E7"/>
    <w:rsid w:val="00FB098C"/>
    <w:rsid w:val="00FB19E7"/>
    <w:rsid w:val="00FB206B"/>
    <w:rsid w:val="00FB2CD8"/>
    <w:rsid w:val="00FB448A"/>
    <w:rsid w:val="00FB4E27"/>
    <w:rsid w:val="00FB613E"/>
    <w:rsid w:val="00FB6B69"/>
    <w:rsid w:val="00FB6F07"/>
    <w:rsid w:val="00FB7B8D"/>
    <w:rsid w:val="00FC0F05"/>
    <w:rsid w:val="00FC1A9A"/>
    <w:rsid w:val="00FC2292"/>
    <w:rsid w:val="00FC2938"/>
    <w:rsid w:val="00FC3D98"/>
    <w:rsid w:val="00FC4CFF"/>
    <w:rsid w:val="00FC4DE2"/>
    <w:rsid w:val="00FC61ED"/>
    <w:rsid w:val="00FC75C3"/>
    <w:rsid w:val="00FD0F16"/>
    <w:rsid w:val="00FD117A"/>
    <w:rsid w:val="00FD14F5"/>
    <w:rsid w:val="00FD2CB3"/>
    <w:rsid w:val="00FD42C6"/>
    <w:rsid w:val="00FD6F9D"/>
    <w:rsid w:val="00FD7A1F"/>
    <w:rsid w:val="00FD7D95"/>
    <w:rsid w:val="00FE0F6E"/>
    <w:rsid w:val="00FE1095"/>
    <w:rsid w:val="00FE1AAB"/>
    <w:rsid w:val="00FE1CA2"/>
    <w:rsid w:val="00FE7216"/>
    <w:rsid w:val="00FE7B87"/>
    <w:rsid w:val="00FF0B26"/>
    <w:rsid w:val="00FF1D25"/>
    <w:rsid w:val="00FF1D81"/>
    <w:rsid w:val="00FF7367"/>
    <w:rsid w:val="00FF7932"/>
    <w:rsid w:val="00FF7D34"/>
    <w:rsid w:val="00FF7D44"/>
  </w:rsids>
  <m:mathPr>
    <m:mathFont m:val="Cambria Math"/>
    <m:brkBin m:val="before"/>
    <m:brkBinSub m:val="--"/>
    <m:smallFrac m:val="0"/>
    <m:dispDef/>
    <m:lMargin m:val="432"/>
    <m:rMargin m:val="288"/>
    <m:defJc m:val="centerGroup"/>
    <m:wrapIndent m:val="1296"/>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D62F4"/>
  <w15:docId w15:val="{16ED764F-92CE-4C65-A475-25916E59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4337C"/>
    <w:pPr>
      <w:widowControl w:val="0"/>
      <w:suppressAutoHyphens/>
      <w:bidi/>
      <w:spacing w:after="0" w:line="460" w:lineRule="exact"/>
      <w:ind w:firstLine="432"/>
      <w:jc w:val="both"/>
      <w:textAlignment w:val="baseline"/>
    </w:pPr>
    <w:rPr>
      <w:rFonts w:ascii="Jameel Noori Nastaleeq" w:eastAsia="Jameel Noori Nastaleeq" w:hAnsi="Jameel Noori Nastaleeq" w:cs="Jameel Noori Nastaleeq"/>
      <w:color w:val="00000A"/>
      <w:spacing w:val="-2"/>
      <w:sz w:val="32"/>
      <w:szCs w:val="32"/>
    </w:rPr>
  </w:style>
  <w:style w:type="paragraph" w:styleId="Heading1">
    <w:name w:val="heading 1"/>
    <w:basedOn w:val="Normal"/>
    <w:link w:val="Heading1Char"/>
    <w:uiPriority w:val="9"/>
    <w:qFormat/>
    <w:rsid w:val="006D6D3C"/>
    <w:pPr>
      <w:keepNext/>
      <w:spacing w:before="120" w:after="120" w:line="600" w:lineRule="exact"/>
      <w:ind w:firstLine="0"/>
      <w:jc w:val="center"/>
      <w:outlineLvl w:val="0"/>
    </w:pPr>
    <w:rPr>
      <w:b/>
      <w:bCs/>
      <w:sz w:val="44"/>
      <w:szCs w:val="44"/>
    </w:rPr>
  </w:style>
  <w:style w:type="paragraph" w:styleId="Heading2">
    <w:name w:val="heading 2"/>
    <w:basedOn w:val="Normal"/>
    <w:link w:val="Heading2Char"/>
    <w:uiPriority w:val="9"/>
    <w:qFormat/>
    <w:rsid w:val="00003117"/>
    <w:pPr>
      <w:keepNext/>
      <w:spacing w:line="600" w:lineRule="exact"/>
      <w:ind w:firstLine="0"/>
      <w:jc w:val="center"/>
      <w:outlineLvl w:val="1"/>
    </w:pPr>
    <w:rPr>
      <w:rFonts w:ascii="Payami Nastaleeq" w:eastAsia="Payami Nastaleeq" w:hAnsi="Payami Nastaleeq" w:cs="Payami Nastaleeq"/>
      <w:b/>
      <w:bCs/>
      <w:sz w:val="36"/>
      <w:szCs w:val="36"/>
    </w:rPr>
  </w:style>
  <w:style w:type="paragraph" w:styleId="Heading3">
    <w:name w:val="heading 3"/>
    <w:basedOn w:val="Normal"/>
    <w:link w:val="Heading3Char"/>
    <w:uiPriority w:val="9"/>
    <w:qFormat/>
    <w:rsid w:val="000464C1"/>
    <w:pPr>
      <w:keepNext/>
      <w:keepLines/>
      <w:suppressAutoHyphens w:val="0"/>
      <w:spacing w:before="120" w:after="120" w:line="480" w:lineRule="exact"/>
      <w:ind w:firstLine="0"/>
      <w:jc w:val="center"/>
      <w:textAlignment w:val="auto"/>
      <w:outlineLvl w:val="2"/>
    </w:pPr>
    <w:rPr>
      <w:color w:val="auto"/>
      <w:sz w:val="36"/>
      <w:szCs w:val="36"/>
    </w:rPr>
  </w:style>
  <w:style w:type="paragraph" w:styleId="Heading4">
    <w:name w:val="heading 4"/>
    <w:basedOn w:val="Normal"/>
    <w:next w:val="Normal"/>
    <w:link w:val="Heading4Char"/>
    <w:uiPriority w:val="9"/>
    <w:semiHidden/>
    <w:unhideWhenUsed/>
    <w:qFormat/>
    <w:rsid w:val="00544F5A"/>
    <w:pPr>
      <w:keepNext/>
      <w:keepLines/>
      <w:widowControl/>
      <w:suppressAutoHyphens w:val="0"/>
      <w:bidi w:val="0"/>
      <w:spacing w:before="40" w:line="276" w:lineRule="auto"/>
      <w:ind w:firstLine="0"/>
      <w:jc w:val="left"/>
      <w:textAlignment w:val="auto"/>
      <w:outlineLvl w:val="3"/>
    </w:pPr>
    <w:rPr>
      <w:rFonts w:asciiTheme="majorHAnsi" w:eastAsiaTheme="majorEastAsia" w:hAnsiTheme="majorHAnsi" w:cstheme="majorBidi"/>
      <w:i/>
      <w:iCs/>
      <w:color w:val="365F91" w:themeColor="accent1" w:themeShade="BF"/>
      <w:spacing w:val="0"/>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064DC"/>
    <w:pPr>
      <w:spacing w:line="380" w:lineRule="exact"/>
      <w:ind w:firstLine="0"/>
    </w:pPr>
    <w:rPr>
      <w:sz w:val="26"/>
      <w:szCs w:val="26"/>
    </w:rPr>
  </w:style>
  <w:style w:type="character" w:customStyle="1" w:styleId="FootnoteTextChar">
    <w:name w:val="Footnote Text Char"/>
    <w:basedOn w:val="DefaultParagraphFont"/>
    <w:link w:val="FootnoteText"/>
    <w:uiPriority w:val="99"/>
    <w:rsid w:val="007064DC"/>
    <w:rPr>
      <w:rFonts w:ascii="Jameel Noori Nastaleeq" w:eastAsia="Jameel Noori Nastaleeq" w:hAnsi="Jameel Noori Nastaleeq" w:cs="Jameel Noori Nastaleeq"/>
      <w:color w:val="00000A"/>
      <w:spacing w:val="-2"/>
      <w:sz w:val="26"/>
      <w:szCs w:val="26"/>
    </w:rPr>
  </w:style>
  <w:style w:type="paragraph" w:customStyle="1" w:styleId="a">
    <w:name w:val="سیپریٹر"/>
    <w:basedOn w:val="Normal"/>
    <w:rsid w:val="00467624"/>
    <w:pPr>
      <w:spacing w:line="100" w:lineRule="exact"/>
      <w:ind w:firstLine="0"/>
    </w:pPr>
    <w:rPr>
      <w:sz w:val="10"/>
      <w:szCs w:val="10"/>
    </w:rPr>
  </w:style>
  <w:style w:type="paragraph" w:customStyle="1" w:styleId="a0">
    <w:name w:val="شعر سینٹر"/>
    <w:basedOn w:val="Normal"/>
    <w:rsid w:val="008D16A7"/>
    <w:pPr>
      <w:suppressAutoHyphens w:val="0"/>
      <w:ind w:left="1152" w:right="1152" w:firstLine="0"/>
      <w:jc w:val="distribute"/>
      <w:textAlignment w:val="auto"/>
    </w:pPr>
    <w:rPr>
      <w:color w:val="auto"/>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customStyle="1" w:styleId="TextBody">
    <w:name w:val="Text Body"/>
    <w:basedOn w:val="Normal"/>
  </w:style>
  <w:style w:type="paragraph" w:styleId="NoSpacing">
    <w:name w:val="No Spacing"/>
    <w:uiPriority w:val="1"/>
    <w:qFormat/>
    <w:rsid w:val="004E2805"/>
    <w:pPr>
      <w:widowControl w:val="0"/>
      <w:pBdr>
        <w:top w:val="single" w:sz="4" w:space="1" w:color="auto"/>
        <w:bottom w:val="single" w:sz="4" w:space="1" w:color="auto"/>
      </w:pBdr>
      <w:suppressAutoHyphens/>
      <w:bidi/>
      <w:spacing w:after="0" w:line="480" w:lineRule="exact"/>
      <w:jc w:val="distribute"/>
      <w:textAlignment w:val="baseline"/>
    </w:pPr>
    <w:rPr>
      <w:rFonts w:ascii="Al Qalam Quran Majeed" w:eastAsia="Al Qalam Quran Majeed" w:hAnsi="Al Qalam Quran Majeed" w:cs="Al Qalam Quran Majeed"/>
      <w:color w:val="00000A"/>
      <w:sz w:val="28"/>
      <w:szCs w:val="28"/>
      <w:lang w:val="nb-NO" w:bidi="ur-PK"/>
    </w:rPr>
  </w:style>
  <w:style w:type="paragraph" w:styleId="Header">
    <w:name w:val="header"/>
    <w:basedOn w:val="Normal"/>
    <w:uiPriority w:val="99"/>
    <w:rsid w:val="007C0669"/>
    <w:pPr>
      <w:pBdr>
        <w:bottom w:val="single" w:sz="4" w:space="1" w:color="auto"/>
      </w:pBdr>
      <w:tabs>
        <w:tab w:val="center" w:pos="3060"/>
        <w:tab w:val="right" w:pos="6120"/>
      </w:tabs>
      <w:spacing w:line="340" w:lineRule="exact"/>
      <w:ind w:firstLine="0"/>
    </w:pPr>
  </w:style>
  <w:style w:type="paragraph" w:styleId="Footer">
    <w:name w:val="footer"/>
    <w:basedOn w:val="Normal"/>
    <w:uiPriority w:val="99"/>
    <w:pPr>
      <w:tabs>
        <w:tab w:val="center" w:pos="4320"/>
        <w:tab w:val="right" w:pos="8640"/>
      </w:tabs>
    </w:pPr>
  </w:style>
  <w:style w:type="table" w:styleId="TableGrid">
    <w:name w:val="Table Grid"/>
    <w:basedOn w:val="TableNormal"/>
    <w:uiPriority w:val="39"/>
    <w:rsid w:val="002E0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372E"/>
    <w:pPr>
      <w:spacing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32372E"/>
    <w:rPr>
      <w:rFonts w:ascii="Tahoma" w:eastAsia="Andale Sans UI" w:hAnsi="Tahoma" w:cs="Tahoma"/>
      <w:color w:val="00000A"/>
      <w:sz w:val="16"/>
      <w:szCs w:val="16"/>
      <w:lang w:bidi="en-US"/>
    </w:rPr>
  </w:style>
  <w:style w:type="paragraph" w:customStyle="1" w:styleId="a1">
    <w:name w:val="ترجمہ"/>
    <w:basedOn w:val="Normal"/>
    <w:qFormat/>
    <w:rsid w:val="00473560"/>
    <w:pPr>
      <w:spacing w:line="320" w:lineRule="exact"/>
      <w:jc w:val="distribute"/>
    </w:pPr>
    <w:rPr>
      <w:rFonts w:ascii="Payami Nastaleeq" w:eastAsia="Payami Nastaleeq" w:hAnsi="Payami Nastaleeq" w:cs="Payami Nastaleeq"/>
      <w:sz w:val="20"/>
      <w:szCs w:val="20"/>
    </w:rPr>
  </w:style>
  <w:style w:type="character" w:styleId="IntenseEmphasis">
    <w:name w:val="Intense Emphasis"/>
    <w:uiPriority w:val="21"/>
    <w:rsid w:val="00523D9B"/>
  </w:style>
  <w:style w:type="character" w:styleId="FootnoteReference">
    <w:name w:val="footnote reference"/>
    <w:basedOn w:val="DefaultParagraphFont"/>
    <w:uiPriority w:val="99"/>
    <w:semiHidden/>
    <w:unhideWhenUsed/>
    <w:rsid w:val="00410F3B"/>
    <w:rPr>
      <w:vertAlign w:val="superscript"/>
    </w:rPr>
  </w:style>
  <w:style w:type="paragraph" w:styleId="TOCHeading">
    <w:name w:val="TOC Heading"/>
    <w:basedOn w:val="Heading1"/>
    <w:next w:val="Normal"/>
    <w:uiPriority w:val="39"/>
    <w:unhideWhenUsed/>
    <w:qFormat/>
    <w:rsid w:val="00A81F13"/>
    <w:pPr>
      <w:keepLines/>
      <w:suppressAutoHyphens w:val="0"/>
      <w:bidi w:val="0"/>
      <w:spacing w:after="0" w:line="240" w:lineRule="auto"/>
      <w:textAlignment w:val="auto"/>
      <w:outlineLvl w:val="9"/>
    </w:pPr>
    <w:rPr>
      <w:b w:val="0"/>
      <w:bCs w:val="0"/>
      <w:color w:val="auto"/>
      <w:sz w:val="36"/>
      <w:szCs w:val="36"/>
      <w:lang w:eastAsia="ja-JP"/>
    </w:rPr>
  </w:style>
  <w:style w:type="paragraph" w:styleId="TOC1">
    <w:name w:val="toc 1"/>
    <w:basedOn w:val="TOC2"/>
    <w:next w:val="Normal"/>
    <w:autoRedefine/>
    <w:uiPriority w:val="39"/>
    <w:unhideWhenUsed/>
    <w:rsid w:val="00A81F13"/>
    <w:pPr>
      <w:tabs>
        <w:tab w:val="clear" w:pos="6110"/>
        <w:tab w:val="right" w:leader="dot" w:pos="6120"/>
      </w:tabs>
      <w:spacing w:line="240" w:lineRule="auto"/>
      <w:ind w:left="0"/>
    </w:pPr>
    <w:rPr>
      <w:sz w:val="36"/>
      <w:szCs w:val="36"/>
    </w:rPr>
  </w:style>
  <w:style w:type="paragraph" w:styleId="TOC2">
    <w:name w:val="toc 2"/>
    <w:basedOn w:val="Normal"/>
    <w:next w:val="Normal"/>
    <w:autoRedefine/>
    <w:uiPriority w:val="39"/>
    <w:unhideWhenUsed/>
    <w:rsid w:val="00A81F13"/>
    <w:pPr>
      <w:tabs>
        <w:tab w:val="right" w:leader="dot" w:pos="6110"/>
      </w:tabs>
      <w:ind w:left="180" w:firstLine="0"/>
    </w:pPr>
    <w:rPr>
      <w:noProof/>
      <w:color w:val="auto"/>
      <w:spacing w:val="0"/>
    </w:rPr>
  </w:style>
  <w:style w:type="character" w:styleId="Hyperlink">
    <w:name w:val="Hyperlink"/>
    <w:basedOn w:val="DefaultParagraphFont"/>
    <w:uiPriority w:val="99"/>
    <w:unhideWhenUsed/>
    <w:rsid w:val="00272909"/>
    <w:rPr>
      <w:color w:val="0000FF" w:themeColor="hyperlink"/>
      <w:u w:val="single"/>
    </w:rPr>
  </w:style>
  <w:style w:type="paragraph" w:styleId="Quote">
    <w:name w:val="Quote"/>
    <w:basedOn w:val="Normal"/>
    <w:next w:val="Normal"/>
    <w:link w:val="QuoteChar"/>
    <w:uiPriority w:val="29"/>
    <w:qFormat/>
    <w:rsid w:val="00BE2F92"/>
    <w:pPr>
      <w:ind w:left="144" w:right="144" w:firstLine="0"/>
    </w:pPr>
    <w:rPr>
      <w:color w:val="000000" w:themeColor="text1"/>
    </w:rPr>
  </w:style>
  <w:style w:type="character" w:customStyle="1" w:styleId="QuoteChar">
    <w:name w:val="Quote Char"/>
    <w:basedOn w:val="DefaultParagraphFont"/>
    <w:link w:val="Quote"/>
    <w:uiPriority w:val="29"/>
    <w:rsid w:val="00BE2F92"/>
    <w:rPr>
      <w:rFonts w:ascii="Jameel Noori Nastaleeq" w:eastAsia="Jameel Noori Nastaleeq" w:hAnsi="Jameel Noori Nastaleeq" w:cs="Jameel Noori Nastaleeq"/>
      <w:color w:val="000000" w:themeColor="text1"/>
      <w:spacing w:val="-2"/>
      <w:sz w:val="28"/>
      <w:szCs w:val="28"/>
    </w:rPr>
  </w:style>
  <w:style w:type="paragraph" w:customStyle="1" w:styleId="a2">
    <w:name w:val="بسم اللہ سینٹر"/>
    <w:basedOn w:val="Normal"/>
    <w:qFormat/>
    <w:rsid w:val="00CF737E"/>
    <w:pPr>
      <w:suppressAutoHyphens w:val="0"/>
      <w:spacing w:line="240" w:lineRule="auto"/>
      <w:jc w:val="center"/>
      <w:textAlignment w:val="auto"/>
    </w:pPr>
    <w:rPr>
      <w:rFonts w:ascii="Al Qalam Quran Majeed" w:eastAsia="Al Qalam Quran Majeed" w:hAnsi="Al Qalam Quran Majeed" w:cs="Al Qalam Quran Majeed"/>
      <w:color w:val="auto"/>
    </w:rPr>
  </w:style>
  <w:style w:type="paragraph" w:customStyle="1" w:styleId="a3">
    <w:name w:val="عربی سینٹر"/>
    <w:basedOn w:val="Normal"/>
    <w:qFormat/>
    <w:rsid w:val="00834499"/>
    <w:pPr>
      <w:suppressAutoHyphens w:val="0"/>
      <w:textAlignment w:val="auto"/>
    </w:pPr>
    <w:rPr>
      <w:color w:val="auto"/>
    </w:rPr>
  </w:style>
  <w:style w:type="character" w:customStyle="1" w:styleId="Heading1Char">
    <w:name w:val="Heading 1 Char"/>
    <w:basedOn w:val="DefaultParagraphFont"/>
    <w:link w:val="Heading1"/>
    <w:uiPriority w:val="9"/>
    <w:rsid w:val="006D6D3C"/>
    <w:rPr>
      <w:rFonts w:ascii="Jameel Noori Nastaleeq" w:eastAsia="Jameel Noori Nastaleeq" w:hAnsi="Jameel Noori Nastaleeq" w:cs="Jameel Noori Nastaleeq"/>
      <w:b/>
      <w:bCs/>
      <w:color w:val="00000A"/>
      <w:spacing w:val="-2"/>
      <w:sz w:val="44"/>
      <w:szCs w:val="44"/>
    </w:rPr>
  </w:style>
  <w:style w:type="paragraph" w:styleId="ListParagraph">
    <w:name w:val="List Paragraph"/>
    <w:basedOn w:val="Normal"/>
    <w:uiPriority w:val="34"/>
    <w:qFormat/>
    <w:rsid w:val="00834499"/>
    <w:pPr>
      <w:numPr>
        <w:numId w:val="1"/>
      </w:numPr>
      <w:tabs>
        <w:tab w:val="left" w:pos="540"/>
      </w:tabs>
      <w:suppressAutoHyphens w:val="0"/>
      <w:contextualSpacing/>
      <w:textAlignment w:val="auto"/>
    </w:pPr>
    <w:rPr>
      <w:color w:val="auto"/>
    </w:rPr>
  </w:style>
  <w:style w:type="character" w:styleId="BookTitle">
    <w:name w:val="Book Title"/>
    <w:basedOn w:val="DefaultParagraphFont"/>
    <w:uiPriority w:val="33"/>
    <w:qFormat/>
    <w:rsid w:val="00834499"/>
    <w:rPr>
      <w:b/>
      <w:bCs/>
      <w:smallCaps/>
      <w:spacing w:val="5"/>
    </w:rPr>
  </w:style>
  <w:style w:type="character" w:styleId="IntenseReference">
    <w:name w:val="Intense Reference"/>
    <w:basedOn w:val="DefaultParagraphFont"/>
    <w:uiPriority w:val="32"/>
    <w:qFormat/>
    <w:rsid w:val="00834499"/>
    <w:rPr>
      <w:b/>
      <w:bCs/>
      <w:smallCaps/>
      <w:color w:val="C0504D" w:themeColor="accent2"/>
      <w:spacing w:val="5"/>
      <w:u w:val="single"/>
    </w:rPr>
  </w:style>
  <w:style w:type="paragraph" w:customStyle="1" w:styleId="a4">
    <w:name w:val="ٹائٹل پیج ہیڈنگ"/>
    <w:basedOn w:val="Heading1"/>
    <w:qFormat/>
    <w:rsid w:val="00792D30"/>
    <w:pPr>
      <w:keepLines/>
      <w:suppressAutoHyphens w:val="0"/>
      <w:spacing w:before="3000" w:line="880" w:lineRule="exact"/>
      <w:textAlignment w:val="auto"/>
    </w:pPr>
    <w:rPr>
      <w:rFonts w:ascii="Mehr Nastaliq Web" w:hAnsi="Mehr Nastaliq Web" w:cs="Mehr Nastaliq Web"/>
      <w:color w:val="auto"/>
      <w:sz w:val="80"/>
      <w:szCs w:val="80"/>
    </w:rPr>
  </w:style>
  <w:style w:type="character" w:customStyle="1" w:styleId="Heading3Char">
    <w:name w:val="Heading 3 Char"/>
    <w:basedOn w:val="DefaultParagraphFont"/>
    <w:link w:val="Heading3"/>
    <w:uiPriority w:val="9"/>
    <w:rsid w:val="000464C1"/>
    <w:rPr>
      <w:rFonts w:ascii="Jameel Noori Nastaleeq" w:eastAsia="Jameel Noori Nastaleeq" w:hAnsi="Jameel Noori Nastaleeq" w:cs="Jameel Noori Nastaleeq"/>
      <w:spacing w:val="-2"/>
      <w:sz w:val="36"/>
      <w:szCs w:val="36"/>
    </w:rPr>
  </w:style>
  <w:style w:type="character" w:customStyle="1" w:styleId="Heading2Char">
    <w:name w:val="Heading 2 Char"/>
    <w:basedOn w:val="DefaultParagraphFont"/>
    <w:link w:val="Heading2"/>
    <w:uiPriority w:val="9"/>
    <w:rsid w:val="00003117"/>
    <w:rPr>
      <w:rFonts w:ascii="Payami Nastaleeq" w:eastAsia="Payami Nastaleeq" w:hAnsi="Payami Nastaleeq" w:cs="Payami Nastaleeq"/>
      <w:b/>
      <w:bCs/>
      <w:color w:val="00000A"/>
      <w:spacing w:val="-2"/>
      <w:sz w:val="36"/>
      <w:szCs w:val="36"/>
    </w:rPr>
  </w:style>
  <w:style w:type="paragraph" w:customStyle="1" w:styleId="a5">
    <w:name w:val="قرآن"/>
    <w:basedOn w:val="Normal"/>
    <w:qFormat/>
    <w:rsid w:val="008045F3"/>
    <w:pPr>
      <w:suppressAutoHyphens w:val="0"/>
      <w:ind w:left="144" w:right="144" w:firstLine="0"/>
      <w:textAlignment w:val="auto"/>
    </w:pPr>
    <w:rPr>
      <w:rFonts w:ascii="Al Qalam Quran Majeed" w:eastAsia="Al Qalam Quran Majeed" w:hAnsi="Al Qalam Quran Majeed" w:cs="Al Qalam Quran Majeed"/>
      <w:color w:val="auto"/>
    </w:rPr>
  </w:style>
  <w:style w:type="paragraph" w:customStyle="1" w:styleId="a6">
    <w:name w:val="عربی"/>
    <w:basedOn w:val="Normal"/>
    <w:qFormat/>
    <w:rsid w:val="00834499"/>
    <w:pPr>
      <w:suppressAutoHyphens w:val="0"/>
      <w:ind w:left="288" w:right="288"/>
      <w:textAlignment w:val="auto"/>
    </w:pPr>
    <w:rPr>
      <w:rFonts w:ascii="KFGQPC Uthman Taha Naskh" w:eastAsia="KFGQPC Uthman Taha Naskh" w:hAnsi="KFGQPC Uthman Taha Naskh" w:cs="KFGQPC Uthman Taha Naskh"/>
      <w:color w:val="auto"/>
    </w:rPr>
  </w:style>
  <w:style w:type="paragraph" w:customStyle="1" w:styleId="a7">
    <w:name w:val="ٹیبل عربک"/>
    <w:basedOn w:val="Normal"/>
    <w:qFormat/>
    <w:rsid w:val="00BE2F92"/>
    <w:pPr>
      <w:suppressAutoHyphens w:val="0"/>
      <w:spacing w:line="340" w:lineRule="exact"/>
      <w:ind w:firstLine="0"/>
      <w:textAlignment w:val="auto"/>
    </w:pPr>
    <w:rPr>
      <w:rFonts w:ascii="Al Qalam Quran Majeed" w:eastAsia="Al Qalam Quran Majeed" w:hAnsi="Al Qalam Quran Majeed" w:cs="Al Qalam Quran Majeed"/>
      <w:color w:val="auto"/>
    </w:rPr>
  </w:style>
  <w:style w:type="paragraph" w:customStyle="1" w:styleId="a8">
    <w:name w:val="ٹیبل ترجمہ"/>
    <w:basedOn w:val="Normal"/>
    <w:qFormat/>
    <w:rsid w:val="00BE2F92"/>
    <w:pPr>
      <w:suppressAutoHyphens w:val="0"/>
      <w:spacing w:line="360" w:lineRule="exact"/>
      <w:ind w:firstLine="0"/>
      <w:textAlignment w:val="auto"/>
    </w:pPr>
    <w:rPr>
      <w:rFonts w:ascii="Payami Nastaleeq" w:eastAsia="Payami Nastaleeq" w:hAnsi="Payami Nastaleeq" w:cs="Payami Nastaleeq"/>
      <w:color w:val="auto"/>
      <w:sz w:val="26"/>
      <w:szCs w:val="26"/>
    </w:rPr>
  </w:style>
  <w:style w:type="character" w:customStyle="1" w:styleId="a9">
    <w:name w:val="حوالہ ان لائن"/>
    <w:basedOn w:val="DefaultParagraphFont"/>
    <w:uiPriority w:val="1"/>
    <w:qFormat/>
    <w:rsid w:val="00834499"/>
    <w:rPr>
      <w:rFonts w:ascii="Payami Nastaleeq" w:eastAsia="Payami Nastaleeq" w:hAnsi="Payami Nastaleeq" w:cs="Payami Nastaleeq"/>
      <w:sz w:val="24"/>
      <w:szCs w:val="24"/>
    </w:rPr>
  </w:style>
  <w:style w:type="character" w:customStyle="1" w:styleId="aa">
    <w:name w:val="عربی چھوٹی"/>
    <w:basedOn w:val="DefaultParagraphFont"/>
    <w:uiPriority w:val="1"/>
    <w:qFormat/>
    <w:rsid w:val="00834499"/>
    <w:rPr>
      <w:sz w:val="24"/>
      <w:szCs w:val="24"/>
    </w:rPr>
  </w:style>
  <w:style w:type="paragraph" w:customStyle="1" w:styleId="ab">
    <w:name w:val="حوالہ"/>
    <w:basedOn w:val="a7"/>
    <w:qFormat/>
    <w:rsid w:val="00834499"/>
    <w:pPr>
      <w:jc w:val="right"/>
    </w:pPr>
    <w:rPr>
      <w:rFonts w:ascii="Payami Nastaleeq" w:eastAsia="Payami Nastaleeq" w:hAnsi="Payami Nastaleeq" w:cs="Payami Nastaleeq"/>
      <w:sz w:val="24"/>
      <w:szCs w:val="24"/>
    </w:rPr>
  </w:style>
  <w:style w:type="character" w:customStyle="1" w:styleId="ac">
    <w:name w:val="سائیڈ ہیڈنگ"/>
    <w:basedOn w:val="DefaultParagraphFont"/>
    <w:uiPriority w:val="1"/>
    <w:qFormat/>
    <w:rsid w:val="00834499"/>
    <w:rPr>
      <w:b/>
      <w:bCs/>
    </w:rPr>
  </w:style>
  <w:style w:type="character" w:customStyle="1" w:styleId="ad">
    <w:name w:val="القلم کیریکٹر"/>
    <w:basedOn w:val="DefaultParagraphFont"/>
    <w:uiPriority w:val="1"/>
    <w:qFormat/>
    <w:rsid w:val="00834499"/>
    <w:rPr>
      <w:rFonts w:ascii="Al Qalam Quran Majeed" w:eastAsia="Al Qalam Quran Majeed" w:hAnsi="Al Qalam Quran Majeed" w:cs="Al Qalam Quran Majeed"/>
    </w:rPr>
  </w:style>
  <w:style w:type="paragraph" w:customStyle="1" w:styleId="ae">
    <w:name w:val="ٹیبل شعر"/>
    <w:rsid w:val="005C1FD3"/>
    <w:pPr>
      <w:spacing w:after="0" w:line="400" w:lineRule="exact"/>
      <w:ind w:left="144" w:right="144"/>
      <w:jc w:val="distribute"/>
    </w:pPr>
    <w:rPr>
      <w:rFonts w:ascii="Jameel Noori Nastaleeq" w:eastAsia="Jameel Noori Nastaleeq" w:hAnsi="Jameel Noori Nastaleeq" w:cs="Jameel Noori Nastaleeq"/>
      <w:color w:val="00000A"/>
      <w:spacing w:val="-2"/>
      <w:sz w:val="28"/>
      <w:szCs w:val="28"/>
    </w:rPr>
  </w:style>
  <w:style w:type="numbering" w:customStyle="1" w:styleId="NoList1">
    <w:name w:val="No List1"/>
    <w:next w:val="NoList"/>
    <w:uiPriority w:val="99"/>
    <w:semiHidden/>
    <w:unhideWhenUsed/>
    <w:rsid w:val="00834499"/>
  </w:style>
  <w:style w:type="table" w:customStyle="1" w:styleId="TableGrid1">
    <w:name w:val="Table Grid1"/>
    <w:basedOn w:val="TableNormal"/>
    <w:next w:val="TableGrid"/>
    <w:uiPriority w:val="59"/>
    <w:rsid w:val="00834499"/>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عنوان بغلی"/>
    <w:basedOn w:val="DefaultParagraphFont"/>
    <w:uiPriority w:val="1"/>
    <w:rsid w:val="00BE2F92"/>
    <w:rPr>
      <w:b/>
      <w:bCs/>
    </w:rPr>
  </w:style>
  <w:style w:type="paragraph" w:customStyle="1" w:styleId="af0">
    <w:name w:val="ٹیبل سینٹر"/>
    <w:basedOn w:val="Normal"/>
    <w:rsid w:val="008D16A7"/>
    <w:pPr>
      <w:tabs>
        <w:tab w:val="left" w:pos="3235"/>
      </w:tabs>
      <w:suppressAutoHyphens w:val="0"/>
      <w:ind w:left="1440" w:right="1440"/>
      <w:textAlignment w:val="auto"/>
    </w:pPr>
    <w:rPr>
      <w:color w:val="auto"/>
    </w:rPr>
  </w:style>
  <w:style w:type="paragraph" w:customStyle="1" w:styleId="af1">
    <w:name w:val="شعر عربی"/>
    <w:basedOn w:val="a0"/>
    <w:rsid w:val="001D5C85"/>
    <w:rPr>
      <w:rFonts w:ascii="Al Qalam Quran Majeed" w:eastAsia="Al Qalam Quran Majeed" w:hAnsi="Al Qalam Quran Majeed" w:cs="Al Qalam Quran Majeed"/>
    </w:rPr>
  </w:style>
  <w:style w:type="paragraph" w:customStyle="1" w:styleId="af2">
    <w:name w:val="لکھاری"/>
    <w:basedOn w:val="Normal"/>
    <w:rsid w:val="001000EC"/>
    <w:pPr>
      <w:ind w:left="1440" w:firstLine="0"/>
      <w:jc w:val="center"/>
    </w:pPr>
  </w:style>
  <w:style w:type="paragraph" w:customStyle="1" w:styleId="af3">
    <w:name w:val="حوالہ عربی لمبا"/>
    <w:basedOn w:val="ab"/>
    <w:rsid w:val="00F53EA5"/>
    <w:pPr>
      <w:jc w:val="both"/>
    </w:pPr>
    <w:rPr>
      <w:rFonts w:ascii="Al Qalam Quran Majeed" w:hAnsi="Al Qalam Quran Majeed" w:cs="Al Qalam Quran Majeed"/>
    </w:rPr>
  </w:style>
  <w:style w:type="character" w:customStyle="1" w:styleId="af4">
    <w:name w:val="جن کیریکٹر"/>
    <w:basedOn w:val="DefaultParagraphFont"/>
    <w:uiPriority w:val="1"/>
    <w:rsid w:val="00F53EA5"/>
    <w:rPr>
      <w:rFonts w:ascii="Jameel Noori Nastaleeq" w:hAnsi="Jameel Noori Nastaleeq" w:cs="Jameel Noori Nastaleeq"/>
    </w:rPr>
  </w:style>
  <w:style w:type="paragraph" w:customStyle="1" w:styleId="af5">
    <w:name w:val="حوالہ اردو لمبا"/>
    <w:basedOn w:val="af3"/>
    <w:rsid w:val="00213812"/>
    <w:rPr>
      <w:rFonts w:ascii="Jameel Noori Nastaleeq" w:eastAsia="Jameel Noori Nastaleeq" w:hAnsi="Jameel Noori Nastaleeq" w:cs="Jameel Noori Nastaleeq"/>
    </w:rPr>
  </w:style>
  <w:style w:type="paragraph" w:customStyle="1" w:styleId="af6">
    <w:name w:val="ٹیبل شعر عربی"/>
    <w:basedOn w:val="ae"/>
    <w:rsid w:val="00751CFE"/>
    <w:pPr>
      <w:bidi/>
    </w:pPr>
    <w:rPr>
      <w:rFonts w:ascii="Al Qalam Quran Majeed" w:eastAsia="Al Qalam Quran Majeed" w:hAnsi="Al Qalam Quran Majeed" w:cs="Al Qalam Quran Majeed"/>
    </w:rPr>
  </w:style>
  <w:style w:type="character" w:customStyle="1" w:styleId="af7">
    <w:name w:val="مہر نستعلق"/>
    <w:basedOn w:val="DefaultParagraphFont"/>
    <w:uiPriority w:val="1"/>
    <w:rsid w:val="002A7FD3"/>
    <w:rPr>
      <w:rFonts w:ascii="Mehr Nastaliq Web" w:eastAsia="Mehr Nastaliq Web" w:hAnsi="Mehr Nastaliq Web" w:cs="Mehr Nastaliq Web"/>
    </w:rPr>
  </w:style>
  <w:style w:type="paragraph" w:customStyle="1" w:styleId="TOCTop">
    <w:name w:val="TOC Top"/>
    <w:basedOn w:val="TOC1"/>
    <w:rsid w:val="0050532D"/>
    <w:pPr>
      <w:tabs>
        <w:tab w:val="right" w:leader="dot" w:pos="5310"/>
      </w:tabs>
      <w:ind w:left="432" w:right="432"/>
    </w:pPr>
    <w:rPr>
      <w:sz w:val="20"/>
      <w:szCs w:val="40"/>
    </w:rPr>
  </w:style>
  <w:style w:type="character" w:styleId="PlaceholderText">
    <w:name w:val="Placeholder Text"/>
    <w:basedOn w:val="DefaultParagraphFont"/>
    <w:uiPriority w:val="99"/>
    <w:semiHidden/>
    <w:rsid w:val="00A3280C"/>
    <w:rPr>
      <w:color w:val="808080"/>
    </w:rPr>
  </w:style>
  <w:style w:type="paragraph" w:styleId="TOC3">
    <w:name w:val="toc 3"/>
    <w:basedOn w:val="Normal"/>
    <w:next w:val="Normal"/>
    <w:autoRedefine/>
    <w:uiPriority w:val="39"/>
    <w:unhideWhenUsed/>
    <w:rsid w:val="00A73C3F"/>
    <w:pPr>
      <w:tabs>
        <w:tab w:val="right" w:leader="dot" w:pos="6110"/>
      </w:tabs>
      <w:spacing w:after="100"/>
      <w:ind w:left="560"/>
      <w:jc w:val="left"/>
    </w:pPr>
  </w:style>
  <w:style w:type="paragraph" w:styleId="TOC4">
    <w:name w:val="toc 4"/>
    <w:basedOn w:val="Normal"/>
    <w:next w:val="Normal"/>
    <w:autoRedefine/>
    <w:uiPriority w:val="39"/>
    <w:unhideWhenUsed/>
    <w:rsid w:val="00544003"/>
    <w:pPr>
      <w:widowControl/>
      <w:suppressAutoHyphens w:val="0"/>
      <w:bidi w:val="0"/>
      <w:spacing w:after="100" w:line="276" w:lineRule="auto"/>
      <w:ind w:left="660" w:firstLine="0"/>
      <w:jc w:val="left"/>
      <w:textAlignment w:val="auto"/>
    </w:pPr>
    <w:rPr>
      <w:rFonts w:asciiTheme="minorHAnsi" w:eastAsiaTheme="minorEastAsia" w:hAnsiTheme="minorHAnsi" w:cstheme="minorBidi"/>
      <w:color w:val="auto"/>
      <w:spacing w:val="0"/>
      <w:sz w:val="22"/>
      <w:szCs w:val="22"/>
    </w:rPr>
  </w:style>
  <w:style w:type="paragraph" w:styleId="TOC5">
    <w:name w:val="toc 5"/>
    <w:basedOn w:val="Normal"/>
    <w:next w:val="Normal"/>
    <w:autoRedefine/>
    <w:uiPriority w:val="39"/>
    <w:unhideWhenUsed/>
    <w:rsid w:val="00544003"/>
    <w:pPr>
      <w:widowControl/>
      <w:suppressAutoHyphens w:val="0"/>
      <w:bidi w:val="0"/>
      <w:spacing w:after="100" w:line="276" w:lineRule="auto"/>
      <w:ind w:left="880" w:firstLine="0"/>
      <w:jc w:val="left"/>
      <w:textAlignment w:val="auto"/>
    </w:pPr>
    <w:rPr>
      <w:rFonts w:asciiTheme="minorHAnsi" w:eastAsiaTheme="minorEastAsia" w:hAnsiTheme="minorHAnsi" w:cstheme="minorBidi"/>
      <w:color w:val="auto"/>
      <w:spacing w:val="0"/>
      <w:sz w:val="22"/>
      <w:szCs w:val="22"/>
    </w:rPr>
  </w:style>
  <w:style w:type="paragraph" w:styleId="TOC6">
    <w:name w:val="toc 6"/>
    <w:basedOn w:val="Normal"/>
    <w:next w:val="Normal"/>
    <w:autoRedefine/>
    <w:uiPriority w:val="39"/>
    <w:unhideWhenUsed/>
    <w:rsid w:val="00544003"/>
    <w:pPr>
      <w:widowControl/>
      <w:suppressAutoHyphens w:val="0"/>
      <w:bidi w:val="0"/>
      <w:spacing w:after="100" w:line="276" w:lineRule="auto"/>
      <w:ind w:left="1100" w:firstLine="0"/>
      <w:jc w:val="left"/>
      <w:textAlignment w:val="auto"/>
    </w:pPr>
    <w:rPr>
      <w:rFonts w:asciiTheme="minorHAnsi" w:eastAsiaTheme="minorEastAsia" w:hAnsiTheme="minorHAnsi" w:cstheme="minorBidi"/>
      <w:color w:val="auto"/>
      <w:spacing w:val="0"/>
      <w:sz w:val="22"/>
      <w:szCs w:val="22"/>
    </w:rPr>
  </w:style>
  <w:style w:type="paragraph" w:styleId="TOC7">
    <w:name w:val="toc 7"/>
    <w:basedOn w:val="Normal"/>
    <w:next w:val="Normal"/>
    <w:autoRedefine/>
    <w:uiPriority w:val="39"/>
    <w:unhideWhenUsed/>
    <w:rsid w:val="00544003"/>
    <w:pPr>
      <w:widowControl/>
      <w:suppressAutoHyphens w:val="0"/>
      <w:bidi w:val="0"/>
      <w:spacing w:after="100" w:line="276" w:lineRule="auto"/>
      <w:ind w:left="1320" w:firstLine="0"/>
      <w:jc w:val="left"/>
      <w:textAlignment w:val="auto"/>
    </w:pPr>
    <w:rPr>
      <w:rFonts w:asciiTheme="minorHAnsi" w:eastAsiaTheme="minorEastAsia" w:hAnsiTheme="minorHAnsi" w:cstheme="minorBidi"/>
      <w:color w:val="auto"/>
      <w:spacing w:val="0"/>
      <w:sz w:val="22"/>
      <w:szCs w:val="22"/>
    </w:rPr>
  </w:style>
  <w:style w:type="paragraph" w:styleId="TOC8">
    <w:name w:val="toc 8"/>
    <w:basedOn w:val="Normal"/>
    <w:next w:val="Normal"/>
    <w:autoRedefine/>
    <w:uiPriority w:val="39"/>
    <w:unhideWhenUsed/>
    <w:rsid w:val="00544003"/>
    <w:pPr>
      <w:widowControl/>
      <w:suppressAutoHyphens w:val="0"/>
      <w:bidi w:val="0"/>
      <w:spacing w:after="100" w:line="276" w:lineRule="auto"/>
      <w:ind w:left="1540" w:firstLine="0"/>
      <w:jc w:val="left"/>
      <w:textAlignment w:val="auto"/>
    </w:pPr>
    <w:rPr>
      <w:rFonts w:asciiTheme="minorHAnsi" w:eastAsiaTheme="minorEastAsia" w:hAnsiTheme="minorHAnsi" w:cstheme="minorBidi"/>
      <w:color w:val="auto"/>
      <w:spacing w:val="0"/>
      <w:sz w:val="22"/>
      <w:szCs w:val="22"/>
    </w:rPr>
  </w:style>
  <w:style w:type="paragraph" w:styleId="TOC9">
    <w:name w:val="toc 9"/>
    <w:basedOn w:val="Normal"/>
    <w:next w:val="Normal"/>
    <w:autoRedefine/>
    <w:uiPriority w:val="39"/>
    <w:unhideWhenUsed/>
    <w:rsid w:val="00544003"/>
    <w:pPr>
      <w:widowControl/>
      <w:suppressAutoHyphens w:val="0"/>
      <w:bidi w:val="0"/>
      <w:spacing w:after="100" w:line="276" w:lineRule="auto"/>
      <w:ind w:left="1760" w:firstLine="0"/>
      <w:jc w:val="left"/>
      <w:textAlignment w:val="auto"/>
    </w:pPr>
    <w:rPr>
      <w:rFonts w:asciiTheme="minorHAnsi" w:eastAsiaTheme="minorEastAsia" w:hAnsiTheme="minorHAnsi" w:cstheme="minorBidi"/>
      <w:color w:val="auto"/>
      <w:spacing w:val="0"/>
      <w:sz w:val="22"/>
      <w:szCs w:val="22"/>
    </w:rPr>
  </w:style>
  <w:style w:type="character" w:customStyle="1" w:styleId="apple-converted-space">
    <w:name w:val="apple-converted-space"/>
    <w:basedOn w:val="DefaultParagraphFont"/>
    <w:rsid w:val="009A75E0"/>
  </w:style>
  <w:style w:type="character" w:customStyle="1" w:styleId="redit">
    <w:name w:val="redit"/>
    <w:basedOn w:val="DefaultParagraphFont"/>
    <w:rsid w:val="00277891"/>
  </w:style>
  <w:style w:type="paragraph" w:styleId="HTMLPreformatted">
    <w:name w:val="HTML Preformatted"/>
    <w:basedOn w:val="Normal"/>
    <w:link w:val="HTMLPreformattedChar"/>
    <w:uiPriority w:val="99"/>
    <w:unhideWhenUsed/>
    <w:rsid w:val="000232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bidi w:val="0"/>
      <w:spacing w:line="240" w:lineRule="auto"/>
      <w:ind w:firstLine="0"/>
      <w:jc w:val="left"/>
      <w:textAlignment w:val="auto"/>
    </w:pPr>
    <w:rPr>
      <w:rFonts w:ascii="Courier New" w:eastAsia="Times New Roman" w:hAnsi="Courier New" w:cs="Courier New"/>
      <w:color w:val="auto"/>
      <w:spacing w:val="0"/>
      <w:sz w:val="20"/>
      <w:szCs w:val="20"/>
      <w:lang w:val="en-IN" w:eastAsia="en-IN"/>
    </w:rPr>
  </w:style>
  <w:style w:type="character" w:customStyle="1" w:styleId="HTMLPreformattedChar">
    <w:name w:val="HTML Preformatted Char"/>
    <w:basedOn w:val="DefaultParagraphFont"/>
    <w:link w:val="HTMLPreformatted"/>
    <w:uiPriority w:val="99"/>
    <w:rsid w:val="000232A9"/>
    <w:rPr>
      <w:rFonts w:ascii="Courier New" w:eastAsia="Times New Roman" w:hAnsi="Courier New" w:cs="Courier New"/>
      <w:sz w:val="20"/>
      <w:szCs w:val="20"/>
      <w:lang w:val="en-IN" w:eastAsia="en-IN"/>
    </w:rPr>
  </w:style>
  <w:style w:type="paragraph" w:styleId="NormalWeb">
    <w:name w:val="Normal (Web)"/>
    <w:basedOn w:val="Normal"/>
    <w:uiPriority w:val="99"/>
    <w:semiHidden/>
    <w:unhideWhenUsed/>
    <w:rsid w:val="000232A9"/>
    <w:pPr>
      <w:widowControl/>
      <w:suppressAutoHyphens w:val="0"/>
      <w:bidi w:val="0"/>
      <w:spacing w:before="100" w:beforeAutospacing="1" w:after="100" w:afterAutospacing="1" w:line="240" w:lineRule="auto"/>
      <w:ind w:firstLine="0"/>
      <w:jc w:val="left"/>
      <w:textAlignment w:val="auto"/>
    </w:pPr>
    <w:rPr>
      <w:rFonts w:ascii="Times New Roman" w:eastAsia="Times New Roman" w:hAnsi="Times New Roman" w:cs="Times New Roman"/>
      <w:color w:val="auto"/>
      <w:spacing w:val="0"/>
      <w:sz w:val="24"/>
      <w:szCs w:val="24"/>
    </w:rPr>
  </w:style>
  <w:style w:type="character" w:styleId="Strong">
    <w:name w:val="Strong"/>
    <w:basedOn w:val="DefaultParagraphFont"/>
    <w:uiPriority w:val="22"/>
    <w:qFormat/>
    <w:rsid w:val="000232A9"/>
    <w:rPr>
      <w:b/>
      <w:bCs/>
    </w:rPr>
  </w:style>
  <w:style w:type="character" w:styleId="FollowedHyperlink">
    <w:name w:val="FollowedHyperlink"/>
    <w:basedOn w:val="DefaultParagraphFont"/>
    <w:uiPriority w:val="99"/>
    <w:semiHidden/>
    <w:unhideWhenUsed/>
    <w:rsid w:val="000232A9"/>
    <w:rPr>
      <w:color w:val="800080" w:themeColor="followedHyperlink"/>
      <w:u w:val="single"/>
    </w:rPr>
  </w:style>
  <w:style w:type="character" w:customStyle="1" w:styleId="Heading4Char">
    <w:name w:val="Heading 4 Char"/>
    <w:basedOn w:val="DefaultParagraphFont"/>
    <w:link w:val="Heading4"/>
    <w:uiPriority w:val="9"/>
    <w:semiHidden/>
    <w:rsid w:val="00544F5A"/>
    <w:rPr>
      <w:rFonts w:asciiTheme="majorHAnsi" w:eastAsiaTheme="majorEastAsia" w:hAnsiTheme="majorHAnsi" w:cstheme="majorBidi"/>
      <w:i/>
      <w:iCs/>
      <w:color w:val="365F91" w:themeColor="accent1" w:themeShade="BF"/>
      <w:lang w:val="en-IN"/>
    </w:rPr>
  </w:style>
  <w:style w:type="character" w:customStyle="1" w:styleId="refauthor">
    <w:name w:val="ref_author"/>
    <w:basedOn w:val="DefaultParagraphFont"/>
    <w:rsid w:val="00544F5A"/>
  </w:style>
  <w:style w:type="character" w:customStyle="1" w:styleId="reftitle">
    <w:name w:val="ref_title"/>
    <w:basedOn w:val="DefaultParagraphFont"/>
    <w:rsid w:val="00544F5A"/>
  </w:style>
  <w:style w:type="character" w:customStyle="1" w:styleId="arabic">
    <w:name w:val="arabic"/>
    <w:basedOn w:val="DefaultParagraphFont"/>
    <w:rsid w:val="00AE1C4A"/>
    <w:rPr>
      <w:rFonts w:ascii="Trad Arabic Bold Unicode" w:hAnsi="Trad Arabic Bold Unicode" w:cs="Trad Arabic Bold Uni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350">
      <w:bodyDiv w:val="1"/>
      <w:marLeft w:val="0"/>
      <w:marRight w:val="0"/>
      <w:marTop w:val="0"/>
      <w:marBottom w:val="0"/>
      <w:divBdr>
        <w:top w:val="none" w:sz="0" w:space="0" w:color="auto"/>
        <w:left w:val="none" w:sz="0" w:space="0" w:color="auto"/>
        <w:bottom w:val="none" w:sz="0" w:space="0" w:color="auto"/>
        <w:right w:val="none" w:sz="0" w:space="0" w:color="auto"/>
      </w:divBdr>
    </w:div>
    <w:div w:id="84503160">
      <w:bodyDiv w:val="1"/>
      <w:marLeft w:val="0"/>
      <w:marRight w:val="0"/>
      <w:marTop w:val="0"/>
      <w:marBottom w:val="0"/>
      <w:divBdr>
        <w:top w:val="none" w:sz="0" w:space="0" w:color="auto"/>
        <w:left w:val="none" w:sz="0" w:space="0" w:color="auto"/>
        <w:bottom w:val="none" w:sz="0" w:space="0" w:color="auto"/>
        <w:right w:val="none" w:sz="0" w:space="0" w:color="auto"/>
      </w:divBdr>
    </w:div>
    <w:div w:id="86049601">
      <w:bodyDiv w:val="1"/>
      <w:marLeft w:val="0"/>
      <w:marRight w:val="0"/>
      <w:marTop w:val="0"/>
      <w:marBottom w:val="0"/>
      <w:divBdr>
        <w:top w:val="none" w:sz="0" w:space="0" w:color="auto"/>
        <w:left w:val="none" w:sz="0" w:space="0" w:color="auto"/>
        <w:bottom w:val="none" w:sz="0" w:space="0" w:color="auto"/>
        <w:right w:val="none" w:sz="0" w:space="0" w:color="auto"/>
      </w:divBdr>
    </w:div>
    <w:div w:id="208303409">
      <w:bodyDiv w:val="1"/>
      <w:marLeft w:val="0"/>
      <w:marRight w:val="0"/>
      <w:marTop w:val="0"/>
      <w:marBottom w:val="0"/>
      <w:divBdr>
        <w:top w:val="none" w:sz="0" w:space="0" w:color="auto"/>
        <w:left w:val="none" w:sz="0" w:space="0" w:color="auto"/>
        <w:bottom w:val="none" w:sz="0" w:space="0" w:color="auto"/>
        <w:right w:val="none" w:sz="0" w:space="0" w:color="auto"/>
      </w:divBdr>
    </w:div>
    <w:div w:id="297807353">
      <w:bodyDiv w:val="1"/>
      <w:marLeft w:val="0"/>
      <w:marRight w:val="0"/>
      <w:marTop w:val="0"/>
      <w:marBottom w:val="0"/>
      <w:divBdr>
        <w:top w:val="none" w:sz="0" w:space="0" w:color="auto"/>
        <w:left w:val="none" w:sz="0" w:space="0" w:color="auto"/>
        <w:bottom w:val="none" w:sz="0" w:space="0" w:color="auto"/>
        <w:right w:val="none" w:sz="0" w:space="0" w:color="auto"/>
      </w:divBdr>
    </w:div>
    <w:div w:id="362171719">
      <w:bodyDiv w:val="1"/>
      <w:marLeft w:val="0"/>
      <w:marRight w:val="0"/>
      <w:marTop w:val="0"/>
      <w:marBottom w:val="0"/>
      <w:divBdr>
        <w:top w:val="none" w:sz="0" w:space="0" w:color="auto"/>
        <w:left w:val="none" w:sz="0" w:space="0" w:color="auto"/>
        <w:bottom w:val="none" w:sz="0" w:space="0" w:color="auto"/>
        <w:right w:val="none" w:sz="0" w:space="0" w:color="auto"/>
      </w:divBdr>
    </w:div>
    <w:div w:id="393552090">
      <w:bodyDiv w:val="1"/>
      <w:marLeft w:val="0"/>
      <w:marRight w:val="0"/>
      <w:marTop w:val="0"/>
      <w:marBottom w:val="0"/>
      <w:divBdr>
        <w:top w:val="none" w:sz="0" w:space="0" w:color="auto"/>
        <w:left w:val="none" w:sz="0" w:space="0" w:color="auto"/>
        <w:bottom w:val="none" w:sz="0" w:space="0" w:color="auto"/>
        <w:right w:val="none" w:sz="0" w:space="0" w:color="auto"/>
      </w:divBdr>
    </w:div>
    <w:div w:id="449590636">
      <w:bodyDiv w:val="1"/>
      <w:marLeft w:val="0"/>
      <w:marRight w:val="0"/>
      <w:marTop w:val="0"/>
      <w:marBottom w:val="0"/>
      <w:divBdr>
        <w:top w:val="none" w:sz="0" w:space="0" w:color="auto"/>
        <w:left w:val="none" w:sz="0" w:space="0" w:color="auto"/>
        <w:bottom w:val="none" w:sz="0" w:space="0" w:color="auto"/>
        <w:right w:val="none" w:sz="0" w:space="0" w:color="auto"/>
      </w:divBdr>
    </w:div>
    <w:div w:id="482937375">
      <w:bodyDiv w:val="1"/>
      <w:marLeft w:val="0"/>
      <w:marRight w:val="0"/>
      <w:marTop w:val="0"/>
      <w:marBottom w:val="0"/>
      <w:divBdr>
        <w:top w:val="none" w:sz="0" w:space="0" w:color="auto"/>
        <w:left w:val="none" w:sz="0" w:space="0" w:color="auto"/>
        <w:bottom w:val="none" w:sz="0" w:space="0" w:color="auto"/>
        <w:right w:val="none" w:sz="0" w:space="0" w:color="auto"/>
      </w:divBdr>
    </w:div>
    <w:div w:id="525606165">
      <w:bodyDiv w:val="1"/>
      <w:marLeft w:val="0"/>
      <w:marRight w:val="0"/>
      <w:marTop w:val="0"/>
      <w:marBottom w:val="0"/>
      <w:divBdr>
        <w:top w:val="none" w:sz="0" w:space="0" w:color="auto"/>
        <w:left w:val="none" w:sz="0" w:space="0" w:color="auto"/>
        <w:bottom w:val="none" w:sz="0" w:space="0" w:color="auto"/>
        <w:right w:val="none" w:sz="0" w:space="0" w:color="auto"/>
      </w:divBdr>
    </w:div>
    <w:div w:id="551161068">
      <w:bodyDiv w:val="1"/>
      <w:marLeft w:val="0"/>
      <w:marRight w:val="0"/>
      <w:marTop w:val="0"/>
      <w:marBottom w:val="0"/>
      <w:divBdr>
        <w:top w:val="none" w:sz="0" w:space="0" w:color="auto"/>
        <w:left w:val="none" w:sz="0" w:space="0" w:color="auto"/>
        <w:bottom w:val="none" w:sz="0" w:space="0" w:color="auto"/>
        <w:right w:val="none" w:sz="0" w:space="0" w:color="auto"/>
      </w:divBdr>
    </w:div>
    <w:div w:id="661929108">
      <w:bodyDiv w:val="1"/>
      <w:marLeft w:val="0"/>
      <w:marRight w:val="0"/>
      <w:marTop w:val="0"/>
      <w:marBottom w:val="0"/>
      <w:divBdr>
        <w:top w:val="none" w:sz="0" w:space="0" w:color="auto"/>
        <w:left w:val="none" w:sz="0" w:space="0" w:color="auto"/>
        <w:bottom w:val="none" w:sz="0" w:space="0" w:color="auto"/>
        <w:right w:val="none" w:sz="0" w:space="0" w:color="auto"/>
      </w:divBdr>
    </w:div>
    <w:div w:id="742948184">
      <w:bodyDiv w:val="1"/>
      <w:marLeft w:val="0"/>
      <w:marRight w:val="0"/>
      <w:marTop w:val="0"/>
      <w:marBottom w:val="0"/>
      <w:divBdr>
        <w:top w:val="none" w:sz="0" w:space="0" w:color="auto"/>
        <w:left w:val="none" w:sz="0" w:space="0" w:color="auto"/>
        <w:bottom w:val="none" w:sz="0" w:space="0" w:color="auto"/>
        <w:right w:val="none" w:sz="0" w:space="0" w:color="auto"/>
      </w:divBdr>
    </w:div>
    <w:div w:id="797799885">
      <w:bodyDiv w:val="1"/>
      <w:marLeft w:val="0"/>
      <w:marRight w:val="0"/>
      <w:marTop w:val="0"/>
      <w:marBottom w:val="0"/>
      <w:divBdr>
        <w:top w:val="none" w:sz="0" w:space="0" w:color="auto"/>
        <w:left w:val="none" w:sz="0" w:space="0" w:color="auto"/>
        <w:bottom w:val="none" w:sz="0" w:space="0" w:color="auto"/>
        <w:right w:val="none" w:sz="0" w:space="0" w:color="auto"/>
      </w:divBdr>
    </w:div>
    <w:div w:id="850293083">
      <w:bodyDiv w:val="1"/>
      <w:marLeft w:val="0"/>
      <w:marRight w:val="0"/>
      <w:marTop w:val="0"/>
      <w:marBottom w:val="0"/>
      <w:divBdr>
        <w:top w:val="none" w:sz="0" w:space="0" w:color="auto"/>
        <w:left w:val="none" w:sz="0" w:space="0" w:color="auto"/>
        <w:bottom w:val="none" w:sz="0" w:space="0" w:color="auto"/>
        <w:right w:val="none" w:sz="0" w:space="0" w:color="auto"/>
      </w:divBdr>
    </w:div>
    <w:div w:id="1005400460">
      <w:bodyDiv w:val="1"/>
      <w:marLeft w:val="0"/>
      <w:marRight w:val="0"/>
      <w:marTop w:val="0"/>
      <w:marBottom w:val="0"/>
      <w:divBdr>
        <w:top w:val="none" w:sz="0" w:space="0" w:color="auto"/>
        <w:left w:val="none" w:sz="0" w:space="0" w:color="auto"/>
        <w:bottom w:val="none" w:sz="0" w:space="0" w:color="auto"/>
        <w:right w:val="none" w:sz="0" w:space="0" w:color="auto"/>
      </w:divBdr>
    </w:div>
    <w:div w:id="1140614410">
      <w:bodyDiv w:val="1"/>
      <w:marLeft w:val="0"/>
      <w:marRight w:val="0"/>
      <w:marTop w:val="0"/>
      <w:marBottom w:val="0"/>
      <w:divBdr>
        <w:top w:val="none" w:sz="0" w:space="0" w:color="auto"/>
        <w:left w:val="none" w:sz="0" w:space="0" w:color="auto"/>
        <w:bottom w:val="none" w:sz="0" w:space="0" w:color="auto"/>
        <w:right w:val="none" w:sz="0" w:space="0" w:color="auto"/>
      </w:divBdr>
    </w:div>
    <w:div w:id="1163162777">
      <w:bodyDiv w:val="1"/>
      <w:marLeft w:val="0"/>
      <w:marRight w:val="0"/>
      <w:marTop w:val="0"/>
      <w:marBottom w:val="0"/>
      <w:divBdr>
        <w:top w:val="none" w:sz="0" w:space="0" w:color="auto"/>
        <w:left w:val="none" w:sz="0" w:space="0" w:color="auto"/>
        <w:bottom w:val="none" w:sz="0" w:space="0" w:color="auto"/>
        <w:right w:val="none" w:sz="0" w:space="0" w:color="auto"/>
      </w:divBdr>
    </w:div>
    <w:div w:id="1280645841">
      <w:bodyDiv w:val="1"/>
      <w:marLeft w:val="0"/>
      <w:marRight w:val="0"/>
      <w:marTop w:val="0"/>
      <w:marBottom w:val="0"/>
      <w:divBdr>
        <w:top w:val="none" w:sz="0" w:space="0" w:color="auto"/>
        <w:left w:val="none" w:sz="0" w:space="0" w:color="auto"/>
        <w:bottom w:val="none" w:sz="0" w:space="0" w:color="auto"/>
        <w:right w:val="none" w:sz="0" w:space="0" w:color="auto"/>
      </w:divBdr>
    </w:div>
    <w:div w:id="1431127395">
      <w:bodyDiv w:val="1"/>
      <w:marLeft w:val="0"/>
      <w:marRight w:val="0"/>
      <w:marTop w:val="0"/>
      <w:marBottom w:val="0"/>
      <w:divBdr>
        <w:top w:val="none" w:sz="0" w:space="0" w:color="auto"/>
        <w:left w:val="none" w:sz="0" w:space="0" w:color="auto"/>
        <w:bottom w:val="none" w:sz="0" w:space="0" w:color="auto"/>
        <w:right w:val="none" w:sz="0" w:space="0" w:color="auto"/>
      </w:divBdr>
    </w:div>
    <w:div w:id="1715883981">
      <w:bodyDiv w:val="1"/>
      <w:marLeft w:val="0"/>
      <w:marRight w:val="0"/>
      <w:marTop w:val="0"/>
      <w:marBottom w:val="0"/>
      <w:divBdr>
        <w:top w:val="none" w:sz="0" w:space="0" w:color="auto"/>
        <w:left w:val="none" w:sz="0" w:space="0" w:color="auto"/>
        <w:bottom w:val="none" w:sz="0" w:space="0" w:color="auto"/>
        <w:right w:val="none" w:sz="0" w:space="0" w:color="auto"/>
      </w:divBdr>
    </w:div>
    <w:div w:id="1753702689">
      <w:bodyDiv w:val="1"/>
      <w:marLeft w:val="0"/>
      <w:marRight w:val="0"/>
      <w:marTop w:val="0"/>
      <w:marBottom w:val="0"/>
      <w:divBdr>
        <w:top w:val="none" w:sz="0" w:space="0" w:color="auto"/>
        <w:left w:val="none" w:sz="0" w:space="0" w:color="auto"/>
        <w:bottom w:val="none" w:sz="0" w:space="0" w:color="auto"/>
        <w:right w:val="none" w:sz="0" w:space="0" w:color="auto"/>
      </w:divBdr>
    </w:div>
    <w:div w:id="1781990452">
      <w:bodyDiv w:val="1"/>
      <w:marLeft w:val="0"/>
      <w:marRight w:val="0"/>
      <w:marTop w:val="0"/>
      <w:marBottom w:val="0"/>
      <w:divBdr>
        <w:top w:val="none" w:sz="0" w:space="0" w:color="auto"/>
        <w:left w:val="none" w:sz="0" w:space="0" w:color="auto"/>
        <w:bottom w:val="none" w:sz="0" w:space="0" w:color="auto"/>
        <w:right w:val="none" w:sz="0" w:space="0" w:color="auto"/>
      </w:divBdr>
    </w:div>
    <w:div w:id="1824002529">
      <w:bodyDiv w:val="1"/>
      <w:marLeft w:val="0"/>
      <w:marRight w:val="0"/>
      <w:marTop w:val="0"/>
      <w:marBottom w:val="0"/>
      <w:divBdr>
        <w:top w:val="none" w:sz="0" w:space="0" w:color="auto"/>
        <w:left w:val="none" w:sz="0" w:space="0" w:color="auto"/>
        <w:bottom w:val="none" w:sz="0" w:space="0" w:color="auto"/>
        <w:right w:val="none" w:sz="0" w:space="0" w:color="auto"/>
      </w:divBdr>
    </w:div>
    <w:div w:id="1824740428">
      <w:bodyDiv w:val="1"/>
      <w:marLeft w:val="0"/>
      <w:marRight w:val="0"/>
      <w:marTop w:val="0"/>
      <w:marBottom w:val="0"/>
      <w:divBdr>
        <w:top w:val="none" w:sz="0" w:space="0" w:color="auto"/>
        <w:left w:val="none" w:sz="0" w:space="0" w:color="auto"/>
        <w:bottom w:val="none" w:sz="0" w:space="0" w:color="auto"/>
        <w:right w:val="none" w:sz="0" w:space="0" w:color="auto"/>
      </w:divBdr>
    </w:div>
    <w:div w:id="1900939192">
      <w:bodyDiv w:val="1"/>
      <w:marLeft w:val="0"/>
      <w:marRight w:val="0"/>
      <w:marTop w:val="0"/>
      <w:marBottom w:val="0"/>
      <w:divBdr>
        <w:top w:val="none" w:sz="0" w:space="0" w:color="auto"/>
        <w:left w:val="none" w:sz="0" w:space="0" w:color="auto"/>
        <w:bottom w:val="none" w:sz="0" w:space="0" w:color="auto"/>
        <w:right w:val="none" w:sz="0" w:space="0" w:color="auto"/>
      </w:divBdr>
    </w:div>
    <w:div w:id="1920794929">
      <w:bodyDiv w:val="1"/>
      <w:marLeft w:val="0"/>
      <w:marRight w:val="0"/>
      <w:marTop w:val="0"/>
      <w:marBottom w:val="0"/>
      <w:divBdr>
        <w:top w:val="none" w:sz="0" w:space="0" w:color="auto"/>
        <w:left w:val="none" w:sz="0" w:space="0" w:color="auto"/>
        <w:bottom w:val="none" w:sz="0" w:space="0" w:color="auto"/>
        <w:right w:val="none" w:sz="0" w:space="0" w:color="auto"/>
      </w:divBdr>
    </w:div>
    <w:div w:id="2086294874">
      <w:bodyDiv w:val="1"/>
      <w:marLeft w:val="0"/>
      <w:marRight w:val="0"/>
      <w:marTop w:val="0"/>
      <w:marBottom w:val="0"/>
      <w:divBdr>
        <w:top w:val="none" w:sz="0" w:space="0" w:color="auto"/>
        <w:left w:val="none" w:sz="0" w:space="0" w:color="auto"/>
        <w:bottom w:val="none" w:sz="0" w:space="0" w:color="auto"/>
        <w:right w:val="none" w:sz="0" w:space="0" w:color="auto"/>
      </w:divBdr>
    </w:div>
    <w:div w:id="2093769465">
      <w:bodyDiv w:val="1"/>
      <w:marLeft w:val="0"/>
      <w:marRight w:val="0"/>
      <w:marTop w:val="0"/>
      <w:marBottom w:val="0"/>
      <w:divBdr>
        <w:top w:val="none" w:sz="0" w:space="0" w:color="auto"/>
        <w:left w:val="none" w:sz="0" w:space="0" w:color="auto"/>
        <w:bottom w:val="none" w:sz="0" w:space="0" w:color="auto"/>
        <w:right w:val="none" w:sz="0" w:space="0" w:color="auto"/>
      </w:divBdr>
    </w:div>
    <w:div w:id="21324780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book-template\ataraf-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6AD331-8295-44D5-8D22-6204613A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ataraf-book-template</Template>
  <TotalTime>63</TotalTime>
  <Pages>153</Pages>
  <Words>31498</Words>
  <Characters>179541</Characters>
  <Application>Microsoft Office Word</Application>
  <DocSecurity>0</DocSecurity>
  <Lines>1496</Lines>
  <Paragraphs>421</Paragraphs>
  <ScaleCrop>false</ScaleCrop>
  <HeadingPairs>
    <vt:vector size="2" baseType="variant">
      <vt:variant>
        <vt:lpstr>Title</vt:lpstr>
      </vt:variant>
      <vt:variant>
        <vt:i4>1</vt:i4>
      </vt:variant>
    </vt:vector>
  </HeadingPairs>
  <TitlesOfParts>
    <vt:vector size="1" baseType="lpstr">
      <vt:lpstr/>
    </vt:vector>
  </TitlesOfParts>
  <Company>lite</Company>
  <LinksUpToDate>false</LinksUpToDate>
  <CharactersWithSpaces>210618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darululum islamiaarabia</cp:lastModifiedBy>
  <cp:revision>29</cp:revision>
  <cp:lastPrinted>2023-12-22T07:30:00Z</cp:lastPrinted>
  <dcterms:created xsi:type="dcterms:W3CDTF">2022-04-04T07:26:00Z</dcterms:created>
  <dcterms:modified xsi:type="dcterms:W3CDTF">2026-05-11T02:07:00Z</dcterms:modified>
</cp:coreProperties>
</file>